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87688" w14:textId="75E10EC5" w:rsidR="00C04854" w:rsidRDefault="00D54FD8" w:rsidP="007F2B57">
      <w:r>
        <w:t xml:space="preserve"> </w:t>
      </w:r>
    </w:p>
    <w:p w14:paraId="272F8A3D" w14:textId="77777777" w:rsidR="00C01287" w:rsidRPr="00644444" w:rsidRDefault="004540D0" w:rsidP="007F2B57">
      <w:r>
        <w:rPr>
          <w:noProof/>
          <w:lang w:val="en-CA" w:eastAsia="en-CA"/>
        </w:rPr>
        <w:drawing>
          <wp:anchor distT="0" distB="0" distL="114300" distR="114300" simplePos="0" relativeHeight="251703296" behindDoc="1" locked="0" layoutInCell="1" allowOverlap="1" wp14:anchorId="0CF05866" wp14:editId="4CA0BB48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7AB6F95E" wp14:editId="4D3D97DD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515E42" w:rsidRPr="00090ACB" w:rsidRDefault="00515E42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D7429" w14:textId="1D39EF7E" w:rsidR="00515E42" w:rsidRPr="00CE66B8" w:rsidRDefault="00515E42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  <w:sz w:val="96"/>
                                  </w:rPr>
                                </w:pPr>
                                <w:r w:rsidRPr="00B56EAA">
                                  <w:rPr>
                                    <w:rFonts w:ascii="Titillium Bd" w:hAnsi="Titillium Bd"/>
                                    <w:sz w:val="96"/>
                                  </w:rPr>
                                  <w:t>The x86 Software Architecture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6C002445" w:rsidR="00515E42" w:rsidRPr="00A45EC3" w:rsidRDefault="00515E42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 w:rsidRPr="00CE66B8">
                                  <w:rPr>
                                    <w:rFonts w:ascii="Titillium Bd" w:hAnsi="Titillium Bd"/>
                                  </w:rPr>
                                  <w:t>Computer Architecture Exploitation and Security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515E42" w:rsidRPr="008B6EED" w:rsidRDefault="00515E42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53632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866EF47" w14:textId="0B94EDA9" w:rsidR="00515E42" w:rsidRPr="00090ACB" w:rsidRDefault="00515E42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767D7429" w14:textId="1D39EF7E" w:rsidR="00515E42" w:rsidRPr="00CE66B8" w:rsidRDefault="00515E42" w:rsidP="007E5769">
                          <w:pPr>
                            <w:pStyle w:val="TitlePageCourseName"/>
                            <w:rPr>
                              <w:rFonts w:ascii="Titillium Bd" w:hAnsi="Titillium Bd"/>
                              <w:sz w:val="96"/>
                            </w:rPr>
                          </w:pPr>
                          <w:r w:rsidRPr="00B56EAA">
                            <w:rPr>
                              <w:rFonts w:ascii="Titillium Bd" w:hAnsi="Titillium Bd"/>
                              <w:sz w:val="96"/>
                            </w:rPr>
                            <w:t>The x86 Software Architecture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0394799F" w14:textId="6C002445" w:rsidR="00515E42" w:rsidRPr="00A45EC3" w:rsidRDefault="00515E42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 w:rsidRPr="00CE66B8">
                            <w:rPr>
                              <w:rFonts w:ascii="Titillium Bd" w:hAnsi="Titillium Bd"/>
                            </w:rPr>
                            <w:t>Computer Architecture Exploitation and Security</w:t>
                          </w:r>
                        </w:p>
                      </w:txbxContent>
                    </v:textbox>
                  </v:shape>
                </v:group>
                <v:shape 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515E42" w:rsidRPr="008B6EED" w:rsidRDefault="00515E42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7C021" w:rsidR="008C2E88" w:rsidRPr="007E5769" w:rsidRDefault="008C2E88" w:rsidP="00566DA9">
          <w:pPr>
            <w:pStyle w:val="TOCHeading"/>
            <w:spacing w:before="0"/>
          </w:pPr>
          <w:r w:rsidRPr="007E5769">
            <w:t>Table of Contents</w:t>
          </w:r>
        </w:p>
        <w:p w14:paraId="4BB24096" w14:textId="3FA813B8" w:rsidR="00857BB5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74089873" w:history="1">
            <w:r w:rsidR="00857BB5" w:rsidRPr="0040583F">
              <w:rPr>
                <w:rStyle w:val="Hyperlink"/>
              </w:rPr>
              <w:t>Objectives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_Toc74089873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2</w:t>
            </w:r>
            <w:r w:rsidR="00857BB5">
              <w:rPr>
                <w:webHidden/>
              </w:rPr>
              <w:fldChar w:fldCharType="end"/>
            </w:r>
          </w:hyperlink>
        </w:p>
        <w:p w14:paraId="1064A425" w14:textId="26AE9468" w:rsidR="00857BB5" w:rsidRDefault="00270DB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74089874" w:history="1">
            <w:r w:rsidR="00857BB5" w:rsidRPr="0040583F">
              <w:rPr>
                <w:rStyle w:val="Hyperlink"/>
              </w:rPr>
              <w:t>Background Reading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_Toc74089874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2</w:t>
            </w:r>
            <w:r w:rsidR="00857BB5">
              <w:rPr>
                <w:webHidden/>
              </w:rPr>
              <w:fldChar w:fldCharType="end"/>
            </w:r>
          </w:hyperlink>
        </w:p>
        <w:p w14:paraId="7FF9D742" w14:textId="40AA475F" w:rsidR="00857BB5" w:rsidRDefault="00270DB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74089875" w:history="1">
            <w:r w:rsidR="00857BB5" w:rsidRPr="0040583F">
              <w:rPr>
                <w:rStyle w:val="Hyperlink"/>
              </w:rPr>
              <w:t>Problem 1 Opcode and Intel Instructions                          __/14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_Toc74089875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3</w:t>
            </w:r>
            <w:r w:rsidR="00857BB5">
              <w:rPr>
                <w:webHidden/>
              </w:rPr>
              <w:fldChar w:fldCharType="end"/>
            </w:r>
          </w:hyperlink>
        </w:p>
        <w:p w14:paraId="2EC40B8B" w14:textId="790C13DB" w:rsidR="00857BB5" w:rsidRDefault="00270D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089876" w:history="1">
            <w:r w:rsidR="00857BB5" w:rsidRPr="0040583F">
              <w:rPr>
                <w:rStyle w:val="Hyperlink"/>
                <w:noProof/>
              </w:rPr>
              <w:t>A.</w:t>
            </w:r>
            <w:r w:rsidR="00857BB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57BB5" w:rsidRPr="0040583F">
              <w:rPr>
                <w:rStyle w:val="Hyperlink"/>
                <w:noProof/>
              </w:rPr>
              <w:t>In the Intel Software Developer’s Manual (SDM), use:</w:t>
            </w:r>
            <w:r w:rsidR="00857BB5">
              <w:rPr>
                <w:noProof/>
                <w:webHidden/>
              </w:rPr>
              <w:tab/>
            </w:r>
            <w:r w:rsidR="00857BB5">
              <w:rPr>
                <w:noProof/>
                <w:webHidden/>
              </w:rPr>
              <w:fldChar w:fldCharType="begin"/>
            </w:r>
            <w:r w:rsidR="00857BB5">
              <w:rPr>
                <w:noProof/>
                <w:webHidden/>
              </w:rPr>
              <w:instrText xml:space="preserve"> PAGEREF _Toc74089876 \h </w:instrText>
            </w:r>
            <w:r w:rsidR="00857BB5">
              <w:rPr>
                <w:noProof/>
                <w:webHidden/>
              </w:rPr>
            </w:r>
            <w:r w:rsidR="00857BB5">
              <w:rPr>
                <w:noProof/>
                <w:webHidden/>
              </w:rPr>
              <w:fldChar w:fldCharType="separate"/>
            </w:r>
            <w:r w:rsidR="00857BB5">
              <w:rPr>
                <w:noProof/>
                <w:webHidden/>
              </w:rPr>
              <w:t>3</w:t>
            </w:r>
            <w:r w:rsidR="00857BB5">
              <w:rPr>
                <w:noProof/>
                <w:webHidden/>
              </w:rPr>
              <w:fldChar w:fldCharType="end"/>
            </w:r>
          </w:hyperlink>
        </w:p>
        <w:p w14:paraId="31FBA40C" w14:textId="677D6100" w:rsidR="00857BB5" w:rsidRDefault="00270D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089877" w:history="1">
            <w:r w:rsidR="00857BB5" w:rsidRPr="0040583F">
              <w:rPr>
                <w:rStyle w:val="Hyperlink"/>
                <w:noProof/>
              </w:rPr>
              <w:t>B.</w:t>
            </w:r>
            <w:r w:rsidR="00857BB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57BB5" w:rsidRPr="0040583F">
              <w:rPr>
                <w:rStyle w:val="Hyperlink"/>
                <w:noProof/>
              </w:rPr>
              <w:t>Explore Intel Manual Vol 2 Chapters 3 and 4 “Instruction Set Reference” to find the opcode of the following instructions:</w:t>
            </w:r>
            <w:r w:rsidR="00857BB5">
              <w:rPr>
                <w:noProof/>
                <w:webHidden/>
              </w:rPr>
              <w:tab/>
            </w:r>
            <w:r w:rsidR="00857BB5">
              <w:rPr>
                <w:noProof/>
                <w:webHidden/>
              </w:rPr>
              <w:fldChar w:fldCharType="begin"/>
            </w:r>
            <w:r w:rsidR="00857BB5">
              <w:rPr>
                <w:noProof/>
                <w:webHidden/>
              </w:rPr>
              <w:instrText xml:space="preserve"> PAGEREF _Toc74089877 \h </w:instrText>
            </w:r>
            <w:r w:rsidR="00857BB5">
              <w:rPr>
                <w:noProof/>
                <w:webHidden/>
              </w:rPr>
            </w:r>
            <w:r w:rsidR="00857BB5">
              <w:rPr>
                <w:noProof/>
                <w:webHidden/>
              </w:rPr>
              <w:fldChar w:fldCharType="separate"/>
            </w:r>
            <w:r w:rsidR="00857BB5">
              <w:rPr>
                <w:noProof/>
                <w:webHidden/>
              </w:rPr>
              <w:t>3</w:t>
            </w:r>
            <w:r w:rsidR="00857BB5">
              <w:rPr>
                <w:noProof/>
                <w:webHidden/>
              </w:rPr>
              <w:fldChar w:fldCharType="end"/>
            </w:r>
          </w:hyperlink>
        </w:p>
        <w:p w14:paraId="1DD11DF4" w14:textId="22C1014C" w:rsidR="00857BB5" w:rsidRDefault="00270DB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74089878" w:history="1">
            <w:r w:rsidR="00857BB5" w:rsidRPr="0040583F">
              <w:rPr>
                <w:rStyle w:val="Hyperlink"/>
              </w:rPr>
              <w:t>Problem 2 - PUSH and POP Instructions                         ___ 10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_Toc74089878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4</w:t>
            </w:r>
            <w:r w:rsidR="00857BB5">
              <w:rPr>
                <w:webHidden/>
              </w:rPr>
              <w:fldChar w:fldCharType="end"/>
            </w:r>
          </w:hyperlink>
        </w:p>
        <w:p w14:paraId="7A76D8F4" w14:textId="09B6EBA9" w:rsidR="00857BB5" w:rsidRDefault="00270DB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74089879" w:history="1">
            <w:r w:rsidR="00857BB5" w:rsidRPr="0040583F">
              <w:rPr>
                <w:rStyle w:val="Hyperlink"/>
              </w:rPr>
              <w:t>Problem 3 - CALL, RET and the Stack                           ____/14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_Toc74089879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5</w:t>
            </w:r>
            <w:r w:rsidR="00857BB5">
              <w:rPr>
                <w:webHidden/>
              </w:rPr>
              <w:fldChar w:fldCharType="end"/>
            </w:r>
          </w:hyperlink>
        </w:p>
        <w:p w14:paraId="3C6DF523" w14:textId="6DD28840" w:rsidR="00857BB5" w:rsidRDefault="00270DB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74089880" w:history="1">
            <w:r w:rsidR="00857BB5" w:rsidRPr="0040583F">
              <w:rPr>
                <w:rStyle w:val="Hyperlink"/>
              </w:rPr>
              <w:t>Problem 4 - Stack Analysis                                          ___/14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_Toc74089880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7</w:t>
            </w:r>
            <w:r w:rsidR="00857BB5">
              <w:rPr>
                <w:webHidden/>
              </w:rPr>
              <w:fldChar w:fldCharType="end"/>
            </w:r>
          </w:hyperlink>
        </w:p>
        <w:p w14:paraId="61621A27" w14:textId="24C5C659" w:rsidR="00857BB5" w:rsidRDefault="00270DB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74089881" w:history="1">
            <w:r w:rsidR="00857BB5" w:rsidRPr="0040583F">
              <w:rPr>
                <w:rStyle w:val="Hyperlink"/>
              </w:rPr>
              <w:t>Problem 5 - Stack analysis (near call)                ____/10</w:t>
            </w:r>
            <w:r w:rsidR="00857BB5">
              <w:rPr>
                <w:webHidden/>
              </w:rPr>
              <w:tab/>
            </w:r>
            <w:r w:rsidR="00857BB5">
              <w:rPr>
                <w:webHidden/>
              </w:rPr>
              <w:fldChar w:fldCharType="begin"/>
            </w:r>
            <w:r w:rsidR="00857BB5">
              <w:rPr>
                <w:webHidden/>
              </w:rPr>
              <w:instrText xml:space="preserve"> PAGEREF _Toc74089881 \h </w:instrText>
            </w:r>
            <w:r w:rsidR="00857BB5">
              <w:rPr>
                <w:webHidden/>
              </w:rPr>
            </w:r>
            <w:r w:rsidR="00857BB5">
              <w:rPr>
                <w:webHidden/>
              </w:rPr>
              <w:fldChar w:fldCharType="separate"/>
            </w:r>
            <w:r w:rsidR="00857BB5">
              <w:rPr>
                <w:webHidden/>
              </w:rPr>
              <w:t>8</w:t>
            </w:r>
            <w:r w:rsidR="00857BB5">
              <w:rPr>
                <w:webHidden/>
              </w:rPr>
              <w:fldChar w:fldCharType="end"/>
            </w:r>
          </w:hyperlink>
        </w:p>
        <w:p w14:paraId="6F93916A" w14:textId="074A6285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07A4D98E" w14:textId="77777777" w:rsidR="006F4EC7" w:rsidRPr="003C3AB0" w:rsidRDefault="006F4EC7" w:rsidP="006F4EC7">
      <w:pPr>
        <w:rPr>
          <w:b/>
          <w:bCs/>
          <w:i/>
          <w:iCs/>
        </w:rPr>
      </w:pPr>
      <w:r>
        <w:t>L</w:t>
      </w:r>
      <w:r w:rsidRPr="003C3AB0">
        <w:rPr>
          <w:i/>
          <w:iCs/>
        </w:rPr>
        <w:t xml:space="preserve">abs must be submitted by the due date for full credit. </w:t>
      </w:r>
      <w:r>
        <w:rPr>
          <w:i/>
          <w:iCs/>
        </w:rPr>
        <w:t>After due date l</w:t>
      </w:r>
      <w:r w:rsidRPr="003C3AB0">
        <w:rPr>
          <w:i/>
          <w:iCs/>
        </w:rPr>
        <w:t xml:space="preserve">ate submissions will be accepted for a period of one week (seven days) </w:t>
      </w:r>
      <w:r>
        <w:rPr>
          <w:i/>
          <w:iCs/>
        </w:rPr>
        <w:t xml:space="preserve">and the grade will be </w:t>
      </w:r>
      <w:r w:rsidRPr="003C3AB0">
        <w:rPr>
          <w:i/>
          <w:iCs/>
        </w:rPr>
        <w:t xml:space="preserve">reduced by </w:t>
      </w:r>
      <w:proofErr w:type="gramStart"/>
      <w:r>
        <w:rPr>
          <w:i/>
          <w:iCs/>
        </w:rPr>
        <w:t>ten  percent</w:t>
      </w:r>
      <w:proofErr w:type="gramEnd"/>
      <w:r>
        <w:rPr>
          <w:i/>
          <w:iCs/>
        </w:rPr>
        <w:t xml:space="preserve"> (10%) per day after due day. </w:t>
      </w:r>
      <w:r w:rsidRPr="003C3AB0">
        <w:rPr>
          <w:b/>
          <w:bCs/>
          <w:i/>
          <w:iCs/>
        </w:rPr>
        <w:t>Assignments that are submitted more than seven days late</w:t>
      </w:r>
      <w:r>
        <w:rPr>
          <w:b/>
          <w:bCs/>
          <w:i/>
          <w:iCs/>
        </w:rPr>
        <w:t xml:space="preserve"> will receive a grade of zero (0</w:t>
      </w:r>
      <w:r w:rsidRPr="003C3AB0">
        <w:rPr>
          <w:b/>
          <w:bCs/>
          <w:i/>
          <w:iCs/>
        </w:rPr>
        <w:t xml:space="preserve">). </w:t>
      </w:r>
    </w:p>
    <w:p w14:paraId="5A3ACF9C" w14:textId="77777777" w:rsidR="006F4EC7" w:rsidRDefault="006F4EC7" w:rsidP="006F4EC7">
      <w:pPr>
        <w:pStyle w:val="WW-BodyText2"/>
        <w:rPr>
          <w:sz w:val="24"/>
          <w:szCs w:val="24"/>
        </w:rPr>
      </w:pPr>
    </w:p>
    <w:p w14:paraId="1D3B8843" w14:textId="77777777" w:rsidR="006F4EC7" w:rsidRDefault="006F4EC7" w:rsidP="006F4EC7">
      <w:r w:rsidRPr="003C3AB0">
        <w:t>I certify that the work submitted in this assignment is my own and that it has not been taken in whole or in part from any other source. I understand that the penalty for plagiarism will include a grade of zero (0) for this assignment plus disciplinary action in accordance with SAIT policies.</w:t>
      </w:r>
    </w:p>
    <w:p w14:paraId="0FE73E18" w14:textId="77777777" w:rsidR="006F4EC7" w:rsidRDefault="006F4EC7" w:rsidP="006F4EC7">
      <w:pPr>
        <w:rPr>
          <w:b/>
        </w:rPr>
      </w:pPr>
    </w:p>
    <w:p w14:paraId="3545EAB2" w14:textId="7B035B27" w:rsidR="006F4EC7" w:rsidRPr="00775750" w:rsidRDefault="006F4EC7" w:rsidP="006F4EC7">
      <w:pPr>
        <w:rPr>
          <w:sz w:val="32"/>
        </w:rPr>
      </w:pPr>
      <w:r w:rsidRPr="00A63856">
        <w:rPr>
          <w:sz w:val="28"/>
        </w:rPr>
        <w:t>Signature</w:t>
      </w:r>
      <w:r w:rsidRPr="00775750">
        <w:rPr>
          <w:sz w:val="32"/>
        </w:rPr>
        <w:t>:</w:t>
      </w:r>
      <w:r>
        <w:rPr>
          <w:sz w:val="32"/>
        </w:rPr>
        <w:t xml:space="preserve"> </w:t>
      </w:r>
      <w:r w:rsidRPr="00DD1FCA">
        <w:rPr>
          <w:sz w:val="32"/>
          <w:u w:val="single"/>
        </w:rPr>
        <w:t>__</w:t>
      </w:r>
      <w:r w:rsidR="00DD1FCA" w:rsidRPr="00DD1FCA">
        <w:rPr>
          <w:sz w:val="32"/>
          <w:u w:val="single"/>
        </w:rPr>
        <w:t>Coleton Sanheim</w:t>
      </w:r>
      <w:r w:rsidRPr="00DD1FCA">
        <w:rPr>
          <w:sz w:val="32"/>
          <w:u w:val="single"/>
        </w:rPr>
        <w:t>___________________</w:t>
      </w:r>
    </w:p>
    <w:p w14:paraId="56498F8C" w14:textId="77777777" w:rsidR="006F4EC7" w:rsidRPr="009F6C19" w:rsidRDefault="006F4EC7" w:rsidP="006F4EC7"/>
    <w:p w14:paraId="5F14C260" w14:textId="77777777" w:rsidR="006F4EC7" w:rsidRPr="002B2CF9" w:rsidRDefault="006F4EC7" w:rsidP="006F4EC7">
      <w:r w:rsidRPr="00431CF1">
        <w:rPr>
          <w:b/>
        </w:rPr>
        <w:t>EVALUATION</w:t>
      </w:r>
      <w:r>
        <w:t>:</w:t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68"/>
        <w:gridCol w:w="810"/>
        <w:gridCol w:w="810"/>
      </w:tblGrid>
      <w:tr w:rsidR="006F4EC7" w:rsidRPr="002B2CF9" w14:paraId="1B12A85B" w14:textId="77777777" w:rsidTr="00515E42">
        <w:tc>
          <w:tcPr>
            <w:tcW w:w="7668" w:type="dxa"/>
            <w:tcBorders>
              <w:right w:val="single" w:sz="4" w:space="0" w:color="auto"/>
            </w:tcBorders>
          </w:tcPr>
          <w:p w14:paraId="408DBB5D" w14:textId="01533723" w:rsidR="006F4EC7" w:rsidRPr="002B2CF9" w:rsidRDefault="00857BB5" w:rsidP="00515E42">
            <w:r>
              <w:t>Opcode and Intel Instructions</w:t>
            </w:r>
          </w:p>
        </w:tc>
        <w:tc>
          <w:tcPr>
            <w:tcW w:w="810" w:type="dxa"/>
            <w:tcBorders>
              <w:left w:val="nil"/>
            </w:tcBorders>
          </w:tcPr>
          <w:p w14:paraId="1859ADC3" w14:textId="0AB1F9A1" w:rsidR="006F4EC7" w:rsidRPr="002B2CF9" w:rsidRDefault="009A42D5" w:rsidP="00515E42">
            <w:r>
              <w:t xml:space="preserve"> 1</w:t>
            </w:r>
            <w:r w:rsidR="00857BB5">
              <w:t>4</w:t>
            </w:r>
          </w:p>
        </w:tc>
        <w:tc>
          <w:tcPr>
            <w:tcW w:w="810" w:type="dxa"/>
            <w:tcBorders>
              <w:left w:val="nil"/>
            </w:tcBorders>
          </w:tcPr>
          <w:p w14:paraId="436BD68D" w14:textId="77777777" w:rsidR="006F4EC7" w:rsidRPr="002B2CF9" w:rsidRDefault="006F4EC7" w:rsidP="00515E42"/>
        </w:tc>
      </w:tr>
      <w:tr w:rsidR="006F4EC7" w:rsidRPr="002B2CF9" w14:paraId="26F7397A" w14:textId="77777777" w:rsidTr="00515E42">
        <w:tc>
          <w:tcPr>
            <w:tcW w:w="7668" w:type="dxa"/>
            <w:tcBorders>
              <w:right w:val="single" w:sz="4" w:space="0" w:color="auto"/>
            </w:tcBorders>
          </w:tcPr>
          <w:p w14:paraId="35D16953" w14:textId="09F3CA4A" w:rsidR="006F4EC7" w:rsidRPr="002B2CF9" w:rsidRDefault="00857BB5" w:rsidP="00515E42">
            <w:r>
              <w:t>Push and Pop Instructions</w:t>
            </w:r>
          </w:p>
        </w:tc>
        <w:tc>
          <w:tcPr>
            <w:tcW w:w="810" w:type="dxa"/>
            <w:tcBorders>
              <w:left w:val="nil"/>
            </w:tcBorders>
          </w:tcPr>
          <w:p w14:paraId="3DC26CD2" w14:textId="345EBA55" w:rsidR="006F4EC7" w:rsidRPr="002B2CF9" w:rsidRDefault="00A83D34" w:rsidP="00515E42">
            <w:r>
              <w:t xml:space="preserve"> 10</w:t>
            </w:r>
          </w:p>
        </w:tc>
        <w:tc>
          <w:tcPr>
            <w:tcW w:w="810" w:type="dxa"/>
            <w:tcBorders>
              <w:left w:val="nil"/>
            </w:tcBorders>
          </w:tcPr>
          <w:p w14:paraId="66D57BB2" w14:textId="77777777" w:rsidR="006F4EC7" w:rsidRPr="002B2CF9" w:rsidRDefault="006F4EC7" w:rsidP="00515E42"/>
        </w:tc>
      </w:tr>
      <w:tr w:rsidR="009A42D5" w:rsidRPr="002B2CF9" w14:paraId="6CB9D38E" w14:textId="77777777" w:rsidTr="00515E42">
        <w:tc>
          <w:tcPr>
            <w:tcW w:w="7668" w:type="dxa"/>
            <w:tcBorders>
              <w:right w:val="single" w:sz="4" w:space="0" w:color="auto"/>
            </w:tcBorders>
          </w:tcPr>
          <w:p w14:paraId="53D370AD" w14:textId="4879244E" w:rsidR="009A42D5" w:rsidRDefault="00857BB5" w:rsidP="00515E42">
            <w:proofErr w:type="gramStart"/>
            <w:r>
              <w:t>CALL ,</w:t>
            </w:r>
            <w:proofErr w:type="gramEnd"/>
            <w:r>
              <w:t xml:space="preserve"> RET instructions and the stack</w:t>
            </w:r>
          </w:p>
        </w:tc>
        <w:tc>
          <w:tcPr>
            <w:tcW w:w="810" w:type="dxa"/>
            <w:tcBorders>
              <w:left w:val="nil"/>
            </w:tcBorders>
          </w:tcPr>
          <w:p w14:paraId="719670EA" w14:textId="0286E59C" w:rsidR="009A42D5" w:rsidRPr="002B2CF9" w:rsidRDefault="00A83D34" w:rsidP="00515E42">
            <w:r>
              <w:t xml:space="preserve"> </w:t>
            </w:r>
            <w:r w:rsidR="00CB642D">
              <w:t>1</w:t>
            </w:r>
            <w:r w:rsidR="00857BB5">
              <w:t>4</w:t>
            </w:r>
          </w:p>
        </w:tc>
        <w:tc>
          <w:tcPr>
            <w:tcW w:w="810" w:type="dxa"/>
            <w:tcBorders>
              <w:left w:val="nil"/>
            </w:tcBorders>
          </w:tcPr>
          <w:p w14:paraId="3376B992" w14:textId="77777777" w:rsidR="009A42D5" w:rsidRPr="002B2CF9" w:rsidRDefault="009A42D5" w:rsidP="00515E42"/>
        </w:tc>
      </w:tr>
      <w:tr w:rsidR="00E471E7" w:rsidRPr="002B2CF9" w14:paraId="4EA03A50" w14:textId="77777777" w:rsidTr="00515E42">
        <w:tc>
          <w:tcPr>
            <w:tcW w:w="7668" w:type="dxa"/>
            <w:tcBorders>
              <w:right w:val="single" w:sz="4" w:space="0" w:color="auto"/>
            </w:tcBorders>
          </w:tcPr>
          <w:p w14:paraId="7564C0AE" w14:textId="6F34FF15" w:rsidR="00E471E7" w:rsidRDefault="00857BB5" w:rsidP="00E471E7">
            <w:r>
              <w:t>Stack analysis (System V 64bits)</w:t>
            </w:r>
          </w:p>
        </w:tc>
        <w:tc>
          <w:tcPr>
            <w:tcW w:w="810" w:type="dxa"/>
            <w:tcBorders>
              <w:left w:val="nil"/>
            </w:tcBorders>
          </w:tcPr>
          <w:p w14:paraId="3540B85D" w14:textId="416845BC" w:rsidR="00E471E7" w:rsidRDefault="00E471E7" w:rsidP="00E471E7">
            <w:r>
              <w:t xml:space="preserve"> 1</w:t>
            </w:r>
            <w:r w:rsidR="00857BB5">
              <w:t>4</w:t>
            </w:r>
          </w:p>
        </w:tc>
        <w:tc>
          <w:tcPr>
            <w:tcW w:w="810" w:type="dxa"/>
            <w:tcBorders>
              <w:left w:val="nil"/>
            </w:tcBorders>
          </w:tcPr>
          <w:p w14:paraId="0EEDAA05" w14:textId="77777777" w:rsidR="00E471E7" w:rsidRPr="002B2CF9" w:rsidRDefault="00E471E7" w:rsidP="00E471E7"/>
        </w:tc>
      </w:tr>
      <w:tr w:rsidR="00E471E7" w:rsidRPr="002B2CF9" w14:paraId="59895BBA" w14:textId="77777777" w:rsidTr="00515E42">
        <w:tc>
          <w:tcPr>
            <w:tcW w:w="7668" w:type="dxa"/>
            <w:tcBorders>
              <w:right w:val="single" w:sz="4" w:space="0" w:color="auto"/>
            </w:tcBorders>
          </w:tcPr>
          <w:p w14:paraId="73E9E740" w14:textId="5F2AB1AD" w:rsidR="00E471E7" w:rsidRDefault="00E471E7" w:rsidP="00E471E7">
            <w:r>
              <w:t>Stack analysis</w:t>
            </w:r>
            <w:r w:rsidR="00857BB5">
              <w:t xml:space="preserve"> (32bits CDECL)</w:t>
            </w:r>
          </w:p>
        </w:tc>
        <w:tc>
          <w:tcPr>
            <w:tcW w:w="810" w:type="dxa"/>
            <w:tcBorders>
              <w:left w:val="nil"/>
            </w:tcBorders>
          </w:tcPr>
          <w:p w14:paraId="6F597A6F" w14:textId="62A318BE" w:rsidR="00E471E7" w:rsidRDefault="00E471E7" w:rsidP="00E471E7">
            <w:r>
              <w:t xml:space="preserve"> </w:t>
            </w:r>
            <w:r w:rsidR="00857BB5">
              <w:t>1</w:t>
            </w:r>
            <w:r>
              <w:t>0</w:t>
            </w:r>
          </w:p>
        </w:tc>
        <w:tc>
          <w:tcPr>
            <w:tcW w:w="810" w:type="dxa"/>
            <w:tcBorders>
              <w:left w:val="nil"/>
            </w:tcBorders>
          </w:tcPr>
          <w:p w14:paraId="56BADBA6" w14:textId="77777777" w:rsidR="00E471E7" w:rsidRPr="002B2CF9" w:rsidRDefault="00E471E7" w:rsidP="00E471E7"/>
        </w:tc>
      </w:tr>
      <w:tr w:rsidR="00E471E7" w:rsidRPr="002B2CF9" w14:paraId="10C78C6B" w14:textId="77777777" w:rsidTr="00515E42">
        <w:tc>
          <w:tcPr>
            <w:tcW w:w="7668" w:type="dxa"/>
            <w:tcBorders>
              <w:right w:val="single" w:sz="4" w:space="0" w:color="auto"/>
            </w:tcBorders>
          </w:tcPr>
          <w:p w14:paraId="0590C20B" w14:textId="77777777" w:rsidR="00E471E7" w:rsidRPr="002B2CF9" w:rsidRDefault="00E471E7" w:rsidP="00E471E7">
            <w:proofErr w:type="gramStart"/>
            <w:r>
              <w:t>TOTAL</w:t>
            </w:r>
            <w:r w:rsidRPr="002B2CF9">
              <w:t xml:space="preserve">  MARK</w:t>
            </w:r>
            <w:proofErr w:type="gramEnd"/>
          </w:p>
        </w:tc>
        <w:tc>
          <w:tcPr>
            <w:tcW w:w="810" w:type="dxa"/>
            <w:tcBorders>
              <w:left w:val="nil"/>
            </w:tcBorders>
          </w:tcPr>
          <w:p w14:paraId="1D70E0D0" w14:textId="09A46CA4" w:rsidR="00E471E7" w:rsidRPr="002B2CF9" w:rsidRDefault="00B516DF" w:rsidP="00E471E7">
            <w:r>
              <w:t xml:space="preserve"> </w:t>
            </w:r>
            <w:r w:rsidR="000B33D4">
              <w:t>6</w:t>
            </w:r>
            <w:r w:rsidR="00857BB5">
              <w:t>2</w:t>
            </w:r>
          </w:p>
        </w:tc>
        <w:tc>
          <w:tcPr>
            <w:tcW w:w="810" w:type="dxa"/>
            <w:tcBorders>
              <w:left w:val="nil"/>
            </w:tcBorders>
          </w:tcPr>
          <w:p w14:paraId="0E6D439D" w14:textId="77777777" w:rsidR="00E471E7" w:rsidRPr="002B2CF9" w:rsidRDefault="00E471E7" w:rsidP="00E471E7"/>
        </w:tc>
      </w:tr>
    </w:tbl>
    <w:p w14:paraId="5262A90E" w14:textId="77777777" w:rsidR="006F4EC7" w:rsidRDefault="006F4EC7" w:rsidP="006F4EC7">
      <w:r>
        <w:br w:type="page"/>
      </w:r>
    </w:p>
    <w:p w14:paraId="272C3736" w14:textId="2DFC632A" w:rsidR="00E45F6E" w:rsidRDefault="00E45F6E" w:rsidP="007F2B57"/>
    <w:p w14:paraId="3F9CD74B" w14:textId="77777777" w:rsidR="00C1535E" w:rsidRPr="00A70299" w:rsidRDefault="00C1535E" w:rsidP="00C1535E">
      <w:pPr>
        <w:pStyle w:val="CourseName"/>
      </w:pPr>
      <w:r w:rsidRPr="00CE66B8">
        <w:t>Computer Architecture Exploitation and Security</w:t>
      </w:r>
    </w:p>
    <w:p w14:paraId="41318AED" w14:textId="6BEF22CB" w:rsidR="00117156" w:rsidRPr="00A70299" w:rsidRDefault="00B56EAA" w:rsidP="00741647">
      <w:pPr>
        <w:pStyle w:val="LabTitle"/>
      </w:pPr>
      <w:r w:rsidRPr="00B56EAA">
        <w:t>The x86 Software Architecture</w:t>
      </w:r>
    </w:p>
    <w:p w14:paraId="72DE1E43" w14:textId="755A8CE4" w:rsidR="007B6BA5" w:rsidRPr="000537E5" w:rsidRDefault="00CA62B7" w:rsidP="007B6BA5">
      <w:pPr>
        <w:pStyle w:val="HeadingStyle1"/>
      </w:pPr>
      <w:bookmarkStart w:id="0" w:name="_Toc74089873"/>
      <w:r>
        <w:t>Objectives</w:t>
      </w:r>
      <w:bookmarkEnd w:id="0"/>
    </w:p>
    <w:p w14:paraId="41F9D7FD" w14:textId="77777777" w:rsidR="00B56EAA" w:rsidRDefault="00B56EAA" w:rsidP="00B56EAA">
      <w:pPr>
        <w:spacing w:after="120"/>
      </w:pPr>
      <w:r>
        <w:t>This lab focuses on the following objectives:</w:t>
      </w:r>
    </w:p>
    <w:p w14:paraId="28DFE45F" w14:textId="2642E80E" w:rsidR="00B56EAA" w:rsidRDefault="00D56962" w:rsidP="00B56EAA">
      <w:pPr>
        <w:pStyle w:val="ListParagraph"/>
        <w:numPr>
          <w:ilvl w:val="0"/>
          <w:numId w:val="4"/>
        </w:numPr>
      </w:pPr>
      <w:r>
        <w:t>Describe Intel</w:t>
      </w:r>
      <w:r w:rsidR="00B56EAA">
        <w:t xml:space="preserve"> instruction format.</w:t>
      </w:r>
    </w:p>
    <w:p w14:paraId="3048D3B9" w14:textId="77777777" w:rsidR="00B56EAA" w:rsidRDefault="00B56EAA" w:rsidP="00B56EAA">
      <w:pPr>
        <w:pStyle w:val="ListParagraph"/>
        <w:numPr>
          <w:ilvl w:val="0"/>
          <w:numId w:val="4"/>
        </w:numPr>
      </w:pPr>
      <w:r>
        <w:t>Describe addressing modes.</w:t>
      </w:r>
    </w:p>
    <w:p w14:paraId="3AD78233" w14:textId="77777777" w:rsidR="00B56EAA" w:rsidRDefault="00B56EAA" w:rsidP="00B56EAA">
      <w:pPr>
        <w:pStyle w:val="ListParagraph"/>
        <w:numPr>
          <w:ilvl w:val="0"/>
          <w:numId w:val="4"/>
        </w:numPr>
      </w:pPr>
      <w:r>
        <w:t>Explain stack structure.</w:t>
      </w:r>
    </w:p>
    <w:p w14:paraId="78AAA69B" w14:textId="77777777" w:rsidR="00B56EAA" w:rsidRDefault="00B56EAA" w:rsidP="00B56EAA">
      <w:pPr>
        <w:pStyle w:val="ListParagraph"/>
        <w:numPr>
          <w:ilvl w:val="0"/>
          <w:numId w:val="4"/>
        </w:numPr>
      </w:pPr>
      <w:r>
        <w:t>Explain calling conventions.</w:t>
      </w:r>
    </w:p>
    <w:p w14:paraId="45C67E78" w14:textId="77777777" w:rsidR="00B56EAA" w:rsidRDefault="00B56EAA" w:rsidP="00B56EAA">
      <w:pPr>
        <w:pStyle w:val="ListParagraph"/>
        <w:numPr>
          <w:ilvl w:val="0"/>
          <w:numId w:val="4"/>
        </w:numPr>
      </w:pPr>
      <w:r>
        <w:t>Explain interrupts and exceptions.</w:t>
      </w:r>
    </w:p>
    <w:p w14:paraId="6AEEACAA" w14:textId="77777777" w:rsidR="00B56EAA" w:rsidRDefault="00B56EAA" w:rsidP="00B56EAA">
      <w:pPr>
        <w:pStyle w:val="ListParagraph"/>
        <w:numPr>
          <w:ilvl w:val="0"/>
          <w:numId w:val="4"/>
        </w:numPr>
      </w:pPr>
      <w:r>
        <w:t>Explain procedure calls and frame pointers for x86 architecture.</w:t>
      </w:r>
    </w:p>
    <w:p w14:paraId="2A01ACE1" w14:textId="77777777" w:rsidR="00B56EAA" w:rsidRDefault="00B56EAA" w:rsidP="00B56EAA">
      <w:pPr>
        <w:pStyle w:val="ListParagraph"/>
        <w:numPr>
          <w:ilvl w:val="0"/>
          <w:numId w:val="4"/>
        </w:numPr>
      </w:pPr>
      <w:r>
        <w:t>Describe instruction encoding.</w:t>
      </w:r>
    </w:p>
    <w:p w14:paraId="6582BF9A" w14:textId="77777777" w:rsidR="00B56EAA" w:rsidRPr="001D399F" w:rsidRDefault="00B56EAA" w:rsidP="00B56EAA">
      <w:pPr>
        <w:pStyle w:val="HeadingStyle1"/>
      </w:pPr>
      <w:bookmarkStart w:id="1" w:name="_Toc485043906"/>
      <w:bookmarkStart w:id="2" w:name="_Toc74089874"/>
      <w:r>
        <w:t>Background Reading</w:t>
      </w:r>
      <w:bookmarkEnd w:id="1"/>
      <w:bookmarkEnd w:id="2"/>
    </w:p>
    <w:p w14:paraId="63FD6696" w14:textId="77777777" w:rsidR="00B56EAA" w:rsidRDefault="00B56EAA" w:rsidP="00B56EAA">
      <w:r>
        <w:t>The following manual may be available at SAIT (check with your instructor). Otherwise, download a free copy of the manual below. Specific figures in the manual are referred to in this lab.</w:t>
      </w:r>
    </w:p>
    <w:p w14:paraId="0B557B10" w14:textId="77777777" w:rsidR="00B56EAA" w:rsidRPr="009822AC" w:rsidRDefault="00B56EAA" w:rsidP="00B56EAA">
      <w:pPr>
        <w:rPr>
          <w:i/>
        </w:rPr>
      </w:pPr>
      <w:r w:rsidRPr="009822AC">
        <w:rPr>
          <w:i/>
        </w:rPr>
        <w:t xml:space="preserve">Intel 64 and IA-32 Architectures Software Developer’s Manual. </w:t>
      </w:r>
      <w:r w:rsidRPr="00D7641E">
        <w:rPr>
          <w:i/>
        </w:rPr>
        <w:t>Combined Volumes: 1, 2A, 2B, 2C, 2D, 3A, 3B, 3C</w:t>
      </w:r>
    </w:p>
    <w:p w14:paraId="695EBDDF" w14:textId="77777777" w:rsidR="00B56EAA" w:rsidRDefault="00270DBD" w:rsidP="00B56EAA">
      <w:hyperlink r:id="rId9" w:history="1">
        <w:r w:rsidR="00B56EAA" w:rsidRPr="00FF5269">
          <w:rPr>
            <w:rStyle w:val="Hyperlink"/>
          </w:rPr>
          <w:t>https://www.intel.com/content/dam/www/public/us/en/documents/manuals/64-ia-32-architectures-software-developer-manual-325462.pdf</w:t>
        </w:r>
      </w:hyperlink>
      <w:r w:rsidR="00B56EAA">
        <w:rPr>
          <w:rStyle w:val="Hyperlink"/>
        </w:rPr>
        <w:t xml:space="preserve"> </w:t>
      </w:r>
    </w:p>
    <w:p w14:paraId="1F28094D" w14:textId="77777777" w:rsidR="00EC3C31" w:rsidRDefault="00EC3C31">
      <w:pPr>
        <w:spacing w:line="240" w:lineRule="auto"/>
        <w:rPr>
          <w:b/>
          <w:bCs/>
          <w:sz w:val="32"/>
          <w:szCs w:val="32"/>
        </w:rPr>
      </w:pPr>
      <w:bookmarkStart w:id="3" w:name="_Toc485043909"/>
      <w:r>
        <w:br w:type="page"/>
      </w:r>
    </w:p>
    <w:p w14:paraId="32D18B09" w14:textId="7AB149B7" w:rsidR="00B56EAA" w:rsidRDefault="00B56EAA" w:rsidP="00B56EAA">
      <w:pPr>
        <w:pStyle w:val="Heading1"/>
        <w:spacing w:before="360"/>
      </w:pPr>
      <w:bookmarkStart w:id="4" w:name="_Toc74089875"/>
      <w:r>
        <w:lastRenderedPageBreak/>
        <w:t>Problem 1</w:t>
      </w:r>
      <w:bookmarkEnd w:id="3"/>
      <w:r w:rsidR="00D56962">
        <w:t xml:space="preserve"> Opcode</w:t>
      </w:r>
      <w:r w:rsidR="00A56EB4">
        <w:t xml:space="preserve"> and Intel Instructions </w:t>
      </w:r>
      <w:r w:rsidR="00D56962">
        <w:t xml:space="preserve"> </w:t>
      </w:r>
      <w:r w:rsidR="00A56EB4">
        <w:t xml:space="preserve">              </w:t>
      </w:r>
      <w:r w:rsidR="00F82009">
        <w:t xml:space="preserve">          __/1</w:t>
      </w:r>
      <w:r w:rsidR="0015201D">
        <w:t>4</w:t>
      </w:r>
      <w:bookmarkEnd w:id="4"/>
      <w:r w:rsidR="00A56EB4">
        <w:t xml:space="preserve">                                       </w:t>
      </w:r>
    </w:p>
    <w:p w14:paraId="3386C650" w14:textId="77777777" w:rsidR="0015201D" w:rsidRPr="0015201D" w:rsidRDefault="00B56EAA" w:rsidP="0015201D">
      <w:pPr>
        <w:pStyle w:val="Heading2"/>
        <w:numPr>
          <w:ilvl w:val="0"/>
          <w:numId w:val="36"/>
        </w:numPr>
        <w:rPr>
          <w:b w:val="0"/>
        </w:rPr>
      </w:pPr>
      <w:bookmarkStart w:id="5" w:name="_Toc74089876"/>
      <w:r w:rsidRPr="0015201D">
        <w:rPr>
          <w:b w:val="0"/>
        </w:rPr>
        <w:t>In the Intel Software Developer’s Manual (SDM), use</w:t>
      </w:r>
      <w:r w:rsidR="0015201D" w:rsidRPr="0015201D">
        <w:rPr>
          <w:b w:val="0"/>
        </w:rPr>
        <w:t>:</w:t>
      </w:r>
      <w:bookmarkEnd w:id="5"/>
    </w:p>
    <w:p w14:paraId="4E29394A" w14:textId="77777777" w:rsidR="0015201D" w:rsidRDefault="0015201D" w:rsidP="0015201D">
      <w:pPr>
        <w:pStyle w:val="BodyText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="00B56EAA" w:rsidRPr="00D7641E">
        <w:rPr>
          <w:rFonts w:ascii="Arial" w:hAnsi="Arial" w:cs="Arial"/>
          <w:sz w:val="22"/>
          <w:szCs w:val="22"/>
        </w:rPr>
        <w:t xml:space="preserve">he </w:t>
      </w:r>
      <w:r w:rsidR="00B56EAA" w:rsidRPr="00F924AC">
        <w:rPr>
          <w:rFonts w:ascii="Arial" w:hAnsi="Arial" w:cs="Arial"/>
          <w:b/>
          <w:sz w:val="22"/>
          <w:szCs w:val="22"/>
        </w:rPr>
        <w:t>Opcode Map</w:t>
      </w:r>
      <w:r w:rsidR="00B56EAA">
        <w:rPr>
          <w:rFonts w:ascii="Arial" w:hAnsi="Arial" w:cs="Arial"/>
          <w:sz w:val="22"/>
          <w:szCs w:val="22"/>
        </w:rPr>
        <w:t xml:space="preserve"> (V</w:t>
      </w:r>
      <w:r>
        <w:rPr>
          <w:rFonts w:ascii="Arial" w:hAnsi="Arial" w:cs="Arial"/>
          <w:sz w:val="22"/>
          <w:szCs w:val="22"/>
        </w:rPr>
        <w:t>ol.</w:t>
      </w:r>
      <w:r w:rsidR="00B56EAA" w:rsidRPr="00D7641E">
        <w:rPr>
          <w:rFonts w:ascii="Arial" w:hAnsi="Arial" w:cs="Arial"/>
          <w:sz w:val="22"/>
          <w:szCs w:val="22"/>
        </w:rPr>
        <w:t xml:space="preserve"> 2</w:t>
      </w:r>
      <w:r>
        <w:rPr>
          <w:rFonts w:ascii="Arial" w:hAnsi="Arial" w:cs="Arial"/>
          <w:sz w:val="22"/>
          <w:szCs w:val="22"/>
        </w:rPr>
        <w:t>D</w:t>
      </w:r>
      <w:r w:rsidR="00B56EAA" w:rsidRPr="00D7641E">
        <w:rPr>
          <w:rFonts w:ascii="Arial" w:hAnsi="Arial" w:cs="Arial"/>
          <w:sz w:val="22"/>
          <w:szCs w:val="22"/>
        </w:rPr>
        <w:t>, A</w:t>
      </w:r>
      <w:r>
        <w:rPr>
          <w:rFonts w:ascii="Arial" w:hAnsi="Arial" w:cs="Arial"/>
          <w:sz w:val="22"/>
          <w:szCs w:val="22"/>
        </w:rPr>
        <w:t>7-A8</w:t>
      </w:r>
      <w:r w:rsidR="00B56EAA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5201D">
        <w:rPr>
          <w:rFonts w:ascii="Arial" w:hAnsi="Arial" w:cs="Arial"/>
          <w:sz w:val="22"/>
          <w:szCs w:val="22"/>
        </w:rPr>
        <w:t>pg</w:t>
      </w:r>
      <w:proofErr w:type="spellEnd"/>
      <w:r w:rsidRPr="0015201D">
        <w:rPr>
          <w:rFonts w:ascii="Arial" w:hAnsi="Arial" w:cs="Arial"/>
          <w:sz w:val="22"/>
          <w:szCs w:val="22"/>
        </w:rPr>
        <w:t xml:space="preserve"> 2673-2674</w:t>
      </w:r>
    </w:p>
    <w:p w14:paraId="670B8DF6" w14:textId="61540D6A" w:rsidR="0015201D" w:rsidRDefault="0015201D" w:rsidP="0015201D">
      <w:pPr>
        <w:pStyle w:val="BodyText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32</w:t>
      </w:r>
      <w:r w:rsidRPr="00F924AC">
        <w:rPr>
          <w:rFonts w:ascii="Arial" w:hAnsi="Arial" w:cs="Arial"/>
          <w:sz w:val="22"/>
          <w:szCs w:val="22"/>
        </w:rPr>
        <w:t xml:space="preserve">-Bit Addressing Forms </w:t>
      </w:r>
      <w:r w:rsidR="00B56EAA">
        <w:rPr>
          <w:rFonts w:ascii="Arial" w:hAnsi="Arial" w:cs="Arial"/>
          <w:sz w:val="22"/>
          <w:szCs w:val="22"/>
        </w:rPr>
        <w:t>(</w:t>
      </w:r>
      <w:r w:rsidR="00B56EAA" w:rsidRPr="00F924AC">
        <w:rPr>
          <w:rFonts w:ascii="Arial" w:hAnsi="Arial" w:cs="Arial"/>
          <w:i/>
          <w:sz w:val="22"/>
          <w:szCs w:val="22"/>
        </w:rPr>
        <w:t>Vol. 2A 2-</w:t>
      </w:r>
      <w:r w:rsidR="00192327">
        <w:rPr>
          <w:rFonts w:ascii="Arial" w:hAnsi="Arial" w:cs="Arial"/>
          <w:i/>
          <w:sz w:val="22"/>
          <w:szCs w:val="22"/>
        </w:rPr>
        <w:t>6</w:t>
      </w:r>
      <w:r w:rsidR="00B56EAA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pg</w:t>
      </w:r>
      <w:proofErr w:type="spellEnd"/>
      <w:r>
        <w:rPr>
          <w:rFonts w:ascii="Arial" w:hAnsi="Arial" w:cs="Arial"/>
          <w:sz w:val="22"/>
          <w:szCs w:val="22"/>
        </w:rPr>
        <w:t xml:space="preserve"> 532</w:t>
      </w:r>
      <w:r w:rsidR="00B56EAA" w:rsidRPr="00D7641E">
        <w:rPr>
          <w:rFonts w:ascii="Arial" w:hAnsi="Arial" w:cs="Arial"/>
          <w:sz w:val="22"/>
          <w:szCs w:val="22"/>
        </w:rPr>
        <w:t xml:space="preserve">, </w:t>
      </w:r>
      <w:r w:rsidRPr="0015201D">
        <w:rPr>
          <w:rFonts w:ascii="Arial" w:hAnsi="Arial" w:cs="Arial"/>
          <w:b/>
          <w:sz w:val="22"/>
          <w:szCs w:val="22"/>
        </w:rPr>
        <w:t>Table 2-2</w:t>
      </w:r>
    </w:p>
    <w:p w14:paraId="2BCFB52F" w14:textId="61DC2746" w:rsidR="00B56EAA" w:rsidRDefault="00B56EAA" w:rsidP="0015201D">
      <w:pPr>
        <w:pStyle w:val="BodyText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proofErr w:type="spellStart"/>
      <w:r w:rsidRPr="00F924AC">
        <w:rPr>
          <w:rFonts w:ascii="Arial" w:hAnsi="Arial" w:cs="Arial"/>
          <w:sz w:val="22"/>
          <w:szCs w:val="22"/>
        </w:rPr>
        <w:t>ModR</w:t>
      </w:r>
      <w:proofErr w:type="spellEnd"/>
      <w:r w:rsidRPr="00F924AC">
        <w:rPr>
          <w:rFonts w:ascii="Arial" w:hAnsi="Arial" w:cs="Arial"/>
          <w:sz w:val="22"/>
          <w:szCs w:val="22"/>
        </w:rPr>
        <w:t>/M Byte</w:t>
      </w:r>
      <w:r w:rsidRPr="00D7641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</w:t>
      </w:r>
      <w:r w:rsidRPr="00F924AC">
        <w:rPr>
          <w:rFonts w:ascii="Arial" w:hAnsi="Arial" w:cs="Arial"/>
          <w:i/>
          <w:sz w:val="22"/>
          <w:szCs w:val="22"/>
        </w:rPr>
        <w:t>Vol. 2A 2-</w:t>
      </w:r>
      <w:r w:rsidR="00192327">
        <w:rPr>
          <w:rFonts w:ascii="Arial" w:hAnsi="Arial" w:cs="Arial"/>
          <w:i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>)</w:t>
      </w:r>
      <w:r w:rsidRPr="00D7641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D52C9">
        <w:rPr>
          <w:rFonts w:ascii="Arial" w:hAnsi="Arial" w:cs="Arial"/>
          <w:sz w:val="22"/>
          <w:szCs w:val="22"/>
        </w:rPr>
        <w:t>pg</w:t>
      </w:r>
      <w:proofErr w:type="spellEnd"/>
      <w:r w:rsidR="002D52C9">
        <w:rPr>
          <w:rFonts w:ascii="Arial" w:hAnsi="Arial" w:cs="Arial"/>
          <w:sz w:val="22"/>
          <w:szCs w:val="22"/>
        </w:rPr>
        <w:t xml:space="preserve"> 529 </w:t>
      </w:r>
      <w:r>
        <w:rPr>
          <w:rFonts w:ascii="Arial" w:hAnsi="Arial" w:cs="Arial"/>
          <w:sz w:val="22"/>
          <w:szCs w:val="22"/>
        </w:rPr>
        <w:t xml:space="preserve">to </w:t>
      </w:r>
      <w:r w:rsidRPr="00D7641E">
        <w:rPr>
          <w:rFonts w:ascii="Arial" w:hAnsi="Arial" w:cs="Arial"/>
          <w:sz w:val="22"/>
          <w:szCs w:val="22"/>
        </w:rPr>
        <w:t>decode the mnemonic for the following instructions:</w:t>
      </w:r>
    </w:p>
    <w:tbl>
      <w:tblPr>
        <w:tblW w:w="9304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24"/>
        <w:gridCol w:w="6480"/>
      </w:tblGrid>
      <w:tr w:rsidR="00B56EAA" w:rsidRPr="00F924AC" w14:paraId="18AE6E77" w14:textId="77777777" w:rsidTr="00510FB3">
        <w:trPr>
          <w:trHeight w:val="399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DDDDDD"/>
            <w:tcMar>
              <w:left w:w="51" w:type="dxa"/>
            </w:tcMar>
          </w:tcPr>
          <w:p w14:paraId="5A66888A" w14:textId="62013F5E" w:rsidR="00B56EAA" w:rsidRPr="00F924AC" w:rsidRDefault="00B56EAA" w:rsidP="00515E42">
            <w:pPr>
              <w:pStyle w:val="TextBody"/>
              <w:spacing w:after="0"/>
              <w:jc w:val="center"/>
              <w:rPr>
                <w:rFonts w:ascii="Arial" w:hAnsi="Arial" w:cs="Arial"/>
                <w:b/>
                <w:sz w:val="22"/>
              </w:rPr>
            </w:pPr>
            <w:r w:rsidRPr="00F924AC">
              <w:rPr>
                <w:rFonts w:ascii="Arial" w:hAnsi="Arial" w:cs="Arial"/>
                <w:b/>
                <w:sz w:val="22"/>
              </w:rPr>
              <w:t>Opcode</w:t>
            </w:r>
            <w:r w:rsidR="00BE5954">
              <w:rPr>
                <w:rFonts w:ascii="Arial" w:hAnsi="Arial" w:cs="Arial"/>
                <w:b/>
                <w:sz w:val="22"/>
              </w:rPr>
              <w:t>s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  <w:tcMar>
              <w:left w:w="51" w:type="dxa"/>
            </w:tcMar>
          </w:tcPr>
          <w:p w14:paraId="2A910661" w14:textId="77777777" w:rsidR="00B56EAA" w:rsidRPr="00F924AC" w:rsidRDefault="00B56EAA" w:rsidP="00515E42">
            <w:pPr>
              <w:pStyle w:val="TextBody"/>
              <w:spacing w:after="0"/>
              <w:jc w:val="center"/>
              <w:rPr>
                <w:rFonts w:ascii="Arial" w:hAnsi="Arial" w:cs="Arial"/>
                <w:b/>
                <w:sz w:val="22"/>
              </w:rPr>
            </w:pPr>
            <w:r w:rsidRPr="00F924AC">
              <w:rPr>
                <w:rFonts w:ascii="Arial" w:hAnsi="Arial" w:cs="Arial"/>
                <w:b/>
                <w:sz w:val="22"/>
              </w:rPr>
              <w:t>Instruction</w:t>
            </w:r>
          </w:p>
        </w:tc>
      </w:tr>
      <w:tr w:rsidR="00B56EAA" w14:paraId="42B0F363" w14:textId="77777777" w:rsidTr="00510FB3">
        <w:tc>
          <w:tcPr>
            <w:tcW w:w="282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6D079AF" w14:textId="112C24B7" w:rsidR="00B56EAA" w:rsidRPr="00F924AC" w:rsidRDefault="00632886" w:rsidP="00632886">
            <w:pPr>
              <w:pStyle w:val="TextBody"/>
              <w:spacing w:after="0"/>
            </w:pPr>
            <w:r>
              <w:rPr>
                <w:rFonts w:ascii="Courier New" w:hAnsi="Courier New"/>
                <w:bCs/>
              </w:rPr>
              <w:t>CC</w:t>
            </w:r>
          </w:p>
        </w:tc>
        <w:tc>
          <w:tcPr>
            <w:tcW w:w="648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6D92017" w14:textId="00A3D9EF" w:rsidR="00B56EAA" w:rsidRDefault="00DD1FCA" w:rsidP="00632886">
            <w:pPr>
              <w:pStyle w:val="TableContents"/>
            </w:pPr>
            <w:r>
              <w:t>INT</w:t>
            </w:r>
            <w:r w:rsidR="006E6C08">
              <w:t>3</w:t>
            </w:r>
          </w:p>
        </w:tc>
      </w:tr>
      <w:tr w:rsidR="00B56EAA" w14:paraId="1DFCFC0B" w14:textId="77777777" w:rsidTr="00510FB3"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975FF6C" w14:textId="175984CC" w:rsidR="00B56EAA" w:rsidRPr="00F924AC" w:rsidRDefault="00B56EAA" w:rsidP="00632886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 w:rsidRPr="00F924AC">
              <w:rPr>
                <w:rFonts w:ascii="Courier New" w:hAnsi="Courier New"/>
                <w:bCs/>
              </w:rPr>
              <w:t xml:space="preserve">89 </w:t>
            </w:r>
            <w:r w:rsidR="00632886">
              <w:rPr>
                <w:rFonts w:ascii="Courier New" w:hAnsi="Courier New"/>
                <w:bCs/>
              </w:rPr>
              <w:t>EC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ED49FA2" w14:textId="72B63FDF" w:rsidR="00B56EAA" w:rsidRDefault="003A52E0" w:rsidP="003A52E0">
            <w:pPr>
              <w:pStyle w:val="TableContents"/>
            </w:pPr>
            <w:r>
              <w:t xml:space="preserve">mov </w:t>
            </w:r>
            <w:proofErr w:type="spellStart"/>
            <w:r>
              <w:t>e</w:t>
            </w:r>
            <w:r w:rsidR="004E3318">
              <w:t>s</w:t>
            </w:r>
            <w:r>
              <w:t>p</w:t>
            </w:r>
            <w:proofErr w:type="spellEnd"/>
            <w:r>
              <w:t xml:space="preserve">, </w:t>
            </w:r>
            <w:proofErr w:type="spellStart"/>
            <w:r>
              <w:t>e</w:t>
            </w:r>
            <w:r w:rsidR="004E3318">
              <w:t>b</w:t>
            </w:r>
            <w:r>
              <w:t>p</w:t>
            </w:r>
            <w:proofErr w:type="spellEnd"/>
            <w:r>
              <w:t xml:space="preserve">       </w:t>
            </w:r>
          </w:p>
        </w:tc>
      </w:tr>
      <w:tr w:rsidR="00B56EAA" w14:paraId="24C4C7F5" w14:textId="77777777" w:rsidTr="00510FB3"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D5E04F2" w14:textId="1EC6A3DB" w:rsidR="00B56EAA" w:rsidRPr="00F924AC" w:rsidRDefault="00B56EAA" w:rsidP="00632886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 w:rsidRPr="00F924AC">
              <w:rPr>
                <w:rFonts w:ascii="Courier New" w:hAnsi="Courier New"/>
                <w:bCs/>
              </w:rPr>
              <w:t>8</w:t>
            </w:r>
            <w:r w:rsidR="00632886">
              <w:rPr>
                <w:rFonts w:ascii="Courier New" w:hAnsi="Courier New"/>
                <w:bCs/>
              </w:rPr>
              <w:t>B</w:t>
            </w:r>
            <w:r w:rsidRPr="00F924AC">
              <w:rPr>
                <w:rFonts w:ascii="Courier New" w:hAnsi="Courier New"/>
                <w:bCs/>
              </w:rPr>
              <w:t xml:space="preserve"> 45 </w:t>
            </w:r>
            <w:r w:rsidR="00632886">
              <w:rPr>
                <w:rFonts w:ascii="Courier New" w:hAnsi="Courier New"/>
                <w:bCs/>
              </w:rPr>
              <w:t>08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AF06E4F" w14:textId="1233F76D" w:rsidR="00B56EAA" w:rsidRDefault="004E3318" w:rsidP="00632886">
            <w:pPr>
              <w:pStyle w:val="TableContents"/>
            </w:pPr>
            <w:r>
              <w:t xml:space="preserve">mov </w:t>
            </w:r>
            <w:proofErr w:type="spellStart"/>
            <w:r w:rsidR="00FE07CE">
              <w:t>eax</w:t>
            </w:r>
            <w:proofErr w:type="spellEnd"/>
            <w:r w:rsidR="00FE07CE">
              <w:t xml:space="preserve">, </w:t>
            </w:r>
            <w:proofErr w:type="spellStart"/>
            <w:r w:rsidR="00FE07CE">
              <w:t>ecx</w:t>
            </w:r>
            <w:proofErr w:type="spellEnd"/>
          </w:p>
        </w:tc>
      </w:tr>
      <w:tr w:rsidR="00632886" w14:paraId="35F406E3" w14:textId="77777777" w:rsidTr="00510FB3"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07E307B" w14:textId="6F8CD8D5" w:rsidR="00632886" w:rsidRPr="00F924AC" w:rsidRDefault="00632886" w:rsidP="00632886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>55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416B394" w14:textId="7628A280" w:rsidR="00632886" w:rsidRDefault="001829A0" w:rsidP="00632886">
            <w:pPr>
              <w:pStyle w:val="TableContents"/>
            </w:pPr>
            <w:r>
              <w:t xml:space="preserve">PUSH </w:t>
            </w:r>
            <w:proofErr w:type="spellStart"/>
            <w:r>
              <w:t>rbp</w:t>
            </w:r>
            <w:proofErr w:type="spellEnd"/>
          </w:p>
        </w:tc>
      </w:tr>
      <w:tr w:rsidR="00632886" w14:paraId="1536A0FC" w14:textId="77777777" w:rsidTr="00510FB3">
        <w:trPr>
          <w:trHeight w:val="210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ECC16CB" w14:textId="57FEFC9B" w:rsidR="00632886" w:rsidRDefault="00632886" w:rsidP="00632886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>C3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6931FC5" w14:textId="21F75405" w:rsidR="00632886" w:rsidRDefault="001829A0" w:rsidP="00632886">
            <w:pPr>
              <w:pStyle w:val="TableContents"/>
            </w:pPr>
            <w:r w:rsidRPr="001829A0">
              <w:t>near RET</w:t>
            </w:r>
          </w:p>
        </w:tc>
      </w:tr>
      <w:tr w:rsidR="00510FB3" w14:paraId="68EBCA93" w14:textId="77777777" w:rsidTr="00510FB3">
        <w:trPr>
          <w:trHeight w:val="210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60A0081" w14:textId="3B3AE63E" w:rsidR="00510FB3" w:rsidRPr="00B05ED5" w:rsidRDefault="00510FB3" w:rsidP="00632886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 w:rsidRPr="00B05ED5">
              <w:rPr>
                <w:rFonts w:ascii="Courier New" w:hAnsi="Courier New"/>
                <w:bCs/>
              </w:rPr>
              <w:t>01 D8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8C216A7" w14:textId="58D75B37" w:rsidR="00510FB3" w:rsidRDefault="00FA065D" w:rsidP="003A52E0">
            <w:pPr>
              <w:pStyle w:val="TableContents"/>
            </w:pPr>
            <w:r>
              <w:t xml:space="preserve">ADD </w:t>
            </w:r>
            <w:proofErr w:type="spellStart"/>
            <w:r>
              <w:t>eax</w:t>
            </w:r>
            <w:proofErr w:type="spellEnd"/>
            <w:r>
              <w:t xml:space="preserve">, </w:t>
            </w:r>
            <w:proofErr w:type="spellStart"/>
            <w:r>
              <w:t>ebx</w:t>
            </w:r>
            <w:proofErr w:type="spellEnd"/>
          </w:p>
        </w:tc>
      </w:tr>
      <w:tr w:rsidR="00510FB3" w14:paraId="2B5507A1" w14:textId="77777777" w:rsidTr="00510FB3">
        <w:trPr>
          <w:trHeight w:val="210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29AAF09" w14:textId="557819CE" w:rsidR="00510FB3" w:rsidRDefault="00510FB3" w:rsidP="00632886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 xml:space="preserve">8D 83 F8 FE FF </w:t>
            </w:r>
            <w:proofErr w:type="spellStart"/>
            <w:r>
              <w:rPr>
                <w:rFonts w:ascii="Courier New" w:hAnsi="Courier New"/>
                <w:bCs/>
              </w:rPr>
              <w:t>FF</w:t>
            </w:r>
            <w:proofErr w:type="spellEnd"/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339CC08" w14:textId="3CD8C2D6" w:rsidR="00510FB3" w:rsidRDefault="00510FB3" w:rsidP="00632886">
            <w:pPr>
              <w:pStyle w:val="TableContents"/>
            </w:pPr>
          </w:p>
        </w:tc>
      </w:tr>
    </w:tbl>
    <w:p w14:paraId="44EEF735" w14:textId="77777777" w:rsidR="008D146A" w:rsidRDefault="008D146A" w:rsidP="008D146A">
      <w:bookmarkStart w:id="6" w:name="_Toc485043910"/>
    </w:p>
    <w:p w14:paraId="3A08BA39" w14:textId="55DBA1AA" w:rsidR="00D56962" w:rsidRDefault="00282249" w:rsidP="0015201D">
      <w:pPr>
        <w:pStyle w:val="Heading2"/>
        <w:numPr>
          <w:ilvl w:val="0"/>
          <w:numId w:val="36"/>
        </w:numPr>
        <w:rPr>
          <w:b w:val="0"/>
        </w:rPr>
      </w:pPr>
      <w:bookmarkStart w:id="7" w:name="_Toc74089877"/>
      <w:r w:rsidRPr="0015201D">
        <w:rPr>
          <w:b w:val="0"/>
        </w:rPr>
        <w:t xml:space="preserve">Explore Intel Manual Vol </w:t>
      </w:r>
      <w:r w:rsidR="002D52C9">
        <w:rPr>
          <w:b w:val="0"/>
        </w:rPr>
        <w:t>2</w:t>
      </w:r>
      <w:r w:rsidRPr="0015201D">
        <w:rPr>
          <w:b w:val="0"/>
        </w:rPr>
        <w:t xml:space="preserve"> Chapter</w:t>
      </w:r>
      <w:r w:rsidR="002D52C9">
        <w:rPr>
          <w:b w:val="0"/>
        </w:rPr>
        <w:t>s</w:t>
      </w:r>
      <w:r w:rsidRPr="0015201D">
        <w:rPr>
          <w:b w:val="0"/>
        </w:rPr>
        <w:t xml:space="preserve"> 3 and 4 </w:t>
      </w:r>
      <w:r w:rsidR="0012023E" w:rsidRPr="0015201D">
        <w:rPr>
          <w:b w:val="0"/>
        </w:rPr>
        <w:t>“</w:t>
      </w:r>
      <w:r w:rsidRPr="0015201D">
        <w:rPr>
          <w:b w:val="0"/>
        </w:rPr>
        <w:t>Instruction Set Reference</w:t>
      </w:r>
      <w:r w:rsidR="0012023E" w:rsidRPr="0015201D">
        <w:rPr>
          <w:b w:val="0"/>
        </w:rPr>
        <w:t>”</w:t>
      </w:r>
      <w:r w:rsidRPr="0015201D">
        <w:rPr>
          <w:b w:val="0"/>
        </w:rPr>
        <w:t xml:space="preserve"> to find the opcode of the following instructions</w:t>
      </w:r>
      <w:r w:rsidR="002D52C9">
        <w:rPr>
          <w:b w:val="0"/>
        </w:rPr>
        <w:t>:</w:t>
      </w:r>
      <w:bookmarkEnd w:id="7"/>
    </w:p>
    <w:p w14:paraId="65D5CC8C" w14:textId="39281BE9" w:rsidR="002D52C9" w:rsidRPr="002D52C9" w:rsidRDefault="002D52C9" w:rsidP="002D52C9">
      <w:pPr>
        <w:pStyle w:val="ListParagraph"/>
      </w:pPr>
      <w:r>
        <w:t>The page numbers vary so look for the instructions as describes in class.</w:t>
      </w:r>
    </w:p>
    <w:tbl>
      <w:tblPr>
        <w:tblpPr w:leftFromText="180" w:rightFromText="180" w:vertAnchor="text" w:horzAnchor="margin" w:tblpY="134"/>
        <w:tblW w:w="930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24"/>
        <w:gridCol w:w="6480"/>
      </w:tblGrid>
      <w:tr w:rsidR="009152E9" w:rsidRPr="00F924AC" w14:paraId="5543B841" w14:textId="77777777" w:rsidTr="009152E9">
        <w:trPr>
          <w:trHeight w:val="399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DDDDDD"/>
            <w:tcMar>
              <w:left w:w="51" w:type="dxa"/>
            </w:tcMar>
          </w:tcPr>
          <w:p w14:paraId="6D705414" w14:textId="77777777" w:rsidR="009152E9" w:rsidRPr="00F924AC" w:rsidRDefault="009152E9" w:rsidP="009152E9">
            <w:pPr>
              <w:pStyle w:val="TextBody"/>
              <w:spacing w:after="0"/>
              <w:jc w:val="center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Instruction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  <w:tcMar>
              <w:left w:w="51" w:type="dxa"/>
            </w:tcMar>
          </w:tcPr>
          <w:p w14:paraId="095677EF" w14:textId="77777777" w:rsidR="009152E9" w:rsidRPr="00F924AC" w:rsidRDefault="009152E9" w:rsidP="009152E9">
            <w:pPr>
              <w:pStyle w:val="TextBody"/>
              <w:spacing w:after="0"/>
              <w:jc w:val="center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Opcode</w:t>
            </w:r>
          </w:p>
        </w:tc>
      </w:tr>
      <w:tr w:rsidR="009152E9" w14:paraId="0065AD0C" w14:textId="77777777" w:rsidTr="009152E9">
        <w:tc>
          <w:tcPr>
            <w:tcW w:w="282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2008ACE" w14:textId="77777777" w:rsidR="009152E9" w:rsidRPr="00F924AC" w:rsidRDefault="009152E9" w:rsidP="009152E9">
            <w:pPr>
              <w:pStyle w:val="TextBody"/>
              <w:spacing w:after="0"/>
            </w:pPr>
            <w:r>
              <w:rPr>
                <w:rFonts w:ascii="Courier New" w:hAnsi="Courier New"/>
                <w:bCs/>
              </w:rPr>
              <w:t>One byte NOP</w:t>
            </w:r>
          </w:p>
        </w:tc>
        <w:tc>
          <w:tcPr>
            <w:tcW w:w="648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9D9B79D" w14:textId="13B2D57B" w:rsidR="009152E9" w:rsidRDefault="004E40CB" w:rsidP="009152E9">
            <w:pPr>
              <w:pStyle w:val="TableContents"/>
            </w:pPr>
            <w:r>
              <w:t>90</w:t>
            </w:r>
          </w:p>
        </w:tc>
      </w:tr>
      <w:tr w:rsidR="009152E9" w14:paraId="1841C6A3" w14:textId="77777777" w:rsidTr="009152E9"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7AC62E0" w14:textId="77777777" w:rsidR="009152E9" w:rsidRPr="00F924AC" w:rsidRDefault="009152E9" w:rsidP="009152E9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proofErr w:type="spellStart"/>
            <w:r>
              <w:rPr>
                <w:rFonts w:ascii="Courier New" w:hAnsi="Courier New"/>
                <w:bCs/>
              </w:rPr>
              <w:t>syscall</w:t>
            </w:r>
            <w:proofErr w:type="spellEnd"/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B5A0A17" w14:textId="73726532" w:rsidR="009152E9" w:rsidRDefault="00AC5B3B" w:rsidP="009152E9">
            <w:pPr>
              <w:pStyle w:val="TableContents"/>
            </w:pPr>
            <w:r>
              <w:t>0F 05</w:t>
            </w:r>
          </w:p>
        </w:tc>
      </w:tr>
      <w:tr w:rsidR="009152E9" w14:paraId="2F5E8784" w14:textId="77777777" w:rsidTr="009152E9"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E6E0A1F" w14:textId="740CF70C" w:rsidR="009152E9" w:rsidRPr="00F924AC" w:rsidRDefault="009152E9" w:rsidP="009152E9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 xml:space="preserve">Call </w:t>
            </w:r>
            <w:proofErr w:type="spellStart"/>
            <w:r w:rsidR="0015201D">
              <w:rPr>
                <w:rFonts w:ascii="Courier New" w:hAnsi="Courier New"/>
                <w:bCs/>
              </w:rPr>
              <w:t>e</w:t>
            </w:r>
            <w:r>
              <w:rPr>
                <w:rFonts w:ascii="Courier New" w:hAnsi="Courier New"/>
                <w:bCs/>
              </w:rPr>
              <w:t>ax</w:t>
            </w:r>
            <w:proofErr w:type="spellEnd"/>
            <w:r>
              <w:rPr>
                <w:rFonts w:ascii="Courier New" w:hAnsi="Courier New"/>
                <w:bCs/>
              </w:rPr>
              <w:t xml:space="preserve">  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E8715DC" w14:textId="03645AC4" w:rsidR="009152E9" w:rsidRDefault="00AC5B3B" w:rsidP="009152E9">
            <w:pPr>
              <w:pStyle w:val="TableContents"/>
            </w:pPr>
            <w:r>
              <w:t>FF D0</w:t>
            </w:r>
          </w:p>
        </w:tc>
      </w:tr>
      <w:tr w:rsidR="009152E9" w14:paraId="58F99993" w14:textId="77777777" w:rsidTr="009152E9"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881B0B0" w14:textId="192E69B0" w:rsidR="009152E9" w:rsidRPr="00F924AC" w:rsidRDefault="009152E9" w:rsidP="009152E9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 xml:space="preserve">pop </w:t>
            </w:r>
            <w:proofErr w:type="spellStart"/>
            <w:r w:rsidR="0015201D">
              <w:rPr>
                <w:rFonts w:ascii="Courier New" w:hAnsi="Courier New"/>
                <w:bCs/>
              </w:rPr>
              <w:t>e</w:t>
            </w:r>
            <w:r>
              <w:rPr>
                <w:rFonts w:ascii="Courier New" w:hAnsi="Courier New"/>
                <w:bCs/>
              </w:rPr>
              <w:t>si</w:t>
            </w:r>
            <w:proofErr w:type="spellEnd"/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26432B2" w14:textId="1B4FFBCE" w:rsidR="009152E9" w:rsidRDefault="00AC5B3B" w:rsidP="009152E9">
            <w:pPr>
              <w:pStyle w:val="TableContents"/>
            </w:pPr>
            <w:r>
              <w:t>07</w:t>
            </w:r>
          </w:p>
        </w:tc>
      </w:tr>
      <w:tr w:rsidR="009152E9" w14:paraId="3D801085" w14:textId="77777777" w:rsidTr="009152E9">
        <w:trPr>
          <w:trHeight w:val="210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A857E1C" w14:textId="77777777" w:rsidR="009152E9" w:rsidRDefault="009152E9" w:rsidP="009152E9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>leave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E43E39E" w14:textId="0D5D415B" w:rsidR="009152E9" w:rsidRDefault="00AC5B3B" w:rsidP="009152E9">
            <w:pPr>
              <w:pStyle w:val="TableContents"/>
            </w:pPr>
            <w:r>
              <w:t>C9</w:t>
            </w:r>
          </w:p>
        </w:tc>
      </w:tr>
      <w:tr w:rsidR="009152E9" w14:paraId="0396B650" w14:textId="77777777" w:rsidTr="009152E9">
        <w:trPr>
          <w:trHeight w:val="210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5069C59" w14:textId="0ED14A31" w:rsidR="009152E9" w:rsidRPr="004C5650" w:rsidRDefault="009152E9" w:rsidP="009152E9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proofErr w:type="spellStart"/>
            <w:r>
              <w:rPr>
                <w:rFonts w:ascii="Courier New" w:hAnsi="Courier New"/>
                <w:bCs/>
              </w:rPr>
              <w:t>xor</w:t>
            </w:r>
            <w:proofErr w:type="spellEnd"/>
            <w:r>
              <w:rPr>
                <w:rFonts w:ascii="Courier New" w:hAnsi="Courier New"/>
                <w:bCs/>
              </w:rPr>
              <w:t xml:space="preserve"> </w:t>
            </w:r>
            <w:proofErr w:type="spellStart"/>
            <w:proofErr w:type="gramStart"/>
            <w:r w:rsidR="0015201D">
              <w:rPr>
                <w:rFonts w:ascii="Courier New" w:hAnsi="Courier New"/>
                <w:bCs/>
              </w:rPr>
              <w:t>e</w:t>
            </w:r>
            <w:r>
              <w:rPr>
                <w:rFonts w:ascii="Courier New" w:hAnsi="Courier New"/>
                <w:bCs/>
              </w:rPr>
              <w:t>ax,</w:t>
            </w:r>
            <w:r w:rsidR="0015201D">
              <w:rPr>
                <w:rFonts w:ascii="Courier New" w:hAnsi="Courier New"/>
                <w:bCs/>
              </w:rPr>
              <w:t>e</w:t>
            </w:r>
            <w:r>
              <w:rPr>
                <w:rFonts w:ascii="Courier New" w:hAnsi="Courier New"/>
                <w:bCs/>
              </w:rPr>
              <w:t>ax</w:t>
            </w:r>
            <w:proofErr w:type="spellEnd"/>
            <w:proofErr w:type="gramEnd"/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9A900F7" w14:textId="4DA0F389" w:rsidR="009152E9" w:rsidRDefault="00AC5B3B" w:rsidP="009152E9">
            <w:pPr>
              <w:pStyle w:val="TableContents"/>
            </w:pPr>
            <w:r>
              <w:t>3</w:t>
            </w:r>
          </w:p>
        </w:tc>
      </w:tr>
      <w:tr w:rsidR="009152E9" w14:paraId="7C5B7533" w14:textId="77777777" w:rsidTr="009152E9">
        <w:trPr>
          <w:trHeight w:val="210"/>
        </w:trPr>
        <w:tc>
          <w:tcPr>
            <w:tcW w:w="2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7DCBF7A" w14:textId="462797C7" w:rsidR="009152E9" w:rsidRDefault="009152E9" w:rsidP="009152E9">
            <w:pPr>
              <w:pStyle w:val="TextBody"/>
              <w:spacing w:after="0"/>
              <w:rPr>
                <w:rFonts w:ascii="Courier New" w:hAnsi="Courier New"/>
                <w:bCs/>
              </w:rPr>
            </w:pPr>
            <w:r>
              <w:rPr>
                <w:rFonts w:ascii="Courier New" w:hAnsi="Courier New"/>
                <w:bCs/>
              </w:rPr>
              <w:t xml:space="preserve">sub </w:t>
            </w:r>
            <w:r w:rsidR="0015201D">
              <w:rPr>
                <w:rFonts w:ascii="Courier New" w:hAnsi="Courier New"/>
                <w:bCs/>
              </w:rPr>
              <w:t>e</w:t>
            </w:r>
            <w:r>
              <w:rPr>
                <w:rFonts w:ascii="Courier New" w:hAnsi="Courier New"/>
                <w:bCs/>
              </w:rPr>
              <w:t>sp,0x10</w:t>
            </w:r>
          </w:p>
        </w:tc>
        <w:tc>
          <w:tcPr>
            <w:tcW w:w="64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AAA8FCC" w14:textId="099C68D2" w:rsidR="009152E9" w:rsidRDefault="00782D1D" w:rsidP="009152E9">
            <w:pPr>
              <w:pStyle w:val="TableContents"/>
            </w:pPr>
            <w:r>
              <w:t>2D C4 10</w:t>
            </w:r>
          </w:p>
        </w:tc>
      </w:tr>
    </w:tbl>
    <w:p w14:paraId="09902507" w14:textId="79E92DF2" w:rsidR="009152E9" w:rsidRDefault="009152E9" w:rsidP="008D146A"/>
    <w:p w14:paraId="7E0E1075" w14:textId="77777777" w:rsidR="00301E08" w:rsidRDefault="00301E08" w:rsidP="00301E08">
      <w:pPr>
        <w:pStyle w:val="ListParagraph"/>
        <w:ind w:left="765"/>
      </w:pPr>
      <w:bookmarkStart w:id="8" w:name="_Toc485043911"/>
      <w:bookmarkEnd w:id="6"/>
    </w:p>
    <w:p w14:paraId="794296DE" w14:textId="77777777" w:rsidR="00DD67D5" w:rsidRPr="00DD67D5" w:rsidRDefault="00DD67D5" w:rsidP="00DD67D5"/>
    <w:p w14:paraId="3C505636" w14:textId="77777777" w:rsidR="006551E3" w:rsidRDefault="006551E3" w:rsidP="006551E3">
      <w:bookmarkStart w:id="9" w:name="_Toc485043913"/>
      <w:bookmarkEnd w:id="8"/>
    </w:p>
    <w:p w14:paraId="1CFB465A" w14:textId="57FDBFFC" w:rsidR="009A42D5" w:rsidRDefault="00577653" w:rsidP="009A42D5">
      <w:pPr>
        <w:pStyle w:val="Heading1"/>
        <w:spacing w:before="360"/>
      </w:pPr>
      <w:bookmarkStart w:id="10" w:name="_Toc74089878"/>
      <w:r>
        <w:t xml:space="preserve">Problem </w:t>
      </w:r>
      <w:r w:rsidR="002D52C9">
        <w:t>2</w:t>
      </w:r>
      <w:r>
        <w:t xml:space="preserve"> -</w:t>
      </w:r>
      <w:r w:rsidR="002D52C9">
        <w:t xml:space="preserve"> </w:t>
      </w:r>
      <w:r w:rsidR="00851E4A">
        <w:t xml:space="preserve">PUSH and POP Instructions </w:t>
      </w:r>
      <w:r w:rsidR="00FB745B">
        <w:t xml:space="preserve">                        ___</w:t>
      </w:r>
      <w:r w:rsidR="00CB642D">
        <w:t xml:space="preserve"> 10</w:t>
      </w:r>
      <w:bookmarkEnd w:id="10"/>
    </w:p>
    <w:p w14:paraId="061253F4" w14:textId="2F095D51" w:rsidR="00851E4A" w:rsidRPr="002D52C9" w:rsidRDefault="00C14AE5" w:rsidP="00C14AE5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</w:rPr>
      </w:pPr>
      <w:r>
        <w:t xml:space="preserve">Use the following instructions </w:t>
      </w:r>
      <w:hyperlink r:id="rId10" w:history="1">
        <w:r w:rsidRPr="00C10672">
          <w:rPr>
            <w:rStyle w:val="Hyperlink"/>
          </w:rPr>
          <w:t>https://github.com/hugsy/gef</w:t>
        </w:r>
      </w:hyperlink>
      <w:r>
        <w:t xml:space="preserve">  to Install </w:t>
      </w:r>
      <w:proofErr w:type="spellStart"/>
      <w:r w:rsidRPr="00C14AE5">
        <w:rPr>
          <w:b/>
        </w:rPr>
        <w:t>Gef</w:t>
      </w:r>
      <w:proofErr w:type="spellEnd"/>
      <w:r w:rsidR="008F5BB4">
        <w:t xml:space="preserve"> </w:t>
      </w:r>
      <w:r>
        <w:t xml:space="preserve">(GDB Enhanced Features). To learn </w:t>
      </w:r>
      <w:r w:rsidR="002D52C9">
        <w:t xml:space="preserve">more </w:t>
      </w:r>
      <w:r>
        <w:t xml:space="preserve">about </w:t>
      </w:r>
      <w:proofErr w:type="spellStart"/>
      <w:r>
        <w:t>gef</w:t>
      </w:r>
      <w:proofErr w:type="spellEnd"/>
      <w:r>
        <w:t xml:space="preserve"> and commands read</w:t>
      </w:r>
      <w:r w:rsidR="00625E54" w:rsidRPr="00625E54">
        <w:t xml:space="preserve"> </w:t>
      </w:r>
      <w:hyperlink r:id="rId11" w:history="1">
        <w:r w:rsidRPr="00C10672">
          <w:rPr>
            <w:rStyle w:val="Hyperlink"/>
          </w:rPr>
          <w:t>https://gef.readthedocs.io/en/master/</w:t>
        </w:r>
      </w:hyperlink>
    </w:p>
    <w:p w14:paraId="154DB1BD" w14:textId="77777777" w:rsidR="002D52C9" w:rsidRDefault="002D52C9" w:rsidP="002D52C9">
      <w:pPr>
        <w:pStyle w:val="ListParagraph"/>
      </w:pPr>
    </w:p>
    <w:p w14:paraId="4DE0E801" w14:textId="35A0EF57" w:rsidR="008F5BB4" w:rsidRDefault="008F5BB4" w:rsidP="00515E42">
      <w:pPr>
        <w:pStyle w:val="ListParagraph"/>
        <w:numPr>
          <w:ilvl w:val="0"/>
          <w:numId w:val="32"/>
        </w:numPr>
      </w:pPr>
      <w:r>
        <w:t xml:space="preserve">Create the </w:t>
      </w:r>
      <w:r w:rsidR="002D52C9">
        <w:t>following assembly</w:t>
      </w:r>
      <w:r>
        <w:t xml:space="preserve"> code</w:t>
      </w:r>
      <w:r w:rsidR="002D52C9">
        <w:t xml:space="preserve"> in a text editor on your </w:t>
      </w:r>
      <w:proofErr w:type="spellStart"/>
      <w:r w:rsidR="002D52C9">
        <w:t>linux</w:t>
      </w:r>
      <w:proofErr w:type="spellEnd"/>
      <w:r w:rsidR="002D52C9">
        <w:t xml:space="preserve"> Virtual Machine</w:t>
      </w:r>
    </w:p>
    <w:p w14:paraId="34A41639" w14:textId="77777777" w:rsidR="002D52C9" w:rsidRDefault="002D52C9" w:rsidP="002D52C9"/>
    <w:p w14:paraId="0215E0BB" w14:textId="7EB1C942" w:rsidR="00625E54" w:rsidRDefault="003D1C45" w:rsidP="00625E54">
      <w:r>
        <w:t xml:space="preserve">            </w:t>
      </w:r>
      <w:r w:rsidR="00613F61" w:rsidRPr="00613F61">
        <w:rPr>
          <w:noProof/>
        </w:rPr>
        <w:drawing>
          <wp:inline distT="0" distB="0" distL="0" distR="0" wp14:anchorId="0582F459" wp14:editId="4E3CFF57">
            <wp:extent cx="2266544" cy="3026143"/>
            <wp:effectExtent l="76200" t="76200" r="133985" b="136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03" cy="3037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59CDA" w14:textId="77777777" w:rsidR="00625E54" w:rsidRDefault="00625E54" w:rsidP="00625E54"/>
    <w:p w14:paraId="66143822" w14:textId="78F2EA72" w:rsidR="008F5BB4" w:rsidRDefault="008F5BB4" w:rsidP="008F5BB4">
      <w:pPr>
        <w:pStyle w:val="ListParagraph"/>
        <w:numPr>
          <w:ilvl w:val="0"/>
          <w:numId w:val="32"/>
        </w:numPr>
      </w:pPr>
      <w:r>
        <w:t xml:space="preserve">Use </w:t>
      </w:r>
      <w:r w:rsidR="002D52C9">
        <w:t xml:space="preserve">the commands </w:t>
      </w:r>
      <w:proofErr w:type="spellStart"/>
      <w:r w:rsidRPr="002D52C9">
        <w:rPr>
          <w:b/>
        </w:rPr>
        <w:t>nasm</w:t>
      </w:r>
      <w:proofErr w:type="spellEnd"/>
      <w:r>
        <w:t xml:space="preserve"> and </w:t>
      </w:r>
      <w:proofErr w:type="spellStart"/>
      <w:r w:rsidRPr="002D52C9">
        <w:rPr>
          <w:b/>
        </w:rPr>
        <w:t>ld</w:t>
      </w:r>
      <w:proofErr w:type="spellEnd"/>
      <w:r>
        <w:t xml:space="preserve"> to create the executable</w:t>
      </w:r>
    </w:p>
    <w:p w14:paraId="421F3F69" w14:textId="77777777" w:rsidR="002D52C9" w:rsidRDefault="008F5BB4" w:rsidP="00515E42">
      <w:pPr>
        <w:pStyle w:val="ListParagraph"/>
        <w:numPr>
          <w:ilvl w:val="0"/>
          <w:numId w:val="32"/>
        </w:numPr>
      </w:pPr>
      <w:r>
        <w:t xml:space="preserve">Use </w:t>
      </w:r>
      <w:proofErr w:type="spellStart"/>
      <w:r w:rsidR="00354F72">
        <w:t>gef</w:t>
      </w:r>
      <w:proofErr w:type="spellEnd"/>
      <w:r w:rsidR="00354F72">
        <w:t xml:space="preserve"> commands</w:t>
      </w:r>
      <w:r w:rsidR="002D52C9">
        <w:t>:</w:t>
      </w:r>
    </w:p>
    <w:p w14:paraId="355609E2" w14:textId="05044C8E" w:rsidR="002D52C9" w:rsidRDefault="008F5BB4" w:rsidP="002D52C9">
      <w:pPr>
        <w:pStyle w:val="ListParagraph"/>
        <w:numPr>
          <w:ilvl w:val="1"/>
          <w:numId w:val="32"/>
        </w:numPr>
      </w:pPr>
      <w:r w:rsidRPr="002D52C9">
        <w:rPr>
          <w:b/>
        </w:rPr>
        <w:t>break</w:t>
      </w:r>
      <w:r>
        <w:t xml:space="preserve"> </w:t>
      </w:r>
      <w:r w:rsidRPr="002D52C9">
        <w:rPr>
          <w:b/>
        </w:rPr>
        <w:t>_start</w:t>
      </w:r>
    </w:p>
    <w:p w14:paraId="54587923" w14:textId="77777777" w:rsidR="002D52C9" w:rsidRDefault="008F5BB4" w:rsidP="002D52C9">
      <w:pPr>
        <w:pStyle w:val="ListParagraph"/>
        <w:numPr>
          <w:ilvl w:val="1"/>
          <w:numId w:val="32"/>
        </w:numPr>
      </w:pPr>
      <w:r w:rsidRPr="002D52C9">
        <w:rPr>
          <w:b/>
        </w:rPr>
        <w:t>step</w:t>
      </w:r>
      <w:r w:rsidR="008C2F3D" w:rsidRPr="002D52C9">
        <w:rPr>
          <w:b/>
        </w:rPr>
        <w:t xml:space="preserve"> (s)</w:t>
      </w:r>
      <w:r>
        <w:t xml:space="preserve"> or </w:t>
      </w:r>
      <w:r w:rsidRPr="002D52C9">
        <w:rPr>
          <w:b/>
        </w:rPr>
        <w:t>next</w:t>
      </w:r>
      <w:r w:rsidR="008C2F3D" w:rsidRPr="002D52C9">
        <w:rPr>
          <w:b/>
        </w:rPr>
        <w:t xml:space="preserve"> (n)</w:t>
      </w:r>
      <w:r>
        <w:t xml:space="preserve"> </w:t>
      </w:r>
    </w:p>
    <w:p w14:paraId="4FA5E6F7" w14:textId="77777777" w:rsidR="002D52C9" w:rsidRDefault="008F5BB4" w:rsidP="002D52C9">
      <w:pPr>
        <w:pStyle w:val="ListParagraph"/>
      </w:pPr>
      <w:r>
        <w:t xml:space="preserve">commands to analyze the </w:t>
      </w:r>
      <w:r w:rsidRPr="008C2F3D">
        <w:rPr>
          <w:b/>
        </w:rPr>
        <w:t xml:space="preserve">stack </w:t>
      </w:r>
      <w:r w:rsidR="00577653" w:rsidRPr="008C2F3D">
        <w:rPr>
          <w:b/>
        </w:rPr>
        <w:t>region</w:t>
      </w:r>
      <w:r w:rsidR="00577653">
        <w:t xml:space="preserve"> </w:t>
      </w:r>
      <w:r>
        <w:t>while pushing and popping</w:t>
      </w:r>
      <w:r w:rsidR="002D52C9">
        <w:t xml:space="preserve"> </w:t>
      </w:r>
      <w:r w:rsidR="00577653">
        <w:t xml:space="preserve">data to/from </w:t>
      </w:r>
      <w:r>
        <w:t xml:space="preserve">the stack. </w:t>
      </w:r>
    </w:p>
    <w:p w14:paraId="0CB70F3F" w14:textId="77777777" w:rsidR="002D52C9" w:rsidRDefault="008F5BB4" w:rsidP="002D52C9">
      <w:pPr>
        <w:pStyle w:val="ListParagraph"/>
        <w:numPr>
          <w:ilvl w:val="0"/>
          <w:numId w:val="32"/>
        </w:numPr>
      </w:pPr>
      <w:r>
        <w:t>Observe</w:t>
      </w:r>
      <w:r w:rsidR="00577653">
        <w:t xml:space="preserve"> how </w:t>
      </w:r>
      <w:r w:rsidR="00577653" w:rsidRPr="00F97604">
        <w:rPr>
          <w:b/>
        </w:rPr>
        <w:t>$</w:t>
      </w:r>
      <w:proofErr w:type="spellStart"/>
      <w:r w:rsidR="00577653" w:rsidRPr="00F97604">
        <w:rPr>
          <w:b/>
        </w:rPr>
        <w:t>rsp</w:t>
      </w:r>
      <w:proofErr w:type="spellEnd"/>
      <w:r w:rsidR="00577653">
        <w:t xml:space="preserve"> </w:t>
      </w:r>
      <w:r w:rsidR="00F97604">
        <w:t xml:space="preserve">instruction </w:t>
      </w:r>
      <w:r w:rsidR="00577653">
        <w:t>address changes as data is push</w:t>
      </w:r>
      <w:r w:rsidR="003D1C45">
        <w:t>ed</w:t>
      </w:r>
      <w:r w:rsidR="00577653">
        <w:t xml:space="preserve"> into the stack. </w:t>
      </w:r>
    </w:p>
    <w:p w14:paraId="1125BB9D" w14:textId="6C0B7105" w:rsidR="002D52C9" w:rsidRDefault="00577653" w:rsidP="002D52C9">
      <w:pPr>
        <w:pStyle w:val="ListParagraph"/>
        <w:numPr>
          <w:ilvl w:val="0"/>
          <w:numId w:val="32"/>
        </w:numPr>
      </w:pPr>
      <w:r>
        <w:t>What is your observation?</w:t>
      </w:r>
      <w:r w:rsidR="002D52C9">
        <w:t xml:space="preserve"> </w:t>
      </w:r>
      <w:r w:rsidR="002D52C9" w:rsidRPr="002D52C9">
        <w:rPr>
          <w:b/>
          <w:u w:val="single"/>
        </w:rPr>
        <w:t>Hint</w:t>
      </w:r>
      <w:r w:rsidR="002D52C9">
        <w:t>: You can talk about</w:t>
      </w:r>
      <w:proofErr w:type="gramStart"/>
      <w:r w:rsidR="002D52C9">
        <w:t>:</w:t>
      </w:r>
      <w:r w:rsidR="007C1E56">
        <w:t xml:space="preserve">  (</w:t>
      </w:r>
      <w:proofErr w:type="gramEnd"/>
      <w:r w:rsidR="007C1E56" w:rsidRPr="007C1E56">
        <w:rPr>
          <w:b/>
          <w:color w:val="FF0000"/>
        </w:rPr>
        <w:t>3pts</w:t>
      </w:r>
      <w:r w:rsidR="007C1E56">
        <w:t>)</w:t>
      </w:r>
    </w:p>
    <w:p w14:paraId="2F3233E8" w14:textId="7F256255" w:rsidR="002D52C9" w:rsidRDefault="002D52C9" w:rsidP="002D52C9">
      <w:pPr>
        <w:pStyle w:val="ListParagraph"/>
        <w:numPr>
          <w:ilvl w:val="1"/>
          <w:numId w:val="32"/>
        </w:numPr>
      </w:pPr>
      <w:r>
        <w:t xml:space="preserve">What happens to the address in RSP after </w:t>
      </w:r>
      <w:proofErr w:type="gramStart"/>
      <w:r>
        <w:t>pushing</w:t>
      </w:r>
      <w:proofErr w:type="gramEnd"/>
      <w:r>
        <w:t xml:space="preserve"> </w:t>
      </w:r>
    </w:p>
    <w:p w14:paraId="583A5714" w14:textId="1EB966F5" w:rsidR="00FC7F76" w:rsidRPr="00FC7F76" w:rsidRDefault="00FC7F76" w:rsidP="00FC7F76">
      <w:pPr>
        <w:pStyle w:val="ListParagraph"/>
        <w:ind w:left="2160"/>
        <w:rPr>
          <w:b/>
          <w:bCs/>
        </w:rPr>
      </w:pPr>
      <w:r>
        <w:rPr>
          <w:b/>
          <w:bCs/>
        </w:rPr>
        <w:t>The address decreases by 0x8</w:t>
      </w:r>
    </w:p>
    <w:p w14:paraId="1603E021" w14:textId="49AF74CF" w:rsidR="008F5BB4" w:rsidRDefault="002D52C9" w:rsidP="002D52C9">
      <w:pPr>
        <w:pStyle w:val="ListParagraph"/>
        <w:numPr>
          <w:ilvl w:val="1"/>
          <w:numId w:val="32"/>
        </w:numPr>
      </w:pPr>
      <w:r>
        <w:t xml:space="preserve">What happens to the address in RSP after </w:t>
      </w:r>
      <w:proofErr w:type="gramStart"/>
      <w:r>
        <w:t>popping</w:t>
      </w:r>
      <w:proofErr w:type="gramEnd"/>
    </w:p>
    <w:p w14:paraId="6B20FEB1" w14:textId="0AA66611" w:rsidR="00FC7F76" w:rsidRPr="00FC7F76" w:rsidRDefault="00FC7F76" w:rsidP="00FC7F76">
      <w:pPr>
        <w:pStyle w:val="ListParagraph"/>
        <w:ind w:left="2160"/>
        <w:rPr>
          <w:b/>
          <w:bCs/>
        </w:rPr>
      </w:pPr>
      <w:r>
        <w:rPr>
          <w:b/>
          <w:bCs/>
        </w:rPr>
        <w:t>The address increases by 0x8</w:t>
      </w:r>
    </w:p>
    <w:p w14:paraId="17BC1A8F" w14:textId="248BED5E" w:rsidR="002D52C9" w:rsidRDefault="002D52C9" w:rsidP="002D52C9">
      <w:pPr>
        <w:pStyle w:val="ListParagraph"/>
        <w:numPr>
          <w:ilvl w:val="1"/>
          <w:numId w:val="32"/>
        </w:numPr>
      </w:pPr>
      <w:r>
        <w:t xml:space="preserve">What happens to the registers RDI, RSI and </w:t>
      </w:r>
      <w:proofErr w:type="gramStart"/>
      <w:r>
        <w:t>RCX</w:t>
      </w:r>
      <w:proofErr w:type="gramEnd"/>
    </w:p>
    <w:p w14:paraId="6B191F76" w14:textId="54F9EF0F" w:rsidR="00EC1D03" w:rsidRPr="00EC1D03" w:rsidRDefault="00EC1D03" w:rsidP="00EC1D03">
      <w:pPr>
        <w:pStyle w:val="ListParagraph"/>
        <w:ind w:left="2160"/>
        <w:rPr>
          <w:b/>
          <w:bCs/>
        </w:rPr>
      </w:pPr>
      <w:r>
        <w:rPr>
          <w:b/>
          <w:bCs/>
        </w:rPr>
        <w:t xml:space="preserve">When a value is popped it goes into the </w:t>
      </w:r>
      <w:proofErr w:type="spellStart"/>
      <w:r>
        <w:rPr>
          <w:b/>
          <w:bCs/>
        </w:rPr>
        <w:t>rdi</w:t>
      </w:r>
      <w:proofErr w:type="spellEnd"/>
      <w:r>
        <w:rPr>
          <w:b/>
          <w:bCs/>
        </w:rPr>
        <w:t xml:space="preserve">, then </w:t>
      </w:r>
      <w:proofErr w:type="spellStart"/>
      <w:r>
        <w:rPr>
          <w:b/>
          <w:bCs/>
        </w:rPr>
        <w:t>rsi</w:t>
      </w:r>
      <w:proofErr w:type="spellEnd"/>
      <w:r>
        <w:rPr>
          <w:b/>
          <w:bCs/>
        </w:rPr>
        <w:t xml:space="preserve">, then </w:t>
      </w:r>
      <w:proofErr w:type="spellStart"/>
      <w:r>
        <w:rPr>
          <w:b/>
          <w:bCs/>
        </w:rPr>
        <w:t>rcx</w:t>
      </w:r>
      <w:proofErr w:type="spellEnd"/>
      <w:r>
        <w:rPr>
          <w:b/>
          <w:bCs/>
        </w:rPr>
        <w:t xml:space="preserve"> registers</w:t>
      </w:r>
    </w:p>
    <w:p w14:paraId="020807AF" w14:textId="2EFEA0CE" w:rsidR="00F66403" w:rsidRDefault="00F66403" w:rsidP="00515E42">
      <w:pPr>
        <w:pStyle w:val="ListParagraph"/>
        <w:numPr>
          <w:ilvl w:val="0"/>
          <w:numId w:val="32"/>
        </w:numPr>
      </w:pPr>
      <w:r>
        <w:lastRenderedPageBreak/>
        <w:t>What strings</w:t>
      </w:r>
      <w:r w:rsidR="007C1E56">
        <w:t xml:space="preserve">, </w:t>
      </w:r>
      <w:r>
        <w:t>were pushed into the stack?</w:t>
      </w:r>
      <w:r w:rsidR="007C1E56">
        <w:t xml:space="preserve"> (</w:t>
      </w:r>
      <w:r w:rsidR="007C1E56" w:rsidRPr="007C1E56">
        <w:rPr>
          <w:b/>
          <w:color w:val="FF0000"/>
        </w:rPr>
        <w:t>1pt</w:t>
      </w:r>
      <w:r w:rsidR="007C1E56">
        <w:t>)</w:t>
      </w:r>
    </w:p>
    <w:p w14:paraId="7BE8D6B0" w14:textId="25B5E49A" w:rsidR="007C1E56" w:rsidRDefault="007C1E56" w:rsidP="007C1E56">
      <w:pPr>
        <w:pStyle w:val="ListParagraph"/>
        <w:numPr>
          <w:ilvl w:val="1"/>
          <w:numId w:val="32"/>
        </w:numPr>
      </w:pPr>
      <w:r>
        <w:t>When GDB interprets the information is there an English word or letters?</w:t>
      </w:r>
    </w:p>
    <w:p w14:paraId="4E0FA037" w14:textId="741DB24A" w:rsidR="00EC1D03" w:rsidRPr="00EC1D03" w:rsidRDefault="00EC1D03" w:rsidP="00EC1D03">
      <w:pPr>
        <w:pStyle w:val="ListParagraph"/>
        <w:ind w:left="2160"/>
        <w:rPr>
          <w:b/>
          <w:bCs/>
        </w:rPr>
      </w:pPr>
      <w:r>
        <w:rPr>
          <w:b/>
          <w:bCs/>
        </w:rPr>
        <w:t>Rip appears to contain the current instruction</w:t>
      </w:r>
    </w:p>
    <w:p w14:paraId="27564C0A" w14:textId="1ADFD544" w:rsidR="007C1E56" w:rsidRDefault="003D1C45" w:rsidP="00515E42">
      <w:pPr>
        <w:pStyle w:val="ListParagraph"/>
        <w:numPr>
          <w:ilvl w:val="0"/>
          <w:numId w:val="32"/>
        </w:numPr>
      </w:pPr>
      <w:r>
        <w:t xml:space="preserve">Can the push instruction </w:t>
      </w:r>
      <w:r w:rsidR="00455896">
        <w:t>be used to push more than 4 bytes into the stack</w:t>
      </w:r>
      <w:r>
        <w:t xml:space="preserve"> at a time</w:t>
      </w:r>
      <w:r w:rsidR="00455896">
        <w:t>? Explain</w:t>
      </w:r>
      <w:r w:rsidR="007C1E56">
        <w:t xml:space="preserve"> how this can be done. (</w:t>
      </w:r>
      <w:r w:rsidR="007C1E56" w:rsidRPr="007C1E56">
        <w:rPr>
          <w:b/>
          <w:color w:val="FF0000"/>
        </w:rPr>
        <w:t>2pts</w:t>
      </w:r>
      <w:r w:rsidR="007C1E56">
        <w:t xml:space="preserve">) </w:t>
      </w:r>
    </w:p>
    <w:p w14:paraId="18054D0D" w14:textId="35CB62CE" w:rsidR="000F5AF1" w:rsidRPr="000F5AF1" w:rsidRDefault="000F5AF1" w:rsidP="000F5AF1">
      <w:pPr>
        <w:pStyle w:val="ListParagraph"/>
        <w:ind w:left="1440"/>
        <w:rPr>
          <w:b/>
          <w:bCs/>
        </w:rPr>
      </w:pPr>
      <w:proofErr w:type="gramStart"/>
      <w:r>
        <w:rPr>
          <w:b/>
          <w:bCs/>
        </w:rPr>
        <w:t>As long as</w:t>
      </w:r>
      <w:proofErr w:type="gramEnd"/>
      <w:r>
        <w:rPr>
          <w:b/>
          <w:bCs/>
        </w:rPr>
        <w:t xml:space="preserve"> the stack is wide enough then you can use a 64-bit instruction to move 8 bytes</w:t>
      </w:r>
    </w:p>
    <w:p w14:paraId="3243C5EC" w14:textId="639A08F3" w:rsidR="00455896" w:rsidRDefault="007C1E56" w:rsidP="007C1E56">
      <w:pPr>
        <w:pStyle w:val="ListParagraph"/>
      </w:pPr>
      <w:r w:rsidRPr="007C1E56">
        <w:rPr>
          <w:b/>
        </w:rPr>
        <w:t>Hint</w:t>
      </w:r>
      <w:r>
        <w:t>: you may need to look at the intel manual to see if there are multiple forms of the push instruction.</w:t>
      </w:r>
    </w:p>
    <w:p w14:paraId="050282DF" w14:textId="53D4C862" w:rsidR="00577653" w:rsidRDefault="00577653" w:rsidP="00515E42">
      <w:pPr>
        <w:pStyle w:val="ListParagraph"/>
        <w:numPr>
          <w:ilvl w:val="0"/>
          <w:numId w:val="32"/>
        </w:numPr>
      </w:pPr>
      <w:r>
        <w:t xml:space="preserve">Observe </w:t>
      </w:r>
      <w:r w:rsidR="007C1E56">
        <w:t xml:space="preserve">the </w:t>
      </w:r>
      <w:r>
        <w:t xml:space="preserve">registers content as data is pushed and popped off the stack. </w:t>
      </w:r>
    </w:p>
    <w:p w14:paraId="05AAB3D3" w14:textId="4949C8BC" w:rsidR="008F5BB4" w:rsidRDefault="008F5BB4" w:rsidP="00515E42">
      <w:pPr>
        <w:pStyle w:val="ListParagraph"/>
        <w:numPr>
          <w:ilvl w:val="0"/>
          <w:numId w:val="32"/>
        </w:numPr>
      </w:pPr>
      <w:r>
        <w:t>Attach the screen capture that demonstrates data pushed and pop off the stack</w:t>
      </w:r>
      <w:r w:rsidR="00577653">
        <w:t xml:space="preserve"> and the final content of the registers used</w:t>
      </w:r>
      <w:r w:rsidR="007C1E56">
        <w:t xml:space="preserve"> (</w:t>
      </w:r>
      <w:r w:rsidR="007C1E56" w:rsidRPr="007C1E56">
        <w:rPr>
          <w:b/>
          <w:color w:val="FF0000"/>
        </w:rPr>
        <w:t>4pts</w:t>
      </w:r>
      <w:r w:rsidR="007C1E56">
        <w:t>)</w:t>
      </w:r>
    </w:p>
    <w:p w14:paraId="7060AC44" w14:textId="47B79134" w:rsidR="00EC2CC9" w:rsidRDefault="001F7B1C">
      <w:pPr>
        <w:spacing w:line="240" w:lineRule="auto"/>
      </w:pPr>
      <w:bookmarkStart w:id="11" w:name="_Toc485043914"/>
      <w:r>
        <w:rPr>
          <w:noProof/>
        </w:rPr>
        <w:drawing>
          <wp:inline distT="0" distB="0" distL="0" distR="0" wp14:anchorId="5DF96673" wp14:editId="1B131FCC">
            <wp:extent cx="5924550" cy="424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04C6" w14:textId="47BD9767" w:rsidR="007D5141" w:rsidRDefault="007D5141">
      <w:pPr>
        <w:spacing w:line="240" w:lineRule="auto"/>
      </w:pPr>
    </w:p>
    <w:p w14:paraId="591901C5" w14:textId="77777777" w:rsidR="00EC2CC9" w:rsidRDefault="00EC2CC9">
      <w:pPr>
        <w:spacing w:line="240" w:lineRule="auto"/>
        <w:rPr>
          <w:b/>
          <w:bCs/>
          <w:sz w:val="32"/>
          <w:szCs w:val="32"/>
        </w:rPr>
      </w:pPr>
    </w:p>
    <w:p w14:paraId="5123953C" w14:textId="35B6545A" w:rsidR="00E471E7" w:rsidRDefault="00E471E7" w:rsidP="00E471E7">
      <w:pPr>
        <w:pStyle w:val="Heading1"/>
        <w:spacing w:before="360"/>
      </w:pPr>
      <w:bookmarkStart w:id="12" w:name="_Toc74089879"/>
      <w:r>
        <w:t xml:space="preserve">Problem </w:t>
      </w:r>
      <w:bookmarkEnd w:id="11"/>
      <w:r w:rsidR="00EC2CC9">
        <w:t>3</w:t>
      </w:r>
      <w:r w:rsidR="007D5141">
        <w:t xml:space="preserve"> </w:t>
      </w:r>
      <w:r w:rsidR="002C3D5E">
        <w:t xml:space="preserve">- </w:t>
      </w:r>
      <w:r w:rsidR="00D511A8">
        <w:t xml:space="preserve">CALL, RET and the Stack              </w:t>
      </w:r>
      <w:r w:rsidR="007D5141">
        <w:t xml:space="preserve">             ____/1</w:t>
      </w:r>
      <w:r w:rsidR="00EC2CC9">
        <w:t>4</w:t>
      </w:r>
      <w:bookmarkEnd w:id="12"/>
    </w:p>
    <w:p w14:paraId="092B1937" w14:textId="1370C6EB" w:rsidR="007D5141" w:rsidRDefault="007D5141" w:rsidP="007D5141">
      <w:pPr>
        <w:pStyle w:val="ListParagraph"/>
        <w:numPr>
          <w:ilvl w:val="0"/>
          <w:numId w:val="34"/>
        </w:numPr>
      </w:pPr>
      <w:r>
        <w:t xml:space="preserve">Create the following </w:t>
      </w:r>
      <w:r w:rsidR="007C1E56">
        <w:t>C</w:t>
      </w:r>
      <w:r w:rsidR="00090EA8">
        <w:t xml:space="preserve"> </w:t>
      </w:r>
      <w:r>
        <w:t>code</w:t>
      </w:r>
      <w:r w:rsidR="00090EA8">
        <w:t xml:space="preserve"> </w:t>
      </w:r>
      <w:r w:rsidR="007C1E56">
        <w:t xml:space="preserve">in your text editor and </w:t>
      </w:r>
      <w:r w:rsidR="00090EA8">
        <w:t xml:space="preserve">save it as </w:t>
      </w:r>
      <w:proofErr w:type="spellStart"/>
      <w:r w:rsidR="00090EA8" w:rsidRPr="007C1E56">
        <w:rPr>
          <w:b/>
        </w:rPr>
        <w:t>factorial.c</w:t>
      </w:r>
      <w:proofErr w:type="spellEnd"/>
    </w:p>
    <w:p w14:paraId="15BCFE4A" w14:textId="77777777" w:rsidR="00D33593" w:rsidRDefault="00D33593" w:rsidP="00D33593">
      <w:pPr>
        <w:pStyle w:val="ListParagraph"/>
      </w:pPr>
    </w:p>
    <w:p w14:paraId="0E7419A7" w14:textId="254356F7" w:rsidR="00D33593" w:rsidRDefault="00A67336" w:rsidP="00D33593">
      <w:pPr>
        <w:pStyle w:val="ListParagraph"/>
      </w:pPr>
      <w:r w:rsidRPr="00A67336">
        <w:rPr>
          <w:noProof/>
        </w:rPr>
        <w:lastRenderedPageBreak/>
        <w:drawing>
          <wp:inline distT="0" distB="0" distL="0" distR="0" wp14:anchorId="236BFA27" wp14:editId="0C533638">
            <wp:extent cx="4362900" cy="3813243"/>
            <wp:effectExtent l="76200" t="76200" r="133350" b="130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562" cy="3823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3B2D8A" w14:textId="77777777" w:rsidR="002C3D5E" w:rsidRDefault="002C3D5E" w:rsidP="00D33593">
      <w:pPr>
        <w:pStyle w:val="ListParagraph"/>
      </w:pPr>
    </w:p>
    <w:p w14:paraId="35F9F926" w14:textId="67C34EDD" w:rsidR="00090EA8" w:rsidRDefault="00090EA8" w:rsidP="007D5141">
      <w:pPr>
        <w:pStyle w:val="ListParagraph"/>
        <w:numPr>
          <w:ilvl w:val="0"/>
          <w:numId w:val="34"/>
        </w:numPr>
      </w:pPr>
      <w:r>
        <w:t xml:space="preserve">Compile </w:t>
      </w:r>
      <w:r w:rsidR="002C3D5E">
        <w:t>the code so that you can get debugging symbols that make debugging easier.</w:t>
      </w:r>
    </w:p>
    <w:p w14:paraId="1DFF254B" w14:textId="566CE120" w:rsidR="00090EA8" w:rsidRDefault="00090EA8" w:rsidP="007D5141">
      <w:pPr>
        <w:pStyle w:val="ListParagraph"/>
        <w:numPr>
          <w:ilvl w:val="0"/>
          <w:numId w:val="34"/>
        </w:numPr>
      </w:pPr>
      <w:r>
        <w:t>Use a debugger to disassembly the co</w:t>
      </w:r>
      <w:r w:rsidR="000225AA">
        <w:t>de and analyze instructions</w:t>
      </w:r>
    </w:p>
    <w:p w14:paraId="2A057400" w14:textId="43BAFC77" w:rsidR="007C1E56" w:rsidRDefault="007C1E56" w:rsidP="007C1E56">
      <w:pPr>
        <w:pStyle w:val="ListParagraph"/>
        <w:numPr>
          <w:ilvl w:val="1"/>
          <w:numId w:val="34"/>
        </w:numPr>
      </w:pPr>
      <w:proofErr w:type="spellStart"/>
      <w:proofErr w:type="gramStart"/>
      <w:r w:rsidRPr="007C1E56">
        <w:rPr>
          <w:b/>
        </w:rPr>
        <w:t>disass</w:t>
      </w:r>
      <w:proofErr w:type="spellEnd"/>
      <w:r>
        <w:t xml:space="preserve">  or</w:t>
      </w:r>
      <w:proofErr w:type="gramEnd"/>
      <w:r>
        <w:t xml:space="preserve"> </w:t>
      </w:r>
      <w:proofErr w:type="spellStart"/>
      <w:r w:rsidRPr="007C1E56">
        <w:rPr>
          <w:b/>
        </w:rPr>
        <w:t>disass</w:t>
      </w:r>
      <w:proofErr w:type="spellEnd"/>
      <w:r w:rsidRPr="007C1E56">
        <w:rPr>
          <w:b/>
        </w:rPr>
        <w:t xml:space="preserve"> /r</w:t>
      </w:r>
    </w:p>
    <w:p w14:paraId="215B44D3" w14:textId="77777777" w:rsidR="007C1E56" w:rsidRDefault="000225AA" w:rsidP="000225AA">
      <w:pPr>
        <w:pStyle w:val="ListParagraph"/>
        <w:numPr>
          <w:ilvl w:val="0"/>
          <w:numId w:val="34"/>
        </w:numPr>
      </w:pPr>
      <w:r>
        <w:t xml:space="preserve">Create </w:t>
      </w:r>
      <w:r w:rsidR="007C1E56">
        <w:t>2</w:t>
      </w:r>
      <w:r>
        <w:t xml:space="preserve"> break point</w:t>
      </w:r>
      <w:r w:rsidR="007C1E56">
        <w:t>s</w:t>
      </w:r>
    </w:p>
    <w:p w14:paraId="0422CE4A" w14:textId="0B34363D" w:rsidR="007C1E56" w:rsidRDefault="000225AA" w:rsidP="007C1E56">
      <w:pPr>
        <w:pStyle w:val="ListParagraph"/>
        <w:numPr>
          <w:ilvl w:val="1"/>
          <w:numId w:val="34"/>
        </w:numPr>
      </w:pPr>
      <w:r w:rsidRPr="007C1E56">
        <w:rPr>
          <w:b/>
        </w:rPr>
        <w:t>main</w:t>
      </w:r>
      <w:r>
        <w:t xml:space="preserve"> </w:t>
      </w:r>
      <w:r w:rsidR="007C1E56">
        <w:t>function</w:t>
      </w:r>
    </w:p>
    <w:p w14:paraId="5F5BD168" w14:textId="6D117915" w:rsidR="000225AA" w:rsidRDefault="000225AA" w:rsidP="007C1E56">
      <w:pPr>
        <w:pStyle w:val="ListParagraph"/>
        <w:numPr>
          <w:ilvl w:val="1"/>
          <w:numId w:val="34"/>
        </w:numPr>
      </w:pPr>
      <w:r w:rsidRPr="007C1E56">
        <w:rPr>
          <w:b/>
        </w:rPr>
        <w:t>fact</w:t>
      </w:r>
      <w:r>
        <w:t xml:space="preserve"> function </w:t>
      </w:r>
    </w:p>
    <w:p w14:paraId="671A1EA9" w14:textId="6F7E10C6" w:rsidR="000225AA" w:rsidRDefault="000225AA" w:rsidP="000225AA">
      <w:pPr>
        <w:pStyle w:val="ListParagraph"/>
        <w:numPr>
          <w:ilvl w:val="0"/>
          <w:numId w:val="34"/>
        </w:numPr>
      </w:pPr>
      <w:r>
        <w:t xml:space="preserve">Run </w:t>
      </w:r>
      <w:r w:rsidR="007C1E56">
        <w:t>the program</w:t>
      </w:r>
    </w:p>
    <w:p w14:paraId="525665CD" w14:textId="024F45BC" w:rsidR="007C1E56" w:rsidRPr="007C1E56" w:rsidRDefault="007C1E56" w:rsidP="007C1E56">
      <w:pPr>
        <w:pStyle w:val="ListParagraph"/>
        <w:numPr>
          <w:ilvl w:val="1"/>
          <w:numId w:val="34"/>
        </w:numPr>
        <w:rPr>
          <w:b/>
        </w:rPr>
      </w:pPr>
      <w:r w:rsidRPr="007C1E56">
        <w:rPr>
          <w:b/>
        </w:rPr>
        <w:t>run</w:t>
      </w:r>
    </w:p>
    <w:p w14:paraId="0C082FBB" w14:textId="77777777" w:rsidR="007C1E56" w:rsidRDefault="000225AA" w:rsidP="000225AA">
      <w:pPr>
        <w:pStyle w:val="ListParagraph"/>
        <w:numPr>
          <w:ilvl w:val="0"/>
          <w:numId w:val="34"/>
        </w:numPr>
      </w:pPr>
      <w:r>
        <w:t xml:space="preserve">Use </w:t>
      </w:r>
      <w:r w:rsidRPr="007C1E56">
        <w:rPr>
          <w:b/>
        </w:rPr>
        <w:t>next</w:t>
      </w:r>
      <w:r>
        <w:t xml:space="preserve"> or </w:t>
      </w:r>
      <w:proofErr w:type="spellStart"/>
      <w:r w:rsidRPr="007C1E56">
        <w:rPr>
          <w:b/>
        </w:rPr>
        <w:t>stepi</w:t>
      </w:r>
      <w:proofErr w:type="spellEnd"/>
      <w:r>
        <w:t xml:space="preserve"> to move to next instruction and analyze the stack in each step needed to calculate the factorial of a provided integer. </w:t>
      </w:r>
    </w:p>
    <w:p w14:paraId="010A64A6" w14:textId="41607EAD" w:rsidR="000225AA" w:rsidRDefault="000225AA" w:rsidP="000225AA">
      <w:pPr>
        <w:pStyle w:val="ListParagraph"/>
        <w:numPr>
          <w:ilvl w:val="0"/>
          <w:numId w:val="34"/>
        </w:numPr>
      </w:pPr>
      <w:r>
        <w:t>Provide your observations</w:t>
      </w:r>
      <w:r w:rsidR="007C1E56">
        <w:t xml:space="preserve"> as images with some explanation text.</w:t>
      </w:r>
      <w:r w:rsidR="00EC2CC9">
        <w:t xml:space="preserve"> (</w:t>
      </w:r>
      <w:r w:rsidR="00EC2CC9" w:rsidRPr="00613F61">
        <w:rPr>
          <w:b/>
          <w:color w:val="FF0000"/>
          <w:sz w:val="24"/>
        </w:rPr>
        <w:t>3pts</w:t>
      </w:r>
      <w:r w:rsidR="00EC2CC9">
        <w:t>)</w:t>
      </w:r>
    </w:p>
    <w:p w14:paraId="134400E5" w14:textId="1FC05F28" w:rsidR="007C1E56" w:rsidRDefault="007C1E56" w:rsidP="007C1E56">
      <w:pPr>
        <w:pStyle w:val="ListParagraph"/>
        <w:numPr>
          <w:ilvl w:val="1"/>
          <w:numId w:val="34"/>
        </w:numPr>
      </w:pPr>
      <w:r>
        <w:t>Show images of the registers and stack for 2 iterations of the loop calculating the factorial</w:t>
      </w:r>
    </w:p>
    <w:p w14:paraId="320F366F" w14:textId="18DFCA3E" w:rsidR="002F2A2C" w:rsidRDefault="002F2A2C" w:rsidP="002F2A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C425F57" wp14:editId="0CC6FDF0">
            <wp:extent cx="7492794" cy="521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258" cy="5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591B" w14:textId="3E7F023E" w:rsidR="002F2A2C" w:rsidRDefault="002F2A2C" w:rsidP="002F2A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3ABE87C" wp14:editId="3E122DCC">
            <wp:extent cx="8158343" cy="5133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621" cy="517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CEDB" w14:textId="5A73AE3E" w:rsidR="007C1E56" w:rsidRDefault="007C1E56" w:rsidP="007C1E56">
      <w:pPr>
        <w:pStyle w:val="ListParagraph"/>
        <w:numPr>
          <w:ilvl w:val="1"/>
          <w:numId w:val="34"/>
        </w:numPr>
      </w:pPr>
      <w:r>
        <w:t>In your image highlight the register change and observe the relationship between registers and variables in C.</w:t>
      </w:r>
    </w:p>
    <w:p w14:paraId="22F07723" w14:textId="7C9C63EC" w:rsidR="002F2A2C" w:rsidRPr="002F2A2C" w:rsidRDefault="002F2A2C" w:rsidP="002F2A2C">
      <w:pPr>
        <w:pStyle w:val="ListParagraph"/>
        <w:ind w:left="2160"/>
        <w:rPr>
          <w:b/>
          <w:bCs/>
        </w:rPr>
      </w:pPr>
      <w:r>
        <w:rPr>
          <w:b/>
          <w:bCs/>
        </w:rPr>
        <w:t xml:space="preserve">It appears that the </w:t>
      </w:r>
      <w:proofErr w:type="spellStart"/>
      <w:r>
        <w:rPr>
          <w:b/>
          <w:bCs/>
        </w:rPr>
        <w:t>rbp</w:t>
      </w:r>
      <w:proofErr w:type="spellEnd"/>
      <w:r>
        <w:rPr>
          <w:b/>
          <w:bCs/>
        </w:rPr>
        <w:t xml:space="preserve"> register displays each recursion of the function, and it appears that registers store the values that variables contain</w:t>
      </w:r>
    </w:p>
    <w:p w14:paraId="20B8A6D1" w14:textId="3B78325E" w:rsidR="007C1E56" w:rsidRDefault="00442F8E" w:rsidP="000225AA">
      <w:pPr>
        <w:pStyle w:val="ListParagraph"/>
        <w:numPr>
          <w:ilvl w:val="0"/>
          <w:numId w:val="34"/>
        </w:numPr>
      </w:pPr>
      <w:r>
        <w:t xml:space="preserve">Analyze the instructions used in </w:t>
      </w:r>
      <w:r w:rsidR="00A67336">
        <w:t>the fact function</w:t>
      </w:r>
      <w:r>
        <w:t xml:space="preserve">. Which </w:t>
      </w:r>
      <w:r w:rsidRPr="00F60B2D">
        <w:rPr>
          <w:b/>
          <w:u w:val="single"/>
        </w:rPr>
        <w:t>conditional</w:t>
      </w:r>
      <w:r>
        <w:t xml:space="preserve"> jump instruction</w:t>
      </w:r>
      <w:r w:rsidR="00A67336">
        <w:t>(</w:t>
      </w:r>
      <w:r>
        <w:t>s</w:t>
      </w:r>
      <w:r w:rsidR="00A67336">
        <w:t>)</w:t>
      </w:r>
      <w:r>
        <w:t xml:space="preserve"> were </w:t>
      </w:r>
      <w:r w:rsidR="007C1E56">
        <w:t>used in the code</w:t>
      </w:r>
      <w:r>
        <w:t>?</w:t>
      </w:r>
      <w:r w:rsidR="00EC2CC9">
        <w:t xml:space="preserve"> (</w:t>
      </w:r>
      <w:r w:rsidR="00EC2CC9" w:rsidRPr="00613F61">
        <w:rPr>
          <w:b/>
          <w:color w:val="FF0000"/>
          <w:sz w:val="24"/>
        </w:rPr>
        <w:t>1pt</w:t>
      </w:r>
      <w:r w:rsidR="00EC2CC9">
        <w:t>)</w:t>
      </w:r>
    </w:p>
    <w:p w14:paraId="0D312215" w14:textId="7AA4D273" w:rsidR="006D7131" w:rsidRPr="006D7131" w:rsidRDefault="006D7131" w:rsidP="006D7131">
      <w:pPr>
        <w:pStyle w:val="ListParagraph"/>
        <w:ind w:left="1080"/>
        <w:rPr>
          <w:b/>
          <w:bCs/>
        </w:rPr>
      </w:pPr>
      <w:r>
        <w:rPr>
          <w:b/>
          <w:bCs/>
        </w:rPr>
        <w:t>JNE instruction is used where it jumps IF the Zero Flag (ZF) is cleared (set to 0)</w:t>
      </w:r>
    </w:p>
    <w:p w14:paraId="44C1E6F0" w14:textId="77777777" w:rsidR="00EC2CC9" w:rsidRDefault="007C1E56" w:rsidP="007C1E56">
      <w:pPr>
        <w:pStyle w:val="ListParagraph"/>
        <w:numPr>
          <w:ilvl w:val="1"/>
          <w:numId w:val="34"/>
        </w:numPr>
      </w:pPr>
      <w:r>
        <w:t xml:space="preserve">Conditional instructions are </w:t>
      </w:r>
      <w:r w:rsidR="00EC2CC9">
        <w:t xml:space="preserve">instructions that perform an action based on a flag status. </w:t>
      </w:r>
    </w:p>
    <w:p w14:paraId="246F212E" w14:textId="20CF943A" w:rsidR="00442F8E" w:rsidRPr="00F60B2D" w:rsidRDefault="00EC2CC9" w:rsidP="00EC2CC9">
      <w:pPr>
        <w:pStyle w:val="ListParagraph"/>
        <w:numPr>
          <w:ilvl w:val="2"/>
          <w:numId w:val="34"/>
        </w:numPr>
      </w:pPr>
      <w:r w:rsidRPr="00EC2CC9">
        <w:rPr>
          <w:b/>
          <w:i/>
        </w:rPr>
        <w:t>Example JNA is used for unsigned operations in which the result of a calculation is greater than 0</w:t>
      </w:r>
      <w:r w:rsidRPr="00EC2CC9">
        <w:rPr>
          <w:i/>
        </w:rPr>
        <w:t>.</w:t>
      </w:r>
    </w:p>
    <w:p w14:paraId="56764A1D" w14:textId="107D19E9" w:rsidR="00F60B2D" w:rsidRDefault="00F60B2D" w:rsidP="00F60B2D">
      <w:pPr>
        <w:pStyle w:val="ListParagraph"/>
        <w:numPr>
          <w:ilvl w:val="1"/>
          <w:numId w:val="34"/>
        </w:numPr>
      </w:pPr>
      <w:r>
        <w:t>Unconditional instructions ignore any flag conditions and always executes.</w:t>
      </w:r>
    </w:p>
    <w:p w14:paraId="45CF2193" w14:textId="5A169A1B" w:rsidR="00442F8E" w:rsidRDefault="00442F8E" w:rsidP="000225AA">
      <w:pPr>
        <w:pStyle w:val="ListParagraph"/>
        <w:numPr>
          <w:ilvl w:val="0"/>
          <w:numId w:val="34"/>
        </w:numPr>
      </w:pPr>
      <w:r>
        <w:t xml:space="preserve">What was the purpose of </w:t>
      </w:r>
      <w:proofErr w:type="spellStart"/>
      <w:r w:rsidRPr="00F60B2D">
        <w:rPr>
          <w:b/>
        </w:rPr>
        <w:t>cmp</w:t>
      </w:r>
      <w:proofErr w:type="spellEnd"/>
      <w:r w:rsidR="00EC2CC9">
        <w:t>? (</w:t>
      </w:r>
      <w:r w:rsidR="00EC2CC9" w:rsidRPr="00613F61">
        <w:rPr>
          <w:b/>
          <w:color w:val="FF0000"/>
          <w:sz w:val="24"/>
        </w:rPr>
        <w:t>1pt</w:t>
      </w:r>
      <w:r w:rsidR="00EC2CC9">
        <w:t>)</w:t>
      </w:r>
      <w:r>
        <w:t xml:space="preserve"> </w:t>
      </w:r>
    </w:p>
    <w:p w14:paraId="3022DFBE" w14:textId="16E58F7B" w:rsidR="00207276" w:rsidRPr="00207276" w:rsidRDefault="00207276" w:rsidP="00207276">
      <w:pPr>
        <w:pStyle w:val="ListParagraph"/>
        <w:ind w:left="1440"/>
        <w:rPr>
          <w:b/>
          <w:bCs/>
        </w:rPr>
      </w:pPr>
      <w:r>
        <w:rPr>
          <w:b/>
          <w:bCs/>
        </w:rPr>
        <w:t>In this instance it is used to calculate the flag for JNE</w:t>
      </w:r>
    </w:p>
    <w:p w14:paraId="0877142B" w14:textId="5B51867A" w:rsidR="000225AA" w:rsidRDefault="000225AA" w:rsidP="007D5141">
      <w:pPr>
        <w:pStyle w:val="ListParagraph"/>
        <w:numPr>
          <w:ilvl w:val="0"/>
          <w:numId w:val="34"/>
        </w:numPr>
      </w:pPr>
      <w:r>
        <w:lastRenderedPageBreak/>
        <w:t xml:space="preserve">Use </w:t>
      </w:r>
      <w:proofErr w:type="spellStart"/>
      <w:r w:rsidRPr="00F60B2D">
        <w:rPr>
          <w:b/>
          <w:sz w:val="24"/>
        </w:rPr>
        <w:t>disas</w:t>
      </w:r>
      <w:proofErr w:type="spellEnd"/>
      <w:r w:rsidRPr="00F60B2D">
        <w:rPr>
          <w:b/>
          <w:sz w:val="24"/>
        </w:rPr>
        <w:t xml:space="preserve"> main</w:t>
      </w:r>
      <w:r w:rsidRPr="00F60B2D">
        <w:rPr>
          <w:sz w:val="24"/>
        </w:rPr>
        <w:t xml:space="preserve"> </w:t>
      </w:r>
      <w:r>
        <w:t xml:space="preserve">to disassembly main. How many call instructions are </w:t>
      </w:r>
      <w:r w:rsidR="00EC2CC9">
        <w:t xml:space="preserve">found </w:t>
      </w:r>
      <w:r>
        <w:t xml:space="preserve">in </w:t>
      </w:r>
      <w:r w:rsidR="00EC2CC9">
        <w:t xml:space="preserve">the </w:t>
      </w:r>
      <w:r>
        <w:t>main</w:t>
      </w:r>
      <w:r w:rsidR="00EC2CC9">
        <w:t xml:space="preserve"> function</w:t>
      </w:r>
      <w:r>
        <w:t>?</w:t>
      </w:r>
      <w:r w:rsidR="00EC2CC9">
        <w:t xml:space="preserve"> (</w:t>
      </w:r>
      <w:r w:rsidR="00EC2CC9" w:rsidRPr="00EC2CC9">
        <w:rPr>
          <w:b/>
          <w:sz w:val="24"/>
        </w:rPr>
        <w:t>1pt</w:t>
      </w:r>
      <w:r w:rsidR="00EC2CC9">
        <w:t>)</w:t>
      </w:r>
    </w:p>
    <w:p w14:paraId="61A0D81A" w14:textId="389ACC3B" w:rsidR="004E673D" w:rsidRPr="004E673D" w:rsidRDefault="004E673D" w:rsidP="004E673D">
      <w:pPr>
        <w:pStyle w:val="ListParagraph"/>
        <w:ind w:left="1440"/>
        <w:rPr>
          <w:b/>
          <w:bCs/>
        </w:rPr>
      </w:pPr>
      <w:r>
        <w:rPr>
          <w:b/>
          <w:bCs/>
        </w:rPr>
        <w:t>four</w:t>
      </w:r>
    </w:p>
    <w:p w14:paraId="44BC1230" w14:textId="2599C4CF" w:rsidR="000225AA" w:rsidRDefault="000225AA" w:rsidP="007D5141">
      <w:pPr>
        <w:pStyle w:val="ListParagraph"/>
        <w:numPr>
          <w:ilvl w:val="0"/>
          <w:numId w:val="34"/>
        </w:numPr>
      </w:pPr>
      <w:r>
        <w:t xml:space="preserve">What is the address of </w:t>
      </w:r>
      <w:r w:rsidR="00EC2CC9">
        <w:t xml:space="preserve">the </w:t>
      </w:r>
      <w:r>
        <w:t>fact function?</w:t>
      </w:r>
      <w:r w:rsidR="00EC2CC9">
        <w:t xml:space="preserve"> (</w:t>
      </w:r>
      <w:r w:rsidR="00EC2CC9" w:rsidRPr="00613F61">
        <w:rPr>
          <w:b/>
          <w:color w:val="FF0000"/>
          <w:sz w:val="24"/>
        </w:rPr>
        <w:t>1pt</w:t>
      </w:r>
      <w:r w:rsidR="00EC2CC9">
        <w:t>)</w:t>
      </w:r>
    </w:p>
    <w:p w14:paraId="171FF6B8" w14:textId="3E8F870E" w:rsidR="004E673D" w:rsidRPr="004E673D" w:rsidRDefault="004E673D" w:rsidP="004E673D">
      <w:pPr>
        <w:pStyle w:val="ListParagraph"/>
        <w:ind w:left="1440"/>
        <w:rPr>
          <w:b/>
          <w:bCs/>
        </w:rPr>
      </w:pPr>
      <w:r w:rsidRPr="004E673D">
        <w:rPr>
          <w:b/>
          <w:bCs/>
        </w:rPr>
        <w:t>0x555555555169</w:t>
      </w:r>
    </w:p>
    <w:p w14:paraId="3F2B1B30" w14:textId="6A9E1D16" w:rsidR="00EC2CC9" w:rsidRDefault="000225AA" w:rsidP="007D5141">
      <w:pPr>
        <w:pStyle w:val="ListParagraph"/>
        <w:numPr>
          <w:ilvl w:val="0"/>
          <w:numId w:val="34"/>
        </w:numPr>
      </w:pPr>
      <w:r>
        <w:t>Now disas</w:t>
      </w:r>
      <w:r w:rsidR="00EC2CC9">
        <w:t>semble the</w:t>
      </w:r>
      <w:r>
        <w:t xml:space="preserve"> fact </w:t>
      </w:r>
      <w:r w:rsidR="00EC2CC9">
        <w:t>function. (</w:t>
      </w:r>
      <w:r w:rsidR="00EC2CC9" w:rsidRPr="00613F61">
        <w:rPr>
          <w:b/>
          <w:color w:val="FF0000"/>
          <w:sz w:val="24"/>
        </w:rPr>
        <w:t>3pts</w:t>
      </w:r>
      <w:r w:rsidR="00EC2CC9">
        <w:t>)</w:t>
      </w:r>
    </w:p>
    <w:p w14:paraId="746A24CA" w14:textId="233CFE27" w:rsidR="00EC2CC9" w:rsidRDefault="000225AA" w:rsidP="00EC2CC9">
      <w:pPr>
        <w:pStyle w:val="ListParagraph"/>
        <w:numPr>
          <w:ilvl w:val="1"/>
          <w:numId w:val="34"/>
        </w:numPr>
      </w:pPr>
      <w:r>
        <w:t xml:space="preserve">What is the purpose of </w:t>
      </w:r>
      <w:r w:rsidRPr="000225AA">
        <w:rPr>
          <w:b/>
        </w:rPr>
        <w:t>ret</w:t>
      </w:r>
      <w:r>
        <w:t xml:space="preserve"> instruction</w:t>
      </w:r>
      <w:r w:rsidR="00EC2CC9">
        <w:t>?</w:t>
      </w:r>
    </w:p>
    <w:p w14:paraId="75EEDE61" w14:textId="2AD33DC9" w:rsidR="004E673D" w:rsidRPr="004E673D" w:rsidRDefault="004E673D" w:rsidP="004E673D">
      <w:pPr>
        <w:pStyle w:val="ListParagraph"/>
        <w:ind w:left="2160"/>
        <w:rPr>
          <w:b/>
          <w:bCs/>
        </w:rPr>
      </w:pPr>
      <w:r w:rsidRPr="004E673D">
        <w:rPr>
          <w:b/>
          <w:bCs/>
        </w:rPr>
        <w:t>Returns control back to the main function</w:t>
      </w:r>
    </w:p>
    <w:p w14:paraId="7744EF84" w14:textId="04F61F77" w:rsidR="00EC2CC9" w:rsidRDefault="00EC2CC9" w:rsidP="00EC2CC9">
      <w:pPr>
        <w:pStyle w:val="ListParagraph"/>
        <w:numPr>
          <w:ilvl w:val="1"/>
          <w:numId w:val="34"/>
        </w:numPr>
      </w:pPr>
      <w:r>
        <w:t>After the instruction executes what is the</w:t>
      </w:r>
      <w:r w:rsidR="000225AA">
        <w:t xml:space="preserve"> address</w:t>
      </w:r>
      <w:r>
        <w:t xml:space="preserve"> of </w:t>
      </w:r>
      <w:r w:rsidRPr="00EC2CC9">
        <w:rPr>
          <w:b/>
        </w:rPr>
        <w:t>RIP</w:t>
      </w:r>
      <w:r>
        <w:t xml:space="preserve"> register</w:t>
      </w:r>
      <w:r w:rsidR="000225AA">
        <w:t>?</w:t>
      </w:r>
    </w:p>
    <w:p w14:paraId="7121CABB" w14:textId="2A4D6B5F" w:rsidR="004E673D" w:rsidRPr="004E673D" w:rsidRDefault="004E673D" w:rsidP="004E673D">
      <w:pPr>
        <w:pStyle w:val="ListParagraph"/>
        <w:ind w:left="2160"/>
        <w:rPr>
          <w:b/>
          <w:bCs/>
        </w:rPr>
      </w:pPr>
      <w:r w:rsidRPr="004E673D">
        <w:rPr>
          <w:b/>
          <w:bCs/>
        </w:rPr>
        <w:t>0x00005555555551e9</w:t>
      </w:r>
    </w:p>
    <w:p w14:paraId="11500D70" w14:textId="771CEA8F" w:rsidR="000225AA" w:rsidRDefault="00EC2CC9" w:rsidP="00EC2CC9">
      <w:pPr>
        <w:pStyle w:val="ListParagraph"/>
        <w:numPr>
          <w:ilvl w:val="1"/>
          <w:numId w:val="34"/>
        </w:numPr>
      </w:pPr>
      <w:r>
        <w:t xml:space="preserve">What instruction is directly above this instruction? </w:t>
      </w:r>
    </w:p>
    <w:p w14:paraId="2B5F61FE" w14:textId="3A773F73" w:rsidR="004E673D" w:rsidRPr="004E673D" w:rsidRDefault="004E673D" w:rsidP="004E673D">
      <w:pPr>
        <w:pStyle w:val="ListParagraph"/>
        <w:ind w:left="2160"/>
        <w:rPr>
          <w:b/>
          <w:bCs/>
        </w:rPr>
      </w:pPr>
      <w:r>
        <w:rPr>
          <w:b/>
          <w:bCs/>
        </w:rPr>
        <w:t>LEAVE</w:t>
      </w:r>
    </w:p>
    <w:p w14:paraId="3AEEAE2B" w14:textId="187C9A71" w:rsidR="000225AA" w:rsidRDefault="000225AA" w:rsidP="007D5141">
      <w:pPr>
        <w:pStyle w:val="ListParagraph"/>
        <w:numPr>
          <w:ilvl w:val="0"/>
          <w:numId w:val="34"/>
        </w:numPr>
      </w:pPr>
      <w:r>
        <w:t xml:space="preserve">What is the purpose of the call &lt;fact&gt; instruction within this function fact?  </w:t>
      </w:r>
      <w:r w:rsidR="00EC2CC9">
        <w:t xml:space="preserve"> (</w:t>
      </w:r>
      <w:r w:rsidR="00EC2CC9" w:rsidRPr="00613F61">
        <w:rPr>
          <w:b/>
          <w:color w:val="FF0000"/>
          <w:sz w:val="24"/>
        </w:rPr>
        <w:t>1pt</w:t>
      </w:r>
      <w:r w:rsidR="00EC2CC9">
        <w:t>)</w:t>
      </w:r>
    </w:p>
    <w:p w14:paraId="7F3DA77B" w14:textId="7219DC3A" w:rsidR="00381FFE" w:rsidRPr="00381FFE" w:rsidRDefault="00381FFE" w:rsidP="00381FFE">
      <w:pPr>
        <w:pStyle w:val="ListParagraph"/>
        <w:ind w:left="1440"/>
        <w:rPr>
          <w:b/>
          <w:bCs/>
        </w:rPr>
      </w:pPr>
      <w:r>
        <w:rPr>
          <w:b/>
          <w:bCs/>
        </w:rPr>
        <w:t>To recursively call this function to complete the calculation</w:t>
      </w:r>
    </w:p>
    <w:p w14:paraId="27745A8B" w14:textId="3D4C90DC" w:rsidR="000D6E7B" w:rsidRDefault="007D5141" w:rsidP="000D6E7B">
      <w:pPr>
        <w:pStyle w:val="ListParagraph"/>
        <w:numPr>
          <w:ilvl w:val="0"/>
          <w:numId w:val="34"/>
        </w:numPr>
        <w:spacing w:before="360"/>
      </w:pPr>
      <w:r>
        <w:t xml:space="preserve">Attach the screen capture that demonstrates </w:t>
      </w:r>
      <w:r w:rsidR="000D6E7B">
        <w:t>three</w:t>
      </w:r>
      <w:r w:rsidR="00C76C05">
        <w:t xml:space="preserve"> changes</w:t>
      </w:r>
      <w:r w:rsidR="000D6E7B">
        <w:t xml:space="preserve"> you observed in the stack </w:t>
      </w:r>
      <w:r w:rsidR="00EC2CC9">
        <w:t>(</w:t>
      </w:r>
      <w:r w:rsidR="00EC2CC9" w:rsidRPr="00613F61">
        <w:rPr>
          <w:b/>
          <w:color w:val="FF0000"/>
          <w:sz w:val="24"/>
        </w:rPr>
        <w:t>3pts</w:t>
      </w:r>
      <w:r w:rsidR="00EC2CC9">
        <w:t>)</w:t>
      </w:r>
    </w:p>
    <w:p w14:paraId="2D82EDCC" w14:textId="77777777" w:rsidR="00381FFE" w:rsidRDefault="00381FFE">
      <w:pPr>
        <w:spacing w:line="240" w:lineRule="auto"/>
      </w:pPr>
      <w:r>
        <w:rPr>
          <w:noProof/>
        </w:rPr>
        <w:drawing>
          <wp:inline distT="0" distB="0" distL="0" distR="0" wp14:anchorId="2A5250D0" wp14:editId="470217E8">
            <wp:extent cx="8535313" cy="1000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27" cy="10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28F0" w14:textId="77777777" w:rsidR="00381FFE" w:rsidRDefault="00381FFE">
      <w:pPr>
        <w:spacing w:line="240" w:lineRule="auto"/>
      </w:pPr>
      <w:r>
        <w:rPr>
          <w:noProof/>
        </w:rPr>
        <w:drawing>
          <wp:inline distT="0" distB="0" distL="0" distR="0" wp14:anchorId="4BB04718" wp14:editId="299479DB">
            <wp:extent cx="817245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143" cy="94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8546" w14:textId="77777777" w:rsidR="00381FFE" w:rsidRDefault="00381FFE">
      <w:pPr>
        <w:spacing w:line="240" w:lineRule="auto"/>
      </w:pPr>
      <w:r>
        <w:rPr>
          <w:noProof/>
        </w:rPr>
        <w:drawing>
          <wp:inline distT="0" distB="0" distL="0" distR="0" wp14:anchorId="450F7137" wp14:editId="5E5A44D2">
            <wp:extent cx="7796147" cy="962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143" cy="9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5D33" w14:textId="0774ADDF" w:rsidR="00EC2CC9" w:rsidRPr="00DD57DE" w:rsidRDefault="00381FFE">
      <w:pPr>
        <w:spacing w:line="240" w:lineRule="auto"/>
        <w:rPr>
          <w:b/>
          <w:bCs/>
        </w:rPr>
      </w:pPr>
      <w:r w:rsidRPr="00DD57DE">
        <w:rPr>
          <w:b/>
          <w:bCs/>
        </w:rPr>
        <w:t xml:space="preserve">You can see the RSP register changing value, you can see the </w:t>
      </w:r>
      <w:r w:rsidR="00DD57DE" w:rsidRPr="00DD57DE">
        <w:rPr>
          <w:b/>
          <w:bCs/>
        </w:rPr>
        <w:t xml:space="preserve">RBP register </w:t>
      </w:r>
      <w:proofErr w:type="gramStart"/>
      <w:r w:rsidR="00DD57DE" w:rsidRPr="00DD57DE">
        <w:rPr>
          <w:b/>
          <w:bCs/>
        </w:rPr>
        <w:t>appearing</w:t>
      </w:r>
      <w:proofErr w:type="gramEnd"/>
      <w:r w:rsidR="00DD57DE" w:rsidRPr="00DD57DE">
        <w:rPr>
          <w:b/>
          <w:bCs/>
        </w:rPr>
        <w:t xml:space="preserve"> and you can see main being initialized</w:t>
      </w:r>
      <w:r w:rsidR="00EC2CC9" w:rsidRPr="00DD57DE">
        <w:rPr>
          <w:b/>
          <w:bCs/>
        </w:rPr>
        <w:br w:type="page"/>
      </w:r>
    </w:p>
    <w:p w14:paraId="10838AB7" w14:textId="6ACA6533" w:rsidR="00851E4A" w:rsidRDefault="000D6E7B" w:rsidP="00851E4A">
      <w:pPr>
        <w:pStyle w:val="Heading1"/>
        <w:spacing w:before="360"/>
      </w:pPr>
      <w:bookmarkStart w:id="13" w:name="_Toc74089880"/>
      <w:r>
        <w:lastRenderedPageBreak/>
        <w:t>P</w:t>
      </w:r>
      <w:r w:rsidR="008F5BB4">
        <w:t>r</w:t>
      </w:r>
      <w:r w:rsidR="00851E4A">
        <w:t xml:space="preserve">oblem </w:t>
      </w:r>
      <w:r w:rsidR="002C3D5E">
        <w:t>4</w:t>
      </w:r>
      <w:r w:rsidR="00E471E7">
        <w:t xml:space="preserve"> </w:t>
      </w:r>
      <w:r w:rsidR="002C3D5E">
        <w:t xml:space="preserve">- </w:t>
      </w:r>
      <w:r w:rsidR="00851E4A">
        <w:t xml:space="preserve">Stack Analysis       </w:t>
      </w:r>
      <w:r w:rsidR="00217EA4">
        <w:t xml:space="preserve">                                   ___/1</w:t>
      </w:r>
      <w:r w:rsidR="00603205">
        <w:t>4</w:t>
      </w:r>
      <w:bookmarkEnd w:id="13"/>
      <w:r w:rsidR="00851E4A">
        <w:t xml:space="preserve">                                         </w:t>
      </w:r>
    </w:p>
    <w:p w14:paraId="6CB7CD61" w14:textId="618D858A" w:rsidR="00B516DF" w:rsidRDefault="00B516DF" w:rsidP="00B516DF">
      <w:pPr>
        <w:pStyle w:val="ListParagraph"/>
        <w:numPr>
          <w:ilvl w:val="0"/>
          <w:numId w:val="35"/>
        </w:numPr>
      </w:pPr>
      <w:r>
        <w:t xml:space="preserve">Create the following </w:t>
      </w:r>
      <w:r w:rsidR="00752458">
        <w:t xml:space="preserve">C </w:t>
      </w:r>
      <w:r>
        <w:t xml:space="preserve">code </w:t>
      </w:r>
      <w:r w:rsidR="00B313BE">
        <w:t xml:space="preserve">and </w:t>
      </w:r>
      <w:r>
        <w:t xml:space="preserve">save it as </w:t>
      </w:r>
      <w:r w:rsidRPr="00752458">
        <w:rPr>
          <w:b/>
        </w:rPr>
        <w:t>function1.c</w:t>
      </w:r>
    </w:p>
    <w:p w14:paraId="5E55319B" w14:textId="77777777" w:rsidR="005F514B" w:rsidRDefault="005F514B" w:rsidP="005F514B">
      <w:pPr>
        <w:pStyle w:val="ListParagraph"/>
      </w:pPr>
    </w:p>
    <w:p w14:paraId="055CFFDF" w14:textId="54A2DCEE" w:rsidR="005F514B" w:rsidRDefault="005F514B" w:rsidP="005F514B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701AD4F6" wp14:editId="27752896">
            <wp:extent cx="3667125" cy="3190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7985" w14:textId="77777777" w:rsidR="005F514B" w:rsidRDefault="005F514B" w:rsidP="005F514B">
      <w:pPr>
        <w:pStyle w:val="ListParagraph"/>
      </w:pPr>
    </w:p>
    <w:p w14:paraId="747D5A81" w14:textId="77777777" w:rsidR="00B034EF" w:rsidRDefault="00B516DF" w:rsidP="00B516DF">
      <w:pPr>
        <w:pStyle w:val="ListParagraph"/>
        <w:numPr>
          <w:ilvl w:val="0"/>
          <w:numId w:val="35"/>
        </w:numPr>
      </w:pPr>
      <w:r>
        <w:t xml:space="preserve">Compile </w:t>
      </w:r>
      <w:r w:rsidR="00B034EF">
        <w:t>the code</w:t>
      </w:r>
      <w:r>
        <w:t xml:space="preserve"> and run it using the debugger   </w:t>
      </w:r>
    </w:p>
    <w:p w14:paraId="624EEF42" w14:textId="1E7E75E3" w:rsidR="00B516DF" w:rsidRDefault="00B516DF" w:rsidP="00B034EF">
      <w:pPr>
        <w:pStyle w:val="ListParagraph"/>
        <w:numPr>
          <w:ilvl w:val="1"/>
          <w:numId w:val="35"/>
        </w:numPr>
      </w:pPr>
      <w:proofErr w:type="spellStart"/>
      <w:proofErr w:type="gramStart"/>
      <w:r w:rsidRPr="00B313BE">
        <w:rPr>
          <w:b/>
        </w:rPr>
        <w:t>gdb</w:t>
      </w:r>
      <w:proofErr w:type="spellEnd"/>
      <w:r w:rsidRPr="00B313BE">
        <w:rPr>
          <w:b/>
        </w:rPr>
        <w:t xml:space="preserve">  -</w:t>
      </w:r>
      <w:proofErr w:type="gramEnd"/>
      <w:r w:rsidRPr="00B313BE">
        <w:rPr>
          <w:b/>
        </w:rPr>
        <w:t>q  ./</w:t>
      </w:r>
      <w:proofErr w:type="spellStart"/>
      <w:r w:rsidRPr="00B313BE">
        <w:rPr>
          <w:b/>
        </w:rPr>
        <w:t>a.out</w:t>
      </w:r>
      <w:proofErr w:type="spellEnd"/>
    </w:p>
    <w:p w14:paraId="7150BAE3" w14:textId="477DC224" w:rsidR="00B034EF" w:rsidRDefault="00B516DF" w:rsidP="00B516DF">
      <w:pPr>
        <w:pStyle w:val="ListParagraph"/>
        <w:numPr>
          <w:ilvl w:val="0"/>
          <w:numId w:val="35"/>
        </w:numPr>
      </w:pPr>
      <w:r>
        <w:t>Create break point</w:t>
      </w:r>
      <w:r w:rsidR="00B034EF">
        <w:t>s for</w:t>
      </w:r>
    </w:p>
    <w:p w14:paraId="0195DCC4" w14:textId="77777777" w:rsidR="00B034EF" w:rsidRDefault="00B516DF" w:rsidP="00B034EF">
      <w:pPr>
        <w:pStyle w:val="ListParagraph"/>
        <w:numPr>
          <w:ilvl w:val="1"/>
          <w:numId w:val="35"/>
        </w:numPr>
      </w:pPr>
      <w:r>
        <w:t xml:space="preserve">main </w:t>
      </w:r>
    </w:p>
    <w:p w14:paraId="7C7EF1CF" w14:textId="0D48EDA8" w:rsidR="00B516DF" w:rsidRDefault="00B516DF" w:rsidP="00B034EF">
      <w:pPr>
        <w:pStyle w:val="ListParagraph"/>
        <w:numPr>
          <w:ilvl w:val="1"/>
          <w:numId w:val="35"/>
        </w:numPr>
      </w:pPr>
      <w:r>
        <w:t>function1</w:t>
      </w:r>
    </w:p>
    <w:p w14:paraId="41D1F66F" w14:textId="00A89FCD" w:rsidR="00752458" w:rsidRDefault="00752458" w:rsidP="00752458">
      <w:pPr>
        <w:pStyle w:val="ListParagraph"/>
        <w:numPr>
          <w:ilvl w:val="0"/>
          <w:numId w:val="35"/>
        </w:numPr>
      </w:pPr>
      <w:r>
        <w:t>Run the program to the beginning of main</w:t>
      </w:r>
    </w:p>
    <w:p w14:paraId="152B5446" w14:textId="177D2488" w:rsidR="00B034EF" w:rsidRDefault="00B516DF" w:rsidP="00B516DF">
      <w:pPr>
        <w:pStyle w:val="ListParagraph"/>
        <w:numPr>
          <w:ilvl w:val="0"/>
          <w:numId w:val="35"/>
        </w:numPr>
      </w:pPr>
      <w:r>
        <w:t xml:space="preserve">Verify the </w:t>
      </w:r>
      <w:r w:rsidR="00752458">
        <w:t xml:space="preserve">current values of </w:t>
      </w:r>
      <w:r>
        <w:t xml:space="preserve">registers </w:t>
      </w:r>
      <w:r w:rsidR="00B034EF" w:rsidRPr="00B034EF">
        <w:rPr>
          <w:b/>
        </w:rPr>
        <w:t>RSP</w:t>
      </w:r>
      <w:r w:rsidR="00752458">
        <w:t xml:space="preserve">, </w:t>
      </w:r>
      <w:r w:rsidR="00752458" w:rsidRPr="00752458">
        <w:rPr>
          <w:b/>
        </w:rPr>
        <w:t>RBP</w:t>
      </w:r>
      <w:r w:rsidR="00752458">
        <w:t xml:space="preserve"> </w:t>
      </w:r>
      <w:r w:rsidR="00BD1252">
        <w:t xml:space="preserve">and </w:t>
      </w:r>
      <w:r w:rsidR="00B034EF">
        <w:rPr>
          <w:b/>
        </w:rPr>
        <w:t>RIP</w:t>
      </w:r>
      <w:r w:rsidR="00752458">
        <w:rPr>
          <w:b/>
        </w:rPr>
        <w:softHyphen/>
      </w:r>
      <w:r w:rsidR="00B034EF">
        <w:t>. Record those values: (</w:t>
      </w:r>
      <w:r w:rsidR="00B034EF" w:rsidRPr="00B034EF">
        <w:rPr>
          <w:b/>
          <w:color w:val="FF0000"/>
          <w:sz w:val="24"/>
        </w:rPr>
        <w:t>1pt</w:t>
      </w:r>
      <w:r w:rsidR="00B034EF">
        <w:t>)</w:t>
      </w:r>
    </w:p>
    <w:p w14:paraId="37AF7ECB" w14:textId="77777777" w:rsidR="00B034EF" w:rsidRDefault="00B034EF" w:rsidP="00B034EF">
      <w:pPr>
        <w:pStyle w:val="ListParagraph"/>
      </w:pP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2250"/>
        <w:gridCol w:w="5310"/>
      </w:tblGrid>
      <w:tr w:rsidR="00B034EF" w14:paraId="5C739668" w14:textId="77777777" w:rsidTr="00B03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14:paraId="2E51C0F7" w14:textId="3518A2E4" w:rsidR="00B034EF" w:rsidRDefault="00B034EF" w:rsidP="00B034EF">
            <w:pPr>
              <w:pStyle w:val="ListParagraph"/>
              <w:ind w:left="0"/>
              <w:jc w:val="center"/>
            </w:pPr>
            <w:r>
              <w:t>Register</w:t>
            </w:r>
          </w:p>
        </w:tc>
        <w:tc>
          <w:tcPr>
            <w:tcW w:w="5310" w:type="dxa"/>
          </w:tcPr>
          <w:p w14:paraId="1164A0A5" w14:textId="4C2A936E" w:rsidR="00B034EF" w:rsidRDefault="00B034EF" w:rsidP="00B034E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 stored in the register</w:t>
            </w:r>
          </w:p>
        </w:tc>
      </w:tr>
      <w:tr w:rsidR="00B034EF" w14:paraId="09E12F07" w14:textId="77777777" w:rsidTr="00B03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14:paraId="595E0406" w14:textId="51B21586" w:rsidR="00B034EF" w:rsidRDefault="00B034EF" w:rsidP="00B034EF">
            <w:pPr>
              <w:pStyle w:val="ListParagraph"/>
              <w:ind w:left="0"/>
              <w:jc w:val="center"/>
            </w:pPr>
            <w:r>
              <w:t>RSP</w:t>
            </w:r>
          </w:p>
        </w:tc>
        <w:tc>
          <w:tcPr>
            <w:tcW w:w="5310" w:type="dxa"/>
          </w:tcPr>
          <w:p w14:paraId="06CD37C5" w14:textId="0A74015B" w:rsidR="00B034EF" w:rsidRDefault="00DD57DE" w:rsidP="00B034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57DE">
              <w:t>0x00007ffff7deb0b3</w:t>
            </w:r>
          </w:p>
        </w:tc>
      </w:tr>
      <w:tr w:rsidR="00B034EF" w14:paraId="00D8B96B" w14:textId="77777777" w:rsidTr="00B03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14:paraId="51D2777A" w14:textId="5D4F53C3" w:rsidR="00B034EF" w:rsidRDefault="00B034EF" w:rsidP="00B034EF">
            <w:pPr>
              <w:pStyle w:val="ListParagraph"/>
              <w:ind w:left="0"/>
              <w:jc w:val="center"/>
            </w:pPr>
            <w:r>
              <w:t>RIP</w:t>
            </w:r>
          </w:p>
        </w:tc>
        <w:tc>
          <w:tcPr>
            <w:tcW w:w="5310" w:type="dxa"/>
          </w:tcPr>
          <w:p w14:paraId="123E7344" w14:textId="50C08287" w:rsidR="00B034EF" w:rsidRDefault="00DD57DE" w:rsidP="00B034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7DE">
              <w:t>0x0000555555555192</w:t>
            </w:r>
          </w:p>
        </w:tc>
      </w:tr>
      <w:tr w:rsidR="00752458" w14:paraId="0A5A2F49" w14:textId="77777777" w:rsidTr="00B03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14:paraId="308E2A39" w14:textId="76DDCC18" w:rsidR="00752458" w:rsidRDefault="00752458" w:rsidP="00B034EF">
            <w:pPr>
              <w:pStyle w:val="ListParagraph"/>
              <w:ind w:left="0"/>
              <w:jc w:val="center"/>
            </w:pPr>
            <w:r>
              <w:t>RBP</w:t>
            </w:r>
          </w:p>
        </w:tc>
        <w:tc>
          <w:tcPr>
            <w:tcW w:w="5310" w:type="dxa"/>
          </w:tcPr>
          <w:p w14:paraId="58F6AD10" w14:textId="4ACAD0A1" w:rsidR="00752458" w:rsidRDefault="00DD57DE" w:rsidP="00B034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57DE">
              <w:t>0x0</w:t>
            </w:r>
          </w:p>
        </w:tc>
      </w:tr>
    </w:tbl>
    <w:p w14:paraId="55B68F93" w14:textId="5080F9D5" w:rsidR="00B516DF" w:rsidRDefault="00B516DF" w:rsidP="00B034EF"/>
    <w:p w14:paraId="3DE676EE" w14:textId="070906BA" w:rsidR="00BD1252" w:rsidRDefault="00BD1252" w:rsidP="00B516DF">
      <w:pPr>
        <w:pStyle w:val="ListParagraph"/>
        <w:numPr>
          <w:ilvl w:val="0"/>
          <w:numId w:val="35"/>
        </w:numPr>
      </w:pPr>
      <w:r>
        <w:t xml:space="preserve">Use </w:t>
      </w:r>
      <w:r w:rsidRPr="005F514B">
        <w:rPr>
          <w:b/>
        </w:rPr>
        <w:t>x/5</w:t>
      </w:r>
      <w:proofErr w:type="gramStart"/>
      <w:r w:rsidRPr="005F514B">
        <w:rPr>
          <w:b/>
        </w:rPr>
        <w:t xml:space="preserve">i </w:t>
      </w:r>
      <w:r w:rsidR="00B02EC6">
        <w:rPr>
          <w:b/>
        </w:rPr>
        <w:t xml:space="preserve"> $</w:t>
      </w:r>
      <w:proofErr w:type="gramEnd"/>
      <w:r w:rsidR="00B02EC6">
        <w:rPr>
          <w:b/>
        </w:rPr>
        <w:t xml:space="preserve">RIP </w:t>
      </w:r>
      <w:r w:rsidR="00B034EF">
        <w:t>-</w:t>
      </w:r>
      <w:r>
        <w:t xml:space="preserve"> to verify the next 5 instructions to execute</w:t>
      </w:r>
      <w:r w:rsidR="00F02C1C">
        <w:t xml:space="preserve"> </w:t>
      </w:r>
    </w:p>
    <w:p w14:paraId="0053BF41" w14:textId="2CE6F8E4" w:rsidR="00F02C1C" w:rsidRPr="00F02C1C" w:rsidRDefault="00F02C1C" w:rsidP="00F02C1C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This command </w:t>
      </w:r>
      <w:proofErr w:type="gramStart"/>
      <w:r>
        <w:rPr>
          <w:b/>
          <w:bCs/>
        </w:rPr>
        <w:t>doesn’t</w:t>
      </w:r>
      <w:proofErr w:type="gramEnd"/>
      <w:r>
        <w:rPr>
          <w:b/>
          <w:bCs/>
        </w:rPr>
        <w:t xml:space="preserve"> work, it only gives errors</w:t>
      </w:r>
    </w:p>
    <w:p w14:paraId="40C0BE9B" w14:textId="62C745F5" w:rsidR="00B034EF" w:rsidRDefault="00BD1252" w:rsidP="00B516DF">
      <w:pPr>
        <w:pStyle w:val="ListParagraph"/>
        <w:numPr>
          <w:ilvl w:val="0"/>
          <w:numId w:val="35"/>
        </w:numPr>
      </w:pPr>
      <w:r>
        <w:t xml:space="preserve">Press </w:t>
      </w:r>
      <w:r w:rsidRPr="002E6BA8">
        <w:rPr>
          <w:b/>
        </w:rPr>
        <w:t xml:space="preserve">c </w:t>
      </w:r>
      <w:r>
        <w:t>to continue</w:t>
      </w:r>
      <w:r w:rsidR="002E6BA8">
        <w:t xml:space="preserve">. </w:t>
      </w:r>
      <w:r w:rsidR="00515E42">
        <w:t xml:space="preserve">You may also need to execute </w:t>
      </w:r>
      <w:r w:rsidR="00515E42" w:rsidRPr="00515E42">
        <w:rPr>
          <w:b/>
        </w:rPr>
        <w:t>n</w:t>
      </w:r>
      <w:r w:rsidR="00515E42">
        <w:t xml:space="preserve"> to execute the </w:t>
      </w:r>
      <w:proofErr w:type="gramStart"/>
      <w:r w:rsidR="00515E42">
        <w:t>prolog;</w:t>
      </w:r>
      <w:proofErr w:type="gramEnd"/>
      <w:r w:rsidR="00515E42">
        <w:t xml:space="preserve"> creating the </w:t>
      </w:r>
      <w:r w:rsidR="002E6BA8">
        <w:t>stack frame</w:t>
      </w:r>
      <w:r w:rsidR="00515E42">
        <w:t xml:space="preserve"> for function1</w:t>
      </w:r>
      <w:r w:rsidR="002E6BA8">
        <w:t>.</w:t>
      </w:r>
    </w:p>
    <w:p w14:paraId="1EA8CECB" w14:textId="0F2A0D04" w:rsidR="00515E42" w:rsidRDefault="00515E42" w:rsidP="00515E42">
      <w:pPr>
        <w:pStyle w:val="ListParagraph"/>
        <w:numPr>
          <w:ilvl w:val="0"/>
          <w:numId w:val="35"/>
        </w:numPr>
      </w:pPr>
      <w:r>
        <w:t>After executing continue from step 7, document all the state of the stack. Use a table or images. Pay attention to the values on the stack and the new location of the RSP and RBP registers. (</w:t>
      </w:r>
      <w:r w:rsidRPr="00515E42">
        <w:rPr>
          <w:b/>
          <w:color w:val="FF0000"/>
          <w:sz w:val="24"/>
        </w:rPr>
        <w:t>3pts</w:t>
      </w:r>
      <w:r>
        <w:t xml:space="preserve">) </w:t>
      </w:r>
    </w:p>
    <w:p w14:paraId="5B4201A8" w14:textId="0EE059F2" w:rsidR="0033374F" w:rsidRDefault="0033374F" w:rsidP="0033374F">
      <w:pPr>
        <w:pStyle w:val="ListParagraph"/>
      </w:pPr>
      <w:r>
        <w:rPr>
          <w:noProof/>
        </w:rPr>
        <w:lastRenderedPageBreak/>
        <w:drawing>
          <wp:inline distT="0" distB="0" distL="0" distR="0" wp14:anchorId="3C8DF3F8" wp14:editId="561C1862">
            <wp:extent cx="59436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6BD3" w14:textId="1BC0286A" w:rsidR="00BD1252" w:rsidRDefault="002E6BA8" w:rsidP="00B516DF">
      <w:pPr>
        <w:pStyle w:val="ListParagraph"/>
        <w:numPr>
          <w:ilvl w:val="0"/>
          <w:numId w:val="35"/>
        </w:numPr>
      </w:pPr>
      <w:r>
        <w:t xml:space="preserve">Observe </w:t>
      </w:r>
      <w:r w:rsidR="00B034EF">
        <w:t xml:space="preserve">the </w:t>
      </w:r>
      <w:r w:rsidR="00B034EF" w:rsidRPr="00B034EF">
        <w:rPr>
          <w:b/>
        </w:rPr>
        <w:t>RSP</w:t>
      </w:r>
      <w:r>
        <w:t xml:space="preserve"> and </w:t>
      </w:r>
      <w:r w:rsidR="00B034EF" w:rsidRPr="00B034EF">
        <w:rPr>
          <w:b/>
        </w:rPr>
        <w:t>RBP</w:t>
      </w:r>
      <w:r w:rsidR="00B034EF">
        <w:t xml:space="preserve"> registers, </w:t>
      </w:r>
      <w:r>
        <w:t xml:space="preserve">the </w:t>
      </w:r>
      <w:r w:rsidR="00B034EF">
        <w:t xml:space="preserve">addresses </w:t>
      </w:r>
      <w:r>
        <w:t xml:space="preserve">between these </w:t>
      </w:r>
      <w:r w:rsidR="00B034EF">
        <w:t xml:space="preserve">registers represents </w:t>
      </w:r>
      <w:r>
        <w:t>the stack frame for this function</w:t>
      </w:r>
    </w:p>
    <w:p w14:paraId="193637F7" w14:textId="26E94886" w:rsidR="00BD1252" w:rsidRDefault="00BD1252" w:rsidP="00515E42"/>
    <w:p w14:paraId="50DDCA77" w14:textId="4FE7536F" w:rsidR="00BD1252" w:rsidRDefault="00BD1252" w:rsidP="00B516DF">
      <w:pPr>
        <w:pStyle w:val="ListParagraph"/>
        <w:numPr>
          <w:ilvl w:val="0"/>
          <w:numId w:val="35"/>
        </w:numPr>
      </w:pPr>
      <w:proofErr w:type="spellStart"/>
      <w:r w:rsidRPr="002E6BA8">
        <w:rPr>
          <w:b/>
        </w:rPr>
        <w:t>disas</w:t>
      </w:r>
      <w:proofErr w:type="spellEnd"/>
      <w:r w:rsidRPr="002E6BA8">
        <w:rPr>
          <w:b/>
        </w:rPr>
        <w:t xml:space="preserve"> function1</w:t>
      </w:r>
      <w:r w:rsidR="00B034EF">
        <w:t xml:space="preserve"> </w:t>
      </w:r>
      <w:r w:rsidR="002E6BA8">
        <w:t xml:space="preserve">and </w:t>
      </w:r>
      <w:r>
        <w:t xml:space="preserve">identify the </w:t>
      </w:r>
      <w:r w:rsidRPr="002E6BA8">
        <w:rPr>
          <w:b/>
        </w:rPr>
        <w:t>prolog</w:t>
      </w:r>
      <w:r>
        <w:t xml:space="preserve"> and </w:t>
      </w:r>
      <w:r w:rsidRPr="002E6BA8">
        <w:rPr>
          <w:b/>
        </w:rPr>
        <w:t>epilog</w:t>
      </w:r>
      <w:r>
        <w:t xml:space="preserve"> of this function</w:t>
      </w:r>
      <w:r w:rsidR="00752458">
        <w:t xml:space="preserve">. Provide a screenshot clearly </w:t>
      </w:r>
      <w:r w:rsidR="00752458" w:rsidRPr="00752458">
        <w:rPr>
          <w:b/>
          <w:highlight w:val="green"/>
        </w:rPr>
        <w:t>highlighting</w:t>
      </w:r>
      <w:r w:rsidR="00752458">
        <w:t xml:space="preserve"> the </w:t>
      </w:r>
      <w:r w:rsidR="00752458" w:rsidRPr="00752458">
        <w:rPr>
          <w:b/>
        </w:rPr>
        <w:t>Prol</w:t>
      </w:r>
      <w:r w:rsidR="00515E42">
        <w:rPr>
          <w:b/>
        </w:rPr>
        <w:t>og</w:t>
      </w:r>
      <w:r w:rsidR="00752458">
        <w:t xml:space="preserve"> and </w:t>
      </w:r>
      <w:r w:rsidR="00752458" w:rsidRPr="00752458">
        <w:rPr>
          <w:b/>
        </w:rPr>
        <w:t>Epilo</w:t>
      </w:r>
      <w:r w:rsidR="00515E42">
        <w:rPr>
          <w:b/>
        </w:rPr>
        <w:t>g</w:t>
      </w:r>
      <w:r w:rsidR="00752458">
        <w:t>. (</w:t>
      </w:r>
      <w:r w:rsidR="00752458" w:rsidRPr="00752458">
        <w:rPr>
          <w:b/>
          <w:color w:val="FF0000"/>
          <w:sz w:val="24"/>
        </w:rPr>
        <w:t>2pts</w:t>
      </w:r>
      <w:r w:rsidR="00752458">
        <w:t>)</w:t>
      </w:r>
    </w:p>
    <w:p w14:paraId="464C3D1D" w14:textId="5A23C3D7" w:rsidR="0033374F" w:rsidRDefault="0033374F" w:rsidP="0033374F">
      <w:pPr>
        <w:pStyle w:val="ListParagraph"/>
      </w:pPr>
      <w:r>
        <w:rPr>
          <w:noProof/>
        </w:rPr>
        <w:drawing>
          <wp:inline distT="0" distB="0" distL="0" distR="0" wp14:anchorId="1C7D18F0" wp14:editId="2F6894DE">
            <wp:extent cx="5934075" cy="3228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9DD7" w14:textId="5D3EDBA7" w:rsidR="0033374F" w:rsidRDefault="0033374F" w:rsidP="0033374F">
      <w:pPr>
        <w:pStyle w:val="ListParagraph"/>
      </w:pPr>
      <w:r>
        <w:rPr>
          <w:noProof/>
        </w:rPr>
        <w:lastRenderedPageBreak/>
        <w:drawing>
          <wp:inline distT="0" distB="0" distL="0" distR="0" wp14:anchorId="56E86BD4" wp14:editId="1986A399">
            <wp:extent cx="5934075" cy="3048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A0DF" w14:textId="4F7D82EA" w:rsidR="00BD1252" w:rsidRDefault="00BD1252" w:rsidP="00B516DF">
      <w:pPr>
        <w:pStyle w:val="ListParagraph"/>
        <w:numPr>
          <w:ilvl w:val="0"/>
          <w:numId w:val="35"/>
        </w:numPr>
      </w:pPr>
      <w:r>
        <w:t xml:space="preserve">What is the purpose of the prolog and epilog? </w:t>
      </w:r>
      <w:bookmarkStart w:id="14" w:name="_Hlk74089445"/>
      <w:r w:rsidR="00752458">
        <w:t>(</w:t>
      </w:r>
      <w:r w:rsidR="00752458" w:rsidRPr="00752458">
        <w:rPr>
          <w:b/>
          <w:color w:val="FF0000"/>
          <w:sz w:val="24"/>
        </w:rPr>
        <w:t>2pts</w:t>
      </w:r>
      <w:r w:rsidR="00752458">
        <w:t>)</w:t>
      </w:r>
      <w:bookmarkEnd w:id="14"/>
    </w:p>
    <w:p w14:paraId="1D141E68" w14:textId="4DBD3F14" w:rsidR="0033374F" w:rsidRPr="0033374F" w:rsidRDefault="0033374F" w:rsidP="0033374F">
      <w:pPr>
        <w:pStyle w:val="ListParagraph"/>
        <w:ind w:left="1440"/>
        <w:rPr>
          <w:b/>
          <w:bCs/>
        </w:rPr>
      </w:pPr>
      <w:r>
        <w:rPr>
          <w:b/>
          <w:bCs/>
        </w:rPr>
        <w:t>The prolog sets the stack frame to the current function, the epilog sets the stack frame back to the main function</w:t>
      </w:r>
    </w:p>
    <w:p w14:paraId="25F43692" w14:textId="1C69370A" w:rsidR="00C50343" w:rsidRDefault="00BD1252" w:rsidP="00B516DF">
      <w:pPr>
        <w:pStyle w:val="ListParagraph"/>
        <w:numPr>
          <w:ilvl w:val="0"/>
          <w:numId w:val="35"/>
        </w:numPr>
      </w:pPr>
      <w:r>
        <w:t xml:space="preserve">What is the purpose of the instruction </w:t>
      </w:r>
      <w:r w:rsidRPr="00BD1252">
        <w:rPr>
          <w:b/>
        </w:rPr>
        <w:t xml:space="preserve">sub </w:t>
      </w:r>
      <w:proofErr w:type="spellStart"/>
      <w:r w:rsidRPr="00BD1252">
        <w:rPr>
          <w:b/>
        </w:rPr>
        <w:t>rsp</w:t>
      </w:r>
      <w:proofErr w:type="spellEnd"/>
      <w:r w:rsidRPr="00BD1252">
        <w:rPr>
          <w:b/>
        </w:rPr>
        <w:t xml:space="preserve">, </w:t>
      </w:r>
      <w:r w:rsidRPr="00515E42">
        <w:rPr>
          <w:b/>
          <w:highlight w:val="green"/>
        </w:rPr>
        <w:t>0x</w:t>
      </w:r>
      <w:r w:rsidR="00C50343" w:rsidRPr="00515E42">
        <w:rPr>
          <w:b/>
          <w:highlight w:val="green"/>
        </w:rPr>
        <w:t>YY</w:t>
      </w:r>
      <w:r w:rsidR="00C50343">
        <w:rPr>
          <w:b/>
        </w:rPr>
        <w:t xml:space="preserve"> </w:t>
      </w:r>
      <w:r w:rsidR="00C50343" w:rsidRPr="00C50343">
        <w:t>in the prolog of function1</w:t>
      </w:r>
      <w:r>
        <w:t>?</w:t>
      </w:r>
      <w:r w:rsidR="00C50343">
        <w:t xml:space="preserve"> </w:t>
      </w:r>
    </w:p>
    <w:p w14:paraId="0B713275" w14:textId="0A418635" w:rsidR="0033374F" w:rsidRPr="0033374F" w:rsidRDefault="0033374F" w:rsidP="0033374F">
      <w:pPr>
        <w:pStyle w:val="ListParagraph"/>
        <w:ind w:left="1440"/>
        <w:rPr>
          <w:b/>
          <w:bCs/>
        </w:rPr>
      </w:pPr>
      <w:r>
        <w:rPr>
          <w:b/>
          <w:bCs/>
        </w:rPr>
        <w:t>It is allocating space for the function arguments</w:t>
      </w:r>
    </w:p>
    <w:p w14:paraId="4F160F03" w14:textId="286EF993" w:rsidR="00BD1252" w:rsidRPr="00515E42" w:rsidRDefault="00C50343" w:rsidP="00C50343">
      <w:pPr>
        <w:pStyle w:val="ListParagraph"/>
      </w:pPr>
      <w:r w:rsidRPr="00515E42">
        <w:rPr>
          <w:b/>
          <w:color w:val="FF0000"/>
          <w:sz w:val="28"/>
        </w:rPr>
        <w:t>NOTE</w:t>
      </w:r>
      <w:r w:rsidRPr="00515E42">
        <w:rPr>
          <w:i/>
          <w:sz w:val="24"/>
        </w:rPr>
        <w:t xml:space="preserve">: </w:t>
      </w:r>
      <w:r w:rsidR="00515E42" w:rsidRPr="00515E42">
        <w:rPr>
          <w:i/>
          <w:sz w:val="24"/>
          <w:highlight w:val="green"/>
        </w:rPr>
        <w:t>0xYY</w:t>
      </w:r>
      <w:r w:rsidR="00515E42" w:rsidRPr="00515E42">
        <w:rPr>
          <w:i/>
          <w:sz w:val="24"/>
        </w:rPr>
        <w:t xml:space="preserve"> for some of you will be </w:t>
      </w:r>
      <w:r w:rsidR="00515E42" w:rsidRPr="00515E42">
        <w:rPr>
          <w:b/>
          <w:i/>
          <w:sz w:val="24"/>
        </w:rPr>
        <w:t>0x30</w:t>
      </w:r>
      <w:r w:rsidR="00515E42" w:rsidRPr="00515E42">
        <w:rPr>
          <w:i/>
          <w:sz w:val="24"/>
        </w:rPr>
        <w:t xml:space="preserve"> and others will get a different value. The idea is still the same.</w:t>
      </w:r>
    </w:p>
    <w:p w14:paraId="7225C54D" w14:textId="2232DBFE" w:rsidR="0079321B" w:rsidRDefault="002E6BA8" w:rsidP="00515E42">
      <w:pPr>
        <w:pStyle w:val="ListParagraph"/>
        <w:numPr>
          <w:ilvl w:val="0"/>
          <w:numId w:val="35"/>
        </w:numPr>
      </w:pPr>
      <w:r>
        <w:t xml:space="preserve">Use </w:t>
      </w:r>
      <w:r w:rsidRPr="0079321B">
        <w:rPr>
          <w:b/>
        </w:rPr>
        <w:t>x/16</w:t>
      </w:r>
      <w:proofErr w:type="gramStart"/>
      <w:r w:rsidRPr="0079321B">
        <w:rPr>
          <w:b/>
        </w:rPr>
        <w:t>w  $</w:t>
      </w:r>
      <w:proofErr w:type="spellStart"/>
      <w:proofErr w:type="gramEnd"/>
      <w:r w:rsidRPr="0079321B">
        <w:rPr>
          <w:b/>
        </w:rPr>
        <w:t>rsp</w:t>
      </w:r>
      <w:proofErr w:type="spellEnd"/>
      <w:r w:rsidR="0079321B">
        <w:t xml:space="preserve">   and i</w:t>
      </w:r>
      <w:r w:rsidR="000C2B2E">
        <w:t xml:space="preserve">dentify the </w:t>
      </w:r>
      <w:r w:rsidR="0079321B">
        <w:t>following:</w:t>
      </w:r>
      <w:r w:rsidR="00515E42">
        <w:t xml:space="preserve">  (</w:t>
      </w:r>
      <w:r w:rsidR="00603205">
        <w:rPr>
          <w:b/>
          <w:color w:val="FF0000"/>
          <w:sz w:val="24"/>
        </w:rPr>
        <w:t>4</w:t>
      </w:r>
      <w:r w:rsidR="00515E42" w:rsidRPr="00515E42">
        <w:rPr>
          <w:b/>
          <w:color w:val="FF0000"/>
          <w:sz w:val="24"/>
        </w:rPr>
        <w:t>pts</w:t>
      </w:r>
      <w:r w:rsidR="00515E42">
        <w:t>)</w:t>
      </w:r>
    </w:p>
    <w:p w14:paraId="1B2799B0" w14:textId="43270839" w:rsidR="0079321B" w:rsidRDefault="0079321B" w:rsidP="0079321B">
      <w:pPr>
        <w:pStyle w:val="ListParagraph"/>
        <w:numPr>
          <w:ilvl w:val="1"/>
          <w:numId w:val="35"/>
        </w:numPr>
      </w:pPr>
      <w:r>
        <w:t xml:space="preserve">Function arguments </w:t>
      </w:r>
    </w:p>
    <w:p w14:paraId="4B7341C2" w14:textId="1594675D" w:rsidR="00112CFB" w:rsidRPr="00112CFB" w:rsidRDefault="00112CFB" w:rsidP="00112CFB">
      <w:pPr>
        <w:pStyle w:val="ListParagraph"/>
        <w:ind w:left="2160"/>
        <w:rPr>
          <w:b/>
          <w:bCs/>
        </w:rPr>
      </w:pPr>
      <w:r>
        <w:rPr>
          <w:b/>
          <w:bCs/>
        </w:rPr>
        <w:t>0x4, 0x3, 0x2, 0x1</w:t>
      </w:r>
    </w:p>
    <w:p w14:paraId="45EA0AF5" w14:textId="77777777" w:rsidR="00112CFB" w:rsidRDefault="0079321B" w:rsidP="0079321B">
      <w:pPr>
        <w:pStyle w:val="ListParagraph"/>
        <w:numPr>
          <w:ilvl w:val="1"/>
          <w:numId w:val="35"/>
        </w:numPr>
      </w:pPr>
      <w:r>
        <w:t>Function local variables address</w:t>
      </w:r>
    </w:p>
    <w:p w14:paraId="0731937E" w14:textId="3C96857B" w:rsidR="0079321B" w:rsidRPr="00112CFB" w:rsidRDefault="0079321B" w:rsidP="00112CFB">
      <w:pPr>
        <w:pStyle w:val="ListParagraph"/>
        <w:ind w:left="2160"/>
        <w:rPr>
          <w:b/>
          <w:bCs/>
        </w:rPr>
      </w:pPr>
      <w:r>
        <w:t xml:space="preserve"> </w:t>
      </w:r>
      <w:r w:rsidR="00112CFB" w:rsidRPr="00112CFB">
        <w:rPr>
          <w:b/>
          <w:bCs/>
        </w:rPr>
        <w:t>0xf7fb4fc8</w:t>
      </w:r>
      <w:r w:rsidR="00112CFB" w:rsidRPr="00112CFB">
        <w:rPr>
          <w:b/>
          <w:bCs/>
        </w:rPr>
        <w:tab/>
        <w:t>0x7fff</w:t>
      </w:r>
      <w:r w:rsidR="00112CFB" w:rsidRPr="00112CFB">
        <w:rPr>
          <w:b/>
          <w:bCs/>
        </w:rPr>
        <w:tab/>
        <w:t>0x555551c0</w:t>
      </w:r>
      <w:r w:rsidR="00112CFB" w:rsidRPr="00112CFB">
        <w:rPr>
          <w:b/>
          <w:bCs/>
        </w:rPr>
        <w:tab/>
        <w:t>0x5555</w:t>
      </w:r>
    </w:p>
    <w:p w14:paraId="3CF7856A" w14:textId="3EB32176" w:rsidR="000C2B2E" w:rsidRDefault="0079321B" w:rsidP="0079321B">
      <w:pPr>
        <w:pStyle w:val="ListParagraph"/>
        <w:numPr>
          <w:ilvl w:val="1"/>
          <w:numId w:val="35"/>
        </w:numPr>
      </w:pPr>
      <w:r>
        <w:t>Return address</w:t>
      </w:r>
    </w:p>
    <w:p w14:paraId="79177824" w14:textId="23332B21" w:rsidR="00112CFB" w:rsidRPr="00112CFB" w:rsidRDefault="00112CFB" w:rsidP="00112CFB">
      <w:pPr>
        <w:pStyle w:val="ListParagraph"/>
        <w:ind w:left="2160"/>
        <w:rPr>
          <w:b/>
          <w:bCs/>
        </w:rPr>
      </w:pPr>
      <w:r w:rsidRPr="00112CFB">
        <w:rPr>
          <w:b/>
          <w:bCs/>
        </w:rPr>
        <w:t>0x555551b3</w:t>
      </w:r>
      <w:r w:rsidRPr="00112CFB">
        <w:rPr>
          <w:b/>
          <w:bCs/>
        </w:rPr>
        <w:tab/>
        <w:t>0x5555</w:t>
      </w:r>
    </w:p>
    <w:p w14:paraId="1FB84718" w14:textId="073869F9" w:rsidR="0079321B" w:rsidRDefault="0079321B" w:rsidP="0079321B">
      <w:pPr>
        <w:pStyle w:val="ListParagraph"/>
        <w:numPr>
          <w:ilvl w:val="1"/>
          <w:numId w:val="35"/>
        </w:numPr>
      </w:pPr>
      <w:r>
        <w:t xml:space="preserve">Saved frame pointer or old </w:t>
      </w:r>
      <w:proofErr w:type="gramStart"/>
      <w:r>
        <w:t>RBP( saved</w:t>
      </w:r>
      <w:proofErr w:type="gramEnd"/>
      <w:r>
        <w:t xml:space="preserve"> RBP)</w:t>
      </w:r>
    </w:p>
    <w:p w14:paraId="1A462A36" w14:textId="031396BF" w:rsidR="00112CFB" w:rsidRPr="00112CFB" w:rsidRDefault="00112CFB" w:rsidP="00112CFB">
      <w:pPr>
        <w:ind w:left="2160"/>
        <w:rPr>
          <w:b/>
          <w:bCs/>
        </w:rPr>
      </w:pPr>
      <w:r w:rsidRPr="00112CFB">
        <w:rPr>
          <w:b/>
          <w:bCs/>
        </w:rPr>
        <w:t>0x0</w:t>
      </w:r>
      <w:r w:rsidRPr="00112CFB">
        <w:rPr>
          <w:b/>
          <w:bCs/>
        </w:rPr>
        <w:tab/>
      </w:r>
      <w:proofErr w:type="spellStart"/>
      <w:r w:rsidRPr="00112CFB">
        <w:rPr>
          <w:b/>
          <w:bCs/>
        </w:rPr>
        <w:t>0x0</w:t>
      </w:r>
      <w:proofErr w:type="spellEnd"/>
    </w:p>
    <w:p w14:paraId="398361EF" w14:textId="4C9DC668" w:rsidR="0079321B" w:rsidRDefault="0079321B" w:rsidP="0079321B">
      <w:pPr>
        <w:pStyle w:val="ListParagraph"/>
        <w:numPr>
          <w:ilvl w:val="0"/>
          <w:numId w:val="35"/>
        </w:numPr>
      </w:pPr>
      <w:r>
        <w:t xml:space="preserve">Attach screen capture with identified arguments, local variables, ret and saved </w:t>
      </w:r>
      <w:proofErr w:type="spellStart"/>
      <w:r>
        <w:t>rbp</w:t>
      </w:r>
      <w:proofErr w:type="spellEnd"/>
      <w:r w:rsidR="00515E42">
        <w:t xml:space="preserve"> </w:t>
      </w:r>
      <w:r w:rsidR="00603205">
        <w:t>(</w:t>
      </w:r>
      <w:r w:rsidR="00603205" w:rsidRPr="00752458">
        <w:rPr>
          <w:b/>
          <w:color w:val="FF0000"/>
          <w:sz w:val="24"/>
        </w:rPr>
        <w:t>2pts</w:t>
      </w:r>
      <w:r w:rsidR="00603205">
        <w:t>)</w:t>
      </w:r>
    </w:p>
    <w:p w14:paraId="5BD156A7" w14:textId="702B2B3F" w:rsidR="00112CFB" w:rsidRDefault="00112CFB" w:rsidP="00112CFB">
      <w:pPr>
        <w:pStyle w:val="ListParagraph"/>
      </w:pPr>
      <w:r>
        <w:rPr>
          <w:noProof/>
        </w:rPr>
        <w:drawing>
          <wp:inline distT="0" distB="0" distL="0" distR="0" wp14:anchorId="55DE7930" wp14:editId="473C5239">
            <wp:extent cx="5553075" cy="723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C83F" w14:textId="0DAFC4A3" w:rsidR="007A7959" w:rsidRDefault="007A7959" w:rsidP="006551E3"/>
    <w:p w14:paraId="0C2F2136" w14:textId="77777777" w:rsidR="000C2B2E" w:rsidRDefault="000C2B2E" w:rsidP="006551E3"/>
    <w:p w14:paraId="755646A3" w14:textId="77777777" w:rsidR="00424DCE" w:rsidRDefault="00424DCE" w:rsidP="006551E3"/>
    <w:p w14:paraId="10DE7A2D" w14:textId="3790AFB3" w:rsidR="00424DCE" w:rsidRDefault="00424DCE" w:rsidP="006551E3"/>
    <w:p w14:paraId="752BF6F4" w14:textId="42F5E270" w:rsidR="00B56EAA" w:rsidRDefault="00B56EAA" w:rsidP="00B56EAA">
      <w:pPr>
        <w:pStyle w:val="Heading1"/>
        <w:spacing w:before="360"/>
      </w:pPr>
      <w:bookmarkStart w:id="15" w:name="_Toc74089881"/>
      <w:r>
        <w:lastRenderedPageBreak/>
        <w:t xml:space="preserve">Problem </w:t>
      </w:r>
      <w:bookmarkEnd w:id="9"/>
      <w:r w:rsidR="002C3D5E">
        <w:t>5</w:t>
      </w:r>
      <w:r w:rsidR="00D77AD3">
        <w:t xml:space="preserve"> - </w:t>
      </w:r>
      <w:r w:rsidR="00F97604">
        <w:t>S</w:t>
      </w:r>
      <w:r w:rsidR="00CB642D">
        <w:t>tack analysis</w:t>
      </w:r>
      <w:r w:rsidR="00442F8E">
        <w:t xml:space="preserve"> (near </w:t>
      </w:r>
      <w:proofErr w:type="gramStart"/>
      <w:r w:rsidR="00442F8E">
        <w:t>call)</w:t>
      </w:r>
      <w:r w:rsidR="00217EA4">
        <w:t xml:space="preserve">   </w:t>
      </w:r>
      <w:proofErr w:type="gramEnd"/>
      <w:r w:rsidR="00217EA4">
        <w:t xml:space="preserve">             ____/10</w:t>
      </w:r>
      <w:bookmarkEnd w:id="15"/>
    </w:p>
    <w:p w14:paraId="60011C2A" w14:textId="0DB3BA11" w:rsidR="003B3F08" w:rsidRDefault="00FF039F" w:rsidP="003B3F08">
      <w:r>
        <w:t>For reference read Intel manual Vo</w:t>
      </w:r>
      <w:r w:rsidR="00603205">
        <w:t>l.</w:t>
      </w:r>
      <w:r>
        <w:t xml:space="preserve"> 1 6-</w:t>
      </w:r>
      <w:r w:rsidR="00603205">
        <w:t xml:space="preserve">4, </w:t>
      </w:r>
      <w:r w:rsidR="00603205" w:rsidRPr="00603205">
        <w:rPr>
          <w:b/>
        </w:rPr>
        <w:t>Section 6.4</w:t>
      </w:r>
      <w:r w:rsidR="00603205">
        <w:t xml:space="preserve"> </w:t>
      </w:r>
      <w:proofErr w:type="spellStart"/>
      <w:r w:rsidR="00603205">
        <w:t>pg</w:t>
      </w:r>
      <w:proofErr w:type="spellEnd"/>
      <w:r w:rsidR="00603205">
        <w:t xml:space="preserve"> 154 and 156</w:t>
      </w:r>
    </w:p>
    <w:p w14:paraId="109FF445" w14:textId="16F85BB0" w:rsidR="00603205" w:rsidRDefault="00BF41C9" w:rsidP="00B56EAA">
      <w:pPr>
        <w:pStyle w:val="TextBody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Analyze the </w:t>
      </w:r>
      <w:r w:rsidR="000B33D4">
        <w:rPr>
          <w:rFonts w:ascii="Arial" w:hAnsi="Arial" w:cs="Arial"/>
          <w:sz w:val="22"/>
          <w:szCs w:val="22"/>
        </w:rPr>
        <w:t xml:space="preserve">functions </w:t>
      </w:r>
      <w:r>
        <w:rPr>
          <w:rFonts w:ascii="Arial" w:hAnsi="Arial" w:cs="Arial"/>
          <w:sz w:val="22"/>
          <w:szCs w:val="22"/>
        </w:rPr>
        <w:t xml:space="preserve">in the following code </w:t>
      </w:r>
      <w:r w:rsidR="000B33D4">
        <w:rPr>
          <w:rFonts w:ascii="Arial" w:hAnsi="Arial" w:cs="Arial"/>
          <w:sz w:val="22"/>
          <w:szCs w:val="22"/>
        </w:rPr>
        <w:t>and complete the table</w:t>
      </w:r>
      <w:r w:rsidR="00603205">
        <w:rPr>
          <w:rFonts w:ascii="Arial" w:hAnsi="Arial" w:cs="Arial"/>
          <w:sz w:val="22"/>
          <w:szCs w:val="22"/>
        </w:rPr>
        <w:t>.</w:t>
      </w:r>
    </w:p>
    <w:p w14:paraId="50E22470" w14:textId="6947A0EC" w:rsidR="00603205" w:rsidRDefault="00603205" w:rsidP="00B56EAA">
      <w:pPr>
        <w:pStyle w:val="TextBody"/>
        <w:rPr>
          <w:rFonts w:ascii="Arial" w:hAnsi="Arial" w:cs="Arial"/>
          <w:sz w:val="22"/>
          <w:szCs w:val="22"/>
        </w:rPr>
      </w:pPr>
      <w:r w:rsidRPr="00603205">
        <w:rPr>
          <w:rFonts w:ascii="Courier New" w:hAnsi="Courier New"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2F5959" wp14:editId="75D7675E">
                <wp:simplePos x="0" y="0"/>
                <wp:positionH relativeFrom="margin">
                  <wp:posOffset>270753</wp:posOffset>
                </wp:positionH>
                <wp:positionV relativeFrom="paragraph">
                  <wp:posOffset>499975</wp:posOffset>
                </wp:positionV>
                <wp:extent cx="5774690" cy="1404620"/>
                <wp:effectExtent l="0" t="0" r="1651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69965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functionA</w:t>
                            </w:r>
                            <w:proofErr w:type="spellEnd"/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(</w:t>
                            </w:r>
                            <w:proofErr w:type="gramEnd"/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arg1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, int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arg2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, int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arg3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, int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arg4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, int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arg5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)</w:t>
                            </w:r>
                          </w:p>
                          <w:p w14:paraId="57778A7C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{</w:t>
                            </w:r>
                          </w:p>
                          <w:p w14:paraId="2008AC3D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int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local1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;</w:t>
                            </w:r>
                            <w:proofErr w:type="gramEnd"/>
                          </w:p>
                          <w:p w14:paraId="07C456F0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int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local2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;</w:t>
                            </w:r>
                            <w:proofErr w:type="gramEnd"/>
                          </w:p>
                          <w:p w14:paraId="1247E033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int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local3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;</w:t>
                            </w:r>
                            <w:proofErr w:type="gramEnd"/>
                          </w:p>
                          <w:p w14:paraId="6A70C20B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</w:p>
                          <w:p w14:paraId="02D0FEB6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local2 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arg2 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arg1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;</w:t>
                            </w:r>
                            <w:proofErr w:type="gramEnd"/>
                          </w:p>
                          <w:p w14:paraId="26C83002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local1 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arg2 –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arg3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;</w:t>
                            </w:r>
                            <w:proofErr w:type="gramEnd"/>
                          </w:p>
                          <w:p w14:paraId="68E696CA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local3 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arg4 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arg5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;</w:t>
                            </w:r>
                            <w:proofErr w:type="gramEnd"/>
                          </w:p>
                          <w:p w14:paraId="7133C0F6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arg5 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functionB</w:t>
                            </w:r>
                            <w:proofErr w:type="spellEnd"/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local2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local1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local3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arg1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arg2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arg3</w:t>
                            </w: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);</w:t>
                            </w:r>
                          </w:p>
                          <w:p w14:paraId="697E87B0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 xml:space="preserve">  return (</w:t>
                            </w:r>
                            <w:r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arg5</w:t>
                            </w:r>
                            <w:proofErr w:type="gramStart"/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);</w:t>
                            </w:r>
                            <w:proofErr w:type="gramEnd"/>
                          </w:p>
                          <w:p w14:paraId="3628618D" w14:textId="77777777" w:rsidR="00603205" w:rsidRPr="00C323C0" w:rsidRDefault="00603205" w:rsidP="00603205">
                            <w:pPr>
                              <w:pStyle w:val="TextBody"/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C323C0">
                              <w:rPr>
                                <w:rFonts w:ascii="Courier New" w:hAnsi="Courier New"/>
                                <w:bCs/>
                                <w:sz w:val="22"/>
                              </w:rPr>
                              <w:t>}</w:t>
                            </w:r>
                          </w:p>
                          <w:p w14:paraId="4633264E" w14:textId="77777777" w:rsidR="00603205" w:rsidRDefault="00603205" w:rsidP="0060320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2F5959" id="Text Box 2" o:spid="_x0000_s1032" type="#_x0000_t202" style="position:absolute;margin-left:21.3pt;margin-top:39.35pt;width:454.7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" fillcolor="#dbe5f1 [660]">
                <v:textbox style="mso-fit-shape-to-text:t">
                  <w:txbxContent>
                    <w:p w14:paraId="48469965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int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functionA</w:t>
                      </w:r>
                      <w:proofErr w:type="spellEnd"/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(</w:t>
                      </w:r>
                      <w:proofErr w:type="gramEnd"/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int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arg1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, int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arg2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, int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arg3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, int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arg4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, int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arg5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)</w:t>
                      </w:r>
                    </w:p>
                    <w:p w14:paraId="57778A7C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{</w:t>
                      </w:r>
                    </w:p>
                    <w:p w14:paraId="2008AC3D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int </w:t>
                      </w:r>
                      <w:proofErr w:type="gramStart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local1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;</w:t>
                      </w:r>
                      <w:proofErr w:type="gramEnd"/>
                    </w:p>
                    <w:p w14:paraId="07C456F0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int </w:t>
                      </w:r>
                      <w:proofErr w:type="gramStart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local2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;</w:t>
                      </w:r>
                      <w:proofErr w:type="gramEnd"/>
                    </w:p>
                    <w:p w14:paraId="1247E033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int </w:t>
                      </w:r>
                      <w:proofErr w:type="gramStart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local3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;</w:t>
                      </w:r>
                      <w:proofErr w:type="gramEnd"/>
                    </w:p>
                    <w:p w14:paraId="6A70C20B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</w:p>
                    <w:p w14:paraId="02D0FEB6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local2 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=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arg2 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+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arg1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;</w:t>
                      </w:r>
                      <w:proofErr w:type="gramEnd"/>
                    </w:p>
                    <w:p w14:paraId="26C83002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local1 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=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arg2 – </w:t>
                      </w:r>
                      <w:proofErr w:type="gramStart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arg3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;</w:t>
                      </w:r>
                      <w:proofErr w:type="gramEnd"/>
                    </w:p>
                    <w:p w14:paraId="68E696CA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local3 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=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arg4 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*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arg5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;</w:t>
                      </w:r>
                      <w:proofErr w:type="gramEnd"/>
                    </w:p>
                    <w:p w14:paraId="7133C0F6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arg5 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=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functionB</w:t>
                      </w:r>
                      <w:proofErr w:type="spellEnd"/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local2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,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local1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,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local3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,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arg1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,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arg2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,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arg3</w:t>
                      </w: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);</w:t>
                      </w:r>
                    </w:p>
                    <w:p w14:paraId="697E87B0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 xml:space="preserve">  return (</w:t>
                      </w:r>
                      <w:r>
                        <w:rPr>
                          <w:rFonts w:ascii="Courier New" w:hAnsi="Courier New"/>
                          <w:bCs/>
                          <w:sz w:val="22"/>
                        </w:rPr>
                        <w:t>arg5</w:t>
                      </w:r>
                      <w:proofErr w:type="gramStart"/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);</w:t>
                      </w:r>
                      <w:proofErr w:type="gramEnd"/>
                    </w:p>
                    <w:p w14:paraId="3628618D" w14:textId="77777777" w:rsidR="00603205" w:rsidRPr="00C323C0" w:rsidRDefault="00603205" w:rsidP="00603205">
                      <w:pPr>
                        <w:pStyle w:val="TextBody"/>
                        <w:spacing w:after="0" w:line="240" w:lineRule="auto"/>
                        <w:rPr>
                          <w:sz w:val="22"/>
                        </w:rPr>
                      </w:pPr>
                      <w:r w:rsidRPr="00C323C0">
                        <w:rPr>
                          <w:rFonts w:ascii="Courier New" w:hAnsi="Courier New"/>
                          <w:bCs/>
                          <w:sz w:val="22"/>
                        </w:rPr>
                        <w:t>}</w:t>
                      </w:r>
                    </w:p>
                    <w:p w14:paraId="4633264E" w14:textId="77777777" w:rsidR="00603205" w:rsidRDefault="00603205" w:rsidP="00603205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>The operations for this stack will follow CDEL calling convention, which uses the stack to pass arguments to the function being called.</w:t>
      </w:r>
    </w:p>
    <w:p w14:paraId="74BB15F7" w14:textId="3A1596D1" w:rsidR="00603205" w:rsidRPr="00603205" w:rsidRDefault="00603205" w:rsidP="00B56EAA">
      <w:pPr>
        <w:pStyle w:val="TextBody"/>
        <w:rPr>
          <w:rFonts w:ascii="Arial" w:hAnsi="Arial" w:cs="Arial"/>
          <w:sz w:val="22"/>
          <w:szCs w:val="22"/>
        </w:rPr>
      </w:pPr>
    </w:p>
    <w:p w14:paraId="23884FCC" w14:textId="5E4ECCE6" w:rsidR="00B56EAA" w:rsidRDefault="00B56EAA" w:rsidP="00603205">
      <w:pPr>
        <w:pStyle w:val="TextBody"/>
        <w:spacing w:after="0" w:line="240" w:lineRule="auto"/>
        <w:ind w:left="720"/>
        <w:rPr>
          <w:sz w:val="22"/>
        </w:rPr>
      </w:pPr>
    </w:p>
    <w:p w14:paraId="10177D82" w14:textId="77777777" w:rsidR="00603205" w:rsidRPr="00C323C0" w:rsidRDefault="00603205" w:rsidP="00603205">
      <w:pPr>
        <w:pStyle w:val="TextBody"/>
        <w:spacing w:after="0" w:line="240" w:lineRule="auto"/>
        <w:ind w:left="720"/>
        <w:rPr>
          <w:sz w:val="22"/>
        </w:rPr>
      </w:pPr>
    </w:p>
    <w:p w14:paraId="3F6A0540" w14:textId="0D1ABEF3" w:rsidR="00B56EAA" w:rsidRDefault="00440230" w:rsidP="00603205">
      <w:pPr>
        <w:pStyle w:val="TextBody"/>
        <w:spacing w:before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table below represents a fictitious stack. The table shows the Stack Pointer (</w:t>
      </w:r>
      <w:r w:rsidRPr="00603205">
        <w:rPr>
          <w:rFonts w:ascii="Arial" w:hAnsi="Arial" w:cs="Arial"/>
          <w:b/>
          <w:sz w:val="22"/>
          <w:szCs w:val="22"/>
        </w:rPr>
        <w:t>E</w:t>
      </w:r>
      <w:r w:rsidR="00B56EAA" w:rsidRPr="00603205">
        <w:rPr>
          <w:rFonts w:ascii="Arial" w:hAnsi="Arial" w:cs="Arial"/>
          <w:b/>
          <w:sz w:val="22"/>
          <w:szCs w:val="22"/>
        </w:rPr>
        <w:t>SP</w:t>
      </w:r>
      <w:r>
        <w:rPr>
          <w:rFonts w:ascii="Arial" w:hAnsi="Arial" w:cs="Arial"/>
          <w:sz w:val="22"/>
          <w:szCs w:val="22"/>
        </w:rPr>
        <w:t>)</w:t>
      </w:r>
      <w:r w:rsidR="00B56EAA" w:rsidRPr="00354D4A">
        <w:rPr>
          <w:rFonts w:ascii="Arial" w:hAnsi="Arial" w:cs="Arial"/>
          <w:sz w:val="22"/>
          <w:szCs w:val="22"/>
        </w:rPr>
        <w:t xml:space="preserve"> marked location at the moment just before the first instruction of </w:t>
      </w:r>
      <w:proofErr w:type="spellStart"/>
      <w:proofErr w:type="gramStart"/>
      <w:r w:rsidR="00B56EAA" w:rsidRPr="00354D4A">
        <w:rPr>
          <w:rFonts w:ascii="Arial" w:hAnsi="Arial" w:cs="Arial"/>
          <w:sz w:val="22"/>
          <w:szCs w:val="22"/>
        </w:rPr>
        <w:t>functionA</w:t>
      </w:r>
      <w:proofErr w:type="spellEnd"/>
      <w:r w:rsidR="00B56EAA" w:rsidRPr="00354D4A">
        <w:rPr>
          <w:rFonts w:ascii="Arial" w:hAnsi="Arial" w:cs="Arial"/>
          <w:sz w:val="22"/>
          <w:szCs w:val="22"/>
        </w:rPr>
        <w:t>(</w:t>
      </w:r>
      <w:proofErr w:type="gramEnd"/>
      <w:r w:rsidR="00B56EAA" w:rsidRPr="00354D4A">
        <w:rPr>
          <w:rFonts w:ascii="Arial" w:hAnsi="Arial" w:cs="Arial"/>
          <w:sz w:val="22"/>
          <w:szCs w:val="22"/>
        </w:rPr>
        <w:t xml:space="preserve">) is executed. Assume that both </w:t>
      </w:r>
      <w:proofErr w:type="spellStart"/>
      <w:proofErr w:type="gramStart"/>
      <w:r w:rsidR="00B56EAA" w:rsidRPr="00354D4A">
        <w:rPr>
          <w:rFonts w:ascii="Arial" w:hAnsi="Arial" w:cs="Arial"/>
          <w:sz w:val="22"/>
          <w:szCs w:val="22"/>
        </w:rPr>
        <w:t>functionA</w:t>
      </w:r>
      <w:proofErr w:type="spellEnd"/>
      <w:r w:rsidR="00B56EAA" w:rsidRPr="00354D4A">
        <w:rPr>
          <w:rFonts w:ascii="Arial" w:hAnsi="Arial" w:cs="Arial"/>
          <w:sz w:val="22"/>
          <w:szCs w:val="22"/>
        </w:rPr>
        <w:t>(</w:t>
      </w:r>
      <w:proofErr w:type="gramEnd"/>
      <w:r w:rsidR="00B56EAA" w:rsidRPr="00354D4A">
        <w:rPr>
          <w:rFonts w:ascii="Arial" w:hAnsi="Arial" w:cs="Arial"/>
          <w:sz w:val="22"/>
          <w:szCs w:val="22"/>
        </w:rPr>
        <w:t xml:space="preserve">) and </w:t>
      </w:r>
      <w:proofErr w:type="spellStart"/>
      <w:r w:rsidR="00B56EAA" w:rsidRPr="00354D4A">
        <w:rPr>
          <w:rFonts w:ascii="Arial" w:hAnsi="Arial" w:cs="Arial"/>
          <w:sz w:val="22"/>
          <w:szCs w:val="22"/>
        </w:rPr>
        <w:t>functionB</w:t>
      </w:r>
      <w:proofErr w:type="spellEnd"/>
      <w:r w:rsidR="00B56EAA" w:rsidRPr="00354D4A">
        <w:rPr>
          <w:rFonts w:ascii="Arial" w:hAnsi="Arial" w:cs="Arial"/>
          <w:sz w:val="22"/>
          <w:szCs w:val="22"/>
        </w:rPr>
        <w:t xml:space="preserve">() reside in the </w:t>
      </w:r>
      <w:r w:rsidR="00B56EAA" w:rsidRPr="00354D4A">
        <w:rPr>
          <w:rFonts w:ascii="Arial" w:hAnsi="Arial" w:cs="Arial"/>
          <w:b/>
          <w:sz w:val="22"/>
          <w:szCs w:val="22"/>
        </w:rPr>
        <w:t>same code segment</w:t>
      </w:r>
      <w:r w:rsidR="00603205">
        <w:rPr>
          <w:rFonts w:ascii="Arial" w:hAnsi="Arial" w:cs="Arial"/>
          <w:sz w:val="22"/>
          <w:szCs w:val="22"/>
        </w:rPr>
        <w:t>, therefore a near call will be executed.</w:t>
      </w:r>
    </w:p>
    <w:p w14:paraId="5D15F13E" w14:textId="77777777" w:rsidR="00440230" w:rsidRDefault="00B56EAA" w:rsidP="00B56EAA">
      <w:pPr>
        <w:pStyle w:val="TextBody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</w:t>
      </w:r>
      <w:r w:rsidRPr="00354D4A">
        <w:rPr>
          <w:rFonts w:ascii="Arial" w:hAnsi="Arial" w:cs="Arial"/>
          <w:sz w:val="22"/>
          <w:szCs w:val="22"/>
        </w:rPr>
        <w:t xml:space="preserve"> the following </w:t>
      </w:r>
      <w:r>
        <w:rPr>
          <w:rFonts w:ascii="Arial" w:hAnsi="Arial" w:cs="Arial"/>
          <w:sz w:val="22"/>
          <w:szCs w:val="22"/>
        </w:rPr>
        <w:t>table</w:t>
      </w:r>
      <w:r w:rsidR="00440230">
        <w:rPr>
          <w:rFonts w:ascii="Arial" w:hAnsi="Arial" w:cs="Arial"/>
          <w:sz w:val="22"/>
          <w:szCs w:val="22"/>
        </w:rPr>
        <w:t xml:space="preserve">: </w:t>
      </w:r>
    </w:p>
    <w:p w14:paraId="61582E4E" w14:textId="18E14AEA" w:rsidR="00B56EAA" w:rsidRDefault="00440230" w:rsidP="00440230">
      <w:pPr>
        <w:pStyle w:val="TextBody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Indicate, using the variable names, </w:t>
      </w:r>
      <w:r w:rsidR="00B56EAA" w:rsidRPr="00354D4A">
        <w:rPr>
          <w:rFonts w:ascii="Arial" w:hAnsi="Arial" w:cs="Arial"/>
          <w:sz w:val="22"/>
          <w:szCs w:val="22"/>
        </w:rPr>
        <w:t xml:space="preserve">which values will be on the stack at the exact moment before the first instruction of </w:t>
      </w:r>
      <w:proofErr w:type="spellStart"/>
      <w:proofErr w:type="gramStart"/>
      <w:r w:rsidR="00B56EAA" w:rsidRPr="00354D4A">
        <w:rPr>
          <w:rFonts w:ascii="Arial" w:hAnsi="Arial" w:cs="Arial"/>
          <w:sz w:val="22"/>
          <w:szCs w:val="22"/>
        </w:rPr>
        <w:t>functionB</w:t>
      </w:r>
      <w:proofErr w:type="spellEnd"/>
      <w:r w:rsidR="00B56EAA" w:rsidRPr="00354D4A">
        <w:rPr>
          <w:rFonts w:ascii="Arial" w:hAnsi="Arial" w:cs="Arial"/>
          <w:sz w:val="22"/>
          <w:szCs w:val="22"/>
        </w:rPr>
        <w:t>(</w:t>
      </w:r>
      <w:proofErr w:type="gramEnd"/>
      <w:r w:rsidR="00B56EAA" w:rsidRPr="00354D4A">
        <w:rPr>
          <w:rFonts w:ascii="Arial" w:hAnsi="Arial" w:cs="Arial"/>
          <w:sz w:val="22"/>
          <w:szCs w:val="22"/>
        </w:rPr>
        <w:t>) is executed.</w:t>
      </w:r>
    </w:p>
    <w:p w14:paraId="1603C49C" w14:textId="625E4347" w:rsidR="00440230" w:rsidRPr="008C258F" w:rsidRDefault="008C258F" w:rsidP="008C258F">
      <w:pPr>
        <w:pStyle w:val="TextBody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Memory Data column is used for the variable names associated with the data on the stack.</w:t>
      </w:r>
    </w:p>
    <w:tbl>
      <w:tblPr>
        <w:tblStyle w:val="GridTable4-Accent5"/>
        <w:tblW w:w="5218" w:type="dxa"/>
        <w:tblInd w:w="792" w:type="dxa"/>
        <w:tblLook w:val="04A0" w:firstRow="1" w:lastRow="0" w:firstColumn="1" w:lastColumn="0" w:noHBand="0" w:noVBand="1"/>
      </w:tblPr>
      <w:tblGrid>
        <w:gridCol w:w="845"/>
        <w:gridCol w:w="1179"/>
        <w:gridCol w:w="3194"/>
      </w:tblGrid>
      <w:tr w:rsidR="00B56EAA" w:rsidRPr="00857BB5" w14:paraId="3C7B6B10" w14:textId="77777777" w:rsidTr="00857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EF5602C" w14:textId="77777777" w:rsidR="00B56EAA" w:rsidRPr="00857BB5" w:rsidRDefault="00B56EAA" w:rsidP="00515E42">
            <w:pPr>
              <w:pStyle w:val="TextBody"/>
              <w:spacing w:after="0"/>
              <w:jc w:val="center"/>
              <w:rPr>
                <w:rFonts w:ascii="Arial" w:hAnsi="Arial" w:cs="Arial"/>
                <w:b w:val="0"/>
                <w:sz w:val="22"/>
              </w:rPr>
            </w:pPr>
          </w:p>
        </w:tc>
        <w:tc>
          <w:tcPr>
            <w:tcW w:w="1179" w:type="dxa"/>
          </w:tcPr>
          <w:p w14:paraId="767738CB" w14:textId="77777777" w:rsidR="00B56EAA" w:rsidRPr="00857BB5" w:rsidRDefault="00B56EAA" w:rsidP="00515E42">
            <w:pPr>
              <w:pStyle w:val="TextBody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857BB5">
              <w:rPr>
                <w:rFonts w:ascii="Arial" w:hAnsi="Arial" w:cs="Arial"/>
                <w:b w:val="0"/>
                <w:sz w:val="22"/>
              </w:rPr>
              <w:t>Address</w:t>
            </w:r>
          </w:p>
        </w:tc>
        <w:tc>
          <w:tcPr>
            <w:tcW w:w="3194" w:type="dxa"/>
          </w:tcPr>
          <w:p w14:paraId="56CAC885" w14:textId="77777777" w:rsidR="00B56EAA" w:rsidRPr="00857BB5" w:rsidRDefault="00B56EAA" w:rsidP="00515E42">
            <w:pPr>
              <w:pStyle w:val="TextBody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857BB5">
              <w:rPr>
                <w:rFonts w:ascii="Arial" w:hAnsi="Arial" w:cs="Arial"/>
                <w:b w:val="0"/>
                <w:sz w:val="22"/>
              </w:rPr>
              <w:t>Memory Data</w:t>
            </w:r>
          </w:p>
        </w:tc>
      </w:tr>
      <w:tr w:rsidR="00B56EAA" w:rsidRPr="00857BB5" w14:paraId="4181C243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5C708FF" w14:textId="4D269F16" w:rsidR="00B56EAA" w:rsidRPr="00857BB5" w:rsidRDefault="002B6ED4" w:rsidP="00515E42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EBP</w:t>
            </w:r>
          </w:p>
        </w:tc>
        <w:tc>
          <w:tcPr>
            <w:tcW w:w="1179" w:type="dxa"/>
          </w:tcPr>
          <w:p w14:paraId="1FB103B8" w14:textId="2246E2A1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12</w:t>
            </w:r>
            <w:r w:rsidR="002D31D9" w:rsidRPr="00857BB5">
              <w:rPr>
                <w:rFonts w:ascii="Arial" w:hAnsi="Arial" w:cs="Arial"/>
              </w:rPr>
              <w:t>4</w:t>
            </w:r>
          </w:p>
        </w:tc>
        <w:tc>
          <w:tcPr>
            <w:tcW w:w="3194" w:type="dxa"/>
          </w:tcPr>
          <w:p w14:paraId="64E85E97" w14:textId="6EC29132" w:rsidR="00B56EAA" w:rsidRPr="00857BB5" w:rsidRDefault="00B56EAA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56EAA" w:rsidRPr="00857BB5" w14:paraId="7B890353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A066466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524671A6" w14:textId="7297AE2D" w:rsidR="00B56EAA" w:rsidRPr="00857BB5" w:rsidRDefault="00B56EAA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12</w:t>
            </w:r>
            <w:r w:rsidR="002D31D9" w:rsidRPr="00857BB5">
              <w:rPr>
                <w:rFonts w:ascii="Arial" w:hAnsi="Arial" w:cs="Arial"/>
              </w:rPr>
              <w:t>8</w:t>
            </w:r>
          </w:p>
        </w:tc>
        <w:tc>
          <w:tcPr>
            <w:tcW w:w="3194" w:type="dxa"/>
          </w:tcPr>
          <w:p w14:paraId="7382C9EA" w14:textId="078695B2" w:rsidR="00B56EAA" w:rsidRPr="00857BB5" w:rsidRDefault="00B56EAA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56EAA" w:rsidRPr="00857BB5" w14:paraId="002DE3E5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25187F4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1CD97EC6" w14:textId="281413CF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</w:t>
            </w:r>
            <w:r w:rsidR="002D31D9" w:rsidRPr="00857BB5">
              <w:rPr>
                <w:rFonts w:ascii="Arial" w:hAnsi="Arial" w:cs="Arial"/>
              </w:rPr>
              <w:t>2c</w:t>
            </w:r>
          </w:p>
        </w:tc>
        <w:tc>
          <w:tcPr>
            <w:tcW w:w="3194" w:type="dxa"/>
          </w:tcPr>
          <w:p w14:paraId="5EE13151" w14:textId="21B0BA75" w:rsidR="00B56EAA" w:rsidRPr="00857BB5" w:rsidRDefault="003E4FB4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2B6ED4">
              <w:rPr>
                <w:rFonts w:ascii="Arial" w:hAnsi="Arial" w:cs="Arial"/>
              </w:rPr>
              <w:t>ocal</w:t>
            </w:r>
            <w:r>
              <w:rPr>
                <w:rFonts w:ascii="Arial" w:hAnsi="Arial" w:cs="Arial"/>
              </w:rPr>
              <w:t>3</w:t>
            </w:r>
          </w:p>
        </w:tc>
      </w:tr>
      <w:tr w:rsidR="00B56EAA" w:rsidRPr="00857BB5" w14:paraId="59A24B73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B8C7824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56EA06DF" w14:textId="3F8A0A76" w:rsidR="00B56EAA" w:rsidRPr="00857BB5" w:rsidRDefault="00B56EAA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</w:t>
            </w:r>
            <w:r w:rsidR="002D31D9" w:rsidRPr="00857BB5">
              <w:rPr>
                <w:rFonts w:ascii="Arial" w:hAnsi="Arial" w:cs="Arial"/>
              </w:rPr>
              <w:t>30</w:t>
            </w:r>
          </w:p>
        </w:tc>
        <w:tc>
          <w:tcPr>
            <w:tcW w:w="3194" w:type="dxa"/>
          </w:tcPr>
          <w:p w14:paraId="6B1682BC" w14:textId="3A754B04" w:rsidR="00B56EAA" w:rsidRPr="00857BB5" w:rsidRDefault="003E4FB4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2B6ED4">
              <w:rPr>
                <w:rFonts w:ascii="Arial" w:hAnsi="Arial" w:cs="Arial"/>
              </w:rPr>
              <w:t>ocal</w:t>
            </w:r>
            <w:r>
              <w:rPr>
                <w:rFonts w:ascii="Arial" w:hAnsi="Arial" w:cs="Arial"/>
              </w:rPr>
              <w:t>1</w:t>
            </w:r>
          </w:p>
        </w:tc>
      </w:tr>
      <w:tr w:rsidR="00B56EAA" w:rsidRPr="00857BB5" w14:paraId="62F06965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2355D02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143DF497" w14:textId="60D321F4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13</w:t>
            </w:r>
            <w:r w:rsidR="002D31D9" w:rsidRPr="00857BB5">
              <w:rPr>
                <w:rFonts w:ascii="Arial" w:hAnsi="Arial" w:cs="Arial"/>
              </w:rPr>
              <w:t>4</w:t>
            </w:r>
          </w:p>
        </w:tc>
        <w:tc>
          <w:tcPr>
            <w:tcW w:w="3194" w:type="dxa"/>
          </w:tcPr>
          <w:p w14:paraId="27DCF6AF" w14:textId="6E201315" w:rsidR="00B56EAA" w:rsidRPr="00857BB5" w:rsidRDefault="003E4FB4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2B6ED4">
              <w:rPr>
                <w:rFonts w:ascii="Arial" w:hAnsi="Arial" w:cs="Arial"/>
              </w:rPr>
              <w:t>ocal</w:t>
            </w:r>
            <w:r>
              <w:rPr>
                <w:rFonts w:ascii="Arial" w:hAnsi="Arial" w:cs="Arial"/>
              </w:rPr>
              <w:t>2</w:t>
            </w:r>
          </w:p>
        </w:tc>
      </w:tr>
      <w:tr w:rsidR="00B56EAA" w:rsidRPr="00857BB5" w14:paraId="314887C1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C082F05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210098CD" w14:textId="103BBA40" w:rsidR="00B56EAA" w:rsidRPr="00857BB5" w:rsidRDefault="00B56EAA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13</w:t>
            </w:r>
            <w:r w:rsidR="002D31D9" w:rsidRPr="00857BB5">
              <w:rPr>
                <w:rFonts w:ascii="Arial" w:hAnsi="Arial" w:cs="Arial"/>
              </w:rPr>
              <w:t>8</w:t>
            </w:r>
          </w:p>
        </w:tc>
        <w:tc>
          <w:tcPr>
            <w:tcW w:w="3194" w:type="dxa"/>
          </w:tcPr>
          <w:p w14:paraId="2EF2BCFA" w14:textId="26FE2510" w:rsidR="00B56EAA" w:rsidRPr="00857BB5" w:rsidRDefault="00B56EAA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56EAA" w:rsidRPr="00857BB5" w14:paraId="1BF97BB9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68CD526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23D9EB12" w14:textId="52049860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13</w:t>
            </w:r>
            <w:r w:rsidR="00857BB5">
              <w:rPr>
                <w:rFonts w:ascii="Arial" w:hAnsi="Arial" w:cs="Arial"/>
              </w:rPr>
              <w:t>C</w:t>
            </w:r>
          </w:p>
        </w:tc>
        <w:tc>
          <w:tcPr>
            <w:tcW w:w="3194" w:type="dxa"/>
          </w:tcPr>
          <w:p w14:paraId="7A1BEA53" w14:textId="020FEA09" w:rsidR="00B56EAA" w:rsidRPr="00857BB5" w:rsidRDefault="002B6ED4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Arg1</w:t>
            </w:r>
          </w:p>
        </w:tc>
      </w:tr>
      <w:tr w:rsidR="00B56EAA" w:rsidRPr="00857BB5" w14:paraId="1166711E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D0C2E90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676339A7" w14:textId="49BF7298" w:rsidR="00B56EAA" w:rsidRPr="00857BB5" w:rsidRDefault="00B56EAA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</w:t>
            </w:r>
            <w:r w:rsidR="002D31D9" w:rsidRPr="00857BB5">
              <w:rPr>
                <w:rFonts w:ascii="Arial" w:hAnsi="Arial" w:cs="Arial"/>
              </w:rPr>
              <w:t>40</w:t>
            </w:r>
          </w:p>
        </w:tc>
        <w:tc>
          <w:tcPr>
            <w:tcW w:w="3194" w:type="dxa"/>
          </w:tcPr>
          <w:p w14:paraId="64A7B8B9" w14:textId="454A9177" w:rsidR="00B56EAA" w:rsidRPr="00857BB5" w:rsidRDefault="003E4FB4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Arg2</w:t>
            </w:r>
          </w:p>
        </w:tc>
      </w:tr>
      <w:tr w:rsidR="00B56EAA" w:rsidRPr="00857BB5" w14:paraId="2A67AC63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20E528F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1A81F671" w14:textId="52AA5AC0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14</w:t>
            </w:r>
            <w:r w:rsidR="002D31D9" w:rsidRPr="00857BB5">
              <w:rPr>
                <w:rFonts w:ascii="Arial" w:hAnsi="Arial" w:cs="Arial"/>
              </w:rPr>
              <w:t>4</w:t>
            </w:r>
          </w:p>
        </w:tc>
        <w:tc>
          <w:tcPr>
            <w:tcW w:w="3194" w:type="dxa"/>
          </w:tcPr>
          <w:p w14:paraId="06D81343" w14:textId="55B8ADCF" w:rsidR="00B56EAA" w:rsidRPr="00857BB5" w:rsidRDefault="003E4FB4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Arg3</w:t>
            </w:r>
          </w:p>
        </w:tc>
      </w:tr>
      <w:tr w:rsidR="00B56EAA" w:rsidRPr="00857BB5" w14:paraId="2A56EC99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64D0A89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349A08EE" w14:textId="3FFADD1D" w:rsidR="00B56EAA" w:rsidRPr="00857BB5" w:rsidRDefault="00B56EAA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14</w:t>
            </w:r>
            <w:r w:rsidR="002D31D9" w:rsidRPr="00857BB5">
              <w:rPr>
                <w:rFonts w:ascii="Arial" w:hAnsi="Arial" w:cs="Arial"/>
              </w:rPr>
              <w:t>8</w:t>
            </w:r>
          </w:p>
        </w:tc>
        <w:tc>
          <w:tcPr>
            <w:tcW w:w="3194" w:type="dxa"/>
          </w:tcPr>
          <w:p w14:paraId="1455602A" w14:textId="4ECA9A23" w:rsidR="00B56EAA" w:rsidRPr="00857BB5" w:rsidRDefault="003E4FB4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Arg4</w:t>
            </w:r>
          </w:p>
        </w:tc>
      </w:tr>
      <w:tr w:rsidR="00B56EAA" w:rsidRPr="00857BB5" w14:paraId="44996D72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3BF6C0B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41A0C042" w14:textId="77777777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14c</w:t>
            </w:r>
          </w:p>
        </w:tc>
        <w:tc>
          <w:tcPr>
            <w:tcW w:w="3194" w:type="dxa"/>
          </w:tcPr>
          <w:p w14:paraId="4EFC6AC9" w14:textId="31E363B2" w:rsidR="00B56EAA" w:rsidRPr="00857BB5" w:rsidRDefault="003E4FB4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Arg5</w:t>
            </w:r>
          </w:p>
        </w:tc>
      </w:tr>
      <w:tr w:rsidR="00B56EAA" w:rsidRPr="00857BB5" w14:paraId="29198942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D0892BE" w14:textId="343DBA52" w:rsidR="00B56EAA" w:rsidRPr="00857BB5" w:rsidRDefault="00B4287A" w:rsidP="00515E42">
            <w:pPr>
              <w:pStyle w:val="TableContents"/>
              <w:rPr>
                <w:rFonts w:ascii="Arial" w:hAnsi="Arial" w:cs="Arial"/>
                <w:b w:val="0"/>
              </w:rPr>
            </w:pPr>
            <w:r w:rsidRPr="00857BB5">
              <w:rPr>
                <w:rFonts w:ascii="Arial" w:hAnsi="Arial" w:cs="Arial"/>
                <w:b w:val="0"/>
              </w:rPr>
              <w:t>E</w:t>
            </w:r>
            <w:r w:rsidR="00B56EAA" w:rsidRPr="00857BB5">
              <w:rPr>
                <w:rFonts w:ascii="Arial" w:hAnsi="Arial" w:cs="Arial"/>
                <w:b w:val="0"/>
              </w:rPr>
              <w:t>SP</w:t>
            </w:r>
          </w:p>
        </w:tc>
        <w:tc>
          <w:tcPr>
            <w:tcW w:w="1179" w:type="dxa"/>
          </w:tcPr>
          <w:p w14:paraId="5CF2652E" w14:textId="77777777" w:rsidR="00B56EAA" w:rsidRPr="00857BB5" w:rsidRDefault="00B56EAA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150</w:t>
            </w:r>
          </w:p>
        </w:tc>
        <w:tc>
          <w:tcPr>
            <w:tcW w:w="3194" w:type="dxa"/>
          </w:tcPr>
          <w:p w14:paraId="5A206D9A" w14:textId="2DF55F81" w:rsidR="00B56EAA" w:rsidRPr="00857BB5" w:rsidRDefault="00B56EAA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</w:tr>
      <w:tr w:rsidR="00B56EAA" w:rsidRPr="00857BB5" w14:paraId="63C1FAF8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3B37A6C" w14:textId="77777777" w:rsidR="00B56EAA" w:rsidRPr="00857BB5" w:rsidRDefault="00B56EA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276C6C15" w14:textId="77777777" w:rsidR="00B56EAA" w:rsidRPr="00857BB5" w:rsidRDefault="00B56EA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154</w:t>
            </w:r>
          </w:p>
        </w:tc>
        <w:tc>
          <w:tcPr>
            <w:tcW w:w="3194" w:type="dxa"/>
          </w:tcPr>
          <w:p w14:paraId="057B3C39" w14:textId="232FC19E" w:rsidR="00B56EAA" w:rsidRPr="00857BB5" w:rsidRDefault="00B56EAA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42D82" w:rsidRPr="00857BB5" w14:paraId="4C33E5EA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2D0C706" w14:textId="77777777" w:rsidR="00042D82" w:rsidRPr="00857BB5" w:rsidRDefault="00042D82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5E701954" w14:textId="594677E9" w:rsidR="00042D82" w:rsidRPr="00857BB5" w:rsidRDefault="00042D82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158</w:t>
            </w:r>
          </w:p>
        </w:tc>
        <w:tc>
          <w:tcPr>
            <w:tcW w:w="3194" w:type="dxa"/>
          </w:tcPr>
          <w:p w14:paraId="0D8897CA" w14:textId="395D917C" w:rsidR="00042D82" w:rsidRPr="00857BB5" w:rsidRDefault="00042D82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4287A" w:rsidRPr="00857BB5" w14:paraId="629CCACE" w14:textId="77777777" w:rsidTr="00857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E5DDC4D" w14:textId="77777777" w:rsidR="00B4287A" w:rsidRPr="00857BB5" w:rsidRDefault="00B4287A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11D92854" w14:textId="787AF0AA" w:rsidR="00B4287A" w:rsidRPr="00857BB5" w:rsidRDefault="00B4287A" w:rsidP="00857BB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15</w:t>
            </w:r>
            <w:r w:rsidR="00603205" w:rsidRPr="00857BB5">
              <w:rPr>
                <w:rFonts w:ascii="Arial" w:hAnsi="Arial" w:cs="Arial"/>
              </w:rPr>
              <w:t>C</w:t>
            </w:r>
          </w:p>
        </w:tc>
        <w:tc>
          <w:tcPr>
            <w:tcW w:w="3194" w:type="dxa"/>
          </w:tcPr>
          <w:p w14:paraId="52ECD463" w14:textId="55A30FAC" w:rsidR="00B4287A" w:rsidRPr="00857BB5" w:rsidRDefault="00B4287A" w:rsidP="00515E4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42D82" w:rsidRPr="00857BB5" w14:paraId="175D8069" w14:textId="77777777" w:rsidTr="00857B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3F8D6BC" w14:textId="77777777" w:rsidR="00042D82" w:rsidRPr="00857BB5" w:rsidRDefault="00042D82" w:rsidP="00515E42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179" w:type="dxa"/>
          </w:tcPr>
          <w:p w14:paraId="3C52CFC0" w14:textId="06B9C00F" w:rsidR="00042D82" w:rsidRPr="00857BB5" w:rsidRDefault="00042D82" w:rsidP="00857BB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57BB5">
              <w:rPr>
                <w:rFonts w:ascii="Arial" w:hAnsi="Arial" w:cs="Arial"/>
              </w:rPr>
              <w:t>160</w:t>
            </w:r>
          </w:p>
        </w:tc>
        <w:tc>
          <w:tcPr>
            <w:tcW w:w="3194" w:type="dxa"/>
          </w:tcPr>
          <w:p w14:paraId="4FF8D057" w14:textId="6B9D1A37" w:rsidR="00042D82" w:rsidRPr="00857BB5" w:rsidRDefault="00042D82" w:rsidP="00515E4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3574673C" w14:textId="77777777" w:rsidR="006551E3" w:rsidRDefault="006551E3" w:rsidP="006551E3">
      <w:pPr>
        <w:sectPr w:rsidR="006551E3" w:rsidSect="00501CD1">
          <w:headerReference w:type="default" r:id="rId25"/>
          <w:footerReference w:type="default" r:id="rId26"/>
          <w:headerReference w:type="first" r:id="rId27"/>
          <w:footerReference w:type="first" r:id="rId28"/>
          <w:pgSz w:w="12240" w:h="15840"/>
          <w:pgMar w:top="1440" w:right="1440" w:bottom="1620" w:left="1440" w:header="720" w:footer="720" w:gutter="0"/>
          <w:pgNumType w:start="1"/>
          <w:cols w:space="720"/>
          <w:titlePg/>
          <w:docGrid w:linePitch="360"/>
        </w:sectPr>
      </w:pPr>
      <w:bookmarkStart w:id="16" w:name="_Toc485043915"/>
    </w:p>
    <w:p w14:paraId="59782C27" w14:textId="7ABAA25A" w:rsidR="006551E3" w:rsidRDefault="006551E3">
      <w:pPr>
        <w:spacing w:line="240" w:lineRule="auto"/>
        <w:rPr>
          <w:b/>
          <w:bCs/>
          <w:sz w:val="32"/>
          <w:szCs w:val="32"/>
        </w:rPr>
      </w:pPr>
    </w:p>
    <w:bookmarkEnd w:id="16"/>
    <w:p w14:paraId="101B60A3" w14:textId="77777777" w:rsidR="00151143" w:rsidRDefault="00151143" w:rsidP="00041237"/>
    <w:p w14:paraId="0556FC89" w14:textId="77777777" w:rsidR="00151143" w:rsidRDefault="00151143" w:rsidP="00041237"/>
    <w:p w14:paraId="7522CF26" w14:textId="77777777" w:rsidR="00151143" w:rsidRDefault="00151143" w:rsidP="00041237"/>
    <w:p w14:paraId="4D177E7F" w14:textId="1E758CEA" w:rsidR="00433B33" w:rsidRPr="001B0A05" w:rsidRDefault="00433B33" w:rsidP="00041237"/>
    <w:sectPr w:rsidR="00433B33" w:rsidRPr="001B0A05" w:rsidSect="00512D26">
      <w:headerReference w:type="first" r:id="rId29"/>
      <w:footerReference w:type="first" r:id="rId30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9D901" w14:textId="77777777" w:rsidR="00270DBD" w:rsidRDefault="00270DBD" w:rsidP="007F2B57">
      <w:r>
        <w:separator/>
      </w:r>
    </w:p>
    <w:p w14:paraId="7776AE3D" w14:textId="77777777" w:rsidR="00270DBD" w:rsidRDefault="00270DBD" w:rsidP="007F2B57"/>
    <w:p w14:paraId="1F0740D1" w14:textId="77777777" w:rsidR="00270DBD" w:rsidRDefault="00270DBD" w:rsidP="007F2B57"/>
  </w:endnote>
  <w:endnote w:type="continuationSeparator" w:id="0">
    <w:p w14:paraId="7C5E7457" w14:textId="77777777" w:rsidR="00270DBD" w:rsidRDefault="00270DBD" w:rsidP="007F2B57">
      <w:r>
        <w:continuationSeparator/>
      </w:r>
    </w:p>
    <w:p w14:paraId="4EA23899" w14:textId="77777777" w:rsidR="00270DBD" w:rsidRDefault="00270DBD" w:rsidP="007F2B57"/>
    <w:p w14:paraId="40621D53" w14:textId="77777777" w:rsidR="00270DBD" w:rsidRDefault="00270DBD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iberation Mono">
    <w:altName w:val="Courier New"/>
    <w:charset w:val="01"/>
    <w:family w:val="modern"/>
    <w:pitch w:val="fixed"/>
  </w:font>
  <w:font w:name="Droid 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B2EE1" w14:textId="77777777" w:rsidR="00515E42" w:rsidRPr="0099405D" w:rsidRDefault="00515E42" w:rsidP="0099405D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B10790A" wp14:editId="0200561E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773613" id="Straight Connector 1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M5Ussb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1F47C70" wp14:editId="7B56AFB9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709A8F0" id="Straight Connector 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99405D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>
      <w:rPr>
        <w:rFonts w:eastAsia="Calibri"/>
        <w:b/>
        <w:bCs/>
        <w:noProof/>
        <w:color w:val="000000"/>
        <w:kern w:val="32"/>
        <w:sz w:val="20"/>
        <w:szCs w:val="20"/>
      </w:rPr>
      <w:t>8</w: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99405D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ICT: Computer Architecture Exploitation and Security</w:t>
    </w:r>
  </w:p>
  <w:p w14:paraId="1DA243AF" w14:textId="07061F9C" w:rsidR="00515E42" w:rsidRPr="0099405D" w:rsidRDefault="00515E42" w:rsidP="0099405D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2021</w:t>
    </w:r>
    <w:r w:rsidRPr="0099405D">
      <w:rPr>
        <w:rFonts w:eastAsia="Calibri"/>
        <w:color w:val="000000"/>
        <w:kern w:val="32"/>
        <w:sz w:val="20"/>
        <w:szCs w:val="32"/>
      </w:rPr>
      <w:t>, Southern Alberta Institute of Technology</w:t>
    </w:r>
  </w:p>
  <w:p w14:paraId="750B5129" w14:textId="77777777" w:rsidR="00515E42" w:rsidRPr="0099405D" w:rsidRDefault="00515E42" w:rsidP="0099405D">
    <w:pPr>
      <w:tabs>
        <w:tab w:val="center" w:pos="4680"/>
        <w:tab w:val="right" w:pos="9360"/>
      </w:tabs>
      <w:spacing w:line="240" w:lineRule="auto"/>
      <w:jc w:val="both"/>
      <w:rPr>
        <w:rFonts w:eastAsia="Calibri"/>
        <w:color w:val="000000"/>
        <w:kern w:val="32"/>
        <w:sz w:val="1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1BBC6" w14:textId="77777777" w:rsidR="00515E42" w:rsidRPr="00E3669A" w:rsidRDefault="00515E42" w:rsidP="00E3669A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81B70FA" wp14:editId="6FC9D98B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26FC2A" id="Straight Connector 8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DABA893" wp14:editId="2D6EEBA4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3090CFB" id="Straight Connector 9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jbenVL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E3669A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>
      <w:rPr>
        <w:rFonts w:eastAsia="Calibri"/>
        <w:b/>
        <w:bCs/>
        <w:noProof/>
        <w:color w:val="000000"/>
        <w:kern w:val="32"/>
        <w:sz w:val="20"/>
        <w:szCs w:val="20"/>
      </w:rPr>
      <w:t>1</w: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E3669A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 xml:space="preserve">ICT: </w:t>
    </w:r>
    <w:r w:rsidRPr="00CE66B8">
      <w:rPr>
        <w:rFonts w:eastAsia="Calibri"/>
        <w:b/>
        <w:bCs/>
        <w:color w:val="000000"/>
        <w:kern w:val="32"/>
        <w:sz w:val="20"/>
        <w:szCs w:val="20"/>
      </w:rPr>
      <w:t>Computer Architecture Exploitation and Security</w:t>
    </w:r>
  </w:p>
  <w:p w14:paraId="0DCD8DE0" w14:textId="2F5278BB" w:rsidR="00515E42" w:rsidRPr="00E3669A" w:rsidRDefault="00515E42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2021</w:t>
    </w:r>
    <w:r w:rsidRPr="00E3669A">
      <w:rPr>
        <w:rFonts w:eastAsia="Calibri"/>
        <w:color w:val="000000"/>
        <w:kern w:val="32"/>
        <w:sz w:val="20"/>
        <w:szCs w:val="32"/>
      </w:rPr>
      <w:t>, Southern Alberta Institute of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802A" w14:textId="686C71C3" w:rsidR="00515E42" w:rsidRDefault="00515E42" w:rsidP="00017FD6">
    <w:r>
      <w:t>© 2017, Southern Alberta Institute of Technology. All rights reserved.</w:t>
    </w:r>
  </w:p>
  <w:p w14:paraId="6B81DECE" w14:textId="232C2329" w:rsidR="00515E42" w:rsidRDefault="00515E42" w:rsidP="00017FD6">
    <w:r>
      <w:t>This publication and materials herein are protected by applicable intellectual property laws.</w:t>
    </w:r>
  </w:p>
  <w:p w14:paraId="65B9C7A0" w14:textId="130561B0" w:rsidR="00515E42" w:rsidRDefault="00515E42" w:rsidP="00017FD6">
    <w:r>
      <w:t>Unauthorized reproduction and distribution of this publication in whole or part is prohibited.</w:t>
    </w:r>
  </w:p>
  <w:p w14:paraId="6F4DB428" w14:textId="77777777" w:rsidR="00515E42" w:rsidRDefault="00515E42" w:rsidP="00017FD6"/>
  <w:p w14:paraId="508159DB" w14:textId="5B791053" w:rsidR="00515E42" w:rsidRDefault="00515E42" w:rsidP="00017FD6">
    <w:r>
      <w:t>For more information, contact:</w:t>
    </w:r>
  </w:p>
  <w:p w14:paraId="0D60F3E3" w14:textId="56AB9BBB" w:rsidR="00515E42" w:rsidRDefault="00515E42" w:rsidP="00017FD6">
    <w:r>
      <w:t>Director, Centre for Instructional Technology and Development</w:t>
    </w:r>
  </w:p>
  <w:p w14:paraId="4E741738" w14:textId="6D12960E" w:rsidR="00515E42" w:rsidRDefault="00515E42" w:rsidP="00017FD6">
    <w:r>
      <w:t>Southern Alberta Institute of Technology</w:t>
    </w:r>
  </w:p>
  <w:p w14:paraId="10822D5A" w14:textId="73CAE1C3" w:rsidR="00515E42" w:rsidRDefault="00515E42" w:rsidP="00017FD6">
    <w:r>
      <w:t>1301 16 Ave. N.W., Calgary, AB T2M 0L4</w:t>
    </w:r>
  </w:p>
  <w:p w14:paraId="7D139869" w14:textId="77777777" w:rsidR="00515E42" w:rsidRDefault="00515E42" w:rsidP="00017FD6"/>
  <w:p w14:paraId="4943EC27" w14:textId="77777777" w:rsidR="00515E42" w:rsidRPr="0088153E" w:rsidRDefault="00515E42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D55A0" w14:textId="77777777" w:rsidR="00270DBD" w:rsidRDefault="00270DBD" w:rsidP="007F2B57">
      <w:r>
        <w:separator/>
      </w:r>
    </w:p>
    <w:p w14:paraId="5C5AB57D" w14:textId="77777777" w:rsidR="00270DBD" w:rsidRDefault="00270DBD" w:rsidP="007F2B57"/>
    <w:p w14:paraId="1EF15880" w14:textId="77777777" w:rsidR="00270DBD" w:rsidRDefault="00270DBD" w:rsidP="007F2B57"/>
  </w:footnote>
  <w:footnote w:type="continuationSeparator" w:id="0">
    <w:p w14:paraId="53FEEDD8" w14:textId="77777777" w:rsidR="00270DBD" w:rsidRDefault="00270DBD" w:rsidP="007F2B57">
      <w:r>
        <w:continuationSeparator/>
      </w:r>
    </w:p>
    <w:p w14:paraId="75F750EE" w14:textId="77777777" w:rsidR="00270DBD" w:rsidRDefault="00270DBD" w:rsidP="007F2B57"/>
    <w:p w14:paraId="2BE8B605" w14:textId="77777777" w:rsidR="00270DBD" w:rsidRDefault="00270DBD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3690C" w14:textId="77777777" w:rsidR="00515E42" w:rsidRPr="0088153E" w:rsidRDefault="00515E42" w:rsidP="0088153E">
    <w:pPr>
      <w:pStyle w:val="Header"/>
    </w:pPr>
    <w:r w:rsidRPr="0088153E">
      <w:rPr>
        <w:noProof/>
        <w:lang w:val="en-CA" w:eastAsia="en-CA"/>
      </w:rPr>
      <w:drawing>
        <wp:anchor distT="0" distB="0" distL="114300" distR="114300" simplePos="0" relativeHeight="251670528" behindDoc="1" locked="0" layoutInCell="1" allowOverlap="1" wp14:anchorId="217FFDAA" wp14:editId="46333328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53E5B8D" wp14:editId="344AF7C8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BA549E" id="Straight Connector 6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FF705" w14:textId="77777777" w:rsidR="00515E42" w:rsidRPr="00EF5C89" w:rsidRDefault="00515E42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8480" behindDoc="1" locked="0" layoutInCell="1" allowOverlap="1" wp14:anchorId="47A057A6" wp14:editId="6D4F567D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7B5FBCA" wp14:editId="3B8929F5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483E19" id="Straight Connector 5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" strokecolor="#005eb8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213C6" w14:textId="77777777" w:rsidR="00515E42" w:rsidRPr="00EF5C89" w:rsidRDefault="00515E42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67A818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44B"/>
    <w:multiLevelType w:val="hybridMultilevel"/>
    <w:tmpl w:val="01661E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C536A6"/>
    <w:multiLevelType w:val="hybridMultilevel"/>
    <w:tmpl w:val="901E52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533BA"/>
    <w:multiLevelType w:val="hybridMultilevel"/>
    <w:tmpl w:val="97F4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A2FBF"/>
    <w:multiLevelType w:val="hybridMultilevel"/>
    <w:tmpl w:val="706EB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E76FA"/>
    <w:multiLevelType w:val="hybridMultilevel"/>
    <w:tmpl w:val="901E52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867EB"/>
    <w:multiLevelType w:val="hybridMultilevel"/>
    <w:tmpl w:val="6416285A"/>
    <w:lvl w:ilvl="0" w:tplc="9F701E5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27F6D"/>
    <w:multiLevelType w:val="hybridMultilevel"/>
    <w:tmpl w:val="89BEC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310409"/>
    <w:multiLevelType w:val="hybridMultilevel"/>
    <w:tmpl w:val="1A602C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6D52CB9"/>
    <w:multiLevelType w:val="multilevel"/>
    <w:tmpl w:val="D3EE12C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1" w15:restartNumberingAfterBreak="0">
    <w:nsid w:val="1D546233"/>
    <w:multiLevelType w:val="hybridMultilevel"/>
    <w:tmpl w:val="5D7843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E05607"/>
    <w:multiLevelType w:val="hybridMultilevel"/>
    <w:tmpl w:val="E7CADC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0D45D9"/>
    <w:multiLevelType w:val="hybridMultilevel"/>
    <w:tmpl w:val="ACE0B562"/>
    <w:lvl w:ilvl="0" w:tplc="F1BC5B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E3D27D1"/>
    <w:multiLevelType w:val="hybridMultilevel"/>
    <w:tmpl w:val="E93C5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A4447C"/>
    <w:multiLevelType w:val="hybridMultilevel"/>
    <w:tmpl w:val="0986C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677B3"/>
    <w:multiLevelType w:val="hybridMultilevel"/>
    <w:tmpl w:val="E93C5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A2C89"/>
    <w:multiLevelType w:val="hybridMultilevel"/>
    <w:tmpl w:val="12A0D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FA64EC"/>
    <w:multiLevelType w:val="hybridMultilevel"/>
    <w:tmpl w:val="3DCE7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234F2"/>
    <w:multiLevelType w:val="hybridMultilevel"/>
    <w:tmpl w:val="B3B0DB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713574"/>
    <w:multiLevelType w:val="hybridMultilevel"/>
    <w:tmpl w:val="B0505E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5E3458"/>
    <w:multiLevelType w:val="hybridMultilevel"/>
    <w:tmpl w:val="48C2956E"/>
    <w:lvl w:ilvl="0" w:tplc="2236F9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175381"/>
    <w:multiLevelType w:val="hybridMultilevel"/>
    <w:tmpl w:val="81368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1A0B95"/>
    <w:multiLevelType w:val="hybridMultilevel"/>
    <w:tmpl w:val="CD48F54C"/>
    <w:lvl w:ilvl="0" w:tplc="083A0A5E">
      <w:start w:val="1"/>
      <w:numFmt w:val="upperLetter"/>
      <w:lvlText w:val="%1."/>
      <w:lvlJc w:val="left"/>
      <w:pPr>
        <w:ind w:left="765" w:hanging="405"/>
      </w:pPr>
      <w:rPr>
        <w:rFonts w:ascii="Arial" w:eastAsia="Times New Roman" w:hAnsi="Arial" w:cs="Arial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B7755A"/>
    <w:multiLevelType w:val="hybridMultilevel"/>
    <w:tmpl w:val="BF2C7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777BE0"/>
    <w:multiLevelType w:val="hybridMultilevel"/>
    <w:tmpl w:val="B3B0DB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31CEC"/>
    <w:multiLevelType w:val="hybridMultilevel"/>
    <w:tmpl w:val="C2747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59757E"/>
    <w:multiLevelType w:val="hybridMultilevel"/>
    <w:tmpl w:val="4E8CB33E"/>
    <w:lvl w:ilvl="0" w:tplc="DEF29960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6D517B"/>
    <w:multiLevelType w:val="hybridMultilevel"/>
    <w:tmpl w:val="58C6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F50614"/>
    <w:multiLevelType w:val="multilevel"/>
    <w:tmpl w:val="D910F8B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4" w15:restartNumberingAfterBreak="0">
    <w:nsid w:val="67F44144"/>
    <w:multiLevelType w:val="hybridMultilevel"/>
    <w:tmpl w:val="E93C5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F450057"/>
    <w:multiLevelType w:val="hybridMultilevel"/>
    <w:tmpl w:val="5FE43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BB59D2"/>
    <w:multiLevelType w:val="hybridMultilevel"/>
    <w:tmpl w:val="6C64B6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612D93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8A6A5B"/>
    <w:multiLevelType w:val="multilevel"/>
    <w:tmpl w:val="FBBE49E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9" w15:restartNumberingAfterBreak="0">
    <w:nsid w:val="7C1D43E2"/>
    <w:multiLevelType w:val="hybridMultilevel"/>
    <w:tmpl w:val="4292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4"/>
  </w:num>
  <w:num w:numId="3">
    <w:abstractNumId w:val="14"/>
  </w:num>
  <w:num w:numId="4">
    <w:abstractNumId w:val="5"/>
  </w:num>
  <w:num w:numId="5">
    <w:abstractNumId w:val="29"/>
  </w:num>
  <w:num w:numId="6">
    <w:abstractNumId w:val="8"/>
  </w:num>
  <w:num w:numId="7">
    <w:abstractNumId w:val="35"/>
  </w:num>
  <w:num w:numId="8">
    <w:abstractNumId w:val="36"/>
  </w:num>
  <w:num w:numId="9">
    <w:abstractNumId w:val="10"/>
  </w:num>
  <w:num w:numId="10">
    <w:abstractNumId w:val="18"/>
  </w:num>
  <w:num w:numId="11">
    <w:abstractNumId w:val="23"/>
  </w:num>
  <w:num w:numId="12">
    <w:abstractNumId w:val="22"/>
  </w:num>
  <w:num w:numId="13">
    <w:abstractNumId w:val="28"/>
  </w:num>
  <w:num w:numId="14">
    <w:abstractNumId w:val="7"/>
  </w:num>
  <w:num w:numId="15">
    <w:abstractNumId w:val="39"/>
  </w:num>
  <w:num w:numId="16">
    <w:abstractNumId w:val="9"/>
  </w:num>
  <w:num w:numId="17">
    <w:abstractNumId w:val="31"/>
  </w:num>
  <w:num w:numId="18">
    <w:abstractNumId w:val="0"/>
  </w:num>
  <w:num w:numId="19">
    <w:abstractNumId w:val="2"/>
  </w:num>
  <w:num w:numId="20">
    <w:abstractNumId w:val="30"/>
  </w:num>
  <w:num w:numId="21">
    <w:abstractNumId w:val="13"/>
  </w:num>
  <w:num w:numId="22">
    <w:abstractNumId w:val="33"/>
  </w:num>
  <w:num w:numId="23">
    <w:abstractNumId w:val="16"/>
  </w:num>
  <w:num w:numId="24">
    <w:abstractNumId w:val="38"/>
  </w:num>
  <w:num w:numId="25">
    <w:abstractNumId w:val="17"/>
  </w:num>
  <w:num w:numId="26">
    <w:abstractNumId w:val="34"/>
  </w:num>
  <w:num w:numId="27">
    <w:abstractNumId w:val="15"/>
  </w:num>
  <w:num w:numId="28">
    <w:abstractNumId w:val="19"/>
  </w:num>
  <w:num w:numId="29">
    <w:abstractNumId w:val="6"/>
  </w:num>
  <w:num w:numId="30">
    <w:abstractNumId w:val="25"/>
  </w:num>
  <w:num w:numId="31">
    <w:abstractNumId w:val="12"/>
  </w:num>
  <w:num w:numId="32">
    <w:abstractNumId w:val="20"/>
  </w:num>
  <w:num w:numId="33">
    <w:abstractNumId w:val="21"/>
  </w:num>
  <w:num w:numId="34">
    <w:abstractNumId w:val="37"/>
  </w:num>
  <w:num w:numId="35">
    <w:abstractNumId w:val="27"/>
  </w:num>
  <w:num w:numId="36">
    <w:abstractNumId w:val="4"/>
  </w:num>
  <w:num w:numId="37">
    <w:abstractNumId w:val="26"/>
  </w:num>
  <w:num w:numId="38">
    <w:abstractNumId w:val="11"/>
  </w:num>
  <w:num w:numId="39">
    <w:abstractNumId w:val="1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07B93"/>
    <w:rsid w:val="00007C3B"/>
    <w:rsid w:val="00010DFD"/>
    <w:rsid w:val="00011D38"/>
    <w:rsid w:val="00014855"/>
    <w:rsid w:val="00017FD6"/>
    <w:rsid w:val="000225AA"/>
    <w:rsid w:val="00032989"/>
    <w:rsid w:val="000362BD"/>
    <w:rsid w:val="00036F15"/>
    <w:rsid w:val="00041237"/>
    <w:rsid w:val="00041B5E"/>
    <w:rsid w:val="00042D82"/>
    <w:rsid w:val="0004384D"/>
    <w:rsid w:val="000439CA"/>
    <w:rsid w:val="00047483"/>
    <w:rsid w:val="0005300F"/>
    <w:rsid w:val="000537E5"/>
    <w:rsid w:val="00053992"/>
    <w:rsid w:val="000554E3"/>
    <w:rsid w:val="000579BB"/>
    <w:rsid w:val="000738ED"/>
    <w:rsid w:val="0009096F"/>
    <w:rsid w:val="00090ACB"/>
    <w:rsid w:val="00090EA8"/>
    <w:rsid w:val="00091EC2"/>
    <w:rsid w:val="00095D68"/>
    <w:rsid w:val="000A3147"/>
    <w:rsid w:val="000B33D4"/>
    <w:rsid w:val="000C2B2E"/>
    <w:rsid w:val="000D5A67"/>
    <w:rsid w:val="000D6CD4"/>
    <w:rsid w:val="000D6E7B"/>
    <w:rsid w:val="000F5AF1"/>
    <w:rsid w:val="00101786"/>
    <w:rsid w:val="001022DC"/>
    <w:rsid w:val="0010432B"/>
    <w:rsid w:val="0010711D"/>
    <w:rsid w:val="00112CFB"/>
    <w:rsid w:val="00113B0E"/>
    <w:rsid w:val="00117156"/>
    <w:rsid w:val="0012023E"/>
    <w:rsid w:val="001328B2"/>
    <w:rsid w:val="00144E22"/>
    <w:rsid w:val="00147CD3"/>
    <w:rsid w:val="00150E9A"/>
    <w:rsid w:val="00151143"/>
    <w:rsid w:val="001513C8"/>
    <w:rsid w:val="00151EC3"/>
    <w:rsid w:val="0015201D"/>
    <w:rsid w:val="001547CE"/>
    <w:rsid w:val="0016421B"/>
    <w:rsid w:val="001829A0"/>
    <w:rsid w:val="00192327"/>
    <w:rsid w:val="001A0A50"/>
    <w:rsid w:val="001A7B2E"/>
    <w:rsid w:val="001B0A05"/>
    <w:rsid w:val="001B1B2A"/>
    <w:rsid w:val="001B2261"/>
    <w:rsid w:val="001C38F4"/>
    <w:rsid w:val="001C39D4"/>
    <w:rsid w:val="001C77AE"/>
    <w:rsid w:val="001D399F"/>
    <w:rsid w:val="001E2684"/>
    <w:rsid w:val="001E488F"/>
    <w:rsid w:val="001E53ED"/>
    <w:rsid w:val="001E692B"/>
    <w:rsid w:val="001F3DA6"/>
    <w:rsid w:val="001F5C5E"/>
    <w:rsid w:val="001F7B1C"/>
    <w:rsid w:val="00203851"/>
    <w:rsid w:val="00207276"/>
    <w:rsid w:val="00217EA4"/>
    <w:rsid w:val="00235887"/>
    <w:rsid w:val="00242511"/>
    <w:rsid w:val="00250647"/>
    <w:rsid w:val="00253EC4"/>
    <w:rsid w:val="00260415"/>
    <w:rsid w:val="00264C10"/>
    <w:rsid w:val="00270DBD"/>
    <w:rsid w:val="00276B8F"/>
    <w:rsid w:val="00282249"/>
    <w:rsid w:val="00285068"/>
    <w:rsid w:val="00292C71"/>
    <w:rsid w:val="002A1C19"/>
    <w:rsid w:val="002A244D"/>
    <w:rsid w:val="002B6ED4"/>
    <w:rsid w:val="002C3D5E"/>
    <w:rsid w:val="002C6414"/>
    <w:rsid w:val="002D316C"/>
    <w:rsid w:val="002D31D9"/>
    <w:rsid w:val="002D52C9"/>
    <w:rsid w:val="002D7D3E"/>
    <w:rsid w:val="002E0357"/>
    <w:rsid w:val="002E0571"/>
    <w:rsid w:val="002E1F5D"/>
    <w:rsid w:val="002E2197"/>
    <w:rsid w:val="002E6BA8"/>
    <w:rsid w:val="002F2A2C"/>
    <w:rsid w:val="002F3569"/>
    <w:rsid w:val="00301E08"/>
    <w:rsid w:val="00304540"/>
    <w:rsid w:val="003046FA"/>
    <w:rsid w:val="00311CEF"/>
    <w:rsid w:val="00311F98"/>
    <w:rsid w:val="00312727"/>
    <w:rsid w:val="003152BC"/>
    <w:rsid w:val="003154F6"/>
    <w:rsid w:val="00315CF1"/>
    <w:rsid w:val="00325CE0"/>
    <w:rsid w:val="00326426"/>
    <w:rsid w:val="00326AEE"/>
    <w:rsid w:val="0033374F"/>
    <w:rsid w:val="003339D4"/>
    <w:rsid w:val="00337BAE"/>
    <w:rsid w:val="00342C34"/>
    <w:rsid w:val="00350155"/>
    <w:rsid w:val="00350648"/>
    <w:rsid w:val="00354F72"/>
    <w:rsid w:val="00357496"/>
    <w:rsid w:val="003669E0"/>
    <w:rsid w:val="00372E73"/>
    <w:rsid w:val="00373D1D"/>
    <w:rsid w:val="00381FFE"/>
    <w:rsid w:val="00393D87"/>
    <w:rsid w:val="003A0817"/>
    <w:rsid w:val="003A461D"/>
    <w:rsid w:val="003A52E0"/>
    <w:rsid w:val="003B3F08"/>
    <w:rsid w:val="003D1C45"/>
    <w:rsid w:val="003E4FB4"/>
    <w:rsid w:val="003F12CC"/>
    <w:rsid w:val="003F1384"/>
    <w:rsid w:val="003F3614"/>
    <w:rsid w:val="00412481"/>
    <w:rsid w:val="0042014E"/>
    <w:rsid w:val="00424DCE"/>
    <w:rsid w:val="00426F5E"/>
    <w:rsid w:val="00433B33"/>
    <w:rsid w:val="00440230"/>
    <w:rsid w:val="00442EE8"/>
    <w:rsid w:val="00442F8E"/>
    <w:rsid w:val="00443531"/>
    <w:rsid w:val="004503C5"/>
    <w:rsid w:val="004540D0"/>
    <w:rsid w:val="004549DB"/>
    <w:rsid w:val="004555CF"/>
    <w:rsid w:val="00455896"/>
    <w:rsid w:val="00457729"/>
    <w:rsid w:val="00464AA9"/>
    <w:rsid w:val="00475522"/>
    <w:rsid w:val="00480232"/>
    <w:rsid w:val="004974D2"/>
    <w:rsid w:val="004A51BA"/>
    <w:rsid w:val="004A5416"/>
    <w:rsid w:val="004A6702"/>
    <w:rsid w:val="004B3928"/>
    <w:rsid w:val="004C0349"/>
    <w:rsid w:val="004C46F7"/>
    <w:rsid w:val="004C4C4D"/>
    <w:rsid w:val="004C5650"/>
    <w:rsid w:val="004C6B67"/>
    <w:rsid w:val="004C75FA"/>
    <w:rsid w:val="004E2235"/>
    <w:rsid w:val="004E25A0"/>
    <w:rsid w:val="004E3318"/>
    <w:rsid w:val="004E40CB"/>
    <w:rsid w:val="004E673D"/>
    <w:rsid w:val="0050120A"/>
    <w:rsid w:val="00501CD1"/>
    <w:rsid w:val="00501F87"/>
    <w:rsid w:val="00510FB3"/>
    <w:rsid w:val="00512D26"/>
    <w:rsid w:val="00515E42"/>
    <w:rsid w:val="00543B13"/>
    <w:rsid w:val="00551EE2"/>
    <w:rsid w:val="00566DA9"/>
    <w:rsid w:val="00577653"/>
    <w:rsid w:val="00577C04"/>
    <w:rsid w:val="00590F16"/>
    <w:rsid w:val="00595E89"/>
    <w:rsid w:val="005A0887"/>
    <w:rsid w:val="005A25B4"/>
    <w:rsid w:val="005B2B6A"/>
    <w:rsid w:val="005D7049"/>
    <w:rsid w:val="005E21CF"/>
    <w:rsid w:val="005E3D38"/>
    <w:rsid w:val="005F514B"/>
    <w:rsid w:val="00603205"/>
    <w:rsid w:val="006075E7"/>
    <w:rsid w:val="00607C53"/>
    <w:rsid w:val="00613F61"/>
    <w:rsid w:val="006148DC"/>
    <w:rsid w:val="00625E54"/>
    <w:rsid w:val="00632886"/>
    <w:rsid w:val="0063742F"/>
    <w:rsid w:val="00642125"/>
    <w:rsid w:val="00644444"/>
    <w:rsid w:val="00650E97"/>
    <w:rsid w:val="006551E3"/>
    <w:rsid w:val="00656C5F"/>
    <w:rsid w:val="00657374"/>
    <w:rsid w:val="00666EA3"/>
    <w:rsid w:val="00672AC7"/>
    <w:rsid w:val="006740A1"/>
    <w:rsid w:val="0069125E"/>
    <w:rsid w:val="0069166D"/>
    <w:rsid w:val="006A1CDF"/>
    <w:rsid w:val="006A5B94"/>
    <w:rsid w:val="006A6D5A"/>
    <w:rsid w:val="006C16DE"/>
    <w:rsid w:val="006D2116"/>
    <w:rsid w:val="006D7131"/>
    <w:rsid w:val="006E6C08"/>
    <w:rsid w:val="006F4CB9"/>
    <w:rsid w:val="006F4EC7"/>
    <w:rsid w:val="0070652B"/>
    <w:rsid w:val="00706E99"/>
    <w:rsid w:val="00707819"/>
    <w:rsid w:val="00714BBA"/>
    <w:rsid w:val="00723689"/>
    <w:rsid w:val="00725F30"/>
    <w:rsid w:val="0073225C"/>
    <w:rsid w:val="00736FFC"/>
    <w:rsid w:val="00737E86"/>
    <w:rsid w:val="00740DA1"/>
    <w:rsid w:val="00741647"/>
    <w:rsid w:val="00752458"/>
    <w:rsid w:val="00761116"/>
    <w:rsid w:val="0077475A"/>
    <w:rsid w:val="00782D1D"/>
    <w:rsid w:val="0079321B"/>
    <w:rsid w:val="00797BCB"/>
    <w:rsid w:val="007A5107"/>
    <w:rsid w:val="007A7959"/>
    <w:rsid w:val="007B3941"/>
    <w:rsid w:val="007B6BA5"/>
    <w:rsid w:val="007C12F5"/>
    <w:rsid w:val="007C1E56"/>
    <w:rsid w:val="007C22FD"/>
    <w:rsid w:val="007D01AD"/>
    <w:rsid w:val="007D131C"/>
    <w:rsid w:val="007D5141"/>
    <w:rsid w:val="007D75CC"/>
    <w:rsid w:val="007E5769"/>
    <w:rsid w:val="007F27B3"/>
    <w:rsid w:val="007F2B57"/>
    <w:rsid w:val="008022C1"/>
    <w:rsid w:val="00812F17"/>
    <w:rsid w:val="0083252A"/>
    <w:rsid w:val="008334C1"/>
    <w:rsid w:val="00835E23"/>
    <w:rsid w:val="008411EE"/>
    <w:rsid w:val="00851E4A"/>
    <w:rsid w:val="00857BB5"/>
    <w:rsid w:val="00873FE3"/>
    <w:rsid w:val="0088153E"/>
    <w:rsid w:val="008853E9"/>
    <w:rsid w:val="00890B32"/>
    <w:rsid w:val="00895D90"/>
    <w:rsid w:val="00897B0B"/>
    <w:rsid w:val="008A0282"/>
    <w:rsid w:val="008A1EC8"/>
    <w:rsid w:val="008B2EBF"/>
    <w:rsid w:val="008B573D"/>
    <w:rsid w:val="008B5F02"/>
    <w:rsid w:val="008B6EED"/>
    <w:rsid w:val="008B7CD9"/>
    <w:rsid w:val="008C258F"/>
    <w:rsid w:val="008C2999"/>
    <w:rsid w:val="008C2E88"/>
    <w:rsid w:val="008C2F3D"/>
    <w:rsid w:val="008C6016"/>
    <w:rsid w:val="008D146A"/>
    <w:rsid w:val="008D2B18"/>
    <w:rsid w:val="008E6976"/>
    <w:rsid w:val="008E7053"/>
    <w:rsid w:val="008F5BB4"/>
    <w:rsid w:val="00900BDB"/>
    <w:rsid w:val="009152E9"/>
    <w:rsid w:val="009213A0"/>
    <w:rsid w:val="00926A68"/>
    <w:rsid w:val="00935B3E"/>
    <w:rsid w:val="009539CD"/>
    <w:rsid w:val="00954372"/>
    <w:rsid w:val="00955C37"/>
    <w:rsid w:val="00956AFF"/>
    <w:rsid w:val="00970B47"/>
    <w:rsid w:val="009744B7"/>
    <w:rsid w:val="00984428"/>
    <w:rsid w:val="0099405D"/>
    <w:rsid w:val="009A2A34"/>
    <w:rsid w:val="009A42D5"/>
    <w:rsid w:val="009A557C"/>
    <w:rsid w:val="009B4379"/>
    <w:rsid w:val="009C1F3C"/>
    <w:rsid w:val="009C77F7"/>
    <w:rsid w:val="009F6C19"/>
    <w:rsid w:val="009F74F3"/>
    <w:rsid w:val="00A056C9"/>
    <w:rsid w:val="00A07387"/>
    <w:rsid w:val="00A213D6"/>
    <w:rsid w:val="00A25DD2"/>
    <w:rsid w:val="00A300E3"/>
    <w:rsid w:val="00A37AA1"/>
    <w:rsid w:val="00A45EC3"/>
    <w:rsid w:val="00A45FB0"/>
    <w:rsid w:val="00A504CA"/>
    <w:rsid w:val="00A5077E"/>
    <w:rsid w:val="00A56EB4"/>
    <w:rsid w:val="00A61C0B"/>
    <w:rsid w:val="00A67336"/>
    <w:rsid w:val="00A70299"/>
    <w:rsid w:val="00A71359"/>
    <w:rsid w:val="00A83D34"/>
    <w:rsid w:val="00A86C79"/>
    <w:rsid w:val="00AA3847"/>
    <w:rsid w:val="00AB152B"/>
    <w:rsid w:val="00AB62EE"/>
    <w:rsid w:val="00AC0083"/>
    <w:rsid w:val="00AC2501"/>
    <w:rsid w:val="00AC5B3B"/>
    <w:rsid w:val="00AD3443"/>
    <w:rsid w:val="00AE3839"/>
    <w:rsid w:val="00B02EC6"/>
    <w:rsid w:val="00B034EF"/>
    <w:rsid w:val="00B05ED5"/>
    <w:rsid w:val="00B074E1"/>
    <w:rsid w:val="00B119AD"/>
    <w:rsid w:val="00B16A12"/>
    <w:rsid w:val="00B22F03"/>
    <w:rsid w:val="00B313BE"/>
    <w:rsid w:val="00B317F4"/>
    <w:rsid w:val="00B31E93"/>
    <w:rsid w:val="00B4287A"/>
    <w:rsid w:val="00B4401E"/>
    <w:rsid w:val="00B50963"/>
    <w:rsid w:val="00B516DF"/>
    <w:rsid w:val="00B53BF5"/>
    <w:rsid w:val="00B56EAA"/>
    <w:rsid w:val="00B62F1D"/>
    <w:rsid w:val="00B92D29"/>
    <w:rsid w:val="00B97B1D"/>
    <w:rsid w:val="00BA292E"/>
    <w:rsid w:val="00BA2F86"/>
    <w:rsid w:val="00BA4726"/>
    <w:rsid w:val="00BB3F7A"/>
    <w:rsid w:val="00BC625A"/>
    <w:rsid w:val="00BD1252"/>
    <w:rsid w:val="00BE0D15"/>
    <w:rsid w:val="00BE4CF4"/>
    <w:rsid w:val="00BE5954"/>
    <w:rsid w:val="00BF377E"/>
    <w:rsid w:val="00BF41C9"/>
    <w:rsid w:val="00BF44B0"/>
    <w:rsid w:val="00C01287"/>
    <w:rsid w:val="00C04854"/>
    <w:rsid w:val="00C05E3C"/>
    <w:rsid w:val="00C10994"/>
    <w:rsid w:val="00C10B87"/>
    <w:rsid w:val="00C1313A"/>
    <w:rsid w:val="00C14AE5"/>
    <w:rsid w:val="00C1535E"/>
    <w:rsid w:val="00C214A2"/>
    <w:rsid w:val="00C24CD4"/>
    <w:rsid w:val="00C27B9C"/>
    <w:rsid w:val="00C30F07"/>
    <w:rsid w:val="00C31F31"/>
    <w:rsid w:val="00C3521D"/>
    <w:rsid w:val="00C37422"/>
    <w:rsid w:val="00C43AB3"/>
    <w:rsid w:val="00C50343"/>
    <w:rsid w:val="00C51F78"/>
    <w:rsid w:val="00C52086"/>
    <w:rsid w:val="00C577BB"/>
    <w:rsid w:val="00C72591"/>
    <w:rsid w:val="00C7407F"/>
    <w:rsid w:val="00C76C05"/>
    <w:rsid w:val="00C91BB9"/>
    <w:rsid w:val="00C964E5"/>
    <w:rsid w:val="00CA53FE"/>
    <w:rsid w:val="00CA62B7"/>
    <w:rsid w:val="00CB642D"/>
    <w:rsid w:val="00CC08CE"/>
    <w:rsid w:val="00CC0FE8"/>
    <w:rsid w:val="00CC55E1"/>
    <w:rsid w:val="00CD0BF9"/>
    <w:rsid w:val="00CE6287"/>
    <w:rsid w:val="00CE66B8"/>
    <w:rsid w:val="00CF76BE"/>
    <w:rsid w:val="00CF7FB5"/>
    <w:rsid w:val="00D21714"/>
    <w:rsid w:val="00D250AC"/>
    <w:rsid w:val="00D26144"/>
    <w:rsid w:val="00D33593"/>
    <w:rsid w:val="00D35C55"/>
    <w:rsid w:val="00D362DC"/>
    <w:rsid w:val="00D511A8"/>
    <w:rsid w:val="00D54FD8"/>
    <w:rsid w:val="00D560E0"/>
    <w:rsid w:val="00D56962"/>
    <w:rsid w:val="00D60049"/>
    <w:rsid w:val="00D601EB"/>
    <w:rsid w:val="00D6505F"/>
    <w:rsid w:val="00D664EC"/>
    <w:rsid w:val="00D67285"/>
    <w:rsid w:val="00D74B2C"/>
    <w:rsid w:val="00D77AD3"/>
    <w:rsid w:val="00D95A4A"/>
    <w:rsid w:val="00D97BB3"/>
    <w:rsid w:val="00DB0871"/>
    <w:rsid w:val="00DB23A1"/>
    <w:rsid w:val="00DB25B2"/>
    <w:rsid w:val="00DC1539"/>
    <w:rsid w:val="00DC3BFD"/>
    <w:rsid w:val="00DC55FB"/>
    <w:rsid w:val="00DC7B81"/>
    <w:rsid w:val="00DD1FCA"/>
    <w:rsid w:val="00DD5282"/>
    <w:rsid w:val="00DD57DE"/>
    <w:rsid w:val="00DD612B"/>
    <w:rsid w:val="00DD67D5"/>
    <w:rsid w:val="00DE4B75"/>
    <w:rsid w:val="00DF3396"/>
    <w:rsid w:val="00DF5051"/>
    <w:rsid w:val="00DF7BCA"/>
    <w:rsid w:val="00E00E9B"/>
    <w:rsid w:val="00E026F5"/>
    <w:rsid w:val="00E02798"/>
    <w:rsid w:val="00E070CA"/>
    <w:rsid w:val="00E0749B"/>
    <w:rsid w:val="00E22232"/>
    <w:rsid w:val="00E22447"/>
    <w:rsid w:val="00E27C9F"/>
    <w:rsid w:val="00E3669A"/>
    <w:rsid w:val="00E45F6E"/>
    <w:rsid w:val="00E471E7"/>
    <w:rsid w:val="00E47F91"/>
    <w:rsid w:val="00E523F3"/>
    <w:rsid w:val="00E528C4"/>
    <w:rsid w:val="00E5353D"/>
    <w:rsid w:val="00E548FA"/>
    <w:rsid w:val="00E552DA"/>
    <w:rsid w:val="00E56E10"/>
    <w:rsid w:val="00E61798"/>
    <w:rsid w:val="00E64327"/>
    <w:rsid w:val="00E7012B"/>
    <w:rsid w:val="00E760E4"/>
    <w:rsid w:val="00EA0ED5"/>
    <w:rsid w:val="00EA5E49"/>
    <w:rsid w:val="00EB176F"/>
    <w:rsid w:val="00EB7141"/>
    <w:rsid w:val="00EC1D03"/>
    <w:rsid w:val="00EC2AE9"/>
    <w:rsid w:val="00EC2CC9"/>
    <w:rsid w:val="00EC3C31"/>
    <w:rsid w:val="00EC5E6E"/>
    <w:rsid w:val="00ED3282"/>
    <w:rsid w:val="00ED74AC"/>
    <w:rsid w:val="00EF2314"/>
    <w:rsid w:val="00EF2EBA"/>
    <w:rsid w:val="00EF5C89"/>
    <w:rsid w:val="00F02C1C"/>
    <w:rsid w:val="00F03265"/>
    <w:rsid w:val="00F0551D"/>
    <w:rsid w:val="00F116E0"/>
    <w:rsid w:val="00F216F2"/>
    <w:rsid w:val="00F33A84"/>
    <w:rsid w:val="00F33B45"/>
    <w:rsid w:val="00F475A9"/>
    <w:rsid w:val="00F60B2D"/>
    <w:rsid w:val="00F62EC0"/>
    <w:rsid w:val="00F66403"/>
    <w:rsid w:val="00F66AFE"/>
    <w:rsid w:val="00F82009"/>
    <w:rsid w:val="00F84035"/>
    <w:rsid w:val="00F8588C"/>
    <w:rsid w:val="00F95AEC"/>
    <w:rsid w:val="00F97604"/>
    <w:rsid w:val="00FA065D"/>
    <w:rsid w:val="00FB3D74"/>
    <w:rsid w:val="00FB745B"/>
    <w:rsid w:val="00FC1CFE"/>
    <w:rsid w:val="00FC6E91"/>
    <w:rsid w:val="00FC7F76"/>
    <w:rsid w:val="00FE07CE"/>
    <w:rsid w:val="00FF039F"/>
    <w:rsid w:val="00FF2185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F82A5"/>
  <w15:docId w15:val="{0718CDB7-7387-4468-B674-22324BA64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F84035"/>
    <w:pPr>
      <w:spacing w:before="120"/>
      <w:jc w:val="center"/>
    </w:pPr>
    <w:rPr>
      <w:b/>
      <w:sz w:val="20"/>
      <w:szCs w:val="20"/>
    </w:rPr>
  </w:style>
  <w:style w:type="paragraph" w:customStyle="1" w:styleId="Source">
    <w:name w:val="Source"/>
    <w:basedOn w:val="SAITCaption"/>
    <w:qFormat/>
    <w:rsid w:val="00F84035"/>
    <w:pPr>
      <w:spacing w:before="0" w:line="240" w:lineRule="auto"/>
    </w:pPr>
    <w:rPr>
      <w:b w:val="0"/>
      <w:sz w:val="18"/>
      <w:szCs w:val="18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DA9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DA9"/>
    <w:rPr>
      <w:rFonts w:ascii="Arial" w:eastAsia="Calibri" w:hAnsi="Arial" w:cs="Arial"/>
      <w:b/>
      <w:bCs/>
      <w:sz w:val="20"/>
      <w:szCs w:val="20"/>
    </w:rPr>
  </w:style>
  <w:style w:type="paragraph" w:customStyle="1" w:styleId="TableHeading">
    <w:name w:val="Table Heading"/>
    <w:qFormat/>
    <w:rsid w:val="00F84035"/>
    <w:pPr>
      <w:spacing w:after="120"/>
      <w:jc w:val="center"/>
    </w:pPr>
    <w:rPr>
      <w:rFonts w:ascii="Arial" w:hAnsi="Arial" w:cs="Arial"/>
      <w:b/>
      <w:sz w:val="22"/>
    </w:rPr>
  </w:style>
  <w:style w:type="paragraph" w:customStyle="1" w:styleId="PreformattedText">
    <w:name w:val="Preformatted Text"/>
    <w:basedOn w:val="Normal"/>
    <w:qFormat/>
    <w:rsid w:val="00235887"/>
    <w:pPr>
      <w:widowControl w:val="0"/>
      <w:suppressAutoHyphens/>
      <w:overflowPunct w:val="0"/>
      <w:spacing w:line="240" w:lineRule="auto"/>
    </w:pPr>
    <w:rPr>
      <w:rFonts w:ascii="Liberation Mono" w:eastAsia="Droid Sans" w:hAnsi="Liberation Mono" w:cs="Liberation Mono"/>
      <w:color w:val="00000A"/>
      <w:sz w:val="20"/>
      <w:szCs w:val="20"/>
      <w:lang w:eastAsia="zh-CN" w:bidi="hi-IN"/>
    </w:rPr>
  </w:style>
  <w:style w:type="character" w:customStyle="1" w:styleId="InternetLink">
    <w:name w:val="Internet Link"/>
    <w:rsid w:val="009539CD"/>
    <w:rPr>
      <w:color w:val="000080"/>
      <w:u w:val="single"/>
    </w:rPr>
  </w:style>
  <w:style w:type="paragraph" w:customStyle="1" w:styleId="TextBody">
    <w:name w:val="Text Body"/>
    <w:basedOn w:val="Normal"/>
    <w:rsid w:val="009539CD"/>
    <w:pPr>
      <w:widowControl w:val="0"/>
      <w:suppressAutoHyphens/>
      <w:overflowPunct w:val="0"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qFormat/>
    <w:rsid w:val="009539CD"/>
    <w:pPr>
      <w:widowControl w:val="0"/>
      <w:suppressLineNumbers/>
      <w:suppressAutoHyphens/>
      <w:overflowPunct w:val="0"/>
      <w:spacing w:line="240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032989"/>
    <w:rPr>
      <w:color w:val="800080" w:themeColor="followedHyperlink"/>
      <w:u w:val="single"/>
    </w:rPr>
  </w:style>
  <w:style w:type="paragraph" w:customStyle="1" w:styleId="Consoleinput">
    <w:name w:val="Console input"/>
    <w:basedOn w:val="TextBody"/>
    <w:qFormat/>
    <w:rsid w:val="000439CA"/>
    <w:rPr>
      <w:rFonts w:ascii="Courier New" w:hAnsi="Courier New"/>
      <w:b/>
    </w:rPr>
  </w:style>
  <w:style w:type="paragraph" w:customStyle="1" w:styleId="SourceCode">
    <w:name w:val="Source Code"/>
    <w:basedOn w:val="Normal"/>
    <w:qFormat/>
    <w:rsid w:val="001C38F4"/>
    <w:pPr>
      <w:widowControl w:val="0"/>
      <w:suppressAutoHyphens/>
      <w:spacing w:line="240" w:lineRule="auto"/>
    </w:pPr>
    <w:rPr>
      <w:rFonts w:ascii="Courier New" w:eastAsia="Droid Sans" w:hAnsi="Courier New" w:cs="FreeSans"/>
      <w:color w:val="00000A"/>
      <w:sz w:val="24"/>
      <w:szCs w:val="24"/>
      <w:lang w:eastAsia="zh-CN" w:bidi="hi-IN"/>
    </w:rPr>
  </w:style>
  <w:style w:type="character" w:customStyle="1" w:styleId="Quotation">
    <w:name w:val="Quotation"/>
    <w:qFormat/>
    <w:rsid w:val="00AD3443"/>
    <w:rPr>
      <w:i/>
      <w:iCs/>
    </w:rPr>
  </w:style>
  <w:style w:type="paragraph" w:styleId="BodyText">
    <w:name w:val="Body Text"/>
    <w:basedOn w:val="Normal"/>
    <w:link w:val="BodyTextChar"/>
    <w:rsid w:val="00895D90"/>
    <w:pPr>
      <w:widowControl w:val="0"/>
      <w:suppressAutoHyphens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95D90"/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ConsoleInput0">
    <w:name w:val="Console Input"/>
    <w:basedOn w:val="Normal"/>
    <w:qFormat/>
    <w:rsid w:val="00895D90"/>
    <w:pPr>
      <w:widowControl w:val="0"/>
      <w:suppressAutoHyphens/>
      <w:spacing w:line="240" w:lineRule="auto"/>
    </w:pPr>
    <w:rPr>
      <w:rFonts w:ascii="Courier New" w:eastAsia="Droid Sans" w:hAnsi="Courier New" w:cs="FreeSans"/>
      <w:b/>
      <w:color w:val="00000A"/>
      <w:sz w:val="24"/>
      <w:szCs w:val="24"/>
      <w:lang w:eastAsia="zh-CN" w:bidi="hi-IN"/>
    </w:rPr>
  </w:style>
  <w:style w:type="character" w:customStyle="1" w:styleId="ListLabel46">
    <w:name w:val="ListLabel 46"/>
    <w:qFormat/>
    <w:rsid w:val="00260415"/>
    <w:rPr>
      <w:rFonts w:cs="OpenSymbol"/>
    </w:rPr>
  </w:style>
  <w:style w:type="table" w:styleId="GridTable4-Accent1">
    <w:name w:val="Grid Table 4 Accent 1"/>
    <w:basedOn w:val="TableNormal"/>
    <w:uiPriority w:val="49"/>
    <w:rsid w:val="00C214A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WW-BodyText2">
    <w:name w:val="WW-Body Text 2"/>
    <w:basedOn w:val="Normal"/>
    <w:rsid w:val="006F4EC7"/>
    <w:pPr>
      <w:suppressAutoHyphens/>
      <w:spacing w:line="240" w:lineRule="auto"/>
    </w:pPr>
    <w:rPr>
      <w:rFonts w:ascii="Times New Roman" w:hAnsi="Times New Roman" w:cs="Times New Roman"/>
      <w:i/>
      <w:iCs/>
      <w:sz w:val="20"/>
      <w:szCs w:val="20"/>
    </w:rPr>
  </w:style>
  <w:style w:type="table" w:styleId="GridTable4-Accent5">
    <w:name w:val="Grid Table 4 Accent 5"/>
    <w:basedOn w:val="TableNormal"/>
    <w:uiPriority w:val="49"/>
    <w:rsid w:val="00B034EF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f.readthedocs.io/en/master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yperlink" Target="https://github.com/hugsy/gef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intel.com/content/dam/www/public/us/en/documents/manuals/64-ia-32-architectures-software-developer-manual-325462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C6313D-047B-47E4-B77A-267E0A87C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</Template>
  <TotalTime>1099</TotalTime>
  <Pages>16</Pages>
  <Words>1638</Words>
  <Characters>9341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coleton sanheim</cp:lastModifiedBy>
  <cp:revision>96</cp:revision>
  <cp:lastPrinted>2016-05-26T19:36:00Z</cp:lastPrinted>
  <dcterms:created xsi:type="dcterms:W3CDTF">2021-02-03T01:32:00Z</dcterms:created>
  <dcterms:modified xsi:type="dcterms:W3CDTF">2021-06-28T02:54:00Z</dcterms:modified>
</cp:coreProperties>
</file>