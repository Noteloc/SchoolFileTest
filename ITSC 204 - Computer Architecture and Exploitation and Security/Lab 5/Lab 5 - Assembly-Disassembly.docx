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87688" w14:textId="77777777" w:rsidR="00C04854" w:rsidRDefault="00C04854" w:rsidP="007F2B57"/>
    <w:p w14:paraId="272F8A3D" w14:textId="77777777" w:rsidR="00C01287" w:rsidRPr="00644444" w:rsidRDefault="004540D0" w:rsidP="007F2B57">
      <w:r>
        <w:rPr>
          <w:noProof/>
          <w:lang w:val="en-CA" w:eastAsia="en-CA"/>
        </w:rPr>
        <w:drawing>
          <wp:anchor distT="0" distB="0" distL="114300" distR="114300" simplePos="0" relativeHeight="251698176" behindDoc="1" locked="0" layoutInCell="1" allowOverlap="1" wp14:anchorId="0CF05866" wp14:editId="08CED397">
            <wp:simplePos x="0" y="0"/>
            <wp:positionH relativeFrom="column">
              <wp:posOffset>4864100</wp:posOffset>
            </wp:positionH>
            <wp:positionV relativeFrom="paragraph">
              <wp:posOffset>-173355</wp:posOffset>
            </wp:positionV>
            <wp:extent cx="1984248" cy="2523744"/>
            <wp:effectExtent l="0" t="0" r="0" b="0"/>
            <wp:wrapNone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248" cy="252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3D319" w14:textId="6A7895DA" w:rsidR="005A25B4" w:rsidRPr="001547CE" w:rsidRDefault="00F62EC0" w:rsidP="007F2B57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7AB6F95E" wp14:editId="0197EF92">
                <wp:simplePos x="0" y="0"/>
                <wp:positionH relativeFrom="column">
                  <wp:posOffset>-301336</wp:posOffset>
                </wp:positionH>
                <wp:positionV relativeFrom="paragraph">
                  <wp:posOffset>3489325</wp:posOffset>
                </wp:positionV>
                <wp:extent cx="6960904" cy="5209557"/>
                <wp:effectExtent l="0" t="0" r="0" b="0"/>
                <wp:wrapNone/>
                <wp:docPr id="1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0904" cy="5209557"/>
                          <a:chOff x="4226" y="0"/>
                          <a:chExt cx="69613" cy="52096"/>
                        </a:xfrm>
                      </wpg:grpSpPr>
                      <wpg:grpSp>
                        <wpg:cNvPr id="15" name="Group 30"/>
                        <wpg:cNvGrpSpPr>
                          <a:grpSpLocks/>
                        </wpg:cNvGrpSpPr>
                        <wpg:grpSpPr bwMode="auto">
                          <a:xfrm>
                            <a:off x="4226" y="0"/>
                            <a:ext cx="68978" cy="47604"/>
                            <a:chOff x="4226" y="0"/>
                            <a:chExt cx="68978" cy="47604"/>
                          </a:xfrm>
                        </wpg:grpSpPr>
                        <wps:wsp>
                          <wps:cNvPr id="17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26" y="0"/>
                              <a:ext cx="47708" cy="532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EF47" w14:textId="0B94EDA9" w:rsidR="00D67285" w:rsidRPr="00090ACB" w:rsidRDefault="00D67285" w:rsidP="007F2B57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81" y="0"/>
                              <a:ext cx="67123" cy="393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7D7429" w14:textId="6E0655D4" w:rsidR="00D67285" w:rsidRPr="00CE66B8" w:rsidRDefault="00396CEE" w:rsidP="007E5769">
                                <w:pPr>
                                  <w:pStyle w:val="TitlePageCourseName"/>
                                  <w:rPr>
                                    <w:rFonts w:ascii="Titillium Bd" w:hAnsi="Titillium Bd"/>
                                    <w:sz w:val="96"/>
                                  </w:rPr>
                                </w:pPr>
                                <w:r w:rsidRPr="00396CEE">
                                  <w:rPr>
                                    <w:rFonts w:ascii="Titillium Bd" w:hAnsi="Titillium Bd"/>
                                    <w:sz w:val="96"/>
                                  </w:rPr>
                                  <w:t xml:space="preserve">Using x86 </w:t>
                                </w:r>
                                <w:r w:rsidR="00F0058A">
                                  <w:rPr>
                                    <w:rFonts w:ascii="Titillium Bd" w:hAnsi="Titillium Bd"/>
                                    <w:sz w:val="96"/>
                                  </w:rPr>
                                  <w:t>Assembly-Disassembly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" y="39336"/>
                              <a:ext cx="66583" cy="8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94799F" w14:textId="6C002445" w:rsidR="00D67285" w:rsidRPr="00A45EC3" w:rsidRDefault="00CE66B8" w:rsidP="007E5769">
                                <w:pPr>
                                  <w:pStyle w:val="TitlePageModuleTitle"/>
                                  <w:rPr>
                                    <w:rFonts w:ascii="Titillium Bd" w:hAnsi="Titillium Bd"/>
                                  </w:rPr>
                                </w:pPr>
                                <w:r w:rsidRPr="00CE66B8">
                                  <w:rPr>
                                    <w:rFonts w:ascii="Titillium Bd" w:hAnsi="Titillium Bd"/>
                                  </w:rPr>
                                  <w:t>Computer Architecture Exploitation and Security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84" y="49334"/>
                            <a:ext cx="21655" cy="2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50A1D" w14:textId="3D2A3FCE" w:rsidR="00D67285" w:rsidRPr="008B6EED" w:rsidRDefault="00D67285" w:rsidP="007F2B57"/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B6F95E" id="Group 31" o:spid="_x0000_s1026" style="position:absolute;margin-left:-23.75pt;margin-top:274.75pt;width:548.1pt;height:410.2pt;z-index:251648512" coordorigin="4226" coordsize="69613,5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">
                <v:group id="Group 30" o:spid="_x0000_s1027" style="position:absolute;left:4226;width:68978;height:47604" coordorigin="4226" coordsize="68978,47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8" type="#_x0000_t202" style="position:absolute;left:4226;width:47708;height:5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866EF47" w14:textId="0B94EDA9" w:rsidR="00D67285" w:rsidRPr="00090ACB" w:rsidRDefault="00D67285" w:rsidP="007F2B57"/>
                      </w:txbxContent>
                    </v:textbox>
                  </v:shape>
                  <v:shape id="Text Box 5" o:spid="_x0000_s1029" type="#_x0000_t202" style="position:absolute;left:6081;width:67123;height:39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767D7429" w14:textId="6E0655D4" w:rsidR="00D67285" w:rsidRPr="00CE66B8" w:rsidRDefault="00396CEE" w:rsidP="007E5769">
                          <w:pPr>
                            <w:pStyle w:val="TitlePageCourseName"/>
                            <w:rPr>
                              <w:rFonts w:ascii="Titillium Bd" w:hAnsi="Titillium Bd"/>
                              <w:sz w:val="96"/>
                            </w:rPr>
                          </w:pPr>
                          <w:r w:rsidRPr="00396CEE">
                            <w:rPr>
                              <w:rFonts w:ascii="Titillium Bd" w:hAnsi="Titillium Bd"/>
                              <w:sz w:val="96"/>
                            </w:rPr>
                            <w:t xml:space="preserve">Using x86 </w:t>
                          </w:r>
                          <w:r w:rsidR="00F0058A">
                            <w:rPr>
                              <w:rFonts w:ascii="Titillium Bd" w:hAnsi="Titillium Bd"/>
                              <w:sz w:val="96"/>
                            </w:rPr>
                            <w:t>Assembly-Disassembly</w:t>
                          </w:r>
                        </w:p>
                      </w:txbxContent>
                    </v:textbox>
                  </v:shape>
                  <v:shape id="Text Box 6" o:spid="_x0000_s1030" type="#_x0000_t202" style="position:absolute;left:6096;top:39336;width:66583;height:8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0394799F" w14:textId="6C002445" w:rsidR="00D67285" w:rsidRPr="00A45EC3" w:rsidRDefault="00CE66B8" w:rsidP="007E5769">
                          <w:pPr>
                            <w:pStyle w:val="TitlePageModuleTitle"/>
                            <w:rPr>
                              <w:rFonts w:ascii="Titillium Bd" w:hAnsi="Titillium Bd"/>
                            </w:rPr>
                          </w:pPr>
                          <w:r w:rsidRPr="00CE66B8">
                            <w:rPr>
                              <w:rFonts w:ascii="Titillium Bd" w:hAnsi="Titillium Bd"/>
                            </w:rPr>
                            <w:t>Computer Architecture Exploitation and Security</w:t>
                          </w:r>
                        </w:p>
                      </w:txbxContent>
                    </v:textbox>
                  </v:shape>
                </v:group>
                <v:shape id="_x0000_s1031" type="#_x0000_t202" style="position:absolute;left:52184;top:49334;width:21655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6950A1D" w14:textId="3D2A3FCE" w:rsidR="00D67285" w:rsidRPr="008B6EED" w:rsidRDefault="00D67285" w:rsidP="007F2B57"/>
                    </w:txbxContent>
                  </v:textbox>
                </v:shape>
              </v:group>
            </w:pict>
          </mc:Fallback>
        </mc:AlternateContent>
      </w:r>
      <w:r w:rsidR="005A25B4">
        <w:br w:type="page"/>
      </w:r>
    </w:p>
    <w:p w14:paraId="41562014" w14:textId="77777777" w:rsidR="00C01287" w:rsidRDefault="00C01287" w:rsidP="007F2B57"/>
    <w:p w14:paraId="2019695F" w14:textId="77777777" w:rsidR="00C10B87" w:rsidRPr="001547CE" w:rsidRDefault="00C10B87" w:rsidP="007F2B57"/>
    <w:p w14:paraId="09EC2DA4" w14:textId="77777777" w:rsidR="00C01287" w:rsidRPr="001547CE" w:rsidRDefault="00C01287" w:rsidP="007F2B57"/>
    <w:p w14:paraId="449FB509" w14:textId="2535E64E" w:rsidR="009F6C19" w:rsidRDefault="009F6C19" w:rsidP="007F2B57"/>
    <w:p w14:paraId="0A409048" w14:textId="77777777" w:rsidR="009F6C19" w:rsidRPr="009F6C19" w:rsidRDefault="009F6C19" w:rsidP="009F6C19"/>
    <w:p w14:paraId="14316910" w14:textId="77777777" w:rsidR="009F6C19" w:rsidRPr="009F6C19" w:rsidRDefault="009F6C19" w:rsidP="009F6C19"/>
    <w:p w14:paraId="5CB3CADC" w14:textId="77777777" w:rsidR="009F6C19" w:rsidRPr="009F6C19" w:rsidRDefault="009F6C19" w:rsidP="009F6C19"/>
    <w:p w14:paraId="0514BB03" w14:textId="77777777" w:rsidR="009F6C19" w:rsidRPr="009F6C19" w:rsidRDefault="009F6C19" w:rsidP="009F6C19"/>
    <w:p w14:paraId="349819B1" w14:textId="77777777" w:rsidR="009F6C19" w:rsidRPr="009F6C19" w:rsidRDefault="009F6C19" w:rsidP="009F6C19"/>
    <w:p w14:paraId="1FD107D8" w14:textId="4A1E681A" w:rsidR="009F6C19" w:rsidRDefault="009F6C19" w:rsidP="009F6C19"/>
    <w:p w14:paraId="13172206" w14:textId="77777777" w:rsidR="009F6C19" w:rsidRPr="009F6C19" w:rsidRDefault="009F6C19" w:rsidP="009F6C19"/>
    <w:p w14:paraId="0B8C8E42" w14:textId="79810AE1" w:rsidR="009F6C19" w:rsidRDefault="009F6C19" w:rsidP="00900BDB"/>
    <w:p w14:paraId="668B5D9C" w14:textId="0B931DE4" w:rsidR="009F6C19" w:rsidRDefault="009F6C19" w:rsidP="009F6C19"/>
    <w:p w14:paraId="25EE5CBE" w14:textId="77777777" w:rsidR="00C01287" w:rsidRPr="009F6C19" w:rsidRDefault="00C01287" w:rsidP="009F6C19">
      <w:pPr>
        <w:sectPr w:rsidR="00C01287" w:rsidRPr="009F6C19" w:rsidSect="00537457">
          <w:pgSz w:w="12240" w:h="15840" w:code="1"/>
          <w:pgMar w:top="288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b w:val="0"/>
          <w:noProof/>
          <w:color w:val="auto"/>
          <w:sz w:val="22"/>
          <w:szCs w:val="20"/>
        </w:rPr>
        <w:id w:val="1405411376"/>
        <w:docPartObj>
          <w:docPartGallery w:val="Table of Contents"/>
          <w:docPartUnique/>
        </w:docPartObj>
      </w:sdtPr>
      <w:sdtEndPr>
        <w:rPr>
          <w:rStyle w:val="Hyperlink"/>
          <w:u w:val="single"/>
        </w:rPr>
      </w:sdtEndPr>
      <w:sdtContent>
        <w:p w14:paraId="56AABFF9" w14:textId="2387C021" w:rsidR="008C2E88" w:rsidRPr="007E5769" w:rsidRDefault="008C2E88" w:rsidP="00566DA9">
          <w:pPr>
            <w:pStyle w:val="TOCHeading"/>
            <w:spacing w:before="0"/>
          </w:pPr>
          <w:r w:rsidRPr="007E5769">
            <w:t>Table of Contents</w:t>
          </w:r>
        </w:p>
        <w:p w14:paraId="653DC01F" w14:textId="371FC0EF" w:rsidR="0071549B" w:rsidRDefault="00F62EC0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r w:rsidRPr="00A70299">
            <w:rPr>
              <w:szCs w:val="22"/>
            </w:rPr>
            <w:fldChar w:fldCharType="begin"/>
          </w:r>
          <w:r w:rsidRPr="00A70299">
            <w:rPr>
              <w:szCs w:val="22"/>
            </w:rPr>
            <w:instrText xml:space="preserve"> TOC \o "1-3" \h \z \u </w:instrText>
          </w:r>
          <w:r w:rsidRPr="00A70299">
            <w:rPr>
              <w:szCs w:val="22"/>
            </w:rPr>
            <w:fldChar w:fldCharType="separate"/>
          </w:r>
          <w:hyperlink w:anchor="_Toc46175487" w:history="1">
            <w:r w:rsidR="0071549B" w:rsidRPr="00167FA5">
              <w:rPr>
                <w:rStyle w:val="Hyperlink"/>
              </w:rPr>
              <w:t>Background Reading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_Toc46175487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1</w:t>
            </w:r>
            <w:r w:rsidR="0071549B">
              <w:rPr>
                <w:webHidden/>
              </w:rPr>
              <w:fldChar w:fldCharType="end"/>
            </w:r>
          </w:hyperlink>
        </w:p>
        <w:p w14:paraId="0D00477F" w14:textId="5BAB9FDE" w:rsidR="0071549B" w:rsidRDefault="009E3A4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175488" w:history="1">
            <w:r w:rsidR="0071549B" w:rsidRPr="00167FA5">
              <w:rPr>
                <w:rStyle w:val="Hyperlink"/>
              </w:rPr>
              <w:t>Important Information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_Toc46175488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1</w:t>
            </w:r>
            <w:r w:rsidR="0071549B">
              <w:rPr>
                <w:webHidden/>
              </w:rPr>
              <w:fldChar w:fldCharType="end"/>
            </w:r>
          </w:hyperlink>
        </w:p>
        <w:p w14:paraId="5EC38BA2" w14:textId="1FC8DE5C" w:rsidR="0071549B" w:rsidRDefault="009E3A4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175489" w:history="1">
            <w:r w:rsidR="0071549B" w:rsidRPr="00167FA5">
              <w:rPr>
                <w:rStyle w:val="Hyperlink"/>
              </w:rPr>
              <w:t>Introduction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_Toc46175489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2</w:t>
            </w:r>
            <w:r w:rsidR="0071549B">
              <w:rPr>
                <w:webHidden/>
              </w:rPr>
              <w:fldChar w:fldCharType="end"/>
            </w:r>
          </w:hyperlink>
        </w:p>
        <w:p w14:paraId="0ED09E0C" w14:textId="2EA55EE6" w:rsidR="0071549B" w:rsidRDefault="009E3A4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175490" w:history="1">
            <w:r w:rsidR="0071549B" w:rsidRPr="00167FA5">
              <w:rPr>
                <w:rStyle w:val="Hyperlink"/>
              </w:rPr>
              <w:t>Problem 1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_Toc46175490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2</w:t>
            </w:r>
            <w:r w:rsidR="0071549B">
              <w:rPr>
                <w:webHidden/>
              </w:rPr>
              <w:fldChar w:fldCharType="end"/>
            </w:r>
          </w:hyperlink>
        </w:p>
        <w:p w14:paraId="744BDDD1" w14:textId="54466E67" w:rsidR="0071549B" w:rsidRDefault="009E3A4D">
          <w:pPr>
            <w:pStyle w:val="TOC1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46175491" w:history="1">
            <w:r w:rsidR="0071549B" w:rsidRPr="00167FA5">
              <w:rPr>
                <w:rStyle w:val="Hyperlink"/>
              </w:rPr>
              <w:t>Problem 2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_Toc46175491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4</w:t>
            </w:r>
            <w:r w:rsidR="0071549B">
              <w:rPr>
                <w:webHidden/>
              </w:rPr>
              <w:fldChar w:fldCharType="end"/>
            </w:r>
          </w:hyperlink>
        </w:p>
        <w:p w14:paraId="1D898241" w14:textId="5C1B761B" w:rsidR="0071549B" w:rsidRDefault="009E3A4D">
          <w:pPr>
            <w:pStyle w:val="TOC1"/>
          </w:pPr>
          <w:hyperlink w:anchor="_Toc46175492" w:history="1">
            <w:r w:rsidR="0071549B" w:rsidRPr="00167FA5">
              <w:rPr>
                <w:rStyle w:val="Hyperlink"/>
              </w:rPr>
              <w:t>Problem 3</w:t>
            </w:r>
            <w:r w:rsidR="0071549B">
              <w:rPr>
                <w:webHidden/>
              </w:rPr>
              <w:tab/>
            </w:r>
            <w:r w:rsidR="0071549B">
              <w:rPr>
                <w:webHidden/>
              </w:rPr>
              <w:fldChar w:fldCharType="begin"/>
            </w:r>
            <w:r w:rsidR="0071549B">
              <w:rPr>
                <w:webHidden/>
              </w:rPr>
              <w:instrText xml:space="preserve"> PAGEREF _Toc46175492 \h </w:instrText>
            </w:r>
            <w:r w:rsidR="0071549B">
              <w:rPr>
                <w:webHidden/>
              </w:rPr>
            </w:r>
            <w:r w:rsidR="0071549B">
              <w:rPr>
                <w:webHidden/>
              </w:rPr>
              <w:fldChar w:fldCharType="separate"/>
            </w:r>
            <w:r w:rsidR="0071549B">
              <w:rPr>
                <w:webHidden/>
              </w:rPr>
              <w:t>6</w:t>
            </w:r>
            <w:r w:rsidR="0071549B">
              <w:rPr>
                <w:webHidden/>
              </w:rPr>
              <w:fldChar w:fldCharType="end"/>
            </w:r>
          </w:hyperlink>
        </w:p>
        <w:p w14:paraId="3CB2ED39" w14:textId="2F9B8627" w:rsidR="008B30AD" w:rsidRPr="008B30AD" w:rsidRDefault="008B30AD" w:rsidP="008B30AD">
          <w:pPr>
            <w:rPr>
              <w:rFonts w:eastAsiaTheme="minorEastAsia"/>
            </w:rPr>
          </w:pPr>
          <w:r>
            <w:rPr>
              <w:rFonts w:eastAsiaTheme="minorEastAsia"/>
            </w:rPr>
            <w:t>problem 4………………………………………………………………………………………………...10</w:t>
          </w:r>
        </w:p>
        <w:p w14:paraId="6F93916A" w14:textId="50158936" w:rsidR="008C2E88" w:rsidRPr="007D01AD" w:rsidRDefault="00F62EC0" w:rsidP="007F2B57">
          <w:pPr>
            <w:pStyle w:val="TOC1"/>
            <w:rPr>
              <w:rStyle w:val="Hyperlink"/>
              <w:color w:val="auto"/>
            </w:rPr>
          </w:pPr>
          <w:r w:rsidRPr="00A70299">
            <w:rPr>
              <w:szCs w:val="22"/>
            </w:rPr>
            <w:fldChar w:fldCharType="end"/>
          </w:r>
        </w:p>
      </w:sdtContent>
    </w:sdt>
    <w:p w14:paraId="6C6E90A1" w14:textId="77777777" w:rsidR="00995B4A" w:rsidRPr="003C3AB0" w:rsidRDefault="00995B4A" w:rsidP="00995B4A">
      <w:pPr>
        <w:rPr>
          <w:b/>
          <w:bCs/>
          <w:i/>
          <w:iCs/>
        </w:rPr>
      </w:pPr>
      <w:r>
        <w:t>L</w:t>
      </w:r>
      <w:r w:rsidRPr="003C3AB0">
        <w:rPr>
          <w:i/>
          <w:iCs/>
        </w:rPr>
        <w:t xml:space="preserve">abs must be submitted by the due date for full credit. </w:t>
      </w:r>
      <w:r>
        <w:rPr>
          <w:i/>
          <w:iCs/>
        </w:rPr>
        <w:t>After due date l</w:t>
      </w:r>
      <w:r w:rsidRPr="003C3AB0">
        <w:rPr>
          <w:i/>
          <w:iCs/>
        </w:rPr>
        <w:t xml:space="preserve">ate submissions will be accepted for a period of one week (seven days) </w:t>
      </w:r>
      <w:r>
        <w:rPr>
          <w:i/>
          <w:iCs/>
        </w:rPr>
        <w:t xml:space="preserve">and the grade will be </w:t>
      </w:r>
      <w:r w:rsidRPr="003C3AB0">
        <w:rPr>
          <w:i/>
          <w:iCs/>
        </w:rPr>
        <w:t xml:space="preserve">reduced by </w:t>
      </w:r>
      <w:r>
        <w:rPr>
          <w:i/>
          <w:iCs/>
        </w:rPr>
        <w:t xml:space="preserve">ten  percent (10%) per day after due day. </w:t>
      </w:r>
      <w:r w:rsidRPr="003C3AB0">
        <w:rPr>
          <w:b/>
          <w:bCs/>
          <w:i/>
          <w:iCs/>
        </w:rPr>
        <w:t>Assignments that are submitted more than seven days late</w:t>
      </w:r>
      <w:r>
        <w:rPr>
          <w:b/>
          <w:bCs/>
          <w:i/>
          <w:iCs/>
        </w:rPr>
        <w:t xml:space="preserve"> will receive a grade of zero (0</w:t>
      </w:r>
      <w:r w:rsidRPr="003C3AB0">
        <w:rPr>
          <w:b/>
          <w:bCs/>
          <w:i/>
          <w:iCs/>
        </w:rPr>
        <w:t xml:space="preserve">). </w:t>
      </w:r>
    </w:p>
    <w:p w14:paraId="68AF6287" w14:textId="77777777" w:rsidR="00995B4A" w:rsidRDefault="00995B4A" w:rsidP="00995B4A">
      <w:pPr>
        <w:pStyle w:val="WW-BodyText2"/>
        <w:rPr>
          <w:sz w:val="24"/>
          <w:szCs w:val="24"/>
        </w:rPr>
      </w:pPr>
    </w:p>
    <w:p w14:paraId="2B63C091" w14:textId="77777777" w:rsidR="00995B4A" w:rsidRDefault="00995B4A" w:rsidP="00995B4A">
      <w:r w:rsidRPr="003C3AB0">
        <w:t>I certify that the work submitted in this assignment is my own and that it has not been taken in whole or in part from any other source. I understand that the penalty for plagiarism will include a grade of zero (0) for this assignment plus disciplinary action in accordance with SAIT policies.</w:t>
      </w:r>
    </w:p>
    <w:p w14:paraId="2CDF4741" w14:textId="77777777" w:rsidR="00995B4A" w:rsidRDefault="00995B4A" w:rsidP="00995B4A">
      <w:pPr>
        <w:rPr>
          <w:b/>
        </w:rPr>
      </w:pPr>
    </w:p>
    <w:p w14:paraId="0CBD5485" w14:textId="77777777" w:rsidR="00995B4A" w:rsidRPr="009F6C19" w:rsidRDefault="00995B4A" w:rsidP="00995B4A"/>
    <w:p w14:paraId="566025DE" w14:textId="77777777" w:rsidR="00995B4A" w:rsidRPr="002B2CF9" w:rsidRDefault="00995B4A" w:rsidP="00995B4A">
      <w:r w:rsidRPr="00431CF1">
        <w:rPr>
          <w:b/>
        </w:rPr>
        <w:t>EVALUATION</w:t>
      </w:r>
      <w:r>
        <w:t>:</w:t>
      </w:r>
    </w:p>
    <w:tbl>
      <w:tblPr>
        <w:tblW w:w="9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668"/>
        <w:gridCol w:w="810"/>
        <w:gridCol w:w="810"/>
      </w:tblGrid>
      <w:tr w:rsidR="00995B4A" w:rsidRPr="002B2CF9" w14:paraId="0188ADCD" w14:textId="77777777" w:rsidTr="002F71F5">
        <w:tc>
          <w:tcPr>
            <w:tcW w:w="7668" w:type="dxa"/>
            <w:tcBorders>
              <w:right w:val="single" w:sz="4" w:space="0" w:color="auto"/>
            </w:tcBorders>
          </w:tcPr>
          <w:p w14:paraId="41998E4A" w14:textId="4B429D1C" w:rsidR="00995B4A" w:rsidRPr="002B2CF9" w:rsidRDefault="00B118FB" w:rsidP="002F71F5">
            <w:r>
              <w:t>C and Assembly code conversion with scan() and loops</w:t>
            </w:r>
          </w:p>
        </w:tc>
        <w:tc>
          <w:tcPr>
            <w:tcW w:w="810" w:type="dxa"/>
            <w:tcBorders>
              <w:left w:val="nil"/>
            </w:tcBorders>
          </w:tcPr>
          <w:p w14:paraId="3AF48227" w14:textId="55922592" w:rsidR="00995B4A" w:rsidRPr="002B2CF9" w:rsidRDefault="00B118FB" w:rsidP="002F71F5">
            <w:r>
              <w:t xml:space="preserve"> 15</w:t>
            </w:r>
          </w:p>
        </w:tc>
        <w:tc>
          <w:tcPr>
            <w:tcW w:w="810" w:type="dxa"/>
            <w:tcBorders>
              <w:left w:val="nil"/>
            </w:tcBorders>
          </w:tcPr>
          <w:p w14:paraId="5131E0C4" w14:textId="77777777" w:rsidR="00995B4A" w:rsidRPr="002B2CF9" w:rsidRDefault="00995B4A" w:rsidP="002F71F5"/>
        </w:tc>
      </w:tr>
      <w:tr w:rsidR="00995B4A" w:rsidRPr="002B2CF9" w14:paraId="331062FA" w14:textId="77777777" w:rsidTr="002F71F5">
        <w:tc>
          <w:tcPr>
            <w:tcW w:w="7668" w:type="dxa"/>
            <w:tcBorders>
              <w:right w:val="single" w:sz="4" w:space="0" w:color="auto"/>
            </w:tcBorders>
          </w:tcPr>
          <w:p w14:paraId="738048D8" w14:textId="24508540" w:rsidR="00995B4A" w:rsidRPr="002B2CF9" w:rsidRDefault="005B7054" w:rsidP="002F71F5">
            <w:r>
              <w:t>Convert assembly code into C</w:t>
            </w:r>
          </w:p>
        </w:tc>
        <w:tc>
          <w:tcPr>
            <w:tcW w:w="810" w:type="dxa"/>
            <w:tcBorders>
              <w:left w:val="nil"/>
            </w:tcBorders>
          </w:tcPr>
          <w:p w14:paraId="1B77693A" w14:textId="4978FCD3" w:rsidR="00995B4A" w:rsidRPr="002B2CF9" w:rsidRDefault="005B7054" w:rsidP="002F71F5">
            <w:r>
              <w:t xml:space="preserve"> 10</w:t>
            </w:r>
          </w:p>
        </w:tc>
        <w:tc>
          <w:tcPr>
            <w:tcW w:w="810" w:type="dxa"/>
            <w:tcBorders>
              <w:left w:val="nil"/>
            </w:tcBorders>
          </w:tcPr>
          <w:p w14:paraId="4F0CA485" w14:textId="77777777" w:rsidR="00995B4A" w:rsidRPr="002B2CF9" w:rsidRDefault="00995B4A" w:rsidP="002F71F5"/>
        </w:tc>
      </w:tr>
      <w:tr w:rsidR="00EC51FC" w:rsidRPr="002B2CF9" w14:paraId="19F031EF" w14:textId="77777777" w:rsidTr="002F71F5">
        <w:tc>
          <w:tcPr>
            <w:tcW w:w="7668" w:type="dxa"/>
            <w:tcBorders>
              <w:right w:val="single" w:sz="4" w:space="0" w:color="auto"/>
            </w:tcBorders>
          </w:tcPr>
          <w:p w14:paraId="16B1D070" w14:textId="107116C3" w:rsidR="00EC51FC" w:rsidRDefault="00EC51FC" w:rsidP="00EC51FC">
            <w:r>
              <w:t>Convert assembly code into C</w:t>
            </w:r>
          </w:p>
        </w:tc>
        <w:tc>
          <w:tcPr>
            <w:tcW w:w="810" w:type="dxa"/>
            <w:tcBorders>
              <w:left w:val="nil"/>
            </w:tcBorders>
          </w:tcPr>
          <w:p w14:paraId="3E961455" w14:textId="5D82FF12" w:rsidR="00EC51FC" w:rsidRPr="002B2CF9" w:rsidRDefault="00EC51FC" w:rsidP="00EC51FC">
            <w:r>
              <w:t xml:space="preserve"> 10</w:t>
            </w:r>
          </w:p>
        </w:tc>
        <w:tc>
          <w:tcPr>
            <w:tcW w:w="810" w:type="dxa"/>
            <w:tcBorders>
              <w:left w:val="nil"/>
            </w:tcBorders>
          </w:tcPr>
          <w:p w14:paraId="1E96CAD6" w14:textId="77777777" w:rsidR="00EC51FC" w:rsidRPr="002B2CF9" w:rsidRDefault="00EC51FC" w:rsidP="00EC51FC"/>
        </w:tc>
      </w:tr>
      <w:tr w:rsidR="00EC51FC" w:rsidRPr="002B2CF9" w14:paraId="64042942" w14:textId="77777777" w:rsidTr="002F71F5">
        <w:tc>
          <w:tcPr>
            <w:tcW w:w="7668" w:type="dxa"/>
            <w:tcBorders>
              <w:right w:val="single" w:sz="4" w:space="0" w:color="auto"/>
            </w:tcBorders>
          </w:tcPr>
          <w:p w14:paraId="2EB86E86" w14:textId="05803347" w:rsidR="00EC51FC" w:rsidRDefault="00EC51FC" w:rsidP="00EC51FC">
            <w:r>
              <w:t>Convert assembly code into C</w:t>
            </w:r>
          </w:p>
        </w:tc>
        <w:tc>
          <w:tcPr>
            <w:tcW w:w="810" w:type="dxa"/>
            <w:tcBorders>
              <w:left w:val="nil"/>
            </w:tcBorders>
          </w:tcPr>
          <w:p w14:paraId="7474D634" w14:textId="223BE730" w:rsidR="00EC51FC" w:rsidRDefault="00EC51FC" w:rsidP="00EC51FC">
            <w:r>
              <w:t xml:space="preserve"> 10</w:t>
            </w:r>
          </w:p>
        </w:tc>
        <w:tc>
          <w:tcPr>
            <w:tcW w:w="810" w:type="dxa"/>
            <w:tcBorders>
              <w:left w:val="nil"/>
            </w:tcBorders>
          </w:tcPr>
          <w:p w14:paraId="414A8CB1" w14:textId="77777777" w:rsidR="00EC51FC" w:rsidRPr="002B2CF9" w:rsidRDefault="00EC51FC" w:rsidP="00EC51FC"/>
        </w:tc>
      </w:tr>
      <w:tr w:rsidR="00995B4A" w:rsidRPr="002B2CF9" w14:paraId="6C27E31A" w14:textId="77777777" w:rsidTr="002F71F5">
        <w:tc>
          <w:tcPr>
            <w:tcW w:w="7668" w:type="dxa"/>
            <w:tcBorders>
              <w:right w:val="single" w:sz="4" w:space="0" w:color="auto"/>
            </w:tcBorders>
          </w:tcPr>
          <w:p w14:paraId="0EAFA358" w14:textId="77777777" w:rsidR="00995B4A" w:rsidRPr="002B2CF9" w:rsidRDefault="00995B4A" w:rsidP="002F71F5">
            <w:r>
              <w:t>TOTAL</w:t>
            </w:r>
            <w:r w:rsidRPr="002B2CF9">
              <w:t xml:space="preserve">  MARK</w:t>
            </w:r>
          </w:p>
        </w:tc>
        <w:tc>
          <w:tcPr>
            <w:tcW w:w="810" w:type="dxa"/>
            <w:tcBorders>
              <w:left w:val="nil"/>
            </w:tcBorders>
          </w:tcPr>
          <w:p w14:paraId="031A1CB2" w14:textId="05E16082" w:rsidR="00995B4A" w:rsidRPr="002B2CF9" w:rsidRDefault="00804D1E" w:rsidP="00EA5B4E">
            <w:r>
              <w:t xml:space="preserve"> 45</w:t>
            </w:r>
          </w:p>
        </w:tc>
        <w:tc>
          <w:tcPr>
            <w:tcW w:w="810" w:type="dxa"/>
            <w:tcBorders>
              <w:left w:val="nil"/>
            </w:tcBorders>
          </w:tcPr>
          <w:p w14:paraId="1BCB9535" w14:textId="77777777" w:rsidR="00995B4A" w:rsidRPr="002B2CF9" w:rsidRDefault="00995B4A" w:rsidP="002F71F5"/>
        </w:tc>
      </w:tr>
    </w:tbl>
    <w:p w14:paraId="51404CE9" w14:textId="77777777" w:rsidR="00995B4A" w:rsidRDefault="00995B4A" w:rsidP="00995B4A">
      <w:r>
        <w:br w:type="page"/>
      </w:r>
    </w:p>
    <w:p w14:paraId="2AD37936" w14:textId="77777777" w:rsidR="00995B4A" w:rsidRDefault="00995B4A" w:rsidP="00995B4A">
      <w:pPr>
        <w:sectPr w:rsidR="00995B4A" w:rsidSect="00501CD1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620" w:left="1440" w:header="720" w:footer="720" w:gutter="0"/>
          <w:pgNumType w:start="1"/>
          <w:cols w:space="720"/>
          <w:titlePg/>
          <w:docGrid w:linePitch="360"/>
        </w:sectPr>
      </w:pPr>
    </w:p>
    <w:p w14:paraId="03026F23" w14:textId="77777777" w:rsidR="00396CEE" w:rsidRDefault="00396CEE" w:rsidP="00396CEE">
      <w:pPr>
        <w:sectPr w:rsidR="00396CEE" w:rsidSect="00501CD1">
          <w:headerReference w:type="default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620" w:left="1440" w:header="720" w:footer="720" w:gutter="0"/>
          <w:pgNumType w:start="1"/>
          <w:cols w:space="720"/>
          <w:titlePg/>
          <w:docGrid w:linePitch="360"/>
        </w:sectPr>
      </w:pPr>
    </w:p>
    <w:p w14:paraId="3F9CD74B" w14:textId="77777777" w:rsidR="00C1535E" w:rsidRPr="00A70299" w:rsidRDefault="00C1535E" w:rsidP="00C1535E">
      <w:pPr>
        <w:pStyle w:val="CourseName"/>
      </w:pPr>
      <w:r w:rsidRPr="00CE66B8">
        <w:lastRenderedPageBreak/>
        <w:t>Computer Architecture Exploitation and Security</w:t>
      </w:r>
    </w:p>
    <w:p w14:paraId="41318AED" w14:textId="32C29FE1" w:rsidR="00117156" w:rsidRPr="00A70299" w:rsidRDefault="00396CEE" w:rsidP="00741647">
      <w:pPr>
        <w:pStyle w:val="LabTitle"/>
      </w:pPr>
      <w:r w:rsidRPr="00396CEE">
        <w:t>Using x86 Programming Tools</w:t>
      </w:r>
    </w:p>
    <w:p w14:paraId="6873264C" w14:textId="77777777" w:rsidR="00396CEE" w:rsidRDefault="00396CEE" w:rsidP="00396CEE">
      <w:pPr>
        <w:spacing w:after="120"/>
      </w:pPr>
      <w:r>
        <w:t>This lab focuses on the following objectives:</w:t>
      </w:r>
    </w:p>
    <w:p w14:paraId="5F04EEC2" w14:textId="0AFA3B17" w:rsidR="00396CEE" w:rsidRDefault="0049253E" w:rsidP="00396CEE">
      <w:pPr>
        <w:pStyle w:val="ListParagraph"/>
        <w:numPr>
          <w:ilvl w:val="0"/>
          <w:numId w:val="4"/>
        </w:numPr>
      </w:pPr>
      <w:r>
        <w:t>Decompile the assembly code</w:t>
      </w:r>
      <w:r w:rsidR="00396CEE">
        <w:t>.</w:t>
      </w:r>
    </w:p>
    <w:p w14:paraId="3CB9A2D8" w14:textId="3B210A68" w:rsidR="0049253E" w:rsidRDefault="0049253E" w:rsidP="00396CEE">
      <w:pPr>
        <w:pStyle w:val="ListParagraph"/>
        <w:numPr>
          <w:ilvl w:val="0"/>
          <w:numId w:val="4"/>
        </w:numPr>
      </w:pPr>
      <w:r>
        <w:t>Find errors if present and fix them</w:t>
      </w:r>
    </w:p>
    <w:p w14:paraId="5B4866D0" w14:textId="77777777" w:rsidR="00396CEE" w:rsidRPr="001D399F" w:rsidRDefault="00396CEE" w:rsidP="00396CEE">
      <w:pPr>
        <w:pStyle w:val="HeadingStyle1"/>
      </w:pPr>
      <w:bookmarkStart w:id="0" w:name="_Toc485115413"/>
      <w:bookmarkStart w:id="1" w:name="_Toc46175487"/>
      <w:r>
        <w:t>Background Reading</w:t>
      </w:r>
      <w:bookmarkEnd w:id="0"/>
      <w:bookmarkEnd w:id="1"/>
    </w:p>
    <w:p w14:paraId="039D12CE" w14:textId="2D4209F2" w:rsidR="00396CEE" w:rsidRDefault="00396CEE" w:rsidP="00396CEE">
      <w:r>
        <w:t>GNU C Compiler</w:t>
      </w:r>
      <w:r w:rsidR="001F4178">
        <w:t xml:space="preserve"> (Instructor assigned reading)</w:t>
      </w:r>
    </w:p>
    <w:p w14:paraId="3BE72920" w14:textId="0EC04015" w:rsidR="00396CEE" w:rsidRDefault="00396CEE" w:rsidP="00396CEE">
      <w:r>
        <w:t>GNU C Assembler, Linker</w:t>
      </w:r>
      <w:r w:rsidR="001F4178">
        <w:t xml:space="preserve"> (Instructor assigned reading)</w:t>
      </w:r>
    </w:p>
    <w:p w14:paraId="2E21849F" w14:textId="0FE45F58" w:rsidR="00396CEE" w:rsidRDefault="00396CEE" w:rsidP="00396CEE">
      <w:r>
        <w:t>GNU GDB</w:t>
      </w:r>
      <w:r w:rsidR="001F4178">
        <w:t xml:space="preserve"> (Instructor assigned reading)</w:t>
      </w:r>
    </w:p>
    <w:p w14:paraId="56E992FD" w14:textId="77777777" w:rsidR="00396CEE" w:rsidRDefault="00396CEE" w:rsidP="00396CEE">
      <w:pPr>
        <w:pStyle w:val="Heading1"/>
      </w:pPr>
      <w:bookmarkStart w:id="2" w:name="_Toc485115414"/>
      <w:bookmarkStart w:id="3" w:name="_Toc46175488"/>
      <w:r>
        <w:t>Important Information</w:t>
      </w:r>
      <w:bookmarkEnd w:id="2"/>
      <w:bookmarkEnd w:id="3"/>
    </w:p>
    <w:p w14:paraId="311AB1D2" w14:textId="77777777" w:rsidR="00396CEE" w:rsidRDefault="00396CEE" w:rsidP="00396CEE">
      <w:pPr>
        <w:spacing w:line="240" w:lineRule="auto"/>
        <w:rPr>
          <w:b/>
          <w:bCs/>
          <w:sz w:val="32"/>
          <w:szCs w:val="32"/>
        </w:rPr>
      </w:pPr>
      <w:r>
        <w:br w:type="page"/>
      </w:r>
    </w:p>
    <w:p w14:paraId="6824923D" w14:textId="77777777" w:rsidR="00396CEE" w:rsidRDefault="00396CEE" w:rsidP="00396CEE">
      <w:pPr>
        <w:pStyle w:val="Heading1"/>
        <w:spacing w:before="360"/>
      </w:pPr>
      <w:bookmarkStart w:id="4" w:name="_Toc485115415"/>
      <w:bookmarkStart w:id="5" w:name="_Toc46175489"/>
      <w:r>
        <w:lastRenderedPageBreak/>
        <w:t>Introduction</w:t>
      </w:r>
      <w:bookmarkEnd w:id="4"/>
      <w:bookmarkEnd w:id="5"/>
    </w:p>
    <w:p w14:paraId="5E0B1CE7" w14:textId="0D4DAC21" w:rsidR="00396CEE" w:rsidRDefault="00396CEE" w:rsidP="00396CEE">
      <w:pPr>
        <w:spacing w:after="240"/>
      </w:pPr>
      <w:r w:rsidRPr="00AD3D05">
        <w:t xml:space="preserve">In this </w:t>
      </w:r>
      <w:r>
        <w:t>lab</w:t>
      </w:r>
      <w:r w:rsidRPr="00AD3D05">
        <w:t>, you will write code for the x86 processor archite</w:t>
      </w:r>
      <w:r>
        <w:t xml:space="preserve">cture using </w:t>
      </w:r>
      <w:r w:rsidRPr="00AD3D05">
        <w:t xml:space="preserve">virtual machines running the Linux operating system. </w:t>
      </w:r>
      <w:r w:rsidR="00DF3462">
        <w:t>Ideally, you will be running Linux x</w:t>
      </w:r>
      <w:r w:rsidR="0071549B">
        <w:t>86_</w:t>
      </w:r>
      <w:r w:rsidR="00DF3462">
        <w:t>32 system but</w:t>
      </w:r>
      <w:r w:rsidR="0071549B">
        <w:t xml:space="preserve"> your</w:t>
      </w:r>
      <w:r w:rsidR="00DF3462">
        <w:t xml:space="preserve"> x</w:t>
      </w:r>
      <w:r w:rsidR="0071549B">
        <w:t>86_</w:t>
      </w:r>
      <w:r w:rsidR="00DF3462">
        <w:t>64 will work with the appropriate libraries</w:t>
      </w:r>
      <w:r w:rsidR="0071549B">
        <w:t xml:space="preserve"> installed</w:t>
      </w:r>
      <w:r w:rsidR="00DF3462">
        <w:t xml:space="preserve">. </w:t>
      </w:r>
      <w:r>
        <w:t>Y</w:t>
      </w:r>
      <w:r w:rsidRPr="00AD3D05">
        <w:t xml:space="preserve">ou </w:t>
      </w:r>
      <w:r w:rsidR="0071549B">
        <w:t xml:space="preserve">should already have the </w:t>
      </w:r>
      <w:r w:rsidRPr="00AD3D05">
        <w:t xml:space="preserve">GNU C compiler, assembler, linker and the GNU </w:t>
      </w:r>
      <w:r>
        <w:t>M</w:t>
      </w:r>
      <w:r w:rsidRPr="00AD3D05">
        <w:t>ake utility</w:t>
      </w:r>
      <w:r w:rsidR="0071549B">
        <w:t xml:space="preserve"> installed</w:t>
      </w:r>
      <w:r w:rsidRPr="00AD3D05">
        <w:t xml:space="preserve">. Additionally, you will use the GNU debugger, GDB, to execute and single-step through simple programs. You will observe how the code </w:t>
      </w:r>
      <w:r w:rsidR="0071549B">
        <w:t>functions and then reverse the assembly code to create the C equivalent</w:t>
      </w:r>
      <w:r w:rsidRPr="00AD3D05">
        <w:t>.</w:t>
      </w:r>
      <w:r w:rsidR="0071549B">
        <w:t xml:space="preserve"> Find any errors in the code and resolve it.</w:t>
      </w:r>
    </w:p>
    <w:p w14:paraId="6B60B596" w14:textId="21E80280" w:rsidR="00396CEE" w:rsidRPr="00C1535E" w:rsidRDefault="0071549B" w:rsidP="00396CEE">
      <w:r w:rsidRPr="0071549B">
        <w:rPr>
          <w:b/>
        </w:rPr>
        <w:t>HINT</w:t>
      </w:r>
      <w:r>
        <w:t>: Think about how you can test the code after you have completed it to ensure that your theories are correct</w:t>
      </w:r>
      <w:r w:rsidR="00396CEE">
        <w:t>.</w:t>
      </w:r>
    </w:p>
    <w:p w14:paraId="4D177E7F" w14:textId="786E4D1B" w:rsidR="00433B33" w:rsidRDefault="00433B33" w:rsidP="00017FD6"/>
    <w:p w14:paraId="09A5E828" w14:textId="204D6855" w:rsidR="00995B4A" w:rsidRDefault="006251C9" w:rsidP="00995B4A">
      <w:pPr>
        <w:pStyle w:val="Heading1"/>
      </w:pPr>
      <w:bookmarkStart w:id="6" w:name="_Toc41439957"/>
      <w:bookmarkStart w:id="7" w:name="_Toc46175490"/>
      <w:bookmarkStart w:id="8" w:name="_Hlk45494203"/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4A84B9C" wp14:editId="3CCE71DB">
                <wp:simplePos x="0" y="0"/>
                <wp:positionH relativeFrom="column">
                  <wp:posOffset>-120770</wp:posOffset>
                </wp:positionH>
                <wp:positionV relativeFrom="paragraph">
                  <wp:posOffset>547154</wp:posOffset>
                </wp:positionV>
                <wp:extent cx="6305586" cy="3846830"/>
                <wp:effectExtent l="0" t="0" r="0" b="1270"/>
                <wp:wrapTopAndBottom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86" cy="3846830"/>
                          <a:chOff x="0" y="0"/>
                          <a:chExt cx="6305586" cy="384683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830" cy="2907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" name="Group 24"/>
                        <wpg:cNvGrpSpPr/>
                        <wpg:grpSpPr>
                          <a:xfrm>
                            <a:off x="3053751" y="0"/>
                            <a:ext cx="3251835" cy="3846830"/>
                            <a:chOff x="0" y="0"/>
                            <a:chExt cx="3787775" cy="6090218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787775" cy="523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236143"/>
                              <a:ext cx="3787775" cy="85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30A7E2E" id="Group 1" o:spid="_x0000_s1026" style="position:absolute;margin-left:-9.5pt;margin-top:43.1pt;width:496.5pt;height:302.9pt;z-index:251713536" coordsize="63055,384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29578;height:29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">
                  <v:imagedata r:id="rId20" o:title=""/>
                </v:shape>
                <v:group id="Group 24" o:spid="_x0000_s1028" style="position:absolute;left:30537;width:32518;height:38468" coordsize="37877,60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32" o:spid="_x0000_s1029" type="#_x0000_t75" style="position:absolute;width:37877;height:52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">
                    <v:imagedata r:id="rId21" o:title=""/>
                  </v:shape>
                  <v:shape id="Picture 44" o:spid="_x0000_s1030" type="#_x0000_t75" style="position:absolute;top:52361;width:37877;height:8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">
                    <v:imagedata r:id="rId22" o:title=""/>
                  </v:shape>
                </v:group>
                <w10:wrap type="topAndBottom"/>
              </v:group>
            </w:pict>
          </mc:Fallback>
        </mc:AlternateContent>
      </w:r>
      <w:r w:rsidR="00995B4A">
        <w:t>Problem 1</w:t>
      </w:r>
      <w:r w:rsidR="00B118FB">
        <w:t xml:space="preserve"> C and Assembly code                                  ___15</w:t>
      </w:r>
    </w:p>
    <w:p w14:paraId="6B32F191" w14:textId="16BD2EBB" w:rsidR="006251C9" w:rsidRDefault="006251C9" w:rsidP="006251C9">
      <w:pPr>
        <w:pStyle w:val="ListParagraph"/>
        <w:spacing w:before="240" w:after="240" w:line="360" w:lineRule="auto"/>
      </w:pPr>
    </w:p>
    <w:p w14:paraId="34346355" w14:textId="395ACB38" w:rsidR="00995B4A" w:rsidRDefault="00995B4A" w:rsidP="00995B4A">
      <w:pPr>
        <w:pStyle w:val="ListParagraph"/>
        <w:numPr>
          <w:ilvl w:val="0"/>
          <w:numId w:val="38"/>
        </w:numPr>
        <w:spacing w:before="240" w:after="240" w:line="360" w:lineRule="auto"/>
      </w:pPr>
      <w:r>
        <w:t xml:space="preserve">Run </w:t>
      </w:r>
      <w:r w:rsidR="00690494">
        <w:t xml:space="preserve">and analyze </w:t>
      </w:r>
      <w:r>
        <w:t>the following C code and the respec</w:t>
      </w:r>
      <w:r w:rsidR="00690494">
        <w:t xml:space="preserve">tive assembly code. </w:t>
      </w:r>
    </w:p>
    <w:p w14:paraId="72310837" w14:textId="76028266" w:rsidR="006251C9" w:rsidRDefault="006251C9" w:rsidP="006251C9">
      <w:pPr>
        <w:pStyle w:val="ListParagraph"/>
        <w:numPr>
          <w:ilvl w:val="1"/>
          <w:numId w:val="38"/>
        </w:numPr>
        <w:spacing w:before="240" w:after="240" w:line="360" w:lineRule="auto"/>
      </w:pPr>
      <w:r>
        <w:t>Generate the assembly code</w:t>
      </w:r>
    </w:p>
    <w:p w14:paraId="59518521" w14:textId="61EC33F7" w:rsidR="006251C9" w:rsidRDefault="006251C9" w:rsidP="006251C9">
      <w:pPr>
        <w:pStyle w:val="ListParagraph"/>
        <w:numPr>
          <w:ilvl w:val="1"/>
          <w:numId w:val="38"/>
        </w:numPr>
        <w:spacing w:before="240" w:after="240" w:line="360" w:lineRule="auto"/>
      </w:pPr>
      <w:r>
        <w:t>Generate the executable</w:t>
      </w:r>
    </w:p>
    <w:p w14:paraId="3D9263BF" w14:textId="5A3BE290" w:rsidR="006251C9" w:rsidRDefault="006251C9" w:rsidP="006251C9">
      <w:pPr>
        <w:pStyle w:val="ListParagraph"/>
        <w:numPr>
          <w:ilvl w:val="1"/>
          <w:numId w:val="38"/>
        </w:numPr>
        <w:spacing w:before="240" w:after="240" w:line="360" w:lineRule="auto"/>
      </w:pPr>
      <w:r>
        <w:t>Run the program to see the output</w:t>
      </w:r>
    </w:p>
    <w:p w14:paraId="466F9317" w14:textId="05BC4E8C" w:rsidR="006251C9" w:rsidRDefault="006251C9" w:rsidP="006251C9">
      <w:pPr>
        <w:pStyle w:val="ListParagraph"/>
        <w:numPr>
          <w:ilvl w:val="1"/>
          <w:numId w:val="38"/>
        </w:numPr>
        <w:spacing w:before="240" w:after="240" w:line="360" w:lineRule="auto"/>
      </w:pPr>
      <w:r>
        <w:lastRenderedPageBreak/>
        <w:t>Use GDB to Analyze the program</w:t>
      </w:r>
    </w:p>
    <w:p w14:paraId="78B9E859" w14:textId="4E7D0FD7" w:rsidR="001B130E" w:rsidRDefault="00943EDF" w:rsidP="006251C9">
      <w:pPr>
        <w:pStyle w:val="ListParagraph"/>
        <w:numPr>
          <w:ilvl w:val="0"/>
          <w:numId w:val="38"/>
        </w:numPr>
        <w:spacing w:before="240" w:after="240"/>
      </w:pPr>
      <w:r>
        <w:t xml:space="preserve">(5 marks) </w:t>
      </w:r>
      <w:r w:rsidR="00995B4A">
        <w:t xml:space="preserve">In the assembly code </w:t>
      </w:r>
      <w:r>
        <w:t xml:space="preserve">comment the lines identifying </w:t>
      </w:r>
      <w:r w:rsidR="00690494">
        <w:t>the following:</w:t>
      </w:r>
    </w:p>
    <w:p w14:paraId="2A1E3FF7" w14:textId="12EC24C3" w:rsidR="00E63BCE" w:rsidRDefault="00690494" w:rsidP="00FE72FD">
      <w:pPr>
        <w:pStyle w:val="ListParagraph"/>
        <w:numPr>
          <w:ilvl w:val="1"/>
          <w:numId w:val="38"/>
        </w:numPr>
        <w:spacing w:before="240" w:after="240"/>
      </w:pPr>
      <w:r>
        <w:t>Prolog and Epilog</w:t>
      </w:r>
    </w:p>
    <w:p w14:paraId="3BFED3AB" w14:textId="2854B6E5" w:rsidR="00690494" w:rsidRDefault="00690494" w:rsidP="00690494">
      <w:pPr>
        <w:pStyle w:val="ListParagraph"/>
        <w:numPr>
          <w:ilvl w:val="1"/>
          <w:numId w:val="38"/>
        </w:numPr>
        <w:spacing w:before="240" w:after="240"/>
      </w:pPr>
      <w:r>
        <w:t xml:space="preserve">The registers that store the </w:t>
      </w:r>
      <w:r w:rsidRPr="006251C9">
        <w:rPr>
          <w:b/>
        </w:rPr>
        <w:t>counter</w:t>
      </w:r>
      <w:r w:rsidR="006251C9">
        <w:t xml:space="preserve"> and</w:t>
      </w:r>
      <w:r>
        <w:t xml:space="preserve"> </w:t>
      </w:r>
      <w:r w:rsidR="006251C9">
        <w:t xml:space="preserve">variables </w:t>
      </w:r>
      <w:r w:rsidRPr="006251C9">
        <w:rPr>
          <w:b/>
        </w:rPr>
        <w:t>x</w:t>
      </w:r>
      <w:r w:rsidR="006251C9">
        <w:rPr>
          <w:b/>
        </w:rPr>
        <w:t xml:space="preserve">, </w:t>
      </w:r>
      <w:r w:rsidRPr="006251C9">
        <w:rPr>
          <w:b/>
        </w:rPr>
        <w:t>y</w:t>
      </w:r>
    </w:p>
    <w:p w14:paraId="556A0CA7" w14:textId="171FB5AE" w:rsidR="00690494" w:rsidRDefault="00690494" w:rsidP="00690494">
      <w:pPr>
        <w:pStyle w:val="ListParagraph"/>
        <w:numPr>
          <w:ilvl w:val="1"/>
          <w:numId w:val="38"/>
        </w:numPr>
        <w:spacing w:before="240" w:after="240"/>
      </w:pPr>
      <w:r>
        <w:t xml:space="preserve">The registers that store the parameters passed to </w:t>
      </w:r>
      <w:r w:rsidR="006251C9">
        <w:t xml:space="preserve">the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) function </w:t>
      </w:r>
      <w:r w:rsidRPr="006251C9">
        <w:rPr>
          <w:b/>
        </w:rPr>
        <w:t>within the loop</w:t>
      </w:r>
    </w:p>
    <w:p w14:paraId="226C5803" w14:textId="581B3A98" w:rsidR="00690494" w:rsidRDefault="00690494" w:rsidP="00690494">
      <w:pPr>
        <w:pStyle w:val="ListParagraph"/>
        <w:numPr>
          <w:ilvl w:val="1"/>
          <w:numId w:val="38"/>
        </w:numPr>
        <w:spacing w:before="240" w:after="240"/>
      </w:pPr>
      <w:r>
        <w:t>The ins</w:t>
      </w:r>
      <w:r w:rsidR="00943EDF">
        <w:t xml:space="preserve">truction that performs </w:t>
      </w:r>
      <w:r w:rsidR="00943EDF" w:rsidRPr="006251C9">
        <w:rPr>
          <w:b/>
        </w:rPr>
        <w:t>x</w:t>
      </w:r>
      <w:r w:rsidR="006251C9">
        <w:rPr>
          <w:b/>
        </w:rPr>
        <w:t xml:space="preserve"> </w:t>
      </w:r>
      <w:r w:rsidR="00943EDF" w:rsidRPr="006251C9">
        <w:rPr>
          <w:b/>
        </w:rPr>
        <w:t>=</w:t>
      </w:r>
      <w:r w:rsidR="006251C9">
        <w:rPr>
          <w:b/>
        </w:rPr>
        <w:t xml:space="preserve"> </w:t>
      </w:r>
      <w:r w:rsidR="00943EDF" w:rsidRPr="006251C9">
        <w:rPr>
          <w:b/>
        </w:rPr>
        <w:t>y</w:t>
      </w:r>
      <w:r w:rsidR="00943EDF">
        <w:t xml:space="preserve"> </w:t>
      </w:r>
    </w:p>
    <w:p w14:paraId="7AC49EB2" w14:textId="6F9DD608" w:rsidR="00943EDF" w:rsidRDefault="006251C9" w:rsidP="00AC2BBE">
      <w:pPr>
        <w:pStyle w:val="ListParagraph"/>
        <w:numPr>
          <w:ilvl w:val="1"/>
          <w:numId w:val="38"/>
        </w:numPr>
        <w:spacing w:before="240" w:after="240"/>
      </w:pPr>
      <w:r>
        <w:t xml:space="preserve">The </w:t>
      </w:r>
      <w:r w:rsidR="00943EDF">
        <w:t xml:space="preserve">instructions </w:t>
      </w:r>
      <w:r>
        <w:t xml:space="preserve">that </w:t>
      </w:r>
      <w:r w:rsidR="00943EDF">
        <w:t>control the loop</w:t>
      </w:r>
      <w:r w:rsidR="00FC2A26">
        <w:t>?</w:t>
      </w:r>
    </w:p>
    <w:p w14:paraId="49A4D638" w14:textId="3DF9F9A6" w:rsidR="008D3FBC" w:rsidRDefault="00943EDF" w:rsidP="006251C9">
      <w:pPr>
        <w:pStyle w:val="ListParagraph"/>
        <w:numPr>
          <w:ilvl w:val="1"/>
          <w:numId w:val="38"/>
        </w:numPr>
        <w:spacing w:before="240"/>
      </w:pPr>
      <w:r>
        <w:t>Attach the screenshot</w:t>
      </w:r>
      <w:r w:rsidR="006251C9">
        <w:t>s along</w:t>
      </w:r>
      <w:r>
        <w:t xml:space="preserve"> with the commented assembly code</w:t>
      </w:r>
    </w:p>
    <w:p w14:paraId="39EB1FA2" w14:textId="77777777" w:rsidR="006251C9" w:rsidRPr="006251C9" w:rsidRDefault="006251C9" w:rsidP="006251C9"/>
    <w:p w14:paraId="3D28ACA8" w14:textId="1034CCD4" w:rsidR="008D3FBC" w:rsidRDefault="008D3FBC" w:rsidP="008D3FBC">
      <w:pPr>
        <w:pStyle w:val="ListParagraph"/>
        <w:numPr>
          <w:ilvl w:val="0"/>
          <w:numId w:val="38"/>
        </w:numPr>
        <w:spacing w:before="240" w:after="240"/>
      </w:pPr>
      <w:r>
        <w:t>(10 marks) Modify the C code and respective assembly code to perform the following:</w:t>
      </w:r>
    </w:p>
    <w:p w14:paraId="57AED32B" w14:textId="53676BB5" w:rsidR="008D3FBC" w:rsidRDefault="008D3FBC" w:rsidP="008D3FBC">
      <w:pPr>
        <w:pStyle w:val="ListParagraph"/>
        <w:numPr>
          <w:ilvl w:val="1"/>
          <w:numId w:val="38"/>
        </w:numPr>
        <w:spacing w:before="240" w:after="240"/>
      </w:pPr>
      <w:r>
        <w:t xml:space="preserve">Ask user for number to calculate Fibonacci Series </w:t>
      </w:r>
    </w:p>
    <w:p w14:paraId="468AACC5" w14:textId="05A0277D" w:rsidR="008D3FBC" w:rsidRDefault="008D3FBC" w:rsidP="008D3FBC">
      <w:pPr>
        <w:pStyle w:val="ListParagraph"/>
        <w:numPr>
          <w:ilvl w:val="1"/>
          <w:numId w:val="38"/>
        </w:numPr>
        <w:spacing w:before="240" w:after="240"/>
      </w:pPr>
      <w:r>
        <w:t xml:space="preserve">Use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) function to read input from STDIN. </w:t>
      </w:r>
    </w:p>
    <w:p w14:paraId="5C748ABD" w14:textId="2C298EBD" w:rsidR="008D3FBC" w:rsidRDefault="008D3FBC" w:rsidP="008D3FBC">
      <w:pPr>
        <w:pStyle w:val="ListParagraph"/>
        <w:numPr>
          <w:ilvl w:val="1"/>
          <w:numId w:val="38"/>
        </w:numPr>
        <w:spacing w:before="240" w:after="240"/>
      </w:pPr>
      <w:r>
        <w:t xml:space="preserve">Use </w:t>
      </w:r>
      <w:proofErr w:type="gramStart"/>
      <w:r>
        <w:t>section .</w:t>
      </w:r>
      <w:proofErr w:type="spellStart"/>
      <w:r>
        <w:t>bss</w:t>
      </w:r>
      <w:proofErr w:type="spellEnd"/>
      <w:proofErr w:type="gramEnd"/>
      <w:r>
        <w:t xml:space="preserve">  with a variable that will store the input read from STDIN</w:t>
      </w:r>
    </w:p>
    <w:p w14:paraId="7DFB491A" w14:textId="15F49C6F" w:rsidR="008D3FBC" w:rsidRDefault="008D3FBC" w:rsidP="008D3FBC">
      <w:pPr>
        <w:pStyle w:val="ListParagraph"/>
        <w:numPr>
          <w:ilvl w:val="1"/>
          <w:numId w:val="38"/>
        </w:numPr>
        <w:spacing w:before="240" w:after="240"/>
      </w:pPr>
      <w:r>
        <w:t xml:space="preserve">Replace the for loop with a while loop </w:t>
      </w:r>
    </w:p>
    <w:p w14:paraId="2C305F7C" w14:textId="4CF55EAB" w:rsidR="008D3FBC" w:rsidRDefault="008D3FBC" w:rsidP="008D3FBC">
      <w:pPr>
        <w:pStyle w:val="ListParagraph"/>
        <w:numPr>
          <w:ilvl w:val="1"/>
          <w:numId w:val="38"/>
        </w:numPr>
        <w:spacing w:before="240" w:after="240"/>
      </w:pPr>
      <w:r>
        <w:t>Submit a screenshot of the modified C code and the respective assembly code as well as the results after execution.</w:t>
      </w:r>
    </w:p>
    <w:p w14:paraId="7C3DB323" w14:textId="77777777" w:rsidR="005B1B52" w:rsidRDefault="005B1B52" w:rsidP="005B1B52">
      <w:pPr>
        <w:spacing w:before="240" w:after="240"/>
      </w:pPr>
    </w:p>
    <w:p w14:paraId="41BCC63A" w14:textId="4014BF04" w:rsidR="00AB03A4" w:rsidRDefault="00AB03A4" w:rsidP="00AB03A4">
      <w:pPr>
        <w:pStyle w:val="Heading1"/>
      </w:pPr>
      <w:r>
        <w:t xml:space="preserve">Problem </w:t>
      </w:r>
      <w:bookmarkEnd w:id="6"/>
      <w:bookmarkEnd w:id="7"/>
      <w:r w:rsidR="00995B4A">
        <w:t>2</w:t>
      </w:r>
      <w:r w:rsidR="00B118FB">
        <w:t xml:space="preserve">   </w:t>
      </w:r>
      <w:r w:rsidR="00B176BA">
        <w:t>Convert Assembly into C cod</w:t>
      </w:r>
      <w:r w:rsidR="00B176BA">
        <w:softHyphen/>
      </w:r>
      <w:r w:rsidR="005B7054">
        <w:t>e              ____10</w:t>
      </w:r>
    </w:p>
    <w:p w14:paraId="020D6548" w14:textId="2E8FE16B" w:rsidR="00AB03A4" w:rsidRDefault="00AB03A4" w:rsidP="008D3FBC">
      <w:pPr>
        <w:pStyle w:val="ListParagraph"/>
        <w:numPr>
          <w:ilvl w:val="0"/>
          <w:numId w:val="38"/>
        </w:numPr>
        <w:spacing w:before="240" w:after="240" w:line="360" w:lineRule="auto"/>
      </w:pPr>
      <w:r>
        <w:t>Y</w:t>
      </w:r>
      <w:bookmarkEnd w:id="8"/>
      <w:r>
        <w:t xml:space="preserve">ou are provided with the assembly code on </w:t>
      </w:r>
      <w:r w:rsidR="00AD48FC">
        <w:t xml:space="preserve">the </w:t>
      </w:r>
      <w:r>
        <w:t>page</w:t>
      </w:r>
      <w:r w:rsidR="00AD48FC">
        <w:t xml:space="preserve"> below</w:t>
      </w:r>
      <w:r>
        <w:t xml:space="preserve">. You will need to take the code and convert it to </w:t>
      </w:r>
      <w:proofErr w:type="spellStart"/>
      <w:proofErr w:type="gramStart"/>
      <w:r>
        <w:t>it’s</w:t>
      </w:r>
      <w:proofErr w:type="spellEnd"/>
      <w:proofErr w:type="gramEnd"/>
      <w:r>
        <w:t xml:space="preserve"> C language equivalent.</w:t>
      </w:r>
      <w:r w:rsidR="00893A66">
        <w:t xml:space="preserve"> </w:t>
      </w:r>
    </w:p>
    <w:p w14:paraId="7A26C4A7" w14:textId="175A8D3F" w:rsidR="00893A66" w:rsidRDefault="001B16E0" w:rsidP="008D3FBC">
      <w:pPr>
        <w:pStyle w:val="ListParagraph"/>
        <w:numPr>
          <w:ilvl w:val="0"/>
          <w:numId w:val="38"/>
        </w:numPr>
        <w:spacing w:before="240" w:after="240" w:line="360" w:lineRule="auto"/>
      </w:pPr>
      <w:r>
        <w:t>There are errors in the code. It could be extra instructions or missing instructions. Use the debugger for troubleshooting</w:t>
      </w:r>
      <w:r w:rsidR="005B7054">
        <w:t xml:space="preserve">. Provide a report of the errors </w:t>
      </w:r>
      <w:r w:rsidR="005B1B52">
        <w:t xml:space="preserve">you </w:t>
      </w:r>
      <w:r w:rsidR="005B7054">
        <w:t>found</w:t>
      </w:r>
      <w:r w:rsidR="005B1B52">
        <w:t>.</w:t>
      </w:r>
      <w:r>
        <w:t xml:space="preserve"> </w:t>
      </w:r>
      <w:r w:rsidR="00893A66">
        <w:t xml:space="preserve"> </w:t>
      </w:r>
    </w:p>
    <w:p w14:paraId="4E0F8E7B" w14:textId="5E1CEF58" w:rsidR="00D87E7C" w:rsidRDefault="00D87E7C" w:rsidP="008D3FBC">
      <w:pPr>
        <w:pStyle w:val="ListParagraph"/>
        <w:numPr>
          <w:ilvl w:val="0"/>
          <w:numId w:val="38"/>
        </w:numPr>
        <w:spacing w:before="240" w:after="240"/>
      </w:pPr>
      <w:r>
        <w:t xml:space="preserve">Types </w:t>
      </w:r>
      <w:r w:rsidR="003606B3">
        <w:t xml:space="preserve">of errors </w:t>
      </w:r>
      <w:r>
        <w:t xml:space="preserve">include </w:t>
      </w:r>
      <w:r w:rsidR="005B1B52">
        <w:t>problems with</w:t>
      </w:r>
      <w:r w:rsidR="003606B3">
        <w:t xml:space="preserve"> </w:t>
      </w:r>
      <w:r>
        <w:t>how the stack</w:t>
      </w:r>
      <w:r w:rsidR="003606B3">
        <w:t xml:space="preserve"> pointer or stack frame</w:t>
      </w:r>
      <w:r>
        <w:t xml:space="preserve"> is </w:t>
      </w:r>
      <w:r w:rsidR="003606B3">
        <w:t>being manipulated.</w:t>
      </w:r>
      <w:r w:rsidR="005B1B52">
        <w:t xml:space="preserve"> Possibly the values being placed on the stack are in the wrong order.</w:t>
      </w:r>
    </w:p>
    <w:p w14:paraId="7701AEBA" w14:textId="64079435" w:rsidR="003606B3" w:rsidRPr="001B16E0" w:rsidRDefault="003606B3" w:rsidP="008D3FBC">
      <w:pPr>
        <w:pStyle w:val="ListParagraph"/>
        <w:numPr>
          <w:ilvl w:val="0"/>
          <w:numId w:val="38"/>
        </w:numPr>
        <w:spacing w:before="240" w:after="240"/>
      </w:pPr>
      <w:r>
        <w:t>The program should print</w:t>
      </w:r>
      <w:r w:rsidR="005B1B52">
        <w:t xml:space="preserve"> (</w:t>
      </w:r>
      <w:r w:rsidR="005B1B52" w:rsidRPr="005B1B52">
        <w:rPr>
          <w:b/>
          <w:i/>
          <w:color w:val="4F81BD" w:themeColor="accent1"/>
          <w:sz w:val="20"/>
        </w:rPr>
        <w:t xml:space="preserve">It is more important </w:t>
      </w:r>
      <w:r w:rsidR="005B1B52">
        <w:rPr>
          <w:b/>
          <w:i/>
          <w:color w:val="4F81BD" w:themeColor="accent1"/>
          <w:sz w:val="20"/>
        </w:rPr>
        <w:t xml:space="preserve">for </w:t>
      </w:r>
      <w:r w:rsidR="005B1B52" w:rsidRPr="005B1B52">
        <w:rPr>
          <w:b/>
          <w:i/>
          <w:color w:val="4F81BD" w:themeColor="accent1"/>
          <w:sz w:val="20"/>
        </w:rPr>
        <w:t>you understand the flow of the program and less so on getting the exact output</w:t>
      </w:r>
      <w:r w:rsidR="005B1B52">
        <w:t>)</w:t>
      </w:r>
      <w:r>
        <w:t xml:space="preserve">: </w:t>
      </w:r>
      <w:r w:rsidRPr="003606B3">
        <w:rPr>
          <w:color w:val="C00000"/>
          <w:highlight w:val="yellow"/>
        </w:rPr>
        <w:t>My answer i</w:t>
      </w:r>
      <w:r w:rsidR="00E81C5D">
        <w:rPr>
          <w:color w:val="C00000"/>
          <w:highlight w:val="yellow"/>
        </w:rPr>
        <w:t>s</w:t>
      </w:r>
      <w:r w:rsidRPr="003606B3">
        <w:rPr>
          <w:color w:val="C00000"/>
          <w:highlight w:val="yellow"/>
        </w:rPr>
        <w:t xml:space="preserve"> &gt;&gt; Dec: 70 Hex: 0x46</w:t>
      </w:r>
    </w:p>
    <w:p w14:paraId="1C8A7048" w14:textId="77777777" w:rsidR="001B16E0" w:rsidRDefault="001B16E0" w:rsidP="001B16E0">
      <w:pPr>
        <w:pStyle w:val="ListParagraph"/>
        <w:numPr>
          <w:ilvl w:val="0"/>
          <w:numId w:val="38"/>
        </w:numPr>
        <w:spacing w:before="240" w:after="240"/>
      </w:pPr>
      <w:r>
        <w:t>Submit a screenshot of the C code as well as the output of the program after execution.</w:t>
      </w:r>
    </w:p>
    <w:p w14:paraId="65410181" w14:textId="62C9C92B" w:rsidR="003606B3" w:rsidRPr="005B1B52" w:rsidRDefault="003606B3" w:rsidP="008D3FBC">
      <w:pPr>
        <w:pStyle w:val="ListParagraph"/>
        <w:numPr>
          <w:ilvl w:val="0"/>
          <w:numId w:val="38"/>
        </w:numPr>
        <w:spacing w:before="240" w:after="240"/>
        <w:rPr>
          <w:color w:val="C0504D" w:themeColor="accent2"/>
          <w:sz w:val="28"/>
        </w:rPr>
      </w:pPr>
      <w:r w:rsidRPr="005B1B52">
        <w:rPr>
          <w:b/>
          <w:color w:val="C0504D" w:themeColor="accent2"/>
          <w:sz w:val="28"/>
          <w:highlight w:val="yellow"/>
          <w:u w:val="single"/>
        </w:rPr>
        <w:t>DO NOT</w:t>
      </w:r>
      <w:r w:rsidRPr="005B1B52">
        <w:rPr>
          <w:color w:val="C0504D" w:themeColor="accent2"/>
          <w:sz w:val="28"/>
        </w:rPr>
        <w:t xml:space="preserve"> hard code the output string.</w:t>
      </w:r>
    </w:p>
    <w:p w14:paraId="3B837C75" w14:textId="6BC13CEE" w:rsidR="00893A66" w:rsidRDefault="0071549B" w:rsidP="00893A66">
      <w:pPr>
        <w:spacing w:before="240" w:after="240"/>
      </w:pPr>
      <w:r w:rsidRPr="0071549B">
        <w:rPr>
          <w:b/>
        </w:rPr>
        <w:t>HINT</w:t>
      </w:r>
      <w:r>
        <w:t xml:space="preserve">: It may be helpful to draw a stack diagram to get a layout of the values and confirm that the values are as expected. </w:t>
      </w:r>
    </w:p>
    <w:p w14:paraId="6F4B5CA9" w14:textId="53F905CA" w:rsidR="005B1B52" w:rsidRPr="00C323C0" w:rsidRDefault="005B1B52" w:rsidP="00893A66">
      <w:pPr>
        <w:spacing w:before="240" w:after="240"/>
      </w:pPr>
      <w:r w:rsidRPr="005B1B52">
        <w:rPr>
          <w:b/>
        </w:rPr>
        <w:t>Note</w:t>
      </w:r>
      <w:r>
        <w:t xml:space="preserve">: There are tools available to convert images with text in it, to get a decent text document representation that saves some typing. If you use such a program </w:t>
      </w:r>
      <w:r w:rsidRPr="005B1B52">
        <w:rPr>
          <w:b/>
          <w:sz w:val="28"/>
        </w:rPr>
        <w:t>confirm</w:t>
      </w:r>
      <w:r w:rsidRPr="005B1B52">
        <w:rPr>
          <w:sz w:val="28"/>
        </w:rPr>
        <w:t xml:space="preserve"> </w:t>
      </w:r>
      <w:r>
        <w:t>that the output is correct.</w:t>
      </w:r>
    </w:p>
    <w:p w14:paraId="09518EA1" w14:textId="5D819CB0" w:rsidR="005B7054" w:rsidRDefault="005B1B52">
      <w:pPr>
        <w:spacing w:line="240" w:lineRule="auto"/>
      </w:pPr>
      <w:bookmarkStart w:id="9" w:name="_Toc46175491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064E76D" wp14:editId="2A619B4F">
                <wp:simplePos x="0" y="0"/>
                <wp:positionH relativeFrom="column">
                  <wp:posOffset>0</wp:posOffset>
                </wp:positionH>
                <wp:positionV relativeFrom="paragraph">
                  <wp:posOffset>1725</wp:posOffset>
                </wp:positionV>
                <wp:extent cx="3449955" cy="6149005"/>
                <wp:effectExtent l="0" t="0" r="0" b="4445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9955" cy="6149005"/>
                          <a:chOff x="0" y="0"/>
                          <a:chExt cx="3449955" cy="614900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45125"/>
                            <a:ext cx="3449955" cy="3103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995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B9C2F9" id="Group 12" o:spid="_x0000_s1026" style="position:absolute;margin-left:0;margin-top:.15pt;width:271.65pt;height:484.15pt;z-index:251716608" coordsize="34499,61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">
                <v:shape id="Picture 10" o:spid="_x0000_s1027" type="#_x0000_t75" style="position:absolute;top:30451;width:34499;height:3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">
                  <v:imagedata r:id="rId25" o:title=""/>
                </v:shape>
                <v:shape id="Picture 9" o:spid="_x0000_s1028" type="#_x0000_t75" style="position:absolute;width:34499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">
                  <v:imagedata r:id="rId26" o:title=""/>
                </v:shape>
                <w10:wrap type="square"/>
              </v:group>
            </w:pict>
          </mc:Fallback>
        </mc:AlternateContent>
      </w:r>
    </w:p>
    <w:p w14:paraId="7A3EC166" w14:textId="70C41A7B" w:rsidR="005B7054" w:rsidRDefault="005B7054">
      <w:pPr>
        <w:spacing w:line="240" w:lineRule="auto"/>
        <w:rPr>
          <w:b/>
          <w:bCs/>
          <w:sz w:val="32"/>
          <w:szCs w:val="32"/>
        </w:rPr>
      </w:pPr>
      <w:r>
        <w:br w:type="page"/>
      </w:r>
    </w:p>
    <w:p w14:paraId="0FF50A21" w14:textId="76F0E354" w:rsidR="00893A66" w:rsidRDefault="00893A66" w:rsidP="00893A66">
      <w:pPr>
        <w:pStyle w:val="Heading1"/>
      </w:pPr>
      <w:r>
        <w:lastRenderedPageBreak/>
        <w:t xml:space="preserve">Problem </w:t>
      </w:r>
      <w:bookmarkEnd w:id="9"/>
      <w:r w:rsidR="00FC2A26">
        <w:t>3</w:t>
      </w:r>
      <w:r w:rsidR="005B7054">
        <w:t xml:space="preserve"> Convert Assembly code to C                     ____10</w:t>
      </w:r>
    </w:p>
    <w:p w14:paraId="469254F3" w14:textId="040499BC" w:rsidR="00893A66" w:rsidRDefault="00893A66" w:rsidP="00893A66">
      <w:pPr>
        <w:pStyle w:val="ListParagraph"/>
        <w:numPr>
          <w:ilvl w:val="0"/>
          <w:numId w:val="39"/>
        </w:numPr>
        <w:spacing w:before="240" w:after="240" w:line="360" w:lineRule="auto"/>
      </w:pPr>
      <w:r>
        <w:t xml:space="preserve">You are provided with the assembly code on </w:t>
      </w:r>
      <w:r w:rsidR="002A125B">
        <w:t xml:space="preserve">the following </w:t>
      </w:r>
      <w:r>
        <w:t xml:space="preserve">page. You will need to take the code and convert it to </w:t>
      </w:r>
      <w:proofErr w:type="spellStart"/>
      <w:proofErr w:type="gramStart"/>
      <w:r>
        <w:t>it’s</w:t>
      </w:r>
      <w:proofErr w:type="spellEnd"/>
      <w:proofErr w:type="gramEnd"/>
      <w:r>
        <w:t xml:space="preserve"> C language equivalent. </w:t>
      </w:r>
    </w:p>
    <w:p w14:paraId="56988D53" w14:textId="3A59AC55" w:rsidR="005842F5" w:rsidRDefault="005842F5" w:rsidP="00893A66">
      <w:pPr>
        <w:pStyle w:val="ListParagraph"/>
        <w:numPr>
          <w:ilvl w:val="0"/>
          <w:numId w:val="39"/>
        </w:numPr>
        <w:spacing w:before="240" w:after="240" w:line="360" w:lineRule="auto"/>
      </w:pPr>
      <w:r>
        <w:t>There are a few problems with the code that you will</w:t>
      </w:r>
      <w:r w:rsidR="0071549B">
        <w:t xml:space="preserve"> need</w:t>
      </w:r>
      <w:r w:rsidR="00204351">
        <w:t xml:space="preserve"> to debug to resolve. </w:t>
      </w:r>
      <w:r>
        <w:t xml:space="preserve">You will report on what those errors are </w:t>
      </w:r>
      <w:r w:rsidR="005C0D77">
        <w:t>(</w:t>
      </w:r>
      <w:proofErr w:type="spellStart"/>
      <w:r w:rsidR="005C0D77">
        <w:t>eg</w:t>
      </w:r>
      <w:proofErr w:type="spellEnd"/>
      <w:r w:rsidR="005C0D77">
        <w:t xml:space="preserve"> </w:t>
      </w:r>
      <w:r w:rsidR="005C0D77" w:rsidRPr="005C0D77">
        <w:rPr>
          <w:b/>
        </w:rPr>
        <w:t xml:space="preserve">extra </w:t>
      </w:r>
      <w:r w:rsidR="005C0D77">
        <w:rPr>
          <w:b/>
        </w:rPr>
        <w:t xml:space="preserve">or </w:t>
      </w:r>
      <w:r w:rsidR="005C0D77" w:rsidRPr="005C0D77">
        <w:rPr>
          <w:b/>
        </w:rPr>
        <w:t>unnecessary code added</w:t>
      </w:r>
      <w:r w:rsidR="00204351">
        <w:rPr>
          <w:b/>
        </w:rPr>
        <w:t xml:space="preserve"> or missing code</w:t>
      </w:r>
      <w:r w:rsidR="005C0D77">
        <w:t xml:space="preserve">) </w:t>
      </w:r>
      <w:r>
        <w:t>and which function the errors were found in.</w:t>
      </w:r>
      <w:r w:rsidR="00204351">
        <w:t xml:space="preserve"> </w:t>
      </w:r>
    </w:p>
    <w:p w14:paraId="020F3070" w14:textId="6CA9120E" w:rsidR="005842F5" w:rsidRDefault="005842F5" w:rsidP="005842F5">
      <w:pPr>
        <w:pStyle w:val="ListParagraph"/>
        <w:numPr>
          <w:ilvl w:val="1"/>
          <w:numId w:val="39"/>
        </w:numPr>
        <w:spacing w:before="240" w:after="240" w:line="360" w:lineRule="auto"/>
      </w:pPr>
      <w:r>
        <w:rPr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2E94EDB" wp14:editId="37C167E4">
                <wp:simplePos x="0" y="0"/>
                <wp:positionH relativeFrom="column">
                  <wp:posOffset>1782445</wp:posOffset>
                </wp:positionH>
                <wp:positionV relativeFrom="paragraph">
                  <wp:posOffset>422910</wp:posOffset>
                </wp:positionV>
                <wp:extent cx="3872230" cy="1404620"/>
                <wp:effectExtent l="0" t="0" r="13970" b="1778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223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FF2EC" w14:textId="32485204" w:rsidR="005842F5" w:rsidRDefault="005842F5" w:rsidP="005842F5">
                            <w:r>
                              <w:t>Entered Main</w:t>
                            </w:r>
                          </w:p>
                          <w:p w14:paraId="2D872A91" w14:textId="77777777" w:rsidR="005842F5" w:rsidRDefault="005842F5" w:rsidP="005842F5">
                            <w:r>
                              <w:t>Entering function1</w:t>
                            </w:r>
                          </w:p>
                          <w:p w14:paraId="3578C68E" w14:textId="3E8A79CE" w:rsidR="005842F5" w:rsidRDefault="005842F5" w:rsidP="005842F5">
                            <w:r>
                              <w:t xml:space="preserve">First value: </w:t>
                            </w:r>
                            <w:proofErr w:type="spellStart"/>
                            <w:r w:rsidRPr="005842F5">
                              <w:rPr>
                                <w:b/>
                                <w:color w:val="FF0000"/>
                                <w:highlight w:val="yellow"/>
                              </w:rPr>
                              <w:t>yyyyy</w:t>
                            </w:r>
                            <w:proofErr w:type="spellEnd"/>
                            <w:r>
                              <w:t xml:space="preserve"> + second </w:t>
                            </w:r>
                            <w:proofErr w:type="spellStart"/>
                            <w:r>
                              <w:t>val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 w:rsidRPr="005842F5">
                              <w:rPr>
                                <w:b/>
                                <w:color w:val="FF0000"/>
                                <w:highlight w:val="yellow"/>
                              </w:rPr>
                              <w:t>xxxxx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 w:rsidRPr="005842F5">
                              <w:rPr>
                                <w:b/>
                                <w:color w:val="FF0000"/>
                                <w:highlight w:val="yellow"/>
                              </w:rPr>
                              <w:t>zzzzz</w:t>
                            </w:r>
                            <w:proofErr w:type="spellEnd"/>
                          </w:p>
                          <w:p w14:paraId="61727D51" w14:textId="4EA1DA80" w:rsidR="005842F5" w:rsidRDefault="005842F5" w:rsidP="005842F5">
                            <w:r>
                              <w:t>Exiting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E94EDB" id="Text Box 2" o:spid="_x0000_s1032" type="#_x0000_t202" style="position:absolute;left:0;text-align:left;margin-left:140.35pt;margin-top:33.3pt;width:304.9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" fillcolor="#c6d9f1 [671]">
                <v:textbox style="mso-fit-shape-to-text:t">
                  <w:txbxContent>
                    <w:p w14:paraId="3F2FF2EC" w14:textId="32485204" w:rsidR="005842F5" w:rsidRDefault="005842F5" w:rsidP="005842F5">
                      <w:r>
                        <w:t>Entered Main</w:t>
                      </w:r>
                    </w:p>
                    <w:p w14:paraId="2D872A91" w14:textId="77777777" w:rsidR="005842F5" w:rsidRDefault="005842F5" w:rsidP="005842F5">
                      <w:r>
                        <w:t>Entering function1</w:t>
                      </w:r>
                    </w:p>
                    <w:p w14:paraId="3578C68E" w14:textId="3E8A79CE" w:rsidR="005842F5" w:rsidRDefault="005842F5" w:rsidP="005842F5">
                      <w:r>
                        <w:t xml:space="preserve">First value: </w:t>
                      </w:r>
                      <w:proofErr w:type="spellStart"/>
                      <w:r w:rsidRPr="005842F5">
                        <w:rPr>
                          <w:b/>
                          <w:color w:val="FF0000"/>
                          <w:highlight w:val="yellow"/>
                        </w:rPr>
                        <w:t>yyyyy</w:t>
                      </w:r>
                      <w:proofErr w:type="spellEnd"/>
                      <w:r>
                        <w:t xml:space="preserve"> + second </w:t>
                      </w:r>
                      <w:proofErr w:type="spellStart"/>
                      <w:r>
                        <w:t>val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 w:rsidRPr="005842F5">
                        <w:rPr>
                          <w:b/>
                          <w:color w:val="FF0000"/>
                          <w:highlight w:val="yellow"/>
                        </w:rPr>
                        <w:t>xxxxx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 w:rsidRPr="005842F5">
                        <w:rPr>
                          <w:b/>
                          <w:color w:val="FF0000"/>
                          <w:highlight w:val="yellow"/>
                        </w:rPr>
                        <w:t>zzzzz</w:t>
                      </w:r>
                      <w:proofErr w:type="spellEnd"/>
                    </w:p>
                    <w:p w14:paraId="61727D51" w14:textId="4EA1DA80" w:rsidR="005842F5" w:rsidRDefault="005842F5" w:rsidP="005842F5">
                      <w:r>
                        <w:t>Exiting program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The program should print the following output:</w:t>
      </w:r>
    </w:p>
    <w:p w14:paraId="76D1DA9F" w14:textId="2BA2FC8A" w:rsidR="00893A66" w:rsidRDefault="005842F5" w:rsidP="005842F5">
      <w:pPr>
        <w:pStyle w:val="ListParagraph"/>
        <w:spacing w:before="240" w:after="240" w:line="360" w:lineRule="auto"/>
        <w:ind w:left="1440"/>
      </w:pPr>
      <w:r>
        <w:t xml:space="preserve">The values </w:t>
      </w:r>
      <w:proofErr w:type="spellStart"/>
      <w:r>
        <w:t>xxxxx</w:t>
      </w:r>
      <w:proofErr w:type="spellEnd"/>
      <w:r>
        <w:t xml:space="preserve">, </w:t>
      </w:r>
      <w:proofErr w:type="spellStart"/>
      <w:r>
        <w:t>yyyyy</w:t>
      </w:r>
      <w:proofErr w:type="spellEnd"/>
      <w:r>
        <w:t xml:space="preserve"> and </w:t>
      </w:r>
      <w:proofErr w:type="spellStart"/>
      <w:r>
        <w:t>zzzzz</w:t>
      </w:r>
      <w:proofErr w:type="spellEnd"/>
      <w:r>
        <w:t xml:space="preserve"> are not the actual values. They are placeholders.</w:t>
      </w:r>
    </w:p>
    <w:p w14:paraId="3CE25E44" w14:textId="77777777" w:rsidR="005842F5" w:rsidRDefault="005842F5" w:rsidP="00893A66">
      <w:pPr>
        <w:pStyle w:val="ListParagraph"/>
        <w:numPr>
          <w:ilvl w:val="0"/>
          <w:numId w:val="39"/>
        </w:numPr>
        <w:spacing w:before="240" w:after="240"/>
      </w:pPr>
      <w:r>
        <w:t>You will submit the following:</w:t>
      </w:r>
    </w:p>
    <w:p w14:paraId="17F27476" w14:textId="77777777" w:rsidR="005842F5" w:rsidRDefault="005842F5" w:rsidP="005842F5">
      <w:pPr>
        <w:pStyle w:val="ListParagraph"/>
        <w:numPr>
          <w:ilvl w:val="1"/>
          <w:numId w:val="39"/>
        </w:numPr>
        <w:spacing w:before="240" w:after="240"/>
      </w:pPr>
      <w:r>
        <w:t>An explanation of what you did to make the program work.</w:t>
      </w:r>
    </w:p>
    <w:p w14:paraId="59D8844B" w14:textId="77777777" w:rsidR="008038CA" w:rsidRDefault="005842F5" w:rsidP="00FA018E">
      <w:pPr>
        <w:pStyle w:val="ListParagraph"/>
        <w:numPr>
          <w:ilvl w:val="1"/>
          <w:numId w:val="39"/>
        </w:numPr>
        <w:spacing w:before="240" w:after="240" w:line="240" w:lineRule="auto"/>
      </w:pPr>
      <w:r>
        <w:t xml:space="preserve">A </w:t>
      </w:r>
      <w:r w:rsidR="00893A66">
        <w:t>screenshot of the C code as well as the output of the program after execution.</w:t>
      </w:r>
    </w:p>
    <w:p w14:paraId="1127BA1B" w14:textId="77777777" w:rsidR="00485ADD" w:rsidRDefault="005842F5" w:rsidP="008038CA">
      <w:pPr>
        <w:spacing w:before="240" w:after="240" w:line="240" w:lineRule="auto"/>
        <w:rPr>
          <w:noProof/>
          <w:lang w:val="en-CA" w:eastAsia="en-CA"/>
        </w:rPr>
      </w:pPr>
      <w:r>
        <w:br w:type="page"/>
      </w:r>
    </w:p>
    <w:p w14:paraId="48423094" w14:textId="77777777" w:rsidR="005B1B52" w:rsidRPr="00C323C0" w:rsidRDefault="005B1B52" w:rsidP="005B1B52">
      <w:pPr>
        <w:spacing w:before="240" w:after="240"/>
      </w:pPr>
      <w:r w:rsidRPr="005B1B52">
        <w:rPr>
          <w:b/>
        </w:rPr>
        <w:lastRenderedPageBreak/>
        <w:t>Note</w:t>
      </w:r>
      <w:r>
        <w:t xml:space="preserve">: There are tools available to convert images with text in it, to get a decent text document representation that saves some typing. If you use such a program </w:t>
      </w:r>
      <w:r w:rsidRPr="005B1B52">
        <w:rPr>
          <w:b/>
          <w:sz w:val="28"/>
        </w:rPr>
        <w:t>confirm</w:t>
      </w:r>
      <w:r w:rsidRPr="005B1B52">
        <w:rPr>
          <w:sz w:val="28"/>
        </w:rPr>
        <w:t xml:space="preserve"> </w:t>
      </w:r>
      <w:r>
        <w:t>that the output is correct.</w:t>
      </w:r>
    </w:p>
    <w:p w14:paraId="2749760A" w14:textId="77777777" w:rsidR="005B1B52" w:rsidRDefault="005B1B52" w:rsidP="008038CA">
      <w:pPr>
        <w:spacing w:before="240" w:after="240" w:line="240" w:lineRule="auto"/>
        <w:rPr>
          <w:noProof/>
          <w:lang w:val="en-CA" w:eastAsia="en-CA"/>
        </w:rPr>
      </w:pPr>
    </w:p>
    <w:p w14:paraId="67B094A2" w14:textId="307583AE" w:rsidR="00485ADD" w:rsidRDefault="00485ADD" w:rsidP="008038CA">
      <w:pPr>
        <w:spacing w:before="240" w:after="240" w:line="240" w:lineRule="auto"/>
        <w:rPr>
          <w:noProof/>
          <w:lang w:val="en-CA" w:eastAsia="en-CA"/>
        </w:rPr>
      </w:pPr>
      <w:r>
        <w:rPr>
          <w:noProof/>
          <w:lang w:val="en-CA" w:eastAsia="en-CA"/>
        </w:rPr>
        <w:drawing>
          <wp:inline distT="0" distB="0" distL="0" distR="0" wp14:anchorId="2EBE88B0" wp14:editId="37D1D90B">
            <wp:extent cx="3668170" cy="5331125"/>
            <wp:effectExtent l="0" t="0" r="889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104" cy="536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0161" w14:textId="3C1B5F5F" w:rsidR="00893A66" w:rsidRDefault="00204351" w:rsidP="008038CA">
      <w:pPr>
        <w:spacing w:before="240" w:after="240" w:line="240" w:lineRule="auto"/>
      </w:pPr>
      <w:r>
        <w:rPr>
          <w:noProof/>
          <w:lang w:val="en-CA" w:eastAsia="en-CA"/>
        </w:rPr>
        <w:lastRenderedPageBreak/>
        <w:drawing>
          <wp:inline distT="0" distB="0" distL="0" distR="0" wp14:anchorId="17B4B3A2" wp14:editId="6DAADEFB">
            <wp:extent cx="4041335" cy="47272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35" cy="472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02F6" w14:textId="1932964F" w:rsidR="00A2776B" w:rsidRDefault="008038CA">
      <w:pPr>
        <w:spacing w:line="240" w:lineRule="auto"/>
        <w:rPr>
          <w:b/>
          <w:bCs/>
          <w:sz w:val="32"/>
          <w:szCs w:val="32"/>
        </w:rPr>
      </w:pPr>
      <w:bookmarkStart w:id="10" w:name="_Toc46175492"/>
      <w:r>
        <w:rPr>
          <w:noProof/>
          <w:lang w:val="en-CA" w:eastAsia="en-CA"/>
        </w:rPr>
        <w:lastRenderedPageBreak/>
        <w:drawing>
          <wp:inline distT="0" distB="0" distL="0" distR="0" wp14:anchorId="2B988625" wp14:editId="5B7461E5">
            <wp:extent cx="4918443" cy="488255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97" cy="49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76B">
        <w:br w:type="page"/>
      </w:r>
    </w:p>
    <w:p w14:paraId="7E79D470" w14:textId="0C1313B1" w:rsidR="005842F5" w:rsidRDefault="005842F5" w:rsidP="0049253E">
      <w:pPr>
        <w:pStyle w:val="Heading1"/>
        <w:spacing w:before="0"/>
      </w:pPr>
      <w:r>
        <w:lastRenderedPageBreak/>
        <w:t xml:space="preserve">Problem </w:t>
      </w:r>
      <w:bookmarkEnd w:id="10"/>
      <w:r w:rsidR="00FC2A26">
        <w:t>4</w:t>
      </w:r>
      <w:r w:rsidR="00804D1E">
        <w:t xml:space="preserve"> Convert A</w:t>
      </w:r>
      <w:r w:rsidR="00EC51FC">
        <w:t xml:space="preserve">ssembly </w:t>
      </w:r>
      <w:r w:rsidR="00804D1E">
        <w:t xml:space="preserve">code </w:t>
      </w:r>
      <w:r w:rsidR="00EC51FC">
        <w:t>to C                       ___/10</w:t>
      </w:r>
    </w:p>
    <w:p w14:paraId="22D7D5BC" w14:textId="752C1617" w:rsidR="005842F5" w:rsidRDefault="005842F5" w:rsidP="005842F5">
      <w:pPr>
        <w:pStyle w:val="ListParagraph"/>
        <w:numPr>
          <w:ilvl w:val="0"/>
          <w:numId w:val="40"/>
        </w:numPr>
        <w:spacing w:before="240" w:after="240" w:line="360" w:lineRule="auto"/>
      </w:pPr>
      <w:r>
        <w:t xml:space="preserve">You are provided with the assembly code </w:t>
      </w:r>
      <w:r w:rsidR="0071549B">
        <w:t>below</w:t>
      </w:r>
      <w:r>
        <w:t xml:space="preserve">. You will need to take the code and convert it to </w:t>
      </w:r>
      <w:r w:rsidR="0049253E">
        <w:t>its</w:t>
      </w:r>
      <w:r>
        <w:t xml:space="preserve"> C language equivalent. </w:t>
      </w:r>
    </w:p>
    <w:p w14:paraId="1424539C" w14:textId="6A3FD74E" w:rsidR="0049253E" w:rsidRDefault="0049253E" w:rsidP="000F0DAA">
      <w:pPr>
        <w:pStyle w:val="ListParagraph"/>
        <w:numPr>
          <w:ilvl w:val="0"/>
          <w:numId w:val="40"/>
        </w:numPr>
        <w:spacing w:before="240" w:after="240" w:line="360" w:lineRule="auto"/>
      </w:pPr>
      <w:r>
        <w:t xml:space="preserve">Take screenshots and </w:t>
      </w:r>
      <w:r w:rsidRPr="001C3D21">
        <w:rPr>
          <w:b/>
        </w:rPr>
        <w:t>submit your fix</w:t>
      </w:r>
      <w:r w:rsidR="005910D6">
        <w:rPr>
          <w:b/>
        </w:rPr>
        <w:t>ed code</w:t>
      </w:r>
      <w:bookmarkStart w:id="11" w:name="_GoBack"/>
      <w:bookmarkEnd w:id="11"/>
      <w:r>
        <w:t xml:space="preserve"> along with the C code equivalent.</w:t>
      </w:r>
    </w:p>
    <w:p w14:paraId="69D03221" w14:textId="2C09275E" w:rsidR="00DC1617" w:rsidRDefault="007518C0" w:rsidP="00017FD6">
      <w:r>
        <w:rPr>
          <w:noProof/>
          <w:lang w:val="en-CA" w:eastAsia="en-CA"/>
        </w:rPr>
        <w:drawing>
          <wp:inline distT="0" distB="0" distL="0" distR="0" wp14:anchorId="4480F67B" wp14:editId="4AD2BD4C">
            <wp:extent cx="4301832" cy="478285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8" cy="48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3431" w14:textId="77777777" w:rsidR="00C23B9C" w:rsidRDefault="00C23B9C" w:rsidP="00017FD6"/>
    <w:p w14:paraId="02B13484" w14:textId="77777777" w:rsidR="00C23B9C" w:rsidRDefault="00C23B9C" w:rsidP="00017FD6"/>
    <w:p w14:paraId="6338510A" w14:textId="77777777" w:rsidR="00C23B9C" w:rsidRDefault="00C23B9C" w:rsidP="00017FD6"/>
    <w:p w14:paraId="0289E978" w14:textId="77777777" w:rsidR="00C23B9C" w:rsidRDefault="00C23B9C" w:rsidP="00017FD6"/>
    <w:p w14:paraId="7FCE5C3C" w14:textId="28958EA3" w:rsidR="00C23B9C" w:rsidRDefault="00C23B9C" w:rsidP="00017FD6">
      <w:r>
        <w:rPr>
          <w:noProof/>
          <w:lang w:val="en-CA" w:eastAsia="en-CA"/>
        </w:rPr>
        <w:lastRenderedPageBreak/>
        <w:drawing>
          <wp:inline distT="0" distB="0" distL="0" distR="0" wp14:anchorId="0C7080AE" wp14:editId="7578710A">
            <wp:extent cx="5943600" cy="4820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BB46" w14:textId="77777777" w:rsidR="00C23B9C" w:rsidRDefault="00C23B9C" w:rsidP="00017FD6"/>
    <w:p w14:paraId="2A83A8E7" w14:textId="3D6EF6DB" w:rsidR="00C23B9C" w:rsidRDefault="00D24E8C" w:rsidP="00017FD6">
      <w:r>
        <w:rPr>
          <w:noProof/>
          <w:lang w:val="en-CA" w:eastAsia="en-CA"/>
        </w:rPr>
        <w:lastRenderedPageBreak/>
        <w:drawing>
          <wp:inline distT="0" distB="0" distL="0" distR="0" wp14:anchorId="6175B775" wp14:editId="18A4EF34">
            <wp:extent cx="6084726" cy="634854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05" cy="636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BC63" w14:textId="77777777" w:rsidR="00C23B9C" w:rsidRDefault="00C23B9C" w:rsidP="00017FD6"/>
    <w:p w14:paraId="22E79C3F" w14:textId="77777777" w:rsidR="00C23B9C" w:rsidRDefault="00C23B9C" w:rsidP="00017FD6"/>
    <w:p w14:paraId="2A61EFC2" w14:textId="4462D7D4" w:rsidR="00C23B9C" w:rsidRPr="001B0A05" w:rsidRDefault="00D24E8C" w:rsidP="00017FD6">
      <w:r>
        <w:rPr>
          <w:noProof/>
          <w:lang w:val="en-CA" w:eastAsia="en-CA"/>
        </w:rPr>
        <w:lastRenderedPageBreak/>
        <w:drawing>
          <wp:inline distT="0" distB="0" distL="0" distR="0" wp14:anchorId="6FE54BCD" wp14:editId="21A52C0E">
            <wp:extent cx="5917474" cy="4775228"/>
            <wp:effectExtent l="0" t="0" r="762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59" cy="48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B9C" w:rsidRPr="001B0A05" w:rsidSect="00512D26">
      <w:headerReference w:type="first" r:id="rId34"/>
      <w:footerReference w:type="first" r:id="rId35"/>
      <w:pgSz w:w="12240" w:h="15840" w:code="1"/>
      <w:pgMar w:top="1872" w:right="1440" w:bottom="1152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352293" w14:textId="77777777" w:rsidR="009E3A4D" w:rsidRDefault="009E3A4D" w:rsidP="007F2B57">
      <w:r>
        <w:separator/>
      </w:r>
    </w:p>
    <w:p w14:paraId="577C5FF5" w14:textId="77777777" w:rsidR="009E3A4D" w:rsidRDefault="009E3A4D" w:rsidP="007F2B57"/>
    <w:p w14:paraId="597A0BE6" w14:textId="77777777" w:rsidR="009E3A4D" w:rsidRDefault="009E3A4D" w:rsidP="007F2B57"/>
  </w:endnote>
  <w:endnote w:type="continuationSeparator" w:id="0">
    <w:p w14:paraId="1454C10F" w14:textId="77777777" w:rsidR="009E3A4D" w:rsidRDefault="009E3A4D" w:rsidP="007F2B57">
      <w:r>
        <w:continuationSeparator/>
      </w:r>
    </w:p>
    <w:p w14:paraId="127F2954" w14:textId="77777777" w:rsidR="009E3A4D" w:rsidRDefault="009E3A4D" w:rsidP="007F2B57"/>
    <w:p w14:paraId="33613CEE" w14:textId="77777777" w:rsidR="009E3A4D" w:rsidRDefault="009E3A4D" w:rsidP="007F2B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till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iberation Mono">
    <w:altName w:val="Courier New"/>
    <w:charset w:val="01"/>
    <w:family w:val="modern"/>
    <w:pitch w:val="fixed"/>
  </w:font>
  <w:font w:name="Liberation Serif">
    <w:altName w:val="Times New Roman"/>
    <w:charset w:val="01"/>
    <w:family w:val="roman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Titillium Bd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260EF" w14:textId="77777777" w:rsidR="00995B4A" w:rsidRPr="0099405D" w:rsidRDefault="00995B4A" w:rsidP="0099405D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FADD622" wp14:editId="1AFC9B10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B51A14" id="Straight Connector 4" o:spid="_x0000_s1026" style="position:absolute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xpcR2LkBAABd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D57DF1" wp14:editId="044D6B2F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F97556" id="Straight Connector 5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>
      <w:rPr>
        <w:rFonts w:eastAsia="Calibri"/>
        <w:b/>
        <w:bCs/>
        <w:noProof/>
        <w:color w:val="000000"/>
        <w:kern w:val="32"/>
        <w:sz w:val="20"/>
        <w:szCs w:val="20"/>
      </w:rPr>
      <w:t>7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>ISS</w:t>
    </w:r>
    <w:r w:rsidRPr="005A3537">
      <w:rPr>
        <w:rFonts w:eastAsia="Calibri"/>
        <w:b/>
        <w:bCs/>
        <w:color w:val="000000"/>
        <w:kern w:val="32"/>
        <w:sz w:val="20"/>
        <w:szCs w:val="20"/>
      </w:rPr>
      <w:t>: Computer Architecture Exploitation and Security</w:t>
    </w:r>
  </w:p>
  <w:p w14:paraId="1B8D97B4" w14:textId="77777777" w:rsidR="00995B4A" w:rsidRPr="0099405D" w:rsidRDefault="00995B4A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2021</w:t>
    </w:r>
    <w:r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220196EE" w14:textId="77777777" w:rsidR="00995B4A" w:rsidRPr="0099405D" w:rsidRDefault="00995B4A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47A62E" w14:textId="77777777" w:rsidR="00995B4A" w:rsidRPr="00E3669A" w:rsidRDefault="00995B4A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45441C" wp14:editId="7552C840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AA9CAA" id="Straight Connector 7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3D9368A" wp14:editId="3F0E0634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1F536B2" id="Straight Connector 8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8B30AD"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 xml:space="preserve">ICT: </w:t>
    </w:r>
    <w:r w:rsidRPr="00CE66B8">
      <w:rPr>
        <w:rFonts w:eastAsia="Calibri"/>
        <w:b/>
        <w:bCs/>
        <w:color w:val="000000"/>
        <w:kern w:val="32"/>
        <w:sz w:val="20"/>
        <w:szCs w:val="20"/>
      </w:rPr>
      <w:t>Computer Architecture Exploitation and Security</w:t>
    </w:r>
  </w:p>
  <w:p w14:paraId="07BF2D99" w14:textId="77777777" w:rsidR="00995B4A" w:rsidRPr="00E3669A" w:rsidRDefault="00995B4A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E3669A">
      <w:rPr>
        <w:rFonts w:eastAsia="Calibri"/>
        <w:color w:val="000000"/>
        <w:kern w:val="32"/>
        <w:sz w:val="20"/>
        <w:szCs w:val="32"/>
      </w:rPr>
      <w:tab/>
      <w:t>© 2017, Southern Alberta Institute of Technology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19417" w14:textId="1CC16FC7" w:rsidR="00396CEE" w:rsidRPr="0099405D" w:rsidRDefault="00396CEE" w:rsidP="0099405D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F26933F" wp14:editId="45EBBA91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ED0913" id="Straight Connector 37" o:spid="_x0000_s1026" style="position:absolute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" strokecolor="#005eb8" strokeweight="2.25pt"/>
          </w:pict>
        </mc:Fallback>
      </mc:AlternateContent>
    </w:r>
    <w:r w:rsidRPr="0099405D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F612EFA" wp14:editId="4E543903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38" name="Straight Connector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ECE2E35" id="Straight Connector 38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" strokecolor="#005eb8" strokeweight="2.25pt"/>
          </w:pict>
        </mc:Fallback>
      </mc:AlternateConten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99405D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8B30AD">
      <w:rPr>
        <w:rFonts w:eastAsia="Calibri"/>
        <w:b/>
        <w:bCs/>
        <w:noProof/>
        <w:color w:val="000000"/>
        <w:kern w:val="32"/>
        <w:sz w:val="20"/>
        <w:szCs w:val="20"/>
      </w:rPr>
      <w:t>13</w:t>
    </w:r>
    <w:r w:rsidRPr="0099405D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99405D">
      <w:rPr>
        <w:rFonts w:eastAsia="Calibri"/>
        <w:b/>
        <w:bCs/>
        <w:color w:val="000000"/>
        <w:kern w:val="32"/>
        <w:sz w:val="20"/>
        <w:szCs w:val="20"/>
      </w:rPr>
      <w:tab/>
    </w:r>
    <w:r w:rsidR="00FC2A26">
      <w:rPr>
        <w:rFonts w:eastAsia="Calibri"/>
        <w:b/>
        <w:bCs/>
        <w:color w:val="000000"/>
        <w:kern w:val="32"/>
        <w:sz w:val="20"/>
        <w:szCs w:val="20"/>
      </w:rPr>
      <w:t>ISS: Computer Architecture Exploit</w:t>
    </w:r>
    <w:r w:rsidR="000C6443">
      <w:rPr>
        <w:rFonts w:eastAsia="Calibri"/>
        <w:b/>
        <w:bCs/>
        <w:color w:val="000000"/>
        <w:kern w:val="32"/>
        <w:sz w:val="20"/>
        <w:szCs w:val="20"/>
      </w:rPr>
      <w:t>ation</w:t>
    </w:r>
    <w:r w:rsidR="00FC2A26">
      <w:rPr>
        <w:rFonts w:eastAsia="Calibri"/>
        <w:b/>
        <w:bCs/>
        <w:color w:val="000000"/>
        <w:kern w:val="32"/>
        <w:sz w:val="20"/>
        <w:szCs w:val="20"/>
      </w:rPr>
      <w:t xml:space="preserve"> and Security</w:t>
    </w:r>
  </w:p>
  <w:p w14:paraId="454B38A8" w14:textId="7147003F" w:rsidR="00396CEE" w:rsidRPr="0099405D" w:rsidRDefault="00FC2A26" w:rsidP="0099405D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>
      <w:rPr>
        <w:rFonts w:eastAsia="Calibri"/>
        <w:color w:val="000000"/>
        <w:kern w:val="32"/>
        <w:sz w:val="20"/>
        <w:szCs w:val="32"/>
      </w:rPr>
      <w:tab/>
      <w:t>© 2021</w:t>
    </w:r>
    <w:r w:rsidR="00396CEE" w:rsidRPr="0099405D">
      <w:rPr>
        <w:rFonts w:eastAsia="Calibri"/>
        <w:color w:val="000000"/>
        <w:kern w:val="32"/>
        <w:sz w:val="20"/>
        <w:szCs w:val="32"/>
      </w:rPr>
      <w:t>, Southern Alberta Institute of Technology</w:t>
    </w:r>
  </w:p>
  <w:p w14:paraId="71C959FF" w14:textId="77777777" w:rsidR="00396CEE" w:rsidRPr="0099405D" w:rsidRDefault="00396CEE" w:rsidP="0099405D">
    <w:pPr>
      <w:tabs>
        <w:tab w:val="center" w:pos="4680"/>
        <w:tab w:val="right" w:pos="9360"/>
      </w:tabs>
      <w:spacing w:line="240" w:lineRule="auto"/>
      <w:jc w:val="both"/>
      <w:rPr>
        <w:rFonts w:eastAsia="Calibri"/>
        <w:color w:val="000000"/>
        <w:kern w:val="32"/>
        <w:sz w:val="12"/>
        <w:szCs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636A9" w14:textId="77777777" w:rsidR="00396CEE" w:rsidRPr="00E3669A" w:rsidRDefault="00396CEE" w:rsidP="00E3669A">
    <w:pPr>
      <w:tabs>
        <w:tab w:val="left" w:pos="1170"/>
        <w:tab w:val="center" w:pos="4680"/>
        <w:tab w:val="right" w:pos="9360"/>
      </w:tabs>
      <w:spacing w:before="60" w:line="240" w:lineRule="auto"/>
      <w:ind w:left="1260" w:hanging="450"/>
      <w:rPr>
        <w:rFonts w:eastAsia="Calibri"/>
        <w:b/>
        <w:bCs/>
        <w:color w:val="000000"/>
        <w:kern w:val="32"/>
        <w:sz w:val="20"/>
        <w:szCs w:val="20"/>
      </w:rPr>
    </w:pP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18F8B3F7" wp14:editId="181CC075">
              <wp:simplePos x="0" y="0"/>
              <wp:positionH relativeFrom="column">
                <wp:posOffset>657225</wp:posOffset>
              </wp:positionH>
              <wp:positionV relativeFrom="paragraph">
                <wp:posOffset>0</wp:posOffset>
              </wp:positionV>
              <wp:extent cx="0" cy="457200"/>
              <wp:effectExtent l="19050" t="0" r="19050" b="19050"/>
              <wp:wrapNone/>
              <wp:docPr id="40" name="Straight Connector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45720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5D7578" id="Straight Connector 40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75pt,0" to="51.7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" strokecolor="#005eb8" strokeweight="2.25pt"/>
          </w:pict>
        </mc:Fallback>
      </mc:AlternateContent>
    </w:r>
    <w:r w:rsidRPr="00E3669A">
      <w:rPr>
        <w:rFonts w:eastAsia="Calibri"/>
        <w:b/>
        <w:bCs/>
        <w:noProof/>
        <w:color w:val="000000"/>
        <w:kern w:val="32"/>
        <w:sz w:val="20"/>
        <w:szCs w:val="20"/>
        <w:lang w:val="en-CA" w:eastAsia="en-CA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210050C" wp14:editId="5B9E6E35">
              <wp:simplePos x="0" y="0"/>
              <wp:positionH relativeFrom="column">
                <wp:posOffset>-9525</wp:posOffset>
              </wp:positionH>
              <wp:positionV relativeFrom="paragraph">
                <wp:posOffset>-12700</wp:posOffset>
              </wp:positionV>
              <wp:extent cx="5943600" cy="0"/>
              <wp:effectExtent l="0" t="19050" r="19050" b="19050"/>
              <wp:wrapNone/>
              <wp:docPr id="41" name="Straight Connector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 cap="flat" cmpd="sng" algn="ctr">
                        <a:solidFill>
                          <a:srgbClr val="005EB8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FC8647" id="Straight Connector 41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75pt,-1pt" to="467.25pt,-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" strokecolor="#005eb8" strokeweight="2.25pt"/>
          </w:pict>
        </mc:Fallback>
      </mc:AlternateConten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begin"/>
    </w:r>
    <w:r w:rsidRPr="00E3669A">
      <w:rPr>
        <w:rFonts w:eastAsia="Calibri"/>
        <w:b/>
        <w:bCs/>
        <w:color w:val="000000"/>
        <w:kern w:val="32"/>
        <w:sz w:val="20"/>
        <w:szCs w:val="20"/>
      </w:rPr>
      <w:instrText xml:space="preserve"> PAGE   \* MERGEFORMAT </w:instrTex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separate"/>
    </w:r>
    <w:r w:rsidR="008B30AD">
      <w:rPr>
        <w:rFonts w:eastAsia="Calibri"/>
        <w:b/>
        <w:bCs/>
        <w:noProof/>
        <w:color w:val="000000"/>
        <w:kern w:val="32"/>
        <w:sz w:val="20"/>
        <w:szCs w:val="20"/>
      </w:rPr>
      <w:t>1</w:t>
    </w:r>
    <w:r w:rsidRPr="00E3669A">
      <w:rPr>
        <w:rFonts w:eastAsia="Calibri"/>
        <w:b/>
        <w:bCs/>
        <w:color w:val="000000"/>
        <w:kern w:val="32"/>
        <w:sz w:val="20"/>
        <w:szCs w:val="20"/>
      </w:rPr>
      <w:fldChar w:fldCharType="end"/>
    </w:r>
    <w:r w:rsidRPr="00E3669A">
      <w:rPr>
        <w:rFonts w:eastAsia="Calibri"/>
        <w:b/>
        <w:bCs/>
        <w:color w:val="000000"/>
        <w:kern w:val="32"/>
        <w:sz w:val="20"/>
        <w:szCs w:val="20"/>
      </w:rPr>
      <w:tab/>
    </w:r>
    <w:r>
      <w:rPr>
        <w:rFonts w:eastAsia="Calibri"/>
        <w:b/>
        <w:bCs/>
        <w:color w:val="000000"/>
        <w:kern w:val="32"/>
        <w:sz w:val="20"/>
        <w:szCs w:val="20"/>
      </w:rPr>
      <w:t xml:space="preserve">ICT: </w:t>
    </w:r>
    <w:r w:rsidRPr="00CE66B8">
      <w:rPr>
        <w:rFonts w:eastAsia="Calibri"/>
        <w:b/>
        <w:bCs/>
        <w:color w:val="000000"/>
        <w:kern w:val="32"/>
        <w:sz w:val="20"/>
        <w:szCs w:val="20"/>
      </w:rPr>
      <w:t>Computer Architecture Exploitation and Security</w:t>
    </w:r>
  </w:p>
  <w:p w14:paraId="525BE0BD" w14:textId="77777777" w:rsidR="00396CEE" w:rsidRPr="00E3669A" w:rsidRDefault="00396CEE" w:rsidP="00E3669A">
    <w:pPr>
      <w:tabs>
        <w:tab w:val="left" w:pos="1170"/>
        <w:tab w:val="center" w:pos="4680"/>
        <w:tab w:val="right" w:pos="9360"/>
      </w:tabs>
      <w:spacing w:before="60" w:line="240" w:lineRule="auto"/>
      <w:jc w:val="both"/>
      <w:rPr>
        <w:rFonts w:eastAsia="Calibri"/>
        <w:color w:val="000000"/>
        <w:kern w:val="32"/>
        <w:sz w:val="20"/>
        <w:szCs w:val="32"/>
      </w:rPr>
    </w:pPr>
    <w:r w:rsidRPr="00E3669A">
      <w:rPr>
        <w:rFonts w:eastAsia="Calibri"/>
        <w:color w:val="000000"/>
        <w:kern w:val="32"/>
        <w:sz w:val="20"/>
        <w:szCs w:val="32"/>
      </w:rPr>
      <w:tab/>
      <w:t>© 2017, Southern Alberta Institute of Technology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F802A" w14:textId="686C71C3" w:rsidR="00D67285" w:rsidRDefault="00D67285" w:rsidP="00017FD6">
    <w:r>
      <w:t>© 2017, Southern Alberta Institute of Technology. All rights reserved.</w:t>
    </w:r>
  </w:p>
  <w:p w14:paraId="6B81DECE" w14:textId="232C2329" w:rsidR="00D67285" w:rsidRDefault="00D67285" w:rsidP="00017FD6">
    <w:r>
      <w:t>This publication and materials herein are protected by applicable intellectual property laws.</w:t>
    </w:r>
  </w:p>
  <w:p w14:paraId="65B9C7A0" w14:textId="130561B0" w:rsidR="00D67285" w:rsidRDefault="00D67285" w:rsidP="00017FD6">
    <w:r>
      <w:t>Unauthorized reproduction and distribution of this publication in whole or part is prohibited.</w:t>
    </w:r>
  </w:p>
  <w:p w14:paraId="6F4DB428" w14:textId="77777777" w:rsidR="00D67285" w:rsidRDefault="00D67285" w:rsidP="00017FD6"/>
  <w:p w14:paraId="508159DB" w14:textId="5B791053" w:rsidR="00D67285" w:rsidRDefault="00D67285" w:rsidP="00017FD6">
    <w:r>
      <w:t>For more information, contact:</w:t>
    </w:r>
  </w:p>
  <w:p w14:paraId="0D60F3E3" w14:textId="56AB9BBB" w:rsidR="00D67285" w:rsidRDefault="00D67285" w:rsidP="00017FD6">
    <w:r>
      <w:t>Director, Centre for Instructional Technology and Development</w:t>
    </w:r>
  </w:p>
  <w:p w14:paraId="4E741738" w14:textId="6D12960E" w:rsidR="00D67285" w:rsidRDefault="00D67285" w:rsidP="00017FD6">
    <w:r>
      <w:t>Southern Alberta Institute of Technology</w:t>
    </w:r>
  </w:p>
  <w:p w14:paraId="10822D5A" w14:textId="73CAE1C3" w:rsidR="00D67285" w:rsidRDefault="00D67285" w:rsidP="00017FD6">
    <w:r>
      <w:t>1301 16 Ave. N.W., Calgary, AB T2M 0L4</w:t>
    </w:r>
  </w:p>
  <w:p w14:paraId="7D139869" w14:textId="77777777" w:rsidR="00D67285" w:rsidRDefault="00D67285" w:rsidP="00017FD6"/>
  <w:p w14:paraId="4943EC27" w14:textId="77777777" w:rsidR="00D67285" w:rsidRPr="0088153E" w:rsidRDefault="00D67285" w:rsidP="00017FD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AA50A" w14:textId="77777777" w:rsidR="009E3A4D" w:rsidRDefault="009E3A4D" w:rsidP="007F2B57">
      <w:r>
        <w:separator/>
      </w:r>
    </w:p>
    <w:p w14:paraId="43DA6C7D" w14:textId="77777777" w:rsidR="009E3A4D" w:rsidRDefault="009E3A4D" w:rsidP="007F2B57"/>
    <w:p w14:paraId="2D80DAFE" w14:textId="77777777" w:rsidR="009E3A4D" w:rsidRDefault="009E3A4D" w:rsidP="007F2B57"/>
  </w:footnote>
  <w:footnote w:type="continuationSeparator" w:id="0">
    <w:p w14:paraId="08F6DDEA" w14:textId="77777777" w:rsidR="009E3A4D" w:rsidRDefault="009E3A4D" w:rsidP="007F2B57">
      <w:r>
        <w:continuationSeparator/>
      </w:r>
    </w:p>
    <w:p w14:paraId="01AC0C37" w14:textId="77777777" w:rsidR="009E3A4D" w:rsidRDefault="009E3A4D" w:rsidP="007F2B57"/>
    <w:p w14:paraId="405D41EB" w14:textId="77777777" w:rsidR="009E3A4D" w:rsidRDefault="009E3A4D" w:rsidP="007F2B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DDC0B" w14:textId="77777777" w:rsidR="00995B4A" w:rsidRPr="0088153E" w:rsidRDefault="00995B4A" w:rsidP="0088153E">
    <w:pPr>
      <w:pStyle w:val="Header"/>
    </w:pPr>
    <w:r w:rsidRPr="0088153E">
      <w:rPr>
        <w:noProof/>
        <w:lang w:val="en-CA" w:eastAsia="en-CA"/>
      </w:rPr>
      <w:drawing>
        <wp:anchor distT="0" distB="0" distL="114300" distR="114300" simplePos="0" relativeHeight="251685888" behindDoc="1" locked="0" layoutInCell="1" allowOverlap="1" wp14:anchorId="0C98EA5E" wp14:editId="6163CBC6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4C8D4A8A" wp14:editId="63716147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E737E72" id="Straight Connector 3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" strokecolor="#005eb8" strokeweight="2.25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24433" w14:textId="77777777" w:rsidR="00995B4A" w:rsidRPr="00EF5C89" w:rsidRDefault="00995B4A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83840" behindDoc="1" locked="0" layoutInCell="1" allowOverlap="1" wp14:anchorId="29159B61" wp14:editId="3CF69FA5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5C575AC0" wp14:editId="1E41617A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F9E8F3" id="Straight Connector 6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" strokecolor="#005eb8" strokeweight="2.2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6E3A67" w14:textId="77777777" w:rsidR="00396CEE" w:rsidRPr="0088153E" w:rsidRDefault="00396CEE" w:rsidP="0088153E">
    <w:pPr>
      <w:pStyle w:val="Header"/>
    </w:pPr>
    <w:r w:rsidRPr="0088153E">
      <w:rPr>
        <w:noProof/>
        <w:lang w:val="en-CA" w:eastAsia="en-CA"/>
      </w:rPr>
      <w:drawing>
        <wp:anchor distT="0" distB="0" distL="114300" distR="114300" simplePos="0" relativeHeight="251676672" behindDoc="1" locked="0" layoutInCell="1" allowOverlap="1" wp14:anchorId="33ACE159" wp14:editId="0A4DD1C0">
          <wp:simplePos x="0" y="0"/>
          <wp:positionH relativeFrom="column">
            <wp:posOffset>4800600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67471FD" wp14:editId="1C45DC71">
              <wp:simplePos x="0" y="0"/>
              <wp:positionH relativeFrom="column">
                <wp:posOffset>-9525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9A97B9" id="Straight Connector 35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25.55pt" to="467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" strokecolor="#005eb8" strokeweight="2.2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ACA24" w14:textId="77777777" w:rsidR="00396CEE" w:rsidRPr="00EF5C89" w:rsidRDefault="00396CEE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74624" behindDoc="1" locked="0" layoutInCell="1" allowOverlap="1" wp14:anchorId="101BFC3D" wp14:editId="1CA862F7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2E9570E" wp14:editId="4CBD65D6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9" name="Straight Connector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19CD312" id="Straight Connector 3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" strokecolor="#005eb8" strokeweight="2.25pt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213C6" w14:textId="77777777" w:rsidR="00D67285" w:rsidRPr="00EF5C89" w:rsidRDefault="00D67285" w:rsidP="004974D2">
    <w:pPr>
      <w:pStyle w:val="Header"/>
      <w:tabs>
        <w:tab w:val="clear" w:pos="4680"/>
        <w:tab w:val="clear" w:pos="9360"/>
        <w:tab w:val="left" w:pos="2847"/>
      </w:tabs>
    </w:pPr>
    <w:r w:rsidRPr="0088153E">
      <w:rPr>
        <w:noProof/>
        <w:lang w:val="en-CA" w:eastAsia="en-CA"/>
      </w:rPr>
      <w:drawing>
        <wp:anchor distT="0" distB="0" distL="114300" distR="114300" simplePos="0" relativeHeight="251665408" behindDoc="1" locked="0" layoutInCell="1" allowOverlap="1" wp14:anchorId="3B6D4FB2" wp14:editId="6B97456A">
          <wp:simplePos x="0" y="0"/>
          <wp:positionH relativeFrom="column">
            <wp:posOffset>4787900</wp:posOffset>
          </wp:positionH>
          <wp:positionV relativeFrom="page">
            <wp:posOffset>228600</wp:posOffset>
          </wp:positionV>
          <wp:extent cx="1261745" cy="52070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it_icon_wordmark_horiz_colour_rgb_72dpi (00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1745" cy="520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8153E">
      <w:rPr>
        <w:noProof/>
        <w:lang w:val="en-CA" w:eastAsia="en-CA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4EE6F9" wp14:editId="5EFFB4D9">
              <wp:simplePos x="0" y="0"/>
              <wp:positionH relativeFrom="column">
                <wp:posOffset>-34925</wp:posOffset>
              </wp:positionH>
              <wp:positionV relativeFrom="paragraph">
                <wp:posOffset>324485</wp:posOffset>
              </wp:positionV>
              <wp:extent cx="5943600" cy="0"/>
              <wp:effectExtent l="19050" t="19050" r="0" b="1905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43600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005EB8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67A818" id="Straight Connector 36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75pt,25.55pt" to="465.2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" strokecolor="#005eb8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9244B"/>
    <w:multiLevelType w:val="hybridMultilevel"/>
    <w:tmpl w:val="01661EE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533BA"/>
    <w:multiLevelType w:val="hybridMultilevel"/>
    <w:tmpl w:val="97F4D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33213"/>
    <w:multiLevelType w:val="hybridMultilevel"/>
    <w:tmpl w:val="5CA48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27F6D"/>
    <w:multiLevelType w:val="hybridMultilevel"/>
    <w:tmpl w:val="89BEC7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A78DF"/>
    <w:multiLevelType w:val="hybridMultilevel"/>
    <w:tmpl w:val="B0342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62549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0694111"/>
    <w:multiLevelType w:val="hybridMultilevel"/>
    <w:tmpl w:val="F754D2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310409"/>
    <w:multiLevelType w:val="hybridMultilevel"/>
    <w:tmpl w:val="1A602C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7D5C94"/>
    <w:multiLevelType w:val="hybridMultilevel"/>
    <w:tmpl w:val="54604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4D67A1A">
      <w:numFmt w:val="bullet"/>
      <w:lvlText w:val="-"/>
      <w:lvlJc w:val="left"/>
      <w:pPr>
        <w:ind w:left="2340" w:hanging="360"/>
      </w:pPr>
      <w:rPr>
        <w:rFonts w:ascii="Arial" w:eastAsia="Droid Sans" w:hAnsi="Arial" w:cs="Aria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B1C98"/>
    <w:multiLevelType w:val="hybridMultilevel"/>
    <w:tmpl w:val="FEE42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D52CB9"/>
    <w:multiLevelType w:val="multilevel"/>
    <w:tmpl w:val="D3EE12C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1" w15:restartNumberingAfterBreak="0">
    <w:nsid w:val="1856457D"/>
    <w:multiLevelType w:val="hybridMultilevel"/>
    <w:tmpl w:val="267CC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82340E"/>
    <w:multiLevelType w:val="hybridMultilevel"/>
    <w:tmpl w:val="5658E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CA46B8"/>
    <w:multiLevelType w:val="hybridMultilevel"/>
    <w:tmpl w:val="8604E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C0F38"/>
    <w:multiLevelType w:val="hybridMultilevel"/>
    <w:tmpl w:val="09320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64117F"/>
    <w:multiLevelType w:val="hybridMultilevel"/>
    <w:tmpl w:val="F04C4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0D45D9"/>
    <w:multiLevelType w:val="hybridMultilevel"/>
    <w:tmpl w:val="ACE0B562"/>
    <w:lvl w:ilvl="0" w:tplc="F1BC5B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1C1FD5"/>
    <w:multiLevelType w:val="hybridMultilevel"/>
    <w:tmpl w:val="F04C4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6D143D"/>
    <w:multiLevelType w:val="hybridMultilevel"/>
    <w:tmpl w:val="FC8E8870"/>
    <w:lvl w:ilvl="0" w:tplc="9E104A9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597879"/>
    <w:multiLevelType w:val="hybridMultilevel"/>
    <w:tmpl w:val="0062214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5F77EF2"/>
    <w:multiLevelType w:val="hybridMultilevel"/>
    <w:tmpl w:val="B3F2B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4447C"/>
    <w:multiLevelType w:val="hybridMultilevel"/>
    <w:tmpl w:val="0986C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CA2C89"/>
    <w:multiLevelType w:val="hybridMultilevel"/>
    <w:tmpl w:val="12A0D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55B28"/>
    <w:multiLevelType w:val="hybridMultilevel"/>
    <w:tmpl w:val="F04C4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AA08BC"/>
    <w:multiLevelType w:val="hybridMultilevel"/>
    <w:tmpl w:val="8A08F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5E3458"/>
    <w:multiLevelType w:val="hybridMultilevel"/>
    <w:tmpl w:val="48C2956E"/>
    <w:lvl w:ilvl="0" w:tplc="2236F9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175381"/>
    <w:multiLevelType w:val="hybridMultilevel"/>
    <w:tmpl w:val="81368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2B76F72"/>
    <w:multiLevelType w:val="hybridMultilevel"/>
    <w:tmpl w:val="64A45D8E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A3130C"/>
    <w:multiLevelType w:val="hybridMultilevel"/>
    <w:tmpl w:val="C8749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1E08E9"/>
    <w:multiLevelType w:val="hybridMultilevel"/>
    <w:tmpl w:val="D31A1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7C43F1"/>
    <w:multiLevelType w:val="hybridMultilevel"/>
    <w:tmpl w:val="FEE42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731CEC"/>
    <w:multiLevelType w:val="hybridMultilevel"/>
    <w:tmpl w:val="C2747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92FB9"/>
    <w:multiLevelType w:val="hybridMultilevel"/>
    <w:tmpl w:val="ECDE7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59757E"/>
    <w:multiLevelType w:val="hybridMultilevel"/>
    <w:tmpl w:val="4E8CB33E"/>
    <w:lvl w:ilvl="0" w:tplc="DEF29960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56D517B"/>
    <w:multiLevelType w:val="hybridMultilevel"/>
    <w:tmpl w:val="58C60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FD74E5"/>
    <w:multiLevelType w:val="hybridMultilevel"/>
    <w:tmpl w:val="6706DEC4"/>
    <w:lvl w:ilvl="0" w:tplc="B28676A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F50614"/>
    <w:multiLevelType w:val="multilevel"/>
    <w:tmpl w:val="D910F8B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37" w15:restartNumberingAfterBreak="0">
    <w:nsid w:val="68F12997"/>
    <w:multiLevelType w:val="hybridMultilevel"/>
    <w:tmpl w:val="D3ACF9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450057"/>
    <w:multiLevelType w:val="hybridMultilevel"/>
    <w:tmpl w:val="5FE43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8A6A5B"/>
    <w:multiLevelType w:val="multilevel"/>
    <w:tmpl w:val="FBBE49E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40" w15:restartNumberingAfterBreak="0">
    <w:nsid w:val="7C1D43E2"/>
    <w:multiLevelType w:val="hybridMultilevel"/>
    <w:tmpl w:val="42925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7"/>
  </w:num>
  <w:num w:numId="3">
    <w:abstractNumId w:val="19"/>
  </w:num>
  <w:num w:numId="4">
    <w:abstractNumId w:val="2"/>
  </w:num>
  <w:num w:numId="5">
    <w:abstractNumId w:val="32"/>
  </w:num>
  <w:num w:numId="6">
    <w:abstractNumId w:val="5"/>
  </w:num>
  <w:num w:numId="7">
    <w:abstractNumId w:val="37"/>
  </w:num>
  <w:num w:numId="8">
    <w:abstractNumId w:val="38"/>
  </w:num>
  <w:num w:numId="9">
    <w:abstractNumId w:val="10"/>
  </w:num>
  <w:num w:numId="10">
    <w:abstractNumId w:val="22"/>
  </w:num>
  <w:num w:numId="11">
    <w:abstractNumId w:val="26"/>
  </w:num>
  <w:num w:numId="12">
    <w:abstractNumId w:val="25"/>
  </w:num>
  <w:num w:numId="13">
    <w:abstractNumId w:val="31"/>
  </w:num>
  <w:num w:numId="14">
    <w:abstractNumId w:val="3"/>
  </w:num>
  <w:num w:numId="15">
    <w:abstractNumId w:val="40"/>
  </w:num>
  <w:num w:numId="16">
    <w:abstractNumId w:val="7"/>
  </w:num>
  <w:num w:numId="17">
    <w:abstractNumId w:val="34"/>
  </w:num>
  <w:num w:numId="18">
    <w:abstractNumId w:val="0"/>
  </w:num>
  <w:num w:numId="19">
    <w:abstractNumId w:val="1"/>
  </w:num>
  <w:num w:numId="20">
    <w:abstractNumId w:val="33"/>
  </w:num>
  <w:num w:numId="21">
    <w:abstractNumId w:val="16"/>
  </w:num>
  <w:num w:numId="22">
    <w:abstractNumId w:val="36"/>
  </w:num>
  <w:num w:numId="23">
    <w:abstractNumId w:val="21"/>
  </w:num>
  <w:num w:numId="24">
    <w:abstractNumId w:val="39"/>
  </w:num>
  <w:num w:numId="25">
    <w:abstractNumId w:val="8"/>
  </w:num>
  <w:num w:numId="26">
    <w:abstractNumId w:val="28"/>
  </w:num>
  <w:num w:numId="27">
    <w:abstractNumId w:val="24"/>
  </w:num>
  <w:num w:numId="28">
    <w:abstractNumId w:val="4"/>
  </w:num>
  <w:num w:numId="29">
    <w:abstractNumId w:val="12"/>
  </w:num>
  <w:num w:numId="30">
    <w:abstractNumId w:val="20"/>
  </w:num>
  <w:num w:numId="31">
    <w:abstractNumId w:val="11"/>
  </w:num>
  <w:num w:numId="32">
    <w:abstractNumId w:val="14"/>
  </w:num>
  <w:num w:numId="33">
    <w:abstractNumId w:val="6"/>
  </w:num>
  <w:num w:numId="34">
    <w:abstractNumId w:val="30"/>
  </w:num>
  <w:num w:numId="35">
    <w:abstractNumId w:val="13"/>
  </w:num>
  <w:num w:numId="36">
    <w:abstractNumId w:val="29"/>
  </w:num>
  <w:num w:numId="37">
    <w:abstractNumId w:val="9"/>
  </w:num>
  <w:num w:numId="38">
    <w:abstractNumId w:val="18"/>
  </w:num>
  <w:num w:numId="39">
    <w:abstractNumId w:val="23"/>
  </w:num>
  <w:num w:numId="40">
    <w:abstractNumId w:val="17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4EC"/>
    <w:rsid w:val="00011D38"/>
    <w:rsid w:val="00014855"/>
    <w:rsid w:val="00017FD6"/>
    <w:rsid w:val="00025E2A"/>
    <w:rsid w:val="00032989"/>
    <w:rsid w:val="000362BD"/>
    <w:rsid w:val="00036F15"/>
    <w:rsid w:val="00041B5E"/>
    <w:rsid w:val="0004384D"/>
    <w:rsid w:val="000439CA"/>
    <w:rsid w:val="00047483"/>
    <w:rsid w:val="0005300F"/>
    <w:rsid w:val="000537E5"/>
    <w:rsid w:val="00053992"/>
    <w:rsid w:val="000554E3"/>
    <w:rsid w:val="000579BB"/>
    <w:rsid w:val="000837A7"/>
    <w:rsid w:val="00084707"/>
    <w:rsid w:val="0009096F"/>
    <w:rsid w:val="00090ACB"/>
    <w:rsid w:val="00095D68"/>
    <w:rsid w:val="000C6443"/>
    <w:rsid w:val="000D5A67"/>
    <w:rsid w:val="000D6CD4"/>
    <w:rsid w:val="000F0DAA"/>
    <w:rsid w:val="000F58A3"/>
    <w:rsid w:val="001022DC"/>
    <w:rsid w:val="0010432B"/>
    <w:rsid w:val="0010711D"/>
    <w:rsid w:val="00117156"/>
    <w:rsid w:val="00126A2A"/>
    <w:rsid w:val="001328B2"/>
    <w:rsid w:val="00144E22"/>
    <w:rsid w:val="00150E9A"/>
    <w:rsid w:val="001513C8"/>
    <w:rsid w:val="00151EC3"/>
    <w:rsid w:val="0015241F"/>
    <w:rsid w:val="001547CE"/>
    <w:rsid w:val="0016421B"/>
    <w:rsid w:val="001A0A50"/>
    <w:rsid w:val="001A1A75"/>
    <w:rsid w:val="001A7B2E"/>
    <w:rsid w:val="001B0A05"/>
    <w:rsid w:val="001B130E"/>
    <w:rsid w:val="001B16E0"/>
    <w:rsid w:val="001B2261"/>
    <w:rsid w:val="001C38F4"/>
    <w:rsid w:val="001C39D4"/>
    <w:rsid w:val="001C3D21"/>
    <w:rsid w:val="001C77AE"/>
    <w:rsid w:val="001D399F"/>
    <w:rsid w:val="001E2684"/>
    <w:rsid w:val="001E53ED"/>
    <w:rsid w:val="001E692B"/>
    <w:rsid w:val="001F23D0"/>
    <w:rsid w:val="001F4178"/>
    <w:rsid w:val="001F5C5E"/>
    <w:rsid w:val="00204351"/>
    <w:rsid w:val="00235887"/>
    <w:rsid w:val="00242511"/>
    <w:rsid w:val="00250647"/>
    <w:rsid w:val="00253EC4"/>
    <w:rsid w:val="00260415"/>
    <w:rsid w:val="00264C10"/>
    <w:rsid w:val="00276B8F"/>
    <w:rsid w:val="00277E61"/>
    <w:rsid w:val="00284DCC"/>
    <w:rsid w:val="002A125B"/>
    <w:rsid w:val="002A244D"/>
    <w:rsid w:val="002C382F"/>
    <w:rsid w:val="002C6414"/>
    <w:rsid w:val="002D316C"/>
    <w:rsid w:val="002E0357"/>
    <w:rsid w:val="002F3569"/>
    <w:rsid w:val="002F57AB"/>
    <w:rsid w:val="00311CEF"/>
    <w:rsid w:val="00311F98"/>
    <w:rsid w:val="003152BC"/>
    <w:rsid w:val="00315DDA"/>
    <w:rsid w:val="00337BAE"/>
    <w:rsid w:val="00342C34"/>
    <w:rsid w:val="00350155"/>
    <w:rsid w:val="00350648"/>
    <w:rsid w:val="0035288C"/>
    <w:rsid w:val="00357496"/>
    <w:rsid w:val="003606B3"/>
    <w:rsid w:val="003669E0"/>
    <w:rsid w:val="00373D1D"/>
    <w:rsid w:val="00377123"/>
    <w:rsid w:val="0038569D"/>
    <w:rsid w:val="00393D87"/>
    <w:rsid w:val="00396CEE"/>
    <w:rsid w:val="003A0817"/>
    <w:rsid w:val="003E20AF"/>
    <w:rsid w:val="003E4CFB"/>
    <w:rsid w:val="003F12CC"/>
    <w:rsid w:val="003F1384"/>
    <w:rsid w:val="003F3614"/>
    <w:rsid w:val="00412481"/>
    <w:rsid w:val="00416DB4"/>
    <w:rsid w:val="0042014E"/>
    <w:rsid w:val="00426F5E"/>
    <w:rsid w:val="00433B33"/>
    <w:rsid w:val="00442EE8"/>
    <w:rsid w:val="004503C5"/>
    <w:rsid w:val="004521E6"/>
    <w:rsid w:val="004540D0"/>
    <w:rsid w:val="004555CF"/>
    <w:rsid w:val="00457518"/>
    <w:rsid w:val="00457729"/>
    <w:rsid w:val="00464AA9"/>
    <w:rsid w:val="00475522"/>
    <w:rsid w:val="00485ADD"/>
    <w:rsid w:val="0049253E"/>
    <w:rsid w:val="004974D2"/>
    <w:rsid w:val="004A2DFF"/>
    <w:rsid w:val="004A3F79"/>
    <w:rsid w:val="004A51BA"/>
    <w:rsid w:val="004A5416"/>
    <w:rsid w:val="004B3928"/>
    <w:rsid w:val="004C46F7"/>
    <w:rsid w:val="004C4C4D"/>
    <w:rsid w:val="004C6B67"/>
    <w:rsid w:val="004E2235"/>
    <w:rsid w:val="0050120A"/>
    <w:rsid w:val="00501CD1"/>
    <w:rsid w:val="00501F87"/>
    <w:rsid w:val="00512D26"/>
    <w:rsid w:val="005145E8"/>
    <w:rsid w:val="00537457"/>
    <w:rsid w:val="00551EE2"/>
    <w:rsid w:val="00566DA9"/>
    <w:rsid w:val="005842F5"/>
    <w:rsid w:val="00590A21"/>
    <w:rsid w:val="00590F16"/>
    <w:rsid w:val="005910D6"/>
    <w:rsid w:val="00595E89"/>
    <w:rsid w:val="005A25B4"/>
    <w:rsid w:val="005A6250"/>
    <w:rsid w:val="005B1B52"/>
    <w:rsid w:val="005B2B6A"/>
    <w:rsid w:val="005B7054"/>
    <w:rsid w:val="005C0D77"/>
    <w:rsid w:val="005E33E4"/>
    <w:rsid w:val="005F65CB"/>
    <w:rsid w:val="006075E7"/>
    <w:rsid w:val="006148DC"/>
    <w:rsid w:val="006251C9"/>
    <w:rsid w:val="00642125"/>
    <w:rsid w:val="00644444"/>
    <w:rsid w:val="00656C5F"/>
    <w:rsid w:val="00657374"/>
    <w:rsid w:val="00665015"/>
    <w:rsid w:val="00666EA3"/>
    <w:rsid w:val="00667315"/>
    <w:rsid w:val="006740A1"/>
    <w:rsid w:val="00690494"/>
    <w:rsid w:val="006A1CDF"/>
    <w:rsid w:val="006A6196"/>
    <w:rsid w:val="006A6D5A"/>
    <w:rsid w:val="006B1728"/>
    <w:rsid w:val="006C16DE"/>
    <w:rsid w:val="006E5F83"/>
    <w:rsid w:val="0071549B"/>
    <w:rsid w:val="00736FFC"/>
    <w:rsid w:val="0073776E"/>
    <w:rsid w:val="00741647"/>
    <w:rsid w:val="007518C0"/>
    <w:rsid w:val="007A4E4E"/>
    <w:rsid w:val="007A5107"/>
    <w:rsid w:val="007B1D7A"/>
    <w:rsid w:val="007B6BA5"/>
    <w:rsid w:val="007C12F5"/>
    <w:rsid w:val="007C22FD"/>
    <w:rsid w:val="007D01AD"/>
    <w:rsid w:val="007D131C"/>
    <w:rsid w:val="007E5769"/>
    <w:rsid w:val="007F2B57"/>
    <w:rsid w:val="008022C1"/>
    <w:rsid w:val="008038CA"/>
    <w:rsid w:val="00804D1E"/>
    <w:rsid w:val="0080785A"/>
    <w:rsid w:val="00812F17"/>
    <w:rsid w:val="00815E9D"/>
    <w:rsid w:val="0083252A"/>
    <w:rsid w:val="008334C1"/>
    <w:rsid w:val="00835E23"/>
    <w:rsid w:val="00836BAE"/>
    <w:rsid w:val="008411EE"/>
    <w:rsid w:val="00864782"/>
    <w:rsid w:val="0088153E"/>
    <w:rsid w:val="008853E9"/>
    <w:rsid w:val="00892C4D"/>
    <w:rsid w:val="00893A66"/>
    <w:rsid w:val="00895D90"/>
    <w:rsid w:val="00897B0B"/>
    <w:rsid w:val="008A1EC8"/>
    <w:rsid w:val="008A1F54"/>
    <w:rsid w:val="008A73ED"/>
    <w:rsid w:val="008B2EBF"/>
    <w:rsid w:val="008B30AD"/>
    <w:rsid w:val="008B573D"/>
    <w:rsid w:val="008B5F02"/>
    <w:rsid w:val="008B6EED"/>
    <w:rsid w:val="008B7CD9"/>
    <w:rsid w:val="008C2215"/>
    <w:rsid w:val="008C2999"/>
    <w:rsid w:val="008C2E88"/>
    <w:rsid w:val="008D2B18"/>
    <w:rsid w:val="008D3FBC"/>
    <w:rsid w:val="008E7053"/>
    <w:rsid w:val="008F4B89"/>
    <w:rsid w:val="00900BDB"/>
    <w:rsid w:val="00916AC5"/>
    <w:rsid w:val="009213A0"/>
    <w:rsid w:val="00922B5A"/>
    <w:rsid w:val="00926A68"/>
    <w:rsid w:val="00935B3E"/>
    <w:rsid w:val="00943EDF"/>
    <w:rsid w:val="009539CD"/>
    <w:rsid w:val="00955C37"/>
    <w:rsid w:val="00956AFF"/>
    <w:rsid w:val="009601F7"/>
    <w:rsid w:val="00970B47"/>
    <w:rsid w:val="009744B7"/>
    <w:rsid w:val="0098303A"/>
    <w:rsid w:val="0099405D"/>
    <w:rsid w:val="00995B4A"/>
    <w:rsid w:val="009A2A34"/>
    <w:rsid w:val="009A557C"/>
    <w:rsid w:val="009B26C0"/>
    <w:rsid w:val="009C1F3C"/>
    <w:rsid w:val="009C64CE"/>
    <w:rsid w:val="009C77F7"/>
    <w:rsid w:val="009D7A57"/>
    <w:rsid w:val="009E3A4D"/>
    <w:rsid w:val="009E64E6"/>
    <w:rsid w:val="009F6C19"/>
    <w:rsid w:val="00A07387"/>
    <w:rsid w:val="00A213D6"/>
    <w:rsid w:val="00A2776B"/>
    <w:rsid w:val="00A300E3"/>
    <w:rsid w:val="00A3320B"/>
    <w:rsid w:val="00A45EC3"/>
    <w:rsid w:val="00A45FB0"/>
    <w:rsid w:val="00A504CA"/>
    <w:rsid w:val="00A5077E"/>
    <w:rsid w:val="00A70299"/>
    <w:rsid w:val="00A86C79"/>
    <w:rsid w:val="00AA3847"/>
    <w:rsid w:val="00AA7B05"/>
    <w:rsid w:val="00AB03A4"/>
    <w:rsid w:val="00AB152B"/>
    <w:rsid w:val="00AC0083"/>
    <w:rsid w:val="00AD3443"/>
    <w:rsid w:val="00AD48FC"/>
    <w:rsid w:val="00AE4B3E"/>
    <w:rsid w:val="00B04A99"/>
    <w:rsid w:val="00B074E1"/>
    <w:rsid w:val="00B118FB"/>
    <w:rsid w:val="00B15F3C"/>
    <w:rsid w:val="00B176BA"/>
    <w:rsid w:val="00B22F03"/>
    <w:rsid w:val="00B317F4"/>
    <w:rsid w:val="00B4248B"/>
    <w:rsid w:val="00B4401E"/>
    <w:rsid w:val="00B50963"/>
    <w:rsid w:val="00B53BF5"/>
    <w:rsid w:val="00B56EAA"/>
    <w:rsid w:val="00B90F04"/>
    <w:rsid w:val="00B97B1D"/>
    <w:rsid w:val="00BA292E"/>
    <w:rsid w:val="00BA2F86"/>
    <w:rsid w:val="00BA4726"/>
    <w:rsid w:val="00BB3F7A"/>
    <w:rsid w:val="00BC625A"/>
    <w:rsid w:val="00BE1AC8"/>
    <w:rsid w:val="00BE4CF4"/>
    <w:rsid w:val="00BF377E"/>
    <w:rsid w:val="00C01287"/>
    <w:rsid w:val="00C04854"/>
    <w:rsid w:val="00C05E3C"/>
    <w:rsid w:val="00C07574"/>
    <w:rsid w:val="00C10994"/>
    <w:rsid w:val="00C10B87"/>
    <w:rsid w:val="00C1535E"/>
    <w:rsid w:val="00C23B9C"/>
    <w:rsid w:val="00C24CD4"/>
    <w:rsid w:val="00C35FB1"/>
    <w:rsid w:val="00C43AB3"/>
    <w:rsid w:val="00C51F78"/>
    <w:rsid w:val="00C52086"/>
    <w:rsid w:val="00C56C73"/>
    <w:rsid w:val="00C577BB"/>
    <w:rsid w:val="00C72591"/>
    <w:rsid w:val="00C72698"/>
    <w:rsid w:val="00C75FA9"/>
    <w:rsid w:val="00C829D6"/>
    <w:rsid w:val="00C91597"/>
    <w:rsid w:val="00C91BB9"/>
    <w:rsid w:val="00C964E5"/>
    <w:rsid w:val="00CA4B26"/>
    <w:rsid w:val="00CA62B7"/>
    <w:rsid w:val="00CA73DC"/>
    <w:rsid w:val="00CB1AE1"/>
    <w:rsid w:val="00CC08CE"/>
    <w:rsid w:val="00CC0FE8"/>
    <w:rsid w:val="00CC55E1"/>
    <w:rsid w:val="00CD0BF9"/>
    <w:rsid w:val="00CE6287"/>
    <w:rsid w:val="00CE66B8"/>
    <w:rsid w:val="00CF76BE"/>
    <w:rsid w:val="00CF7FB5"/>
    <w:rsid w:val="00D07BF9"/>
    <w:rsid w:val="00D10F2C"/>
    <w:rsid w:val="00D2342F"/>
    <w:rsid w:val="00D24E8C"/>
    <w:rsid w:val="00D250AC"/>
    <w:rsid w:val="00D26144"/>
    <w:rsid w:val="00D362DC"/>
    <w:rsid w:val="00D36A90"/>
    <w:rsid w:val="00D43BF1"/>
    <w:rsid w:val="00D501F2"/>
    <w:rsid w:val="00D55201"/>
    <w:rsid w:val="00D60049"/>
    <w:rsid w:val="00D601EB"/>
    <w:rsid w:val="00D6505F"/>
    <w:rsid w:val="00D664EC"/>
    <w:rsid w:val="00D67285"/>
    <w:rsid w:val="00D74B2C"/>
    <w:rsid w:val="00D76731"/>
    <w:rsid w:val="00D87E7C"/>
    <w:rsid w:val="00D92F3B"/>
    <w:rsid w:val="00D9473B"/>
    <w:rsid w:val="00DA6E2B"/>
    <w:rsid w:val="00DB0871"/>
    <w:rsid w:val="00DB23A1"/>
    <w:rsid w:val="00DB25B2"/>
    <w:rsid w:val="00DC1539"/>
    <w:rsid w:val="00DC1617"/>
    <w:rsid w:val="00DC3BFD"/>
    <w:rsid w:val="00DC55FB"/>
    <w:rsid w:val="00DC7B81"/>
    <w:rsid w:val="00DD612B"/>
    <w:rsid w:val="00DE4B75"/>
    <w:rsid w:val="00DF3462"/>
    <w:rsid w:val="00DF5051"/>
    <w:rsid w:val="00DF69EA"/>
    <w:rsid w:val="00DF6ED0"/>
    <w:rsid w:val="00E00E9B"/>
    <w:rsid w:val="00E026F5"/>
    <w:rsid w:val="00E02798"/>
    <w:rsid w:val="00E070CA"/>
    <w:rsid w:val="00E0749B"/>
    <w:rsid w:val="00E22232"/>
    <w:rsid w:val="00E22447"/>
    <w:rsid w:val="00E328CB"/>
    <w:rsid w:val="00E34A5B"/>
    <w:rsid w:val="00E3669A"/>
    <w:rsid w:val="00E45F6E"/>
    <w:rsid w:val="00E528C4"/>
    <w:rsid w:val="00E5353D"/>
    <w:rsid w:val="00E5471C"/>
    <w:rsid w:val="00E548FA"/>
    <w:rsid w:val="00E552DA"/>
    <w:rsid w:val="00E56E10"/>
    <w:rsid w:val="00E63BCE"/>
    <w:rsid w:val="00E64327"/>
    <w:rsid w:val="00E7012B"/>
    <w:rsid w:val="00E81C5D"/>
    <w:rsid w:val="00EA0ED5"/>
    <w:rsid w:val="00EA5B4E"/>
    <w:rsid w:val="00EA5E49"/>
    <w:rsid w:val="00EB176F"/>
    <w:rsid w:val="00EC51FC"/>
    <w:rsid w:val="00EC5E6E"/>
    <w:rsid w:val="00ED0B56"/>
    <w:rsid w:val="00ED3282"/>
    <w:rsid w:val="00EF2314"/>
    <w:rsid w:val="00EF2EBA"/>
    <w:rsid w:val="00EF5C89"/>
    <w:rsid w:val="00F0058A"/>
    <w:rsid w:val="00F03265"/>
    <w:rsid w:val="00F0551D"/>
    <w:rsid w:val="00F116E0"/>
    <w:rsid w:val="00F216F2"/>
    <w:rsid w:val="00F33A84"/>
    <w:rsid w:val="00F33B45"/>
    <w:rsid w:val="00F36063"/>
    <w:rsid w:val="00F475A9"/>
    <w:rsid w:val="00F50A63"/>
    <w:rsid w:val="00F61833"/>
    <w:rsid w:val="00F62EC0"/>
    <w:rsid w:val="00F63FDF"/>
    <w:rsid w:val="00F66AFE"/>
    <w:rsid w:val="00F70684"/>
    <w:rsid w:val="00F84035"/>
    <w:rsid w:val="00F8588C"/>
    <w:rsid w:val="00F9239F"/>
    <w:rsid w:val="00F95AEC"/>
    <w:rsid w:val="00FA21FE"/>
    <w:rsid w:val="00FB3D74"/>
    <w:rsid w:val="00FB72DF"/>
    <w:rsid w:val="00FC1CFE"/>
    <w:rsid w:val="00FC2A26"/>
    <w:rsid w:val="00FC6E91"/>
    <w:rsid w:val="00FF2185"/>
    <w:rsid w:val="00FF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F82A5"/>
  <w15:docId w15:val="{0718CDB7-7387-4468-B674-22324BA6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2B57"/>
    <w:pPr>
      <w:spacing w:line="276" w:lineRule="auto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37E5"/>
    <w:pPr>
      <w:keepNext/>
      <w:keepLines/>
      <w:spacing w:before="240" w:after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37E5"/>
    <w:pPr>
      <w:keepNext/>
      <w:keepLines/>
      <w:spacing w:before="240" w:after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37E5"/>
    <w:pPr>
      <w:keepNext/>
      <w:keepLines/>
      <w:spacing w:before="240" w:after="120"/>
      <w:outlineLvl w:val="2"/>
    </w:pPr>
    <w:rPr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77BB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77BB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77BB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77BB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77BB"/>
    <w:pPr>
      <w:keepNext/>
      <w:keepLines/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77BB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28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0128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328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282"/>
  </w:style>
  <w:style w:type="paragraph" w:styleId="Footer">
    <w:name w:val="footer"/>
    <w:basedOn w:val="Normal"/>
    <w:link w:val="FooterChar"/>
    <w:uiPriority w:val="99"/>
    <w:unhideWhenUsed/>
    <w:rsid w:val="007F2B57"/>
    <w:pPr>
      <w:tabs>
        <w:tab w:val="center" w:pos="4680"/>
        <w:tab w:val="right" w:pos="9360"/>
      </w:tabs>
      <w:spacing w:before="60" w:line="240" w:lineRule="auto"/>
    </w:pPr>
    <w:rPr>
      <w:b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7F2B57"/>
    <w:rPr>
      <w:rFonts w:ascii="Arial" w:hAnsi="Arial" w:cs="Arial"/>
      <w:b/>
    </w:rPr>
  </w:style>
  <w:style w:type="paragraph" w:styleId="ListParagraph">
    <w:name w:val="List Paragraph"/>
    <w:basedOn w:val="Normal"/>
    <w:uiPriority w:val="34"/>
    <w:qFormat/>
    <w:rsid w:val="00C577BB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0537E5"/>
    <w:rPr>
      <w:rFonts w:ascii="Arial" w:hAnsi="Arial" w:cs="Arial"/>
      <w:b/>
      <w:bCs/>
      <w:sz w:val="32"/>
      <w:szCs w:val="32"/>
    </w:rPr>
  </w:style>
  <w:style w:type="character" w:customStyle="1" w:styleId="Heading2Char">
    <w:name w:val="Heading 2 Char"/>
    <w:link w:val="Heading2"/>
    <w:uiPriority w:val="9"/>
    <w:rsid w:val="000537E5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link w:val="Heading3"/>
    <w:uiPriority w:val="9"/>
    <w:rsid w:val="000537E5"/>
    <w:rPr>
      <w:rFonts w:ascii="Arial" w:hAnsi="Arial" w:cs="Arial"/>
      <w:b/>
      <w:bCs/>
      <w:sz w:val="26"/>
      <w:szCs w:val="22"/>
    </w:rPr>
  </w:style>
  <w:style w:type="character" w:customStyle="1" w:styleId="Heading4Char">
    <w:name w:val="Heading 4 Char"/>
    <w:link w:val="Heading4"/>
    <w:uiPriority w:val="9"/>
    <w:semiHidden/>
    <w:rsid w:val="00C577BB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C577BB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C577BB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C577BB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C577BB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C577BB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77BB"/>
    <w:pPr>
      <w:spacing w:line="240" w:lineRule="auto"/>
    </w:pPr>
    <w:rPr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7E5769"/>
    <w:pPr>
      <w:spacing w:before="360" w:after="240"/>
      <w:outlineLvl w:val="9"/>
    </w:pPr>
    <w:rPr>
      <w:color w:val="000000" w:themeColor="text1"/>
      <w:sz w:val="36"/>
      <w:szCs w:val="36"/>
    </w:rPr>
  </w:style>
  <w:style w:type="paragraph" w:customStyle="1" w:styleId="HeadingStyle1">
    <w:name w:val="Heading Style 1"/>
    <w:basedOn w:val="Normal"/>
    <w:link w:val="HeadingStyle1Char"/>
    <w:qFormat/>
    <w:rsid w:val="000537E5"/>
    <w:pPr>
      <w:spacing w:before="240" w:after="120" w:line="240" w:lineRule="auto"/>
      <w:outlineLvl w:val="0"/>
    </w:pPr>
    <w:rPr>
      <w:b/>
      <w:sz w:val="32"/>
    </w:rPr>
  </w:style>
  <w:style w:type="character" w:customStyle="1" w:styleId="HeadingStyle1Char">
    <w:name w:val="Heading Style 1 Char"/>
    <w:link w:val="HeadingStyle1"/>
    <w:rsid w:val="000537E5"/>
    <w:rPr>
      <w:rFonts w:ascii="Arial" w:hAnsi="Arial" w:cs="Arial"/>
      <w:b/>
      <w:sz w:val="32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62EC0"/>
    <w:pPr>
      <w:spacing w:after="120"/>
      <w:ind w:left="216"/>
    </w:pPr>
    <w:rPr>
      <w:szCs w:val="2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7D01AD"/>
    <w:pPr>
      <w:tabs>
        <w:tab w:val="right" w:leader="dot" w:pos="9350"/>
      </w:tabs>
      <w:spacing w:after="120"/>
    </w:pPr>
    <w:rPr>
      <w:bCs/>
      <w:noProof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93D87"/>
    <w:pPr>
      <w:tabs>
        <w:tab w:val="right" w:leader="dot" w:pos="9350"/>
      </w:tabs>
      <w:spacing w:after="120"/>
      <w:ind w:left="446"/>
    </w:pPr>
    <w:rPr>
      <w:iCs/>
      <w:szCs w:val="20"/>
    </w:rPr>
  </w:style>
  <w:style w:type="character" w:styleId="CommentReference">
    <w:name w:val="annotation reference"/>
    <w:uiPriority w:val="99"/>
    <w:semiHidden/>
    <w:unhideWhenUsed/>
    <w:rsid w:val="00BF37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377E"/>
    <w:pPr>
      <w:spacing w:line="240" w:lineRule="auto"/>
    </w:pPr>
    <w:rPr>
      <w:rFonts w:eastAsia="Calibri"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BF377E"/>
    <w:rPr>
      <w:rFonts w:eastAsia="Calibri"/>
      <w:sz w:val="20"/>
      <w:szCs w:val="20"/>
    </w:rPr>
  </w:style>
  <w:style w:type="character" w:customStyle="1" w:styleId="DocName">
    <w:name w:val="DocName"/>
    <w:basedOn w:val="DefaultParagraphFont"/>
    <w:uiPriority w:val="1"/>
    <w:qFormat/>
    <w:rsid w:val="00CE6287"/>
    <w:rPr>
      <w:rFonts w:ascii="Times New Roman" w:hAnsi="Times New Roman"/>
      <w:i w:val="0"/>
      <w:iCs/>
      <w:sz w:val="17"/>
    </w:rPr>
  </w:style>
  <w:style w:type="character" w:styleId="Hyperlink">
    <w:name w:val="Hyperlink"/>
    <w:basedOn w:val="DefaultParagraphFont"/>
    <w:uiPriority w:val="99"/>
    <w:unhideWhenUsed/>
    <w:rsid w:val="008C2E8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2E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AITCaption">
    <w:name w:val="SAIT Caption"/>
    <w:basedOn w:val="Normal"/>
    <w:qFormat/>
    <w:rsid w:val="00F84035"/>
    <w:pPr>
      <w:spacing w:before="120"/>
      <w:jc w:val="center"/>
    </w:pPr>
    <w:rPr>
      <w:b/>
      <w:sz w:val="20"/>
      <w:szCs w:val="20"/>
    </w:rPr>
  </w:style>
  <w:style w:type="paragraph" w:customStyle="1" w:styleId="Source">
    <w:name w:val="Source"/>
    <w:basedOn w:val="SAITCaption"/>
    <w:qFormat/>
    <w:rsid w:val="00F84035"/>
    <w:pPr>
      <w:spacing w:before="0" w:line="240" w:lineRule="auto"/>
    </w:pPr>
    <w:rPr>
      <w:b w:val="0"/>
      <w:sz w:val="18"/>
      <w:szCs w:val="18"/>
    </w:rPr>
  </w:style>
  <w:style w:type="paragraph" w:customStyle="1" w:styleId="SchoolName">
    <w:name w:val="School Name"/>
    <w:basedOn w:val="Normal"/>
    <w:qFormat/>
    <w:rsid w:val="000537E5"/>
    <w:pPr>
      <w:spacing w:line="240" w:lineRule="auto"/>
    </w:pPr>
    <w:rPr>
      <w:rFonts w:ascii="Arial Black" w:hAnsi="Arial Black"/>
      <w:b/>
      <w:color w:val="FFFFFF" w:themeColor="background1"/>
      <w:sz w:val="28"/>
    </w:rPr>
  </w:style>
  <w:style w:type="paragraph" w:customStyle="1" w:styleId="CourseName">
    <w:name w:val="Course Name"/>
    <w:basedOn w:val="Normal"/>
    <w:qFormat/>
    <w:rsid w:val="00A70299"/>
    <w:pPr>
      <w:spacing w:after="200" w:line="240" w:lineRule="auto"/>
    </w:pPr>
    <w:rPr>
      <w:b/>
      <w:sz w:val="40"/>
    </w:rPr>
  </w:style>
  <w:style w:type="paragraph" w:customStyle="1" w:styleId="LabTitle">
    <w:name w:val="Lab Title"/>
    <w:basedOn w:val="Normal"/>
    <w:qFormat/>
    <w:rsid w:val="00A70299"/>
    <w:pPr>
      <w:spacing w:after="200" w:line="240" w:lineRule="auto"/>
    </w:pPr>
    <w:rPr>
      <w:b/>
      <w:sz w:val="36"/>
    </w:rPr>
  </w:style>
  <w:style w:type="paragraph" w:customStyle="1" w:styleId="TitlePageCourseName">
    <w:name w:val="Title Page Course Name"/>
    <w:basedOn w:val="CourseName"/>
    <w:qFormat/>
    <w:rsid w:val="00242511"/>
    <w:rPr>
      <w:rFonts w:ascii="Titillium" w:hAnsi="Titillium"/>
      <w:sz w:val="120"/>
      <w:szCs w:val="120"/>
    </w:rPr>
  </w:style>
  <w:style w:type="paragraph" w:customStyle="1" w:styleId="TitlePageModuleTitle">
    <w:name w:val="Title Page Module Title"/>
    <w:basedOn w:val="LabTitle"/>
    <w:qFormat/>
    <w:rsid w:val="00242511"/>
    <w:pPr>
      <w:spacing w:after="0"/>
    </w:pPr>
    <w:rPr>
      <w:rFonts w:ascii="Titillium" w:hAnsi="Titillium"/>
      <w:color w:val="005EB8"/>
      <w:sz w:val="40"/>
      <w:szCs w:val="40"/>
    </w:rPr>
  </w:style>
  <w:style w:type="paragraph" w:customStyle="1" w:styleId="PageNo">
    <w:name w:val="Page No."/>
    <w:basedOn w:val="Footer"/>
    <w:qFormat/>
    <w:rsid w:val="001E692B"/>
    <w:pPr>
      <w:jc w:val="right"/>
    </w:pPr>
  </w:style>
  <w:style w:type="paragraph" w:customStyle="1" w:styleId="Copyright">
    <w:name w:val="Copyright"/>
    <w:basedOn w:val="Footer"/>
    <w:qFormat/>
    <w:rsid w:val="00A70299"/>
    <w:rPr>
      <w:b w:val="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DA9"/>
    <w:rPr>
      <w:rFonts w:eastAsia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DA9"/>
    <w:rPr>
      <w:rFonts w:ascii="Arial" w:eastAsia="Calibri" w:hAnsi="Arial" w:cs="Arial"/>
      <w:b/>
      <w:bCs/>
      <w:sz w:val="20"/>
      <w:szCs w:val="20"/>
    </w:rPr>
  </w:style>
  <w:style w:type="paragraph" w:customStyle="1" w:styleId="TableHeading">
    <w:name w:val="Table Heading"/>
    <w:qFormat/>
    <w:rsid w:val="00F84035"/>
    <w:pPr>
      <w:spacing w:after="120"/>
      <w:jc w:val="center"/>
    </w:pPr>
    <w:rPr>
      <w:rFonts w:ascii="Arial" w:hAnsi="Arial" w:cs="Arial"/>
      <w:b/>
      <w:sz w:val="22"/>
    </w:rPr>
  </w:style>
  <w:style w:type="paragraph" w:customStyle="1" w:styleId="PreformattedText">
    <w:name w:val="Preformatted Text"/>
    <w:basedOn w:val="Normal"/>
    <w:qFormat/>
    <w:rsid w:val="00235887"/>
    <w:pPr>
      <w:widowControl w:val="0"/>
      <w:suppressAutoHyphens/>
      <w:overflowPunct w:val="0"/>
      <w:spacing w:line="240" w:lineRule="auto"/>
    </w:pPr>
    <w:rPr>
      <w:rFonts w:ascii="Liberation Mono" w:eastAsia="Droid Sans" w:hAnsi="Liberation Mono" w:cs="Liberation Mono"/>
      <w:color w:val="00000A"/>
      <w:sz w:val="20"/>
      <w:szCs w:val="20"/>
      <w:lang w:eastAsia="zh-CN" w:bidi="hi-IN"/>
    </w:rPr>
  </w:style>
  <w:style w:type="character" w:customStyle="1" w:styleId="InternetLink">
    <w:name w:val="Internet Link"/>
    <w:rsid w:val="009539CD"/>
    <w:rPr>
      <w:color w:val="000080"/>
      <w:u w:val="single"/>
    </w:rPr>
  </w:style>
  <w:style w:type="paragraph" w:customStyle="1" w:styleId="TextBody">
    <w:name w:val="Text Body"/>
    <w:basedOn w:val="Normal"/>
    <w:rsid w:val="009539CD"/>
    <w:pPr>
      <w:widowControl w:val="0"/>
      <w:suppressAutoHyphens/>
      <w:overflowPunct w:val="0"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qFormat/>
    <w:rsid w:val="009539CD"/>
    <w:pPr>
      <w:widowControl w:val="0"/>
      <w:suppressLineNumbers/>
      <w:suppressAutoHyphens/>
      <w:overflowPunct w:val="0"/>
      <w:spacing w:line="240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032989"/>
    <w:rPr>
      <w:color w:val="800080" w:themeColor="followedHyperlink"/>
      <w:u w:val="single"/>
    </w:rPr>
  </w:style>
  <w:style w:type="paragraph" w:customStyle="1" w:styleId="Consoleinput">
    <w:name w:val="Console input"/>
    <w:basedOn w:val="TextBody"/>
    <w:qFormat/>
    <w:rsid w:val="000439CA"/>
    <w:rPr>
      <w:rFonts w:ascii="Courier New" w:hAnsi="Courier New"/>
      <w:b/>
    </w:rPr>
  </w:style>
  <w:style w:type="paragraph" w:customStyle="1" w:styleId="SourceCode">
    <w:name w:val="Source Code"/>
    <w:basedOn w:val="Normal"/>
    <w:qFormat/>
    <w:rsid w:val="001C38F4"/>
    <w:pPr>
      <w:widowControl w:val="0"/>
      <w:suppressAutoHyphens/>
      <w:spacing w:line="240" w:lineRule="auto"/>
    </w:pPr>
    <w:rPr>
      <w:rFonts w:ascii="Courier New" w:eastAsia="Droid Sans" w:hAnsi="Courier New" w:cs="FreeSans"/>
      <w:color w:val="00000A"/>
      <w:sz w:val="24"/>
      <w:szCs w:val="24"/>
      <w:lang w:eastAsia="zh-CN" w:bidi="hi-IN"/>
    </w:rPr>
  </w:style>
  <w:style w:type="character" w:customStyle="1" w:styleId="Quotation">
    <w:name w:val="Quotation"/>
    <w:qFormat/>
    <w:rsid w:val="00AD3443"/>
    <w:rPr>
      <w:i/>
      <w:iCs/>
    </w:rPr>
  </w:style>
  <w:style w:type="paragraph" w:styleId="BodyText">
    <w:name w:val="Body Text"/>
    <w:basedOn w:val="Normal"/>
    <w:link w:val="BodyTextChar"/>
    <w:rsid w:val="00895D90"/>
    <w:pPr>
      <w:widowControl w:val="0"/>
      <w:suppressAutoHyphens/>
      <w:spacing w:after="140" w:line="288" w:lineRule="auto"/>
    </w:pPr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95D90"/>
    <w:rPr>
      <w:rFonts w:ascii="Liberation Serif" w:eastAsia="Droid Sans" w:hAnsi="Liberation Serif" w:cs="FreeSans"/>
      <w:color w:val="00000A"/>
      <w:sz w:val="24"/>
      <w:szCs w:val="24"/>
      <w:lang w:eastAsia="zh-CN" w:bidi="hi-IN"/>
    </w:rPr>
  </w:style>
  <w:style w:type="paragraph" w:customStyle="1" w:styleId="ConsoleInput0">
    <w:name w:val="Console Input"/>
    <w:basedOn w:val="Normal"/>
    <w:qFormat/>
    <w:rsid w:val="00895D90"/>
    <w:pPr>
      <w:widowControl w:val="0"/>
      <w:suppressAutoHyphens/>
      <w:spacing w:line="240" w:lineRule="auto"/>
    </w:pPr>
    <w:rPr>
      <w:rFonts w:ascii="Courier New" w:eastAsia="Droid Sans" w:hAnsi="Courier New" w:cs="FreeSans"/>
      <w:b/>
      <w:color w:val="00000A"/>
      <w:sz w:val="24"/>
      <w:szCs w:val="24"/>
      <w:lang w:eastAsia="zh-CN" w:bidi="hi-IN"/>
    </w:rPr>
  </w:style>
  <w:style w:type="character" w:customStyle="1" w:styleId="ListLabel46">
    <w:name w:val="ListLabel 46"/>
    <w:qFormat/>
    <w:rsid w:val="00260415"/>
    <w:rPr>
      <w:rFonts w:cs="OpenSymbol"/>
    </w:rPr>
  </w:style>
  <w:style w:type="paragraph" w:customStyle="1" w:styleId="WW-BodyText2">
    <w:name w:val="WW-Body Text 2"/>
    <w:basedOn w:val="Normal"/>
    <w:rsid w:val="00995B4A"/>
    <w:pPr>
      <w:suppressAutoHyphens/>
      <w:spacing w:line="240" w:lineRule="auto"/>
    </w:pPr>
    <w:rPr>
      <w:rFonts w:ascii="Times New Roman" w:hAnsi="Times New Roman" w:cs="Times New Roman"/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5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legge\Desktop\er-template-4-word-97-2003-june-6-2013-10-06-13%20(1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9F41F-A443-415B-A1EC-EE5299C89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er-template-4-word-97-2003-june-6-2013-10-06-13 (1).dot</Template>
  <TotalTime>167</TotalTime>
  <Pages>16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Gary Rowe</cp:lastModifiedBy>
  <cp:revision>5</cp:revision>
  <cp:lastPrinted>2016-05-26T19:36:00Z</cp:lastPrinted>
  <dcterms:created xsi:type="dcterms:W3CDTF">2021-03-26T17:56:00Z</dcterms:created>
  <dcterms:modified xsi:type="dcterms:W3CDTF">2021-07-02T21:04:00Z</dcterms:modified>
</cp:coreProperties>
</file>