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C87688" w14:textId="77777777" w:rsidR="00C04854" w:rsidRDefault="00C04854" w:rsidP="007F2B57"/>
    <w:p w14:paraId="272F8A3D" w14:textId="77777777" w:rsidR="00C01287" w:rsidRPr="00644444" w:rsidRDefault="004540D0" w:rsidP="007F2B57">
      <w:r>
        <w:rPr>
          <w:noProof/>
          <w:lang w:val="en-CA" w:eastAsia="en-CA"/>
        </w:rPr>
        <w:drawing>
          <wp:anchor distT="0" distB="0" distL="114300" distR="114300" simplePos="0" relativeHeight="251691008" behindDoc="1" locked="0" layoutInCell="1" allowOverlap="1" wp14:anchorId="0CF05866" wp14:editId="7657ABA3">
            <wp:simplePos x="0" y="0"/>
            <wp:positionH relativeFrom="column">
              <wp:posOffset>4864100</wp:posOffset>
            </wp:positionH>
            <wp:positionV relativeFrom="paragraph">
              <wp:posOffset>-173355</wp:posOffset>
            </wp:positionV>
            <wp:extent cx="1984248" cy="2523744"/>
            <wp:effectExtent l="0" t="0" r="0" b="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248" cy="252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3D319" w14:textId="6A7895DA" w:rsidR="005A25B4" w:rsidRPr="001547CE" w:rsidRDefault="00F62EC0" w:rsidP="007F2B57"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7AB6F95E" wp14:editId="1C6083E1">
                <wp:simplePos x="0" y="0"/>
                <wp:positionH relativeFrom="column">
                  <wp:posOffset>-301336</wp:posOffset>
                </wp:positionH>
                <wp:positionV relativeFrom="paragraph">
                  <wp:posOffset>3489325</wp:posOffset>
                </wp:positionV>
                <wp:extent cx="6960904" cy="5209557"/>
                <wp:effectExtent l="0" t="0" r="0" b="0"/>
                <wp:wrapNone/>
                <wp:docPr id="14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0904" cy="5209557"/>
                          <a:chOff x="4226" y="0"/>
                          <a:chExt cx="69613" cy="52096"/>
                        </a:xfrm>
                      </wpg:grpSpPr>
                      <wpg:grpSp>
                        <wpg:cNvPr id="15" name="Group 30"/>
                        <wpg:cNvGrpSpPr>
                          <a:grpSpLocks/>
                        </wpg:cNvGrpSpPr>
                        <wpg:grpSpPr bwMode="auto">
                          <a:xfrm>
                            <a:off x="4226" y="0"/>
                            <a:ext cx="68978" cy="47604"/>
                            <a:chOff x="4226" y="0"/>
                            <a:chExt cx="68978" cy="47604"/>
                          </a:xfrm>
                        </wpg:grpSpPr>
                        <wps:wsp>
                          <wps:cNvPr id="17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26" y="0"/>
                              <a:ext cx="47708" cy="5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66EF47" w14:textId="0B94EDA9" w:rsidR="002A53C0" w:rsidRPr="00090ACB" w:rsidRDefault="002A53C0" w:rsidP="007F2B57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81" y="0"/>
                              <a:ext cx="67123" cy="39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7D7429" w14:textId="7AA832E6" w:rsidR="002A53C0" w:rsidRPr="00CE66B8" w:rsidRDefault="00DD2F31" w:rsidP="007E576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  <w:sz w:val="96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  <w:sz w:val="96"/>
                                  </w:rPr>
                                  <w:t>S</w:t>
                                </w:r>
                                <w:r w:rsidR="00F16791">
                                  <w:rPr>
                                    <w:rFonts w:ascii="Titillium Bd" w:hAnsi="Titillium Bd"/>
                                    <w:sz w:val="96"/>
                                  </w:rPr>
                                  <w:t>ystem-on-</w:t>
                                </w:r>
                                <w:r>
                                  <w:rPr>
                                    <w:rFonts w:ascii="Titillium Bd" w:hAnsi="Titillium Bd"/>
                                    <w:sz w:val="96"/>
                                  </w:rPr>
                                  <w:t>C</w:t>
                                </w:r>
                                <w:r w:rsidR="00F16791">
                                  <w:rPr>
                                    <w:rFonts w:ascii="Titillium Bd" w:hAnsi="Titillium Bd"/>
                                    <w:sz w:val="96"/>
                                  </w:rPr>
                                  <w:t>hip (SoC)</w:t>
                                </w:r>
                                <w:r>
                                  <w:rPr>
                                    <w:rFonts w:ascii="Titillium Bd" w:hAnsi="Titillium Bd"/>
                                    <w:sz w:val="96"/>
                                  </w:rPr>
                                  <w:t xml:space="preserve"> Raspberry Pi</w:t>
                                </w:r>
                                <w:r w:rsidR="00F16791">
                                  <w:rPr>
                                    <w:rFonts w:ascii="Titillium Bd" w:hAnsi="Titillium Bd"/>
                                    <w:sz w:val="96"/>
                                  </w:rPr>
                                  <w:t xml:space="preserve"> </w:t>
                                </w:r>
                                <w:r w:rsidR="00A33740">
                                  <w:rPr>
                                    <w:rFonts w:ascii="Titillium Bd" w:hAnsi="Titillium Bd"/>
                                    <w:sz w:val="96"/>
                                  </w:rPr>
                                  <w:t>Setup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6" y="39336"/>
                              <a:ext cx="66583" cy="8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94799F" w14:textId="6C002445" w:rsidR="002A53C0" w:rsidRPr="00A45EC3" w:rsidRDefault="002A53C0" w:rsidP="007E5769">
                                <w:pPr>
                                  <w:pStyle w:val="TitlePageModuleTitle"/>
                                  <w:rPr>
                                    <w:rFonts w:ascii="Titillium Bd" w:hAnsi="Titillium Bd"/>
                                  </w:rPr>
                                </w:pPr>
                                <w:r w:rsidRPr="00CE66B8">
                                  <w:rPr>
                                    <w:rFonts w:ascii="Titillium Bd" w:hAnsi="Titillium Bd"/>
                                  </w:rPr>
                                  <w:t>Computer Architecture Exploitation and Security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184" y="49334"/>
                            <a:ext cx="21655" cy="2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50A1D" w14:textId="3D2A3FCE" w:rsidR="002A53C0" w:rsidRPr="008B6EED" w:rsidRDefault="002A53C0" w:rsidP="007F2B57"/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B6F95E" id="Group 31" o:spid="_x0000_s1026" style="position:absolute;margin-left:-23.75pt;margin-top:274.75pt;width:548.1pt;height:410.2pt;z-index:251641344" coordorigin="4226" coordsize="69613,5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">
                <v:group id="Group 30" o:spid="_x0000_s1027" style="position:absolute;left:4226;width:68978;height:47604" coordorigin="4226" coordsize="68978,47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8" type="#_x0000_t202" style="position:absolute;left:4226;width:47708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2866EF47" w14:textId="0B94EDA9" w:rsidR="002A53C0" w:rsidRPr="00090ACB" w:rsidRDefault="002A53C0" w:rsidP="007F2B57"/>
                      </w:txbxContent>
                    </v:textbox>
                  </v:shape>
                  <v:shape id="Text Box 5" o:spid="_x0000_s1029" type="#_x0000_t202" style="position:absolute;left:6081;width:67123;height:39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<v:textbox>
                      <w:txbxContent>
                        <w:p w14:paraId="767D7429" w14:textId="7AA832E6" w:rsidR="002A53C0" w:rsidRPr="00CE66B8" w:rsidRDefault="00DD2F31" w:rsidP="007E5769">
                          <w:pPr>
                            <w:pStyle w:val="TitlePageCourseName"/>
                            <w:rPr>
                              <w:rFonts w:ascii="Titillium Bd" w:hAnsi="Titillium Bd"/>
                              <w:sz w:val="96"/>
                            </w:rPr>
                          </w:pPr>
                          <w:r>
                            <w:rPr>
                              <w:rFonts w:ascii="Titillium Bd" w:hAnsi="Titillium Bd"/>
                              <w:sz w:val="96"/>
                            </w:rPr>
                            <w:t>S</w:t>
                          </w:r>
                          <w:r w:rsidR="00F16791">
                            <w:rPr>
                              <w:rFonts w:ascii="Titillium Bd" w:hAnsi="Titillium Bd"/>
                              <w:sz w:val="96"/>
                            </w:rPr>
                            <w:t>ystem-on-</w:t>
                          </w:r>
                          <w:r>
                            <w:rPr>
                              <w:rFonts w:ascii="Titillium Bd" w:hAnsi="Titillium Bd"/>
                              <w:sz w:val="96"/>
                            </w:rPr>
                            <w:t>C</w:t>
                          </w:r>
                          <w:r w:rsidR="00F16791">
                            <w:rPr>
                              <w:rFonts w:ascii="Titillium Bd" w:hAnsi="Titillium Bd"/>
                              <w:sz w:val="96"/>
                            </w:rPr>
                            <w:t>hip (SoC)</w:t>
                          </w:r>
                          <w:r>
                            <w:rPr>
                              <w:rFonts w:ascii="Titillium Bd" w:hAnsi="Titillium Bd"/>
                              <w:sz w:val="96"/>
                            </w:rPr>
                            <w:t xml:space="preserve"> Raspberry Pi</w:t>
                          </w:r>
                          <w:r w:rsidR="00F16791">
                            <w:rPr>
                              <w:rFonts w:ascii="Titillium Bd" w:hAnsi="Titillium Bd"/>
                              <w:sz w:val="96"/>
                            </w:rPr>
                            <w:t xml:space="preserve"> </w:t>
                          </w:r>
                          <w:r w:rsidR="00A33740">
                            <w:rPr>
                              <w:rFonts w:ascii="Titillium Bd" w:hAnsi="Titillium Bd"/>
                              <w:sz w:val="96"/>
                            </w:rPr>
                            <w:t>Setup</w:t>
                          </w:r>
                        </w:p>
                      </w:txbxContent>
                    </v:textbox>
                  </v:shape>
                  <v:shape id="Text Box 6" o:spid="_x0000_s1030" type="#_x0000_t202" style="position:absolute;left:6096;top:39336;width:66583;height:8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<v:textbox>
                      <w:txbxContent>
                        <w:p w14:paraId="0394799F" w14:textId="6C002445" w:rsidR="002A53C0" w:rsidRPr="00A45EC3" w:rsidRDefault="002A53C0" w:rsidP="007E5769">
                          <w:pPr>
                            <w:pStyle w:val="TitlePageModuleTitle"/>
                            <w:rPr>
                              <w:rFonts w:ascii="Titillium Bd" w:hAnsi="Titillium Bd"/>
                            </w:rPr>
                          </w:pPr>
                          <w:r w:rsidRPr="00CE66B8">
                            <w:rPr>
                              <w:rFonts w:ascii="Titillium Bd" w:hAnsi="Titillium Bd"/>
                            </w:rPr>
                            <w:t>Computer Architecture Exploitation and Security</w:t>
                          </w:r>
                        </w:p>
                      </w:txbxContent>
                    </v:textbox>
                  </v:shape>
                </v:group>
                <v:shape id="_x0000_s1031" type="#_x0000_t202" style="position:absolute;left:52184;top:49334;width:21655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16950A1D" w14:textId="3D2A3FCE" w:rsidR="002A53C0" w:rsidRPr="008B6EED" w:rsidRDefault="002A53C0" w:rsidP="007F2B57"/>
                    </w:txbxContent>
                  </v:textbox>
                </v:shape>
              </v:group>
            </w:pict>
          </mc:Fallback>
        </mc:AlternateContent>
      </w:r>
      <w:r w:rsidR="005A25B4">
        <w:br w:type="page"/>
      </w:r>
    </w:p>
    <w:p w14:paraId="41562014" w14:textId="77777777" w:rsidR="00C01287" w:rsidRDefault="00C01287" w:rsidP="007F2B57"/>
    <w:p w14:paraId="2019695F" w14:textId="77777777" w:rsidR="00C10B87" w:rsidRPr="001547CE" w:rsidRDefault="00C10B87" w:rsidP="007F2B57"/>
    <w:p w14:paraId="09EC2DA4" w14:textId="77777777" w:rsidR="00C01287" w:rsidRPr="001547CE" w:rsidRDefault="00C01287" w:rsidP="007F2B57"/>
    <w:p w14:paraId="449FB509" w14:textId="2535E64E" w:rsidR="009F6C19" w:rsidRDefault="009F6C19" w:rsidP="007F2B57"/>
    <w:p w14:paraId="0A409048" w14:textId="77777777" w:rsidR="009F6C19" w:rsidRPr="009F6C19" w:rsidRDefault="009F6C19" w:rsidP="009F6C19"/>
    <w:p w14:paraId="14316910" w14:textId="77777777" w:rsidR="009F6C19" w:rsidRPr="009F6C19" w:rsidRDefault="009F6C19" w:rsidP="009F6C19"/>
    <w:p w14:paraId="5CB3CADC" w14:textId="77777777" w:rsidR="009F6C19" w:rsidRPr="009F6C19" w:rsidRDefault="009F6C19" w:rsidP="009F6C19"/>
    <w:p w14:paraId="0514BB03" w14:textId="77777777" w:rsidR="009F6C19" w:rsidRPr="009F6C19" w:rsidRDefault="009F6C19" w:rsidP="009F6C19"/>
    <w:p w14:paraId="349819B1" w14:textId="77777777" w:rsidR="009F6C19" w:rsidRPr="009F6C19" w:rsidRDefault="009F6C19" w:rsidP="009F6C19"/>
    <w:p w14:paraId="1FD107D8" w14:textId="4A1E681A" w:rsidR="009F6C19" w:rsidRDefault="009F6C19" w:rsidP="009F6C19"/>
    <w:p w14:paraId="13172206" w14:textId="77777777" w:rsidR="009F6C19" w:rsidRPr="009F6C19" w:rsidRDefault="009F6C19" w:rsidP="009F6C19"/>
    <w:p w14:paraId="0B8C8E42" w14:textId="79810AE1" w:rsidR="009F6C19" w:rsidRDefault="009F6C19" w:rsidP="00900BDB"/>
    <w:p w14:paraId="668B5D9C" w14:textId="0B931DE4" w:rsidR="009F6C19" w:rsidRDefault="009F6C19" w:rsidP="009F6C19"/>
    <w:p w14:paraId="25EE5CBE" w14:textId="77777777" w:rsidR="00C01287" w:rsidRPr="009F6C19" w:rsidRDefault="00C01287" w:rsidP="009F6C19">
      <w:pPr>
        <w:sectPr w:rsidR="00C01287" w:rsidRPr="009F6C19" w:rsidSect="004C4C4D">
          <w:pgSz w:w="12240" w:h="15840" w:code="1"/>
          <w:pgMar w:top="288" w:right="288" w:bottom="1440" w:left="1440" w:header="720" w:footer="720" w:gutter="0"/>
          <w:cols w:space="720"/>
          <w:titlePg/>
          <w:docGrid w:linePitch="360"/>
        </w:sectPr>
      </w:pPr>
    </w:p>
    <w:sdt>
      <w:sdtPr>
        <w:rPr>
          <w:b w:val="0"/>
          <w:noProof/>
          <w:color w:val="auto"/>
          <w:sz w:val="22"/>
          <w:szCs w:val="20"/>
        </w:rPr>
        <w:id w:val="1405411376"/>
        <w:docPartObj>
          <w:docPartGallery w:val="Table of Contents"/>
          <w:docPartUnique/>
        </w:docPartObj>
      </w:sdtPr>
      <w:sdtEndPr>
        <w:rPr>
          <w:rStyle w:val="Hyperlink"/>
          <w:u w:val="single"/>
        </w:rPr>
      </w:sdtEndPr>
      <w:sdtContent>
        <w:p w14:paraId="56AABFF9" w14:textId="2387C021" w:rsidR="008C2E88" w:rsidRPr="007E5769" w:rsidRDefault="008C2E88" w:rsidP="00566DA9">
          <w:pPr>
            <w:pStyle w:val="TOCHeading"/>
            <w:spacing w:before="0"/>
          </w:pPr>
          <w:r w:rsidRPr="007E5769">
            <w:t>Table of Contents</w:t>
          </w:r>
        </w:p>
        <w:p w14:paraId="6CA3FE6A" w14:textId="3755F610" w:rsidR="00907614" w:rsidRDefault="00F62EC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r w:rsidRPr="00A70299">
            <w:rPr>
              <w:szCs w:val="22"/>
            </w:rPr>
            <w:fldChar w:fldCharType="begin"/>
          </w:r>
          <w:r w:rsidRPr="00A70299">
            <w:rPr>
              <w:szCs w:val="22"/>
            </w:rPr>
            <w:instrText xml:space="preserve"> TOC \o "1-3" \h \z \u </w:instrText>
          </w:r>
          <w:r w:rsidRPr="00A70299">
            <w:rPr>
              <w:szCs w:val="22"/>
            </w:rPr>
            <w:fldChar w:fldCharType="separate"/>
          </w:r>
          <w:hyperlink w:anchor="_Toc46935891" w:history="1">
            <w:r w:rsidR="00907614" w:rsidRPr="00350AD8">
              <w:rPr>
                <w:rStyle w:val="Hyperlink"/>
              </w:rPr>
              <w:t>Objectives</w:t>
            </w:r>
            <w:r w:rsidR="00907614">
              <w:rPr>
                <w:webHidden/>
              </w:rPr>
              <w:tab/>
            </w:r>
            <w:r w:rsidR="00907614">
              <w:rPr>
                <w:webHidden/>
              </w:rPr>
              <w:fldChar w:fldCharType="begin"/>
            </w:r>
            <w:r w:rsidR="00907614">
              <w:rPr>
                <w:webHidden/>
              </w:rPr>
              <w:instrText xml:space="preserve"> PAGEREF _Toc46935891 \h </w:instrText>
            </w:r>
            <w:r w:rsidR="00907614">
              <w:rPr>
                <w:webHidden/>
              </w:rPr>
            </w:r>
            <w:r w:rsidR="00907614">
              <w:rPr>
                <w:webHidden/>
              </w:rPr>
              <w:fldChar w:fldCharType="separate"/>
            </w:r>
            <w:r w:rsidR="00907614">
              <w:rPr>
                <w:webHidden/>
              </w:rPr>
              <w:t>2</w:t>
            </w:r>
            <w:r w:rsidR="00907614">
              <w:rPr>
                <w:webHidden/>
              </w:rPr>
              <w:fldChar w:fldCharType="end"/>
            </w:r>
          </w:hyperlink>
        </w:p>
        <w:p w14:paraId="6A6427A9" w14:textId="16D6348C" w:rsidR="00907614" w:rsidRDefault="0053227D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6935892" w:history="1">
            <w:r w:rsidR="00907614" w:rsidRPr="00350AD8">
              <w:rPr>
                <w:rStyle w:val="Hyperlink"/>
              </w:rPr>
              <w:t>Background Reading</w:t>
            </w:r>
            <w:r w:rsidR="00907614">
              <w:rPr>
                <w:webHidden/>
              </w:rPr>
              <w:tab/>
            </w:r>
            <w:r w:rsidR="00907614">
              <w:rPr>
                <w:webHidden/>
              </w:rPr>
              <w:fldChar w:fldCharType="begin"/>
            </w:r>
            <w:r w:rsidR="00907614">
              <w:rPr>
                <w:webHidden/>
              </w:rPr>
              <w:instrText xml:space="preserve"> PAGEREF _Toc46935892 \h </w:instrText>
            </w:r>
            <w:r w:rsidR="00907614">
              <w:rPr>
                <w:webHidden/>
              </w:rPr>
            </w:r>
            <w:r w:rsidR="00907614">
              <w:rPr>
                <w:webHidden/>
              </w:rPr>
              <w:fldChar w:fldCharType="separate"/>
            </w:r>
            <w:r w:rsidR="00907614">
              <w:rPr>
                <w:webHidden/>
              </w:rPr>
              <w:t>2</w:t>
            </w:r>
            <w:r w:rsidR="00907614">
              <w:rPr>
                <w:webHidden/>
              </w:rPr>
              <w:fldChar w:fldCharType="end"/>
            </w:r>
          </w:hyperlink>
        </w:p>
        <w:p w14:paraId="1F5261AD" w14:textId="55FEAAAF" w:rsidR="00907614" w:rsidRDefault="0053227D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6935893" w:history="1">
            <w:r w:rsidR="00907614" w:rsidRPr="00350AD8">
              <w:rPr>
                <w:rStyle w:val="Hyperlink"/>
              </w:rPr>
              <w:t>Important Information</w:t>
            </w:r>
            <w:r w:rsidR="00907614">
              <w:rPr>
                <w:webHidden/>
              </w:rPr>
              <w:tab/>
            </w:r>
            <w:r w:rsidR="00907614">
              <w:rPr>
                <w:webHidden/>
              </w:rPr>
              <w:fldChar w:fldCharType="begin"/>
            </w:r>
            <w:r w:rsidR="00907614">
              <w:rPr>
                <w:webHidden/>
              </w:rPr>
              <w:instrText xml:space="preserve"> PAGEREF _Toc46935893 \h </w:instrText>
            </w:r>
            <w:r w:rsidR="00907614">
              <w:rPr>
                <w:webHidden/>
              </w:rPr>
            </w:r>
            <w:r w:rsidR="00907614">
              <w:rPr>
                <w:webHidden/>
              </w:rPr>
              <w:fldChar w:fldCharType="separate"/>
            </w:r>
            <w:r w:rsidR="00907614">
              <w:rPr>
                <w:webHidden/>
              </w:rPr>
              <w:t>2</w:t>
            </w:r>
            <w:r w:rsidR="00907614">
              <w:rPr>
                <w:webHidden/>
              </w:rPr>
              <w:fldChar w:fldCharType="end"/>
            </w:r>
          </w:hyperlink>
        </w:p>
        <w:p w14:paraId="3679F72D" w14:textId="13943DB0" w:rsidR="00907614" w:rsidRDefault="0053227D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6935894" w:history="1">
            <w:r w:rsidR="00907614" w:rsidRPr="00350AD8">
              <w:rPr>
                <w:rStyle w:val="Hyperlink"/>
              </w:rPr>
              <w:t>Introduction</w:t>
            </w:r>
            <w:r w:rsidR="00907614">
              <w:rPr>
                <w:webHidden/>
              </w:rPr>
              <w:tab/>
            </w:r>
            <w:r w:rsidR="00907614">
              <w:rPr>
                <w:webHidden/>
              </w:rPr>
              <w:fldChar w:fldCharType="begin"/>
            </w:r>
            <w:r w:rsidR="00907614">
              <w:rPr>
                <w:webHidden/>
              </w:rPr>
              <w:instrText xml:space="preserve"> PAGEREF _Toc46935894 \h </w:instrText>
            </w:r>
            <w:r w:rsidR="00907614">
              <w:rPr>
                <w:webHidden/>
              </w:rPr>
            </w:r>
            <w:r w:rsidR="00907614">
              <w:rPr>
                <w:webHidden/>
              </w:rPr>
              <w:fldChar w:fldCharType="separate"/>
            </w:r>
            <w:r w:rsidR="00907614">
              <w:rPr>
                <w:webHidden/>
              </w:rPr>
              <w:t>3</w:t>
            </w:r>
            <w:r w:rsidR="00907614">
              <w:rPr>
                <w:webHidden/>
              </w:rPr>
              <w:fldChar w:fldCharType="end"/>
            </w:r>
          </w:hyperlink>
        </w:p>
        <w:p w14:paraId="000C3E36" w14:textId="0A34DE0B" w:rsidR="00907614" w:rsidRDefault="0053227D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6935895" w:history="1">
            <w:r w:rsidR="00907614" w:rsidRPr="00350AD8">
              <w:rPr>
                <w:rStyle w:val="Hyperlink"/>
              </w:rPr>
              <w:t>Problem 1</w:t>
            </w:r>
            <w:r w:rsidR="00907614">
              <w:rPr>
                <w:webHidden/>
              </w:rPr>
              <w:tab/>
            </w:r>
            <w:r w:rsidR="00907614">
              <w:rPr>
                <w:webHidden/>
              </w:rPr>
              <w:fldChar w:fldCharType="begin"/>
            </w:r>
            <w:r w:rsidR="00907614">
              <w:rPr>
                <w:webHidden/>
              </w:rPr>
              <w:instrText xml:space="preserve"> PAGEREF _Toc46935895 \h </w:instrText>
            </w:r>
            <w:r w:rsidR="00907614">
              <w:rPr>
                <w:webHidden/>
              </w:rPr>
            </w:r>
            <w:r w:rsidR="00907614">
              <w:rPr>
                <w:webHidden/>
              </w:rPr>
              <w:fldChar w:fldCharType="separate"/>
            </w:r>
            <w:r w:rsidR="00907614">
              <w:rPr>
                <w:webHidden/>
              </w:rPr>
              <w:t>3</w:t>
            </w:r>
            <w:r w:rsidR="00907614">
              <w:rPr>
                <w:webHidden/>
              </w:rPr>
              <w:fldChar w:fldCharType="end"/>
            </w:r>
          </w:hyperlink>
        </w:p>
        <w:p w14:paraId="70BB4E51" w14:textId="56A009B2" w:rsidR="00907614" w:rsidRDefault="0053227D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6935896" w:history="1">
            <w:r w:rsidR="00907614" w:rsidRPr="00350AD8">
              <w:rPr>
                <w:rStyle w:val="Hyperlink"/>
              </w:rPr>
              <w:t>Problem 2</w:t>
            </w:r>
            <w:r w:rsidR="00907614">
              <w:rPr>
                <w:webHidden/>
              </w:rPr>
              <w:tab/>
            </w:r>
            <w:r w:rsidR="00280EEB">
              <w:rPr>
                <w:webHidden/>
              </w:rPr>
              <w:t>8</w:t>
            </w:r>
          </w:hyperlink>
        </w:p>
        <w:p w14:paraId="5CB87C2D" w14:textId="50BE1695" w:rsidR="00907614" w:rsidRDefault="0053227D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6935897" w:history="1">
            <w:r w:rsidR="00907614" w:rsidRPr="00350AD8">
              <w:rPr>
                <w:rStyle w:val="Hyperlink"/>
              </w:rPr>
              <w:t>Problem 3</w:t>
            </w:r>
            <w:r w:rsidR="00907614">
              <w:rPr>
                <w:webHidden/>
              </w:rPr>
              <w:tab/>
            </w:r>
            <w:r w:rsidR="00280EEB">
              <w:rPr>
                <w:webHidden/>
              </w:rPr>
              <w:t>9</w:t>
            </w:r>
          </w:hyperlink>
        </w:p>
        <w:p w14:paraId="6F93916A" w14:textId="6A528A1A" w:rsidR="008C2E88" w:rsidRPr="007D01AD" w:rsidRDefault="0053227D" w:rsidP="007F2B57">
          <w:pPr>
            <w:pStyle w:val="TOC1"/>
            <w:rPr>
              <w:rStyle w:val="Hyperlink"/>
              <w:color w:val="auto"/>
            </w:rPr>
          </w:pPr>
          <w:hyperlink w:anchor="_Toc46935898" w:history="1">
            <w:r w:rsidR="00907614" w:rsidRPr="00350AD8">
              <w:rPr>
                <w:rStyle w:val="Hyperlink"/>
              </w:rPr>
              <w:t>Problem 4</w:t>
            </w:r>
            <w:r w:rsidR="00907614">
              <w:rPr>
                <w:webHidden/>
              </w:rPr>
              <w:tab/>
            </w:r>
            <w:r w:rsidR="00280EEB">
              <w:rPr>
                <w:webHidden/>
              </w:rPr>
              <w:t>10</w:t>
            </w:r>
          </w:hyperlink>
          <w:r w:rsidR="00F62EC0" w:rsidRPr="00A70299">
            <w:rPr>
              <w:szCs w:val="22"/>
            </w:rPr>
            <w:fldChar w:fldCharType="end"/>
          </w:r>
        </w:p>
      </w:sdtContent>
    </w:sdt>
    <w:p w14:paraId="129D92FC" w14:textId="77777777" w:rsidR="004B7058" w:rsidRDefault="004B7058" w:rsidP="000B2B9F"/>
    <w:p w14:paraId="421C9A93" w14:textId="77777777" w:rsidR="004B7058" w:rsidRDefault="004B7058" w:rsidP="000B2B9F"/>
    <w:p w14:paraId="30643147" w14:textId="77777777" w:rsidR="000B2B9F" w:rsidRPr="003C3AB0" w:rsidRDefault="000B2B9F" w:rsidP="000B2B9F">
      <w:pPr>
        <w:rPr>
          <w:b/>
          <w:bCs/>
          <w:i/>
          <w:iCs/>
        </w:rPr>
      </w:pPr>
      <w:r>
        <w:t>L</w:t>
      </w:r>
      <w:r w:rsidRPr="003C3AB0">
        <w:rPr>
          <w:i/>
          <w:iCs/>
        </w:rPr>
        <w:t xml:space="preserve">abs must be submitted by the due date for full credit. </w:t>
      </w:r>
      <w:r>
        <w:rPr>
          <w:i/>
          <w:iCs/>
        </w:rPr>
        <w:t>After due date l</w:t>
      </w:r>
      <w:r w:rsidRPr="003C3AB0">
        <w:rPr>
          <w:i/>
          <w:iCs/>
        </w:rPr>
        <w:t xml:space="preserve">ate submissions will be accepted for a period of one week (seven days) </w:t>
      </w:r>
      <w:r>
        <w:rPr>
          <w:i/>
          <w:iCs/>
        </w:rPr>
        <w:t xml:space="preserve">and the grade will be </w:t>
      </w:r>
      <w:r w:rsidRPr="003C3AB0">
        <w:rPr>
          <w:i/>
          <w:iCs/>
        </w:rPr>
        <w:t xml:space="preserve">reduced by </w:t>
      </w:r>
      <w:r>
        <w:rPr>
          <w:i/>
          <w:iCs/>
        </w:rPr>
        <w:t xml:space="preserve">ten  percent (10%) per day after due day. </w:t>
      </w:r>
      <w:r w:rsidRPr="003C3AB0">
        <w:rPr>
          <w:b/>
          <w:bCs/>
          <w:i/>
          <w:iCs/>
        </w:rPr>
        <w:t>Assignments that are submitted more than seven days late</w:t>
      </w:r>
      <w:r>
        <w:rPr>
          <w:b/>
          <w:bCs/>
          <w:i/>
          <w:iCs/>
        </w:rPr>
        <w:t xml:space="preserve"> will receive a grade of zero (0</w:t>
      </w:r>
      <w:r w:rsidRPr="003C3AB0">
        <w:rPr>
          <w:b/>
          <w:bCs/>
          <w:i/>
          <w:iCs/>
        </w:rPr>
        <w:t xml:space="preserve">). </w:t>
      </w:r>
    </w:p>
    <w:p w14:paraId="0EC33E59" w14:textId="77777777" w:rsidR="000B2B9F" w:rsidRDefault="000B2B9F" w:rsidP="000B2B9F">
      <w:pPr>
        <w:pStyle w:val="WW-BodyText2"/>
        <w:rPr>
          <w:sz w:val="24"/>
          <w:szCs w:val="24"/>
        </w:rPr>
      </w:pPr>
    </w:p>
    <w:p w14:paraId="733B8FBB" w14:textId="77777777" w:rsidR="000B2B9F" w:rsidRDefault="000B2B9F" w:rsidP="000B2B9F">
      <w:r w:rsidRPr="003C3AB0">
        <w:t>I certify that the work submitted in this assignment is my own and that it has not been taken in whole or in part from any other source. I understand that the penalty for plagiarism will include a grade of zero (0) for this assignment plus disciplinary action in accordance with SAIT policies.</w:t>
      </w:r>
    </w:p>
    <w:p w14:paraId="4F05EA00" w14:textId="77777777" w:rsidR="000B2B9F" w:rsidRDefault="000B2B9F" w:rsidP="000B2B9F">
      <w:pPr>
        <w:rPr>
          <w:b/>
        </w:rPr>
      </w:pPr>
    </w:p>
    <w:p w14:paraId="112619D9" w14:textId="77777777" w:rsidR="000B2B9F" w:rsidRDefault="000B2B9F" w:rsidP="000B2B9F">
      <w:pPr>
        <w:sectPr w:rsidR="000B2B9F" w:rsidSect="00501CD1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620" w:left="1440" w:header="720" w:footer="720" w:gutter="0"/>
          <w:pgNumType w:start="1"/>
          <w:cols w:space="720"/>
          <w:titlePg/>
          <w:docGrid w:linePitch="360"/>
        </w:sectPr>
      </w:pPr>
    </w:p>
    <w:p w14:paraId="718855A7" w14:textId="77777777" w:rsidR="009800C8" w:rsidRDefault="009800C8" w:rsidP="009800C8">
      <w:pPr>
        <w:sectPr w:rsidR="009800C8" w:rsidSect="00501CD1">
          <w:headerReference w:type="default" r:id="rId13"/>
          <w:footerReference w:type="default" r:id="rId14"/>
          <w:headerReference w:type="first" r:id="rId15"/>
          <w:footerReference w:type="first" r:id="rId16"/>
          <w:pgSz w:w="12240" w:h="15840"/>
          <w:pgMar w:top="1440" w:right="1440" w:bottom="1620" w:left="1440" w:header="720" w:footer="720" w:gutter="0"/>
          <w:pgNumType w:start="1"/>
          <w:cols w:space="720"/>
          <w:titlePg/>
          <w:docGrid w:linePitch="360"/>
        </w:sectPr>
      </w:pPr>
    </w:p>
    <w:p w14:paraId="3F9CD74B" w14:textId="77777777" w:rsidR="00C1535E" w:rsidRPr="00A70299" w:rsidRDefault="00C1535E" w:rsidP="00C1535E">
      <w:pPr>
        <w:pStyle w:val="CourseName"/>
      </w:pPr>
      <w:r w:rsidRPr="00CE66B8">
        <w:lastRenderedPageBreak/>
        <w:t>Computer Architecture Exploitation and Security</w:t>
      </w:r>
    </w:p>
    <w:p w14:paraId="41318AED" w14:textId="78BF0C6C" w:rsidR="00117156" w:rsidRPr="00A70299" w:rsidRDefault="00005F66" w:rsidP="00707D62">
      <w:pPr>
        <w:pStyle w:val="LabTitle"/>
      </w:pPr>
      <w:r w:rsidRPr="00005F66">
        <w:t xml:space="preserve">The </w:t>
      </w:r>
      <w:r w:rsidR="00A33740">
        <w:t>Raspberry Pi 4 OS options</w:t>
      </w:r>
    </w:p>
    <w:p w14:paraId="72DE1E43" w14:textId="755A8CE4" w:rsidR="007B6BA5" w:rsidRPr="000537E5" w:rsidRDefault="00CA62B7" w:rsidP="007B6BA5">
      <w:pPr>
        <w:pStyle w:val="HeadingStyle1"/>
      </w:pPr>
      <w:bookmarkStart w:id="0" w:name="_Toc46935891"/>
      <w:r>
        <w:t>Objectives</w:t>
      </w:r>
      <w:bookmarkEnd w:id="0"/>
    </w:p>
    <w:p w14:paraId="4E3BE8E6" w14:textId="7D016113" w:rsidR="007B6BA5" w:rsidRDefault="007B6BA5" w:rsidP="007B6BA5">
      <w:pPr>
        <w:spacing w:after="120"/>
      </w:pPr>
      <w:r>
        <w:t xml:space="preserve">This lab </w:t>
      </w:r>
      <w:r w:rsidR="006740A1">
        <w:t>focus</w:t>
      </w:r>
      <w:r w:rsidR="00BA2F86">
        <w:t>es</w:t>
      </w:r>
      <w:r w:rsidR="006740A1">
        <w:t xml:space="preserve"> on</w:t>
      </w:r>
      <w:r>
        <w:t xml:space="preserve"> </w:t>
      </w:r>
      <w:r w:rsidR="00A33740">
        <w:t>setting up the Raspberry Pi</w:t>
      </w:r>
      <w:r>
        <w:t>:</w:t>
      </w:r>
    </w:p>
    <w:p w14:paraId="35791232" w14:textId="1AECDCB9" w:rsidR="002310A5" w:rsidRDefault="00A33740" w:rsidP="00E852BC">
      <w:pPr>
        <w:pStyle w:val="ListParagraph"/>
        <w:numPr>
          <w:ilvl w:val="0"/>
          <w:numId w:val="1"/>
        </w:numPr>
      </w:pPr>
      <w:r>
        <w:t>Headless option</w:t>
      </w:r>
    </w:p>
    <w:p w14:paraId="61BD8977" w14:textId="7801A953" w:rsidR="00721E4D" w:rsidRDefault="00A33740" w:rsidP="00E852BC">
      <w:pPr>
        <w:pStyle w:val="ListParagraph"/>
        <w:numPr>
          <w:ilvl w:val="0"/>
          <w:numId w:val="1"/>
        </w:numPr>
      </w:pPr>
      <w:r>
        <w:t>Setup as a desktop</w:t>
      </w:r>
    </w:p>
    <w:p w14:paraId="3F4F8F32" w14:textId="787CD64E" w:rsidR="00721E4D" w:rsidRDefault="00721E4D" w:rsidP="002310A5">
      <w:pPr>
        <w:ind w:left="360"/>
      </w:pPr>
      <w:r>
        <w:t>.</w:t>
      </w:r>
    </w:p>
    <w:p w14:paraId="5B221DBE" w14:textId="243C27A7" w:rsidR="007B6BA5" w:rsidRPr="001D399F" w:rsidRDefault="00CA62B7" w:rsidP="007B6BA5">
      <w:pPr>
        <w:pStyle w:val="HeadingStyle1"/>
      </w:pPr>
      <w:bookmarkStart w:id="1" w:name="_Toc46935892"/>
      <w:r>
        <w:t xml:space="preserve">Background </w:t>
      </w:r>
      <w:bookmarkEnd w:id="1"/>
      <w:r w:rsidR="00A33740">
        <w:t>Information</w:t>
      </w:r>
    </w:p>
    <w:p w14:paraId="5C75516A" w14:textId="77777777" w:rsidR="00A33740" w:rsidRDefault="0053227D" w:rsidP="00E852BC">
      <w:pPr>
        <w:pStyle w:val="ListParagraph"/>
        <w:numPr>
          <w:ilvl w:val="0"/>
          <w:numId w:val="2"/>
        </w:numPr>
      </w:pPr>
      <w:hyperlink r:id="rId17" w:history="1">
        <w:r w:rsidR="00A33740">
          <w:rPr>
            <w:rStyle w:val="Hyperlink"/>
          </w:rPr>
          <w:t>Raspberry Pi 4 + Ubuntu 20.04 LTS - A Quick, Headless/Cable-less Install - YouTube</w:t>
        </w:r>
      </w:hyperlink>
    </w:p>
    <w:p w14:paraId="5357D853" w14:textId="37575FE2" w:rsidR="00A33740" w:rsidRDefault="0053227D" w:rsidP="00E852BC">
      <w:pPr>
        <w:pStyle w:val="ListParagraph"/>
        <w:numPr>
          <w:ilvl w:val="0"/>
          <w:numId w:val="2"/>
        </w:numPr>
      </w:pPr>
      <w:hyperlink r:id="rId18" w:history="1">
        <w:r w:rsidR="00A33740">
          <w:rPr>
            <w:rStyle w:val="Hyperlink"/>
          </w:rPr>
          <w:t>Kali Linux 2020 headless installation on Raspberry Pi (</w:t>
        </w:r>
        <w:proofErr w:type="spellStart"/>
        <w:r w:rsidR="00A33740">
          <w:rPr>
            <w:rStyle w:val="Hyperlink"/>
          </w:rPr>
          <w:t>Wifi</w:t>
        </w:r>
        <w:proofErr w:type="spellEnd"/>
        <w:r w:rsidR="00A33740">
          <w:rPr>
            <w:rStyle w:val="Hyperlink"/>
          </w:rPr>
          <w:t xml:space="preserve"> + SSH) - YouTube</w:t>
        </w:r>
      </w:hyperlink>
    </w:p>
    <w:p w14:paraId="2E063EFD" w14:textId="7212A712" w:rsidR="00A33740" w:rsidRDefault="0053227D" w:rsidP="00E852BC">
      <w:pPr>
        <w:pStyle w:val="ListParagraph"/>
        <w:numPr>
          <w:ilvl w:val="0"/>
          <w:numId w:val="2"/>
        </w:numPr>
      </w:pPr>
      <w:hyperlink r:id="rId19" w:history="1">
        <w:r w:rsidR="00A33740">
          <w:rPr>
            <w:rStyle w:val="Hyperlink"/>
          </w:rPr>
          <w:t>Introducing Raspberry Pi Imager, our new imaging utility - Raspberry Pi</w:t>
        </w:r>
      </w:hyperlink>
    </w:p>
    <w:p w14:paraId="50A05619" w14:textId="27B0C6DE" w:rsidR="00A33740" w:rsidRDefault="0053227D" w:rsidP="00E852BC">
      <w:pPr>
        <w:pStyle w:val="ListParagraph"/>
        <w:numPr>
          <w:ilvl w:val="0"/>
          <w:numId w:val="2"/>
        </w:numPr>
      </w:pPr>
      <w:hyperlink r:id="rId20" w:history="1">
        <w:r w:rsidR="00A33740">
          <w:rPr>
            <w:rStyle w:val="Hyperlink"/>
          </w:rPr>
          <w:t>Ubuntu for ARM | Download | Ubuntu</w:t>
        </w:r>
      </w:hyperlink>
    </w:p>
    <w:p w14:paraId="43CA067E" w14:textId="0D462BC6" w:rsidR="00A33740" w:rsidRDefault="0053227D" w:rsidP="00E852BC">
      <w:pPr>
        <w:pStyle w:val="ListParagraph"/>
        <w:numPr>
          <w:ilvl w:val="0"/>
          <w:numId w:val="2"/>
        </w:numPr>
      </w:pPr>
      <w:hyperlink r:id="rId21" w:history="1">
        <w:r w:rsidR="00A33740">
          <w:rPr>
            <w:rStyle w:val="Hyperlink"/>
          </w:rPr>
          <w:t>Setting up a Raspberry Pi headless - Raspberry Pi Documentation</w:t>
        </w:r>
      </w:hyperlink>
    </w:p>
    <w:p w14:paraId="5809FC4E" w14:textId="1AFA617E" w:rsidR="006C5B0A" w:rsidRDefault="0053227D" w:rsidP="00E852BC">
      <w:pPr>
        <w:pStyle w:val="ListParagraph"/>
        <w:numPr>
          <w:ilvl w:val="0"/>
          <w:numId w:val="2"/>
        </w:numPr>
      </w:pPr>
      <w:hyperlink r:id="rId22" w:history="1">
        <w:r w:rsidR="006C5B0A">
          <w:rPr>
            <w:rStyle w:val="Hyperlink"/>
          </w:rPr>
          <w:t>Raspberry Pi OS – Raspberry Pi</w:t>
        </w:r>
      </w:hyperlink>
    </w:p>
    <w:p w14:paraId="469FBFAE" w14:textId="3DFE8844" w:rsidR="00A33740" w:rsidRDefault="00A33740" w:rsidP="00A33740">
      <w:pPr>
        <w:pStyle w:val="ListParagraph"/>
      </w:pPr>
    </w:p>
    <w:p w14:paraId="68BE7A2F" w14:textId="6E6242F9" w:rsidR="002261EA" w:rsidRDefault="002261EA" w:rsidP="00A33740">
      <w:pPr>
        <w:pStyle w:val="ListParagraph"/>
      </w:pPr>
    </w:p>
    <w:p w14:paraId="4AB04BDC" w14:textId="509C4D2D" w:rsidR="002261EA" w:rsidRPr="00B8791E" w:rsidRDefault="002261EA" w:rsidP="00A33740">
      <w:pPr>
        <w:pStyle w:val="ListParagraph"/>
        <w:rPr>
          <w:color w:val="FF0000"/>
          <w:sz w:val="40"/>
        </w:rPr>
      </w:pPr>
      <w:r w:rsidRPr="00B8791E">
        <w:rPr>
          <w:color w:val="FF0000"/>
          <w:sz w:val="40"/>
        </w:rPr>
        <w:t xml:space="preserve">READ THE ENTIRE DOCUMENT PRIOR TO STARTING YOUR </w:t>
      </w:r>
      <w:r w:rsidR="00B8791E">
        <w:rPr>
          <w:color w:val="FF0000"/>
          <w:sz w:val="40"/>
        </w:rPr>
        <w:t xml:space="preserve">RASPBERRY PI </w:t>
      </w:r>
      <w:r w:rsidRPr="00B8791E">
        <w:rPr>
          <w:color w:val="FF0000"/>
          <w:sz w:val="40"/>
        </w:rPr>
        <w:t>SETUP</w:t>
      </w:r>
    </w:p>
    <w:p w14:paraId="0DFF40A6" w14:textId="10E97FA7" w:rsidR="00AD3443" w:rsidRPr="002B7B8B" w:rsidRDefault="00AD3443" w:rsidP="00E302B1">
      <w:pPr>
        <w:pStyle w:val="ListParagraph"/>
        <w:spacing w:after="240" w:line="240" w:lineRule="auto"/>
        <w:ind w:left="360"/>
        <w:contextualSpacing w:val="0"/>
      </w:pPr>
      <w:r>
        <w:br w:type="page"/>
      </w:r>
    </w:p>
    <w:p w14:paraId="5E6261F9" w14:textId="3085AA06" w:rsidR="009539CD" w:rsidRDefault="006C5B0A" w:rsidP="007D131C">
      <w:pPr>
        <w:pStyle w:val="Heading1"/>
        <w:spacing w:before="360"/>
      </w:pPr>
      <w:r>
        <w:lastRenderedPageBreak/>
        <w:t>Headless with Ubuntu Server</w:t>
      </w:r>
    </w:p>
    <w:p w14:paraId="12D862C7" w14:textId="3AEBD3BE" w:rsidR="006C5B0A" w:rsidRDefault="006C5B0A" w:rsidP="00E852BC">
      <w:pPr>
        <w:pStyle w:val="ListParagraph"/>
        <w:numPr>
          <w:ilvl w:val="0"/>
          <w:numId w:val="2"/>
        </w:numPr>
      </w:pPr>
      <w:r>
        <w:t xml:space="preserve">Go to the following link </w:t>
      </w:r>
      <w:hyperlink r:id="rId23" w:history="1">
        <w:r>
          <w:rPr>
            <w:rStyle w:val="Hyperlink"/>
          </w:rPr>
          <w:t>Ubuntu for ARM | Download | Ubuntu</w:t>
        </w:r>
      </w:hyperlink>
    </w:p>
    <w:p w14:paraId="042701F5" w14:textId="33B48783" w:rsidR="006C5B0A" w:rsidRDefault="006C5B0A" w:rsidP="00E852BC">
      <w:pPr>
        <w:pStyle w:val="ListParagraph"/>
        <w:numPr>
          <w:ilvl w:val="0"/>
          <w:numId w:val="2"/>
        </w:numPr>
      </w:pPr>
      <w:r>
        <w:t>Download the Ubuntu Server 2</w:t>
      </w:r>
      <w:proofErr w:type="gramStart"/>
      <w:r>
        <w:t>x.y</w:t>
      </w:r>
      <w:proofErr w:type="gramEnd"/>
      <w:r>
        <w:t>, I tested with Ubuntu Server 20 but the latest should work this way as well.</w:t>
      </w:r>
    </w:p>
    <w:p w14:paraId="2FBF83BC" w14:textId="7022F5E5" w:rsidR="006C5B0A" w:rsidRDefault="006C5B0A" w:rsidP="00E852BC">
      <w:pPr>
        <w:pStyle w:val="ListParagraph"/>
        <w:numPr>
          <w:ilvl w:val="0"/>
          <w:numId w:val="2"/>
        </w:numPr>
      </w:pPr>
      <w:r>
        <w:t xml:space="preserve">Download the imager software: </w:t>
      </w:r>
      <w:hyperlink r:id="rId24" w:history="1">
        <w:r>
          <w:rPr>
            <w:rStyle w:val="Hyperlink"/>
          </w:rPr>
          <w:t>Raspberry Pi OS – Raspberry Pi</w:t>
        </w:r>
      </w:hyperlink>
    </w:p>
    <w:p w14:paraId="08403CD1" w14:textId="61C6DBAA" w:rsidR="006C5B0A" w:rsidRDefault="006C5B0A" w:rsidP="00E852BC">
      <w:pPr>
        <w:pStyle w:val="ListParagraph"/>
        <w:numPr>
          <w:ilvl w:val="0"/>
          <w:numId w:val="2"/>
        </w:numPr>
      </w:pPr>
      <w:r>
        <w:t>Install the Raspberry Pi imager utility</w:t>
      </w:r>
    </w:p>
    <w:p w14:paraId="33EEF429" w14:textId="7FD311F1" w:rsidR="006C5B0A" w:rsidRDefault="006C5B0A" w:rsidP="00E852BC">
      <w:pPr>
        <w:pStyle w:val="ListParagraph"/>
        <w:numPr>
          <w:ilvl w:val="1"/>
          <w:numId w:val="2"/>
        </w:numPr>
      </w:pPr>
      <w:r>
        <w:t xml:space="preserve">You can use any other imager available (Rufus, </w:t>
      </w:r>
      <w:proofErr w:type="spellStart"/>
      <w:r>
        <w:t>Belena</w:t>
      </w:r>
      <w:proofErr w:type="spellEnd"/>
      <w:r>
        <w:t xml:space="preserve"> Etcher </w:t>
      </w:r>
      <w:proofErr w:type="spellStart"/>
      <w:r>
        <w:t>etc</w:t>
      </w:r>
      <w:proofErr w:type="spellEnd"/>
      <w:r>
        <w:t>)</w:t>
      </w:r>
    </w:p>
    <w:p w14:paraId="75DF2974" w14:textId="188FE6D3" w:rsidR="006C5B0A" w:rsidRDefault="006C5B0A" w:rsidP="00E852BC">
      <w:pPr>
        <w:pStyle w:val="ListParagraph"/>
        <w:numPr>
          <w:ilvl w:val="0"/>
          <w:numId w:val="2"/>
        </w:numPr>
      </w:pPr>
      <w:r>
        <w:t>Open the imager</w:t>
      </w:r>
    </w:p>
    <w:p w14:paraId="47F3DA74" w14:textId="77777777" w:rsidR="006C5B0A" w:rsidRDefault="006C5B0A" w:rsidP="006C5B0A">
      <w:pPr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4BF10716" wp14:editId="3DB0055D">
                <wp:extent cx="4364966" cy="2700068"/>
                <wp:effectExtent l="0" t="0" r="0" b="5080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4966" cy="2700068"/>
                          <a:chOff x="0" y="0"/>
                          <a:chExt cx="5219700" cy="352044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520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Rectangle 22"/>
                        <wps:cNvSpPr/>
                        <wps:spPr>
                          <a:xfrm>
                            <a:off x="319177" y="2191109"/>
                            <a:ext cx="1483744" cy="41406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13522C" id="Group 23" o:spid="_x0000_s1026" style="width:343.7pt;height:212.6pt;mso-position-horizontal-relative:char;mso-position-vertical-relative:line" coordsize="52197,35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2197;height:35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">
                  <v:imagedata r:id="rId26" o:title=""/>
                </v:shape>
                <v:rect id="Rectangle 22" o:spid="_x0000_s1028" style="position:absolute;left:3191;top:21911;width:14838;height:4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" filled="f" strokecolor="#00b050" strokeweight="2.25pt"/>
                <w10:anchorlock/>
              </v:group>
            </w:pict>
          </mc:Fallback>
        </mc:AlternateContent>
      </w:r>
    </w:p>
    <w:p w14:paraId="1EA8843D" w14:textId="77777777" w:rsidR="006C5B0A" w:rsidRDefault="006C5B0A" w:rsidP="006C5B0A">
      <w:pPr>
        <w:ind w:left="360"/>
      </w:pPr>
    </w:p>
    <w:p w14:paraId="6396F688" w14:textId="71107013" w:rsidR="006C5B0A" w:rsidRDefault="006C5B0A" w:rsidP="00E852BC">
      <w:pPr>
        <w:pStyle w:val="ListParagraph"/>
        <w:numPr>
          <w:ilvl w:val="0"/>
          <w:numId w:val="3"/>
        </w:numPr>
      </w:pPr>
      <w:r>
        <w:t>Select the button “Choose OS”</w:t>
      </w:r>
    </w:p>
    <w:p w14:paraId="093A41B8" w14:textId="32271C49" w:rsidR="006C5B0A" w:rsidRDefault="006C5B0A" w:rsidP="00E852BC">
      <w:pPr>
        <w:pStyle w:val="ListParagraph"/>
        <w:numPr>
          <w:ilvl w:val="0"/>
          <w:numId w:val="2"/>
        </w:numPr>
      </w:pPr>
      <w:r>
        <w:t>Locate the Ubuntu Server software downloaded</w:t>
      </w:r>
    </w:p>
    <w:p w14:paraId="2174E6C7" w14:textId="43019986" w:rsidR="006C5B0A" w:rsidRDefault="006C5B0A" w:rsidP="00E852BC">
      <w:pPr>
        <w:pStyle w:val="ListParagraph"/>
        <w:numPr>
          <w:ilvl w:val="0"/>
          <w:numId w:val="2"/>
        </w:numPr>
      </w:pPr>
      <w:r>
        <w:t>Click the button “Choose Storage”</w:t>
      </w:r>
    </w:p>
    <w:p w14:paraId="2F6B7249" w14:textId="0A7B6D54" w:rsidR="006C5B0A" w:rsidRDefault="006C5B0A" w:rsidP="00E852BC">
      <w:pPr>
        <w:pStyle w:val="ListParagraph"/>
        <w:numPr>
          <w:ilvl w:val="1"/>
          <w:numId w:val="2"/>
        </w:numPr>
      </w:pPr>
      <w:r w:rsidRPr="006C5B0A">
        <w:rPr>
          <w:b/>
          <w:color w:val="FF0000"/>
          <w:sz w:val="28"/>
        </w:rPr>
        <w:t>IMPORTANT</w:t>
      </w:r>
      <w:r>
        <w:t xml:space="preserve"> Select your SD card, for windows this should be automatically chosen</w:t>
      </w:r>
    </w:p>
    <w:p w14:paraId="3C1DDA60" w14:textId="2EDCB611" w:rsidR="006C5B0A" w:rsidRDefault="006C5B0A" w:rsidP="00E852BC">
      <w:pPr>
        <w:pStyle w:val="ListParagraph"/>
        <w:numPr>
          <w:ilvl w:val="0"/>
          <w:numId w:val="2"/>
        </w:numPr>
      </w:pPr>
      <w:r w:rsidRPr="006C5B0A">
        <w:t xml:space="preserve">Click the </w:t>
      </w:r>
      <w:r w:rsidRPr="006C5B0A">
        <w:rPr>
          <w:b/>
        </w:rPr>
        <w:t>WRITE</w:t>
      </w:r>
      <w:r w:rsidRPr="006C5B0A">
        <w:t xml:space="preserve"> button</w:t>
      </w:r>
    </w:p>
    <w:p w14:paraId="6441794C" w14:textId="6F926071" w:rsidR="006C5B0A" w:rsidRPr="006C5B0A" w:rsidRDefault="006C5B0A" w:rsidP="00E852BC">
      <w:pPr>
        <w:pStyle w:val="ListParagraph"/>
        <w:numPr>
          <w:ilvl w:val="1"/>
          <w:numId w:val="2"/>
        </w:numPr>
      </w:pPr>
      <w:r>
        <w:t>This will take some time, during which the software will verify that the image was properly written to the SD card</w:t>
      </w:r>
      <w:r w:rsidR="009F7A50">
        <w:t xml:space="preserve"> before ejecting it</w:t>
      </w:r>
    </w:p>
    <w:p w14:paraId="1544E75E" w14:textId="6659AD04" w:rsidR="006C5B0A" w:rsidRDefault="009F7A50" w:rsidP="00E852BC">
      <w:pPr>
        <w:pStyle w:val="ListParagraph"/>
        <w:numPr>
          <w:ilvl w:val="0"/>
          <w:numId w:val="2"/>
        </w:numPr>
      </w:pPr>
      <w:r>
        <w:t>After completing the process of imaging your SD card</w:t>
      </w:r>
    </w:p>
    <w:p w14:paraId="194F5164" w14:textId="7F146A77" w:rsidR="009F7A50" w:rsidRDefault="009F7A50" w:rsidP="00E852BC">
      <w:pPr>
        <w:pStyle w:val="ListParagraph"/>
        <w:numPr>
          <w:ilvl w:val="1"/>
          <w:numId w:val="2"/>
        </w:numPr>
      </w:pPr>
      <w:r>
        <w:t xml:space="preserve">Remove and reinsert the SD card </w:t>
      </w:r>
    </w:p>
    <w:p w14:paraId="4D456405" w14:textId="5C8077D8" w:rsidR="009F7A50" w:rsidRDefault="009F7A50" w:rsidP="00E852BC">
      <w:pPr>
        <w:pStyle w:val="ListParagraph"/>
        <w:numPr>
          <w:ilvl w:val="1"/>
          <w:numId w:val="2"/>
        </w:numPr>
      </w:pPr>
      <w:r>
        <w:t>You will get a pop-up similar to the below</w:t>
      </w:r>
    </w:p>
    <w:p w14:paraId="47827FAC" w14:textId="4A8A5EBE" w:rsidR="009F7A50" w:rsidRDefault="009F7A50" w:rsidP="009F7A50"/>
    <w:p w14:paraId="39617724" w14:textId="49CD0B67" w:rsidR="009F7A50" w:rsidRDefault="009F7A50" w:rsidP="009F7A50"/>
    <w:p w14:paraId="5A3B4C74" w14:textId="78E32815" w:rsidR="009F7A50" w:rsidRDefault="009F7A50" w:rsidP="009F7A5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58056238" wp14:editId="24CA8439">
                <wp:simplePos x="0" y="0"/>
                <wp:positionH relativeFrom="column">
                  <wp:posOffset>0</wp:posOffset>
                </wp:positionH>
                <wp:positionV relativeFrom="paragraph">
                  <wp:posOffset>78740</wp:posOffset>
                </wp:positionV>
                <wp:extent cx="2527300" cy="4347210"/>
                <wp:effectExtent l="76200" t="76200" r="139700" b="129540"/>
                <wp:wrapThrough wrapText="bothSides">
                  <wp:wrapPolygon edited="0">
                    <wp:start x="-326" y="-379"/>
                    <wp:lineTo x="-651" y="-284"/>
                    <wp:lineTo x="-651" y="21770"/>
                    <wp:lineTo x="-326" y="22149"/>
                    <wp:lineTo x="22306" y="22149"/>
                    <wp:lineTo x="22631" y="21013"/>
                    <wp:lineTo x="22631" y="1230"/>
                    <wp:lineTo x="22306" y="-189"/>
                    <wp:lineTo x="22306" y="-379"/>
                    <wp:lineTo x="-326" y="-379"/>
                  </wp:wrapPolygon>
                </wp:wrapThrough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7300" cy="4347210"/>
                          <a:chOff x="0" y="0"/>
                          <a:chExt cx="2898140" cy="479298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140" cy="479298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1337094" y="1889185"/>
                            <a:ext cx="879895" cy="14664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337094" y="4589253"/>
                            <a:ext cx="879895" cy="14664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337094" y="1362974"/>
                            <a:ext cx="879895" cy="14664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D18090" id="Group 59" o:spid="_x0000_s1026" style="position:absolute;margin-left:0;margin-top:6.2pt;width:199pt;height:342.3pt;z-index:251724800;mso-width-relative:margin;mso-height-relative:margin" coordsize="28981,47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">
                <v:shape id="Picture 24" o:spid="_x0000_s1027" type="#_x0000_t75" style="position:absolute;width:28981;height:47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" stroked="t" strokeweight="3pt">
                  <v:stroke endcap="square"/>
                  <v:imagedata r:id="rId28" o:title=""/>
                  <v:shadow on="t" color="black" opacity="28180f" origin="-.5,-.5" offset=".74836mm,.74836mm"/>
                  <v:path arrowok="t"/>
                </v:shape>
                <v:rect id="Rectangle 25" o:spid="_x0000_s1028" style="position:absolute;left:13370;top:18891;width:8799;height:14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" filled="f" strokecolor="#00b050" strokeweight="2pt"/>
                <v:rect id="Rectangle 57" o:spid="_x0000_s1029" style="position:absolute;left:13370;top:45892;width:8799;height:14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" filled="f" strokecolor="#00b050" strokeweight="2pt"/>
                <v:rect id="Rectangle 58" o:spid="_x0000_s1030" style="position:absolute;left:13370;top:13629;width:8799;height:14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" filled="f" strokecolor="#00b050" strokeweight="2pt"/>
                <w10:wrap type="through"/>
              </v:group>
            </w:pict>
          </mc:Fallback>
        </mc:AlternateContent>
      </w:r>
    </w:p>
    <w:p w14:paraId="12BC2827" w14:textId="391C408F" w:rsidR="009F7A50" w:rsidRDefault="009F7A50" w:rsidP="009F7A50">
      <w:r>
        <w:t>We need to create 3 files if they don’t already exist:</w:t>
      </w:r>
    </w:p>
    <w:p w14:paraId="6541443E" w14:textId="77777777" w:rsidR="00AC554A" w:rsidRDefault="00AC554A" w:rsidP="00E852BC">
      <w:pPr>
        <w:pStyle w:val="ListParagraph"/>
        <w:numPr>
          <w:ilvl w:val="6"/>
          <w:numId w:val="4"/>
        </w:numPr>
      </w:pPr>
      <w:r>
        <w:t>network-config</w:t>
      </w:r>
    </w:p>
    <w:p w14:paraId="13E3E0C2" w14:textId="0C581CAA" w:rsidR="00AC554A" w:rsidRDefault="00AC554A" w:rsidP="00E852BC">
      <w:pPr>
        <w:pStyle w:val="ListParagraph"/>
        <w:numPr>
          <w:ilvl w:val="6"/>
          <w:numId w:val="4"/>
        </w:numPr>
      </w:pPr>
      <w:proofErr w:type="spellStart"/>
      <w:r>
        <w:t>ssh</w:t>
      </w:r>
      <w:proofErr w:type="spellEnd"/>
    </w:p>
    <w:p w14:paraId="28322AF9" w14:textId="571AFAC8" w:rsidR="00AC554A" w:rsidRDefault="00AC554A" w:rsidP="00E852BC">
      <w:pPr>
        <w:pStyle w:val="ListParagraph"/>
        <w:numPr>
          <w:ilvl w:val="6"/>
          <w:numId w:val="4"/>
        </w:numPr>
      </w:pPr>
      <w:r>
        <w:t>user-data</w:t>
      </w:r>
    </w:p>
    <w:p w14:paraId="4113AA1D" w14:textId="23BDDDFF" w:rsidR="00AC554A" w:rsidRDefault="00AC554A" w:rsidP="00AC554A"/>
    <w:p w14:paraId="45FA4026" w14:textId="6C0BD7F9" w:rsidR="00AC554A" w:rsidRDefault="00AC554A" w:rsidP="00AC554A">
      <w:proofErr w:type="spellStart"/>
      <w:r>
        <w:t>ssh</w:t>
      </w:r>
      <w:proofErr w:type="spellEnd"/>
      <w:r>
        <w:t xml:space="preserve"> – This file will be empty, confirm that there isn’t a file extension when you create it.</w:t>
      </w:r>
    </w:p>
    <w:p w14:paraId="3C35AF5B" w14:textId="77777777" w:rsidR="00AC554A" w:rsidRDefault="00AC554A" w:rsidP="00AC554A"/>
    <w:p w14:paraId="08C0BDE2" w14:textId="77777777" w:rsidR="00AC554A" w:rsidRDefault="00AC554A" w:rsidP="009F7A50"/>
    <w:p w14:paraId="56716ADA" w14:textId="31F453C2" w:rsidR="009F7A50" w:rsidRDefault="009F7A50" w:rsidP="009F7A50"/>
    <w:p w14:paraId="010E3705" w14:textId="0C32AD1F" w:rsidR="009F7A50" w:rsidRDefault="009F7A50" w:rsidP="009F7A50"/>
    <w:p w14:paraId="0F282D18" w14:textId="168624BA" w:rsidR="009F7A50" w:rsidRDefault="009F7A50" w:rsidP="009F7A50"/>
    <w:p w14:paraId="5F53CC1F" w14:textId="75FC880F" w:rsidR="009F7A50" w:rsidRDefault="009F7A50" w:rsidP="009F7A50"/>
    <w:p w14:paraId="1F732B08" w14:textId="2910EACB" w:rsidR="009F7A50" w:rsidRDefault="009F7A50" w:rsidP="009F7A50"/>
    <w:p w14:paraId="20A1E68E" w14:textId="5D6DCB14" w:rsidR="009F7A50" w:rsidRDefault="009F7A50" w:rsidP="009F7A50"/>
    <w:p w14:paraId="798F164B" w14:textId="6E26D0E0" w:rsidR="009F7A50" w:rsidRDefault="009F7A50" w:rsidP="009F7A50"/>
    <w:p w14:paraId="0CFF0672" w14:textId="0AE93D6F" w:rsidR="009F7A50" w:rsidRDefault="009F7A50" w:rsidP="009F7A50"/>
    <w:p w14:paraId="66E2AED8" w14:textId="00F8DE65" w:rsidR="009F7A50" w:rsidRDefault="009F7A50" w:rsidP="009F7A50"/>
    <w:p w14:paraId="2C3B20E1" w14:textId="78672735" w:rsidR="009F7A50" w:rsidRDefault="009F7A50" w:rsidP="009F7A50"/>
    <w:p w14:paraId="00227B62" w14:textId="2F1DDBFD" w:rsidR="009F7A50" w:rsidRDefault="009F7A50" w:rsidP="009F7A50"/>
    <w:p w14:paraId="79AF48EB" w14:textId="62DB4642" w:rsidR="009F7A50" w:rsidRDefault="009F7A50" w:rsidP="009F7A50"/>
    <w:p w14:paraId="78583AEB" w14:textId="62CFA966" w:rsidR="009F7A50" w:rsidRDefault="009F7A50" w:rsidP="009F7A50"/>
    <w:p w14:paraId="4FD2EDCB" w14:textId="5973F527" w:rsidR="009F7A50" w:rsidRDefault="009F7A50" w:rsidP="009F7A50"/>
    <w:p w14:paraId="51F5C627" w14:textId="4DBB9FA4" w:rsidR="009F7A50" w:rsidRDefault="009F7A50" w:rsidP="009F7A50"/>
    <w:p w14:paraId="4AF3A364" w14:textId="186C968C" w:rsidR="009F7A50" w:rsidRDefault="009F7A50" w:rsidP="009F7A50"/>
    <w:p w14:paraId="3EFF8DE9" w14:textId="174B703C" w:rsidR="009F7A50" w:rsidRDefault="00AC554A" w:rsidP="009F7A50">
      <w:r w:rsidRPr="00AC554A">
        <w:rPr>
          <w:b/>
          <w:color w:val="4F81BD" w:themeColor="accent1"/>
          <w:sz w:val="24"/>
        </w:rPr>
        <w:t>network-config</w:t>
      </w:r>
      <w:r>
        <w:t xml:space="preserve"> will contain the following information:</w:t>
      </w:r>
    </w:p>
    <w:p w14:paraId="7534CB22" w14:textId="2E5AEEA7" w:rsidR="00AC554A" w:rsidRDefault="00AC554A" w:rsidP="009F7A50">
      <w:r w:rsidRPr="00AC554A">
        <w:rPr>
          <w:b/>
          <w:color w:val="FF0000"/>
        </w:rPr>
        <w:t>YOUR_NETWORK_SSID</w:t>
      </w:r>
      <w:r>
        <w:t xml:space="preserve"> - should be the name of your wireless network.</w:t>
      </w:r>
    </w:p>
    <w:p w14:paraId="5B4FB2F1" w14:textId="4211EDBC" w:rsidR="00AC554A" w:rsidRDefault="00AC554A" w:rsidP="009F7A50">
      <w:r w:rsidRPr="00AC554A">
        <w:rPr>
          <w:b/>
          <w:color w:val="FF0000"/>
        </w:rPr>
        <w:t>YOUR_NETWORK_PWD</w:t>
      </w:r>
      <w:r>
        <w:t xml:space="preserve"> - Should be the password you use to connect a new device to your wireless network</w:t>
      </w:r>
    </w:p>
    <w:p w14:paraId="7195EF06" w14:textId="50A57912" w:rsidR="00AC554A" w:rsidRDefault="00AC554A" w:rsidP="009F7A50"/>
    <w:p w14:paraId="6FB4880D" w14:textId="44DA0D01" w:rsidR="009F7A50" w:rsidRDefault="00AC554A" w:rsidP="009F7A50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60841758" wp14:editId="083F4478">
                <wp:simplePos x="0" y="0"/>
                <wp:positionH relativeFrom="column">
                  <wp:posOffset>189230</wp:posOffset>
                </wp:positionH>
                <wp:positionV relativeFrom="paragraph">
                  <wp:posOffset>28671</wp:posOffset>
                </wp:positionV>
                <wp:extent cx="5080635" cy="2035810"/>
                <wp:effectExtent l="0" t="0" r="24765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635" cy="203581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417BF" w14:textId="1651A49E" w:rsidR="00AC554A" w:rsidRPr="00AC554A" w:rsidRDefault="00AC554A" w:rsidP="00AC554A">
                            <w:pPr>
                              <w:ind w:left="720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version: 2</w:t>
                            </w:r>
                          </w:p>
                          <w:p w14:paraId="522FAFA9" w14:textId="77777777" w:rsidR="00AC554A" w:rsidRPr="00AC554A" w:rsidRDefault="00AC554A" w:rsidP="00AC554A">
                            <w:pPr>
                              <w:ind w:left="720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renderer: </w:t>
                            </w:r>
                            <w:proofErr w:type="spell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networkd</w:t>
                            </w:r>
                            <w:proofErr w:type="spellEnd"/>
                          </w:p>
                          <w:p w14:paraId="0A72C5DB" w14:textId="77777777" w:rsidR="00AC554A" w:rsidRPr="00AC554A" w:rsidRDefault="00AC554A" w:rsidP="00AC554A">
                            <w:pPr>
                              <w:ind w:left="720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proofErr w:type="spell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wifis</w:t>
                            </w:r>
                            <w:proofErr w:type="spellEnd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:</w:t>
                            </w:r>
                          </w:p>
                          <w:p w14:paraId="701D25C4" w14:textId="77777777" w:rsidR="00AC554A" w:rsidRPr="00AC554A" w:rsidRDefault="00AC554A" w:rsidP="00AC554A">
                            <w:pPr>
                              <w:ind w:left="720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  wlan0:</w:t>
                            </w:r>
                          </w:p>
                          <w:p w14:paraId="293ECDC9" w14:textId="77777777" w:rsidR="00AC554A" w:rsidRPr="00AC554A" w:rsidRDefault="00AC554A" w:rsidP="00AC554A">
                            <w:pPr>
                              <w:ind w:left="720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    #hidden: true # only in </w:t>
                            </w:r>
                            <w:proofErr w:type="spell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netplan</w:t>
                            </w:r>
                            <w:proofErr w:type="spellEnd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 0.100</w:t>
                            </w:r>
                          </w:p>
                          <w:p w14:paraId="69695BFA" w14:textId="77777777" w:rsidR="00AC554A" w:rsidRPr="00AC554A" w:rsidRDefault="00AC554A" w:rsidP="00AC554A">
                            <w:pPr>
                              <w:ind w:left="720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    dhcp4: true</w:t>
                            </w:r>
                          </w:p>
                          <w:p w14:paraId="09FA7C5C" w14:textId="77777777" w:rsidR="00AC554A" w:rsidRPr="00AC554A" w:rsidRDefault="00AC554A" w:rsidP="00AC554A">
                            <w:pPr>
                              <w:ind w:left="720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    access-points:</w:t>
                            </w:r>
                          </w:p>
                          <w:p w14:paraId="69819688" w14:textId="77777777" w:rsidR="00AC554A" w:rsidRPr="00AC554A" w:rsidRDefault="00AC554A" w:rsidP="00AC554A">
                            <w:pPr>
                              <w:ind w:left="720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      "</w:t>
                            </w:r>
                            <w:r w:rsidRPr="00AC554A"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4"/>
                              </w:rPr>
                              <w:t>YOUR_NETWORK_SSID</w:t>
                            </w:r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\"\</w:t>
                            </w:r>
                            <w:proofErr w:type="gram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n  </w:t>
                            </w:r>
                            <w:proofErr w:type="spell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scan</w:t>
                            </w:r>
                            <w:proofErr w:type="gramEnd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_ssid</w:t>
                            </w:r>
                            <w:proofErr w:type="spellEnd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=1\n# \"hack!":</w:t>
                            </w:r>
                          </w:p>
                          <w:p w14:paraId="6D7BA62F" w14:textId="497F37C0" w:rsidR="00AC554A" w:rsidRPr="00AC554A" w:rsidRDefault="00AC554A" w:rsidP="00AC554A">
                            <w:pPr>
                              <w:ind w:left="720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        password: "</w:t>
                            </w:r>
                            <w:r w:rsidRPr="00AC554A"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4"/>
                              </w:rPr>
                              <w:t>YOUR_NETWORK_PWD</w:t>
                            </w:r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41758" id="Text Box 2" o:spid="_x0000_s1032" type="#_x0000_t202" style="position:absolute;margin-left:14.9pt;margin-top:2.25pt;width:400.05pt;height:160.3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" fillcolor="#c6d9f1 [671]" strokecolor="#0070c0">
                <v:textbox>
                  <w:txbxContent>
                    <w:p w14:paraId="20A417BF" w14:textId="1651A49E" w:rsidR="00AC554A" w:rsidRPr="00AC554A" w:rsidRDefault="00AC554A" w:rsidP="00AC554A">
                      <w:pPr>
                        <w:ind w:left="720"/>
                        <w:rPr>
                          <w:rFonts w:asciiTheme="minorHAnsi" w:hAnsiTheme="minorHAnsi" w:cstheme="minorHAnsi"/>
                          <w:sz w:val="24"/>
                        </w:rPr>
                      </w:pPr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version: 2</w:t>
                      </w:r>
                    </w:p>
                    <w:p w14:paraId="522FAFA9" w14:textId="77777777" w:rsidR="00AC554A" w:rsidRPr="00AC554A" w:rsidRDefault="00AC554A" w:rsidP="00AC554A">
                      <w:pPr>
                        <w:ind w:left="720"/>
                        <w:rPr>
                          <w:rFonts w:asciiTheme="minorHAnsi" w:hAnsiTheme="minorHAnsi" w:cstheme="minorHAnsi"/>
                          <w:sz w:val="24"/>
                        </w:rPr>
                      </w:pPr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renderer: </w:t>
                      </w:r>
                      <w:proofErr w:type="spell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networkd</w:t>
                      </w:r>
                      <w:proofErr w:type="spellEnd"/>
                    </w:p>
                    <w:p w14:paraId="0A72C5DB" w14:textId="77777777" w:rsidR="00AC554A" w:rsidRPr="00AC554A" w:rsidRDefault="00AC554A" w:rsidP="00AC554A">
                      <w:pPr>
                        <w:ind w:left="720"/>
                        <w:rPr>
                          <w:rFonts w:asciiTheme="minorHAnsi" w:hAnsiTheme="minorHAnsi" w:cstheme="minorHAnsi"/>
                          <w:sz w:val="24"/>
                        </w:rPr>
                      </w:pPr>
                      <w:proofErr w:type="spell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wifis</w:t>
                      </w:r>
                      <w:proofErr w:type="spellEnd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:</w:t>
                      </w:r>
                    </w:p>
                    <w:p w14:paraId="701D25C4" w14:textId="77777777" w:rsidR="00AC554A" w:rsidRPr="00AC554A" w:rsidRDefault="00AC554A" w:rsidP="00AC554A">
                      <w:pPr>
                        <w:ind w:left="720"/>
                        <w:rPr>
                          <w:rFonts w:asciiTheme="minorHAnsi" w:hAnsiTheme="minorHAnsi" w:cstheme="minorHAnsi"/>
                          <w:sz w:val="24"/>
                        </w:rPr>
                      </w:pPr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  wlan0:</w:t>
                      </w:r>
                    </w:p>
                    <w:p w14:paraId="293ECDC9" w14:textId="77777777" w:rsidR="00AC554A" w:rsidRPr="00AC554A" w:rsidRDefault="00AC554A" w:rsidP="00AC554A">
                      <w:pPr>
                        <w:ind w:left="720"/>
                        <w:rPr>
                          <w:rFonts w:asciiTheme="minorHAnsi" w:hAnsiTheme="minorHAnsi" w:cstheme="minorHAnsi"/>
                          <w:sz w:val="24"/>
                        </w:rPr>
                      </w:pPr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    #hidden: true # only in </w:t>
                      </w:r>
                      <w:proofErr w:type="spell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netplan</w:t>
                      </w:r>
                      <w:proofErr w:type="spellEnd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 0.100</w:t>
                      </w:r>
                    </w:p>
                    <w:p w14:paraId="69695BFA" w14:textId="77777777" w:rsidR="00AC554A" w:rsidRPr="00AC554A" w:rsidRDefault="00AC554A" w:rsidP="00AC554A">
                      <w:pPr>
                        <w:ind w:left="720"/>
                        <w:rPr>
                          <w:rFonts w:asciiTheme="minorHAnsi" w:hAnsiTheme="minorHAnsi" w:cstheme="minorHAnsi"/>
                          <w:sz w:val="24"/>
                        </w:rPr>
                      </w:pPr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    dhcp4: true</w:t>
                      </w:r>
                    </w:p>
                    <w:p w14:paraId="09FA7C5C" w14:textId="77777777" w:rsidR="00AC554A" w:rsidRPr="00AC554A" w:rsidRDefault="00AC554A" w:rsidP="00AC554A">
                      <w:pPr>
                        <w:ind w:left="720"/>
                        <w:rPr>
                          <w:rFonts w:asciiTheme="minorHAnsi" w:hAnsiTheme="minorHAnsi" w:cstheme="minorHAnsi"/>
                          <w:sz w:val="24"/>
                        </w:rPr>
                      </w:pPr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    access-points:</w:t>
                      </w:r>
                    </w:p>
                    <w:p w14:paraId="69819688" w14:textId="77777777" w:rsidR="00AC554A" w:rsidRPr="00AC554A" w:rsidRDefault="00AC554A" w:rsidP="00AC554A">
                      <w:pPr>
                        <w:ind w:left="720"/>
                        <w:rPr>
                          <w:rFonts w:asciiTheme="minorHAnsi" w:hAnsiTheme="minorHAnsi" w:cstheme="minorHAnsi"/>
                          <w:sz w:val="24"/>
                        </w:rPr>
                      </w:pPr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      "</w:t>
                      </w:r>
                      <w:r w:rsidRPr="00AC554A">
                        <w:rPr>
                          <w:rFonts w:asciiTheme="minorHAnsi" w:hAnsiTheme="minorHAnsi" w:cstheme="minorHAnsi"/>
                          <w:b/>
                          <w:color w:val="FF0000"/>
                          <w:sz w:val="24"/>
                        </w:rPr>
                        <w:t>YOUR_NETWORK_SSID</w:t>
                      </w:r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\"\</w:t>
                      </w:r>
                      <w:proofErr w:type="gram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n  </w:t>
                      </w:r>
                      <w:proofErr w:type="spell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scan</w:t>
                      </w:r>
                      <w:proofErr w:type="gramEnd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_ssid</w:t>
                      </w:r>
                      <w:proofErr w:type="spellEnd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=1\n# \"hack!":</w:t>
                      </w:r>
                    </w:p>
                    <w:p w14:paraId="6D7BA62F" w14:textId="497F37C0" w:rsidR="00AC554A" w:rsidRPr="00AC554A" w:rsidRDefault="00AC554A" w:rsidP="00AC554A">
                      <w:pPr>
                        <w:ind w:left="720"/>
                        <w:rPr>
                          <w:rFonts w:asciiTheme="minorHAnsi" w:hAnsiTheme="minorHAnsi" w:cstheme="minorHAnsi"/>
                          <w:sz w:val="24"/>
                        </w:rPr>
                      </w:pPr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        password: "</w:t>
                      </w:r>
                      <w:r w:rsidRPr="00AC554A">
                        <w:rPr>
                          <w:rFonts w:asciiTheme="minorHAnsi" w:hAnsiTheme="minorHAnsi" w:cstheme="minorHAnsi"/>
                          <w:b/>
                          <w:color w:val="FF0000"/>
                          <w:sz w:val="24"/>
                        </w:rPr>
                        <w:t>YOUR_NETWORK_PWD</w:t>
                      </w:r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A69BCC" w14:textId="75128DE3" w:rsidR="009F7A50" w:rsidRDefault="009F7A50" w:rsidP="009F7A50"/>
    <w:p w14:paraId="58738D00" w14:textId="71953289" w:rsidR="009F7A50" w:rsidRDefault="009F7A50" w:rsidP="009F7A50"/>
    <w:p w14:paraId="1881A545" w14:textId="36569BB3" w:rsidR="009F7A50" w:rsidRDefault="009F7A50" w:rsidP="009F7A50"/>
    <w:p w14:paraId="2E3BEABD" w14:textId="6ADE1ADC" w:rsidR="009F7A50" w:rsidRDefault="009F7A50" w:rsidP="009F7A50"/>
    <w:p w14:paraId="6E546740" w14:textId="14FC4039" w:rsidR="009F7A50" w:rsidRDefault="009F7A50" w:rsidP="009F7A50"/>
    <w:p w14:paraId="63F57C0C" w14:textId="625466E8" w:rsidR="009F7A50" w:rsidRDefault="009F7A50" w:rsidP="009F7A50"/>
    <w:p w14:paraId="5AFCC7D8" w14:textId="2E8B8316" w:rsidR="00AC554A" w:rsidRDefault="00AC554A" w:rsidP="009F7A50"/>
    <w:p w14:paraId="39309FC3" w14:textId="278CC517" w:rsidR="00AC554A" w:rsidRDefault="00AC554A" w:rsidP="009F7A50"/>
    <w:p w14:paraId="5E71C06C" w14:textId="58F34FB7" w:rsidR="00AC554A" w:rsidRDefault="00AC554A" w:rsidP="009F7A50"/>
    <w:p w14:paraId="0945F4D4" w14:textId="40065E09" w:rsidR="00AC554A" w:rsidRDefault="00AC554A" w:rsidP="009F7A50"/>
    <w:p w14:paraId="4F525E81" w14:textId="67F167BE" w:rsidR="00AC554A" w:rsidRDefault="00AC554A" w:rsidP="009F7A50"/>
    <w:p w14:paraId="6B99C32A" w14:textId="15314430" w:rsidR="00AC554A" w:rsidRDefault="00AC554A" w:rsidP="00AC554A">
      <w:r>
        <w:rPr>
          <w:b/>
          <w:color w:val="4F81BD" w:themeColor="accent1"/>
          <w:sz w:val="24"/>
        </w:rPr>
        <w:lastRenderedPageBreak/>
        <w:t>user-data</w:t>
      </w:r>
      <w:r>
        <w:t xml:space="preserve"> will contain the following information after modifying some fields</w:t>
      </w:r>
    </w:p>
    <w:p w14:paraId="4B48744C" w14:textId="7EABC9DF" w:rsidR="001C58FA" w:rsidRDefault="001C58FA" w:rsidP="00E852BC">
      <w:pPr>
        <w:pStyle w:val="ListParagraph"/>
        <w:numPr>
          <w:ilvl w:val="0"/>
          <w:numId w:val="5"/>
        </w:numPr>
      </w:pPr>
      <w:r>
        <w:t>At the beginning of the file find the section that looks like the text box below, change it to match the textbox provided:</w:t>
      </w:r>
    </w:p>
    <w:p w14:paraId="5A4AB608" w14:textId="0FDFDDA1" w:rsidR="001C58FA" w:rsidRDefault="001C58FA" w:rsidP="001C58FA"/>
    <w:p w14:paraId="7F78BC25" w14:textId="1A463265" w:rsidR="001C58FA" w:rsidRDefault="001C58FA" w:rsidP="00AC554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4B587ACF" wp14:editId="7E326730">
                <wp:simplePos x="0" y="0"/>
                <wp:positionH relativeFrom="column">
                  <wp:posOffset>0</wp:posOffset>
                </wp:positionH>
                <wp:positionV relativeFrom="paragraph">
                  <wp:posOffset>39370</wp:posOffset>
                </wp:positionV>
                <wp:extent cx="5080635" cy="2777490"/>
                <wp:effectExtent l="0" t="0" r="24765" b="2286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635" cy="27774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01E12" w14:textId="77777777" w:rsidR="001C58FA" w:rsidRDefault="001C58FA" w:rsidP="001C58FA">
                            <w:r>
                              <w:t># https://cloudinit.readthedocs.io/</w:t>
                            </w:r>
                          </w:p>
                          <w:p w14:paraId="10AE7E12" w14:textId="77777777" w:rsidR="001C58FA" w:rsidRDefault="001C58FA" w:rsidP="001C58FA">
                            <w:r>
                              <w:t>#</w:t>
                            </w:r>
                          </w:p>
                          <w:p w14:paraId="112730BD" w14:textId="77777777" w:rsidR="001C58FA" w:rsidRDefault="001C58FA" w:rsidP="001C58FA">
                            <w:r>
                              <w:t># Some additional examples are provided in comments below the default</w:t>
                            </w:r>
                          </w:p>
                          <w:p w14:paraId="27857EFB" w14:textId="77777777" w:rsidR="001C58FA" w:rsidRDefault="001C58FA" w:rsidP="001C58FA">
                            <w:r>
                              <w:t># configuration.</w:t>
                            </w:r>
                          </w:p>
                          <w:p w14:paraId="47651F20" w14:textId="77777777" w:rsidR="001C58FA" w:rsidRDefault="001C58FA" w:rsidP="001C58FA"/>
                          <w:p w14:paraId="0D67F475" w14:textId="77777777" w:rsidR="001C58FA" w:rsidRDefault="001C58FA" w:rsidP="001C58FA">
                            <w:r>
                              <w:t># On first boot, set the (default) ubuntu user's password to "ubuntu" and</w:t>
                            </w:r>
                          </w:p>
                          <w:p w14:paraId="6819DA35" w14:textId="77777777" w:rsidR="001C58FA" w:rsidRDefault="001C58FA" w:rsidP="001C58FA">
                            <w:r>
                              <w:t># expire user passwords</w:t>
                            </w:r>
                          </w:p>
                          <w:p w14:paraId="42D51BD0" w14:textId="77777777" w:rsidR="001C58FA" w:rsidRDefault="001C58FA" w:rsidP="001C58FA">
                            <w:proofErr w:type="spellStart"/>
                            <w:r>
                              <w:t>chpasswd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0498DE5F" w14:textId="77777777" w:rsidR="001C58FA" w:rsidRDefault="001C58FA" w:rsidP="001C58FA">
                            <w:r>
                              <w:t xml:space="preserve">  expire: false</w:t>
                            </w:r>
                          </w:p>
                          <w:p w14:paraId="779793E3" w14:textId="77777777" w:rsidR="001C58FA" w:rsidRDefault="001C58FA" w:rsidP="001C58FA">
                            <w:r>
                              <w:t xml:space="preserve">  list:</w:t>
                            </w:r>
                          </w:p>
                          <w:p w14:paraId="0D116035" w14:textId="77777777" w:rsidR="001C58FA" w:rsidRDefault="001C58FA" w:rsidP="001C58FA">
                            <w:r>
                              <w:t xml:space="preserve">  - </w:t>
                            </w:r>
                            <w:proofErr w:type="spellStart"/>
                            <w:proofErr w:type="gramStart"/>
                            <w:r>
                              <w:t>ubuntu:ubuntu</w:t>
                            </w:r>
                            <w:proofErr w:type="spellEnd"/>
                            <w:proofErr w:type="gramEnd"/>
                          </w:p>
                          <w:p w14:paraId="6EA484BA" w14:textId="77777777" w:rsidR="001C58FA" w:rsidRDefault="001C58FA" w:rsidP="001C58FA"/>
                          <w:p w14:paraId="3884CB9B" w14:textId="77777777" w:rsidR="001C58FA" w:rsidRDefault="001C58FA" w:rsidP="001C58FA">
                            <w:r>
                              <w:t># Enable password authentication with the SSH daemon</w:t>
                            </w:r>
                          </w:p>
                          <w:p w14:paraId="5983D2D9" w14:textId="77777777" w:rsidR="001C58FA" w:rsidRDefault="001C58FA" w:rsidP="001C58FA">
                            <w:proofErr w:type="spellStart"/>
                            <w:r>
                              <w:t>ssh_pwauth</w:t>
                            </w:r>
                            <w:proofErr w:type="spellEnd"/>
                            <w:r>
                              <w:t>: true</w:t>
                            </w:r>
                          </w:p>
                          <w:p w14:paraId="3F0D94E3" w14:textId="7E00FA09" w:rsidR="001C58FA" w:rsidRPr="00AC554A" w:rsidRDefault="001C58FA" w:rsidP="001C58FA">
                            <w:pPr>
                              <w:ind w:left="720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87ACF" id="_x0000_s1033" type="#_x0000_t202" style="position:absolute;margin-left:0;margin-top:3.1pt;width:400.05pt;height:218.7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" fillcolor="#c6d9f1 [671]" strokecolor="#0070c0">
                <v:textbox>
                  <w:txbxContent>
                    <w:p w14:paraId="63A01E12" w14:textId="77777777" w:rsidR="001C58FA" w:rsidRDefault="001C58FA" w:rsidP="001C58FA">
                      <w:r>
                        <w:t># https://cloudinit.readthedocs.io/</w:t>
                      </w:r>
                    </w:p>
                    <w:p w14:paraId="10AE7E12" w14:textId="77777777" w:rsidR="001C58FA" w:rsidRDefault="001C58FA" w:rsidP="001C58FA">
                      <w:r>
                        <w:t>#</w:t>
                      </w:r>
                    </w:p>
                    <w:p w14:paraId="112730BD" w14:textId="77777777" w:rsidR="001C58FA" w:rsidRDefault="001C58FA" w:rsidP="001C58FA">
                      <w:r>
                        <w:t># Some additional examples are provided in comments below the default</w:t>
                      </w:r>
                    </w:p>
                    <w:p w14:paraId="27857EFB" w14:textId="77777777" w:rsidR="001C58FA" w:rsidRDefault="001C58FA" w:rsidP="001C58FA">
                      <w:r>
                        <w:t># configuration.</w:t>
                      </w:r>
                    </w:p>
                    <w:p w14:paraId="47651F20" w14:textId="77777777" w:rsidR="001C58FA" w:rsidRDefault="001C58FA" w:rsidP="001C58FA"/>
                    <w:p w14:paraId="0D67F475" w14:textId="77777777" w:rsidR="001C58FA" w:rsidRDefault="001C58FA" w:rsidP="001C58FA">
                      <w:r>
                        <w:t># On first boot, set the (default) ubuntu user's password to "ubuntu" and</w:t>
                      </w:r>
                    </w:p>
                    <w:p w14:paraId="6819DA35" w14:textId="77777777" w:rsidR="001C58FA" w:rsidRDefault="001C58FA" w:rsidP="001C58FA">
                      <w:r>
                        <w:t># expire user passwords</w:t>
                      </w:r>
                    </w:p>
                    <w:p w14:paraId="42D51BD0" w14:textId="77777777" w:rsidR="001C58FA" w:rsidRDefault="001C58FA" w:rsidP="001C58FA">
                      <w:proofErr w:type="spellStart"/>
                      <w:r>
                        <w:t>chpasswd</w:t>
                      </w:r>
                      <w:proofErr w:type="spellEnd"/>
                      <w:r>
                        <w:t>:</w:t>
                      </w:r>
                    </w:p>
                    <w:p w14:paraId="0498DE5F" w14:textId="77777777" w:rsidR="001C58FA" w:rsidRDefault="001C58FA" w:rsidP="001C58FA">
                      <w:r>
                        <w:t xml:space="preserve">  expire: false</w:t>
                      </w:r>
                    </w:p>
                    <w:p w14:paraId="779793E3" w14:textId="77777777" w:rsidR="001C58FA" w:rsidRDefault="001C58FA" w:rsidP="001C58FA">
                      <w:r>
                        <w:t xml:space="preserve">  list:</w:t>
                      </w:r>
                    </w:p>
                    <w:p w14:paraId="0D116035" w14:textId="77777777" w:rsidR="001C58FA" w:rsidRDefault="001C58FA" w:rsidP="001C58FA">
                      <w:r>
                        <w:t xml:space="preserve">  - </w:t>
                      </w:r>
                      <w:proofErr w:type="spellStart"/>
                      <w:proofErr w:type="gramStart"/>
                      <w:r>
                        <w:t>ubuntu:ubuntu</w:t>
                      </w:r>
                      <w:proofErr w:type="spellEnd"/>
                      <w:proofErr w:type="gramEnd"/>
                    </w:p>
                    <w:p w14:paraId="6EA484BA" w14:textId="77777777" w:rsidR="001C58FA" w:rsidRDefault="001C58FA" w:rsidP="001C58FA"/>
                    <w:p w14:paraId="3884CB9B" w14:textId="77777777" w:rsidR="001C58FA" w:rsidRDefault="001C58FA" w:rsidP="001C58FA">
                      <w:r>
                        <w:t># Enable password authentication with the SSH daemon</w:t>
                      </w:r>
                    </w:p>
                    <w:p w14:paraId="5983D2D9" w14:textId="77777777" w:rsidR="001C58FA" w:rsidRDefault="001C58FA" w:rsidP="001C58FA">
                      <w:proofErr w:type="spellStart"/>
                      <w:r>
                        <w:t>ssh_pwauth</w:t>
                      </w:r>
                      <w:proofErr w:type="spellEnd"/>
                      <w:r>
                        <w:t>: true</w:t>
                      </w:r>
                    </w:p>
                    <w:p w14:paraId="3F0D94E3" w14:textId="7E00FA09" w:rsidR="001C58FA" w:rsidRPr="00AC554A" w:rsidRDefault="001C58FA" w:rsidP="001C58FA">
                      <w:pPr>
                        <w:ind w:left="720"/>
                        <w:rPr>
                          <w:rFonts w:asciiTheme="minorHAnsi" w:hAnsiTheme="minorHAnsi" w:cstheme="minorHAnsi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249D3F" w14:textId="77777777" w:rsidR="001C58FA" w:rsidRDefault="001C58FA" w:rsidP="00AC554A"/>
    <w:p w14:paraId="13AC8657" w14:textId="77777777" w:rsidR="001C58FA" w:rsidRDefault="001C58FA" w:rsidP="00AC554A"/>
    <w:p w14:paraId="14DD0822" w14:textId="77777777" w:rsidR="001C58FA" w:rsidRDefault="001C58FA" w:rsidP="00AC554A"/>
    <w:p w14:paraId="20E49366" w14:textId="77777777" w:rsidR="001C58FA" w:rsidRDefault="001C58FA" w:rsidP="00AC554A"/>
    <w:p w14:paraId="61A8B0EA" w14:textId="77777777" w:rsidR="001C58FA" w:rsidRDefault="001C58FA" w:rsidP="00AC554A"/>
    <w:p w14:paraId="229EE6E2" w14:textId="77777777" w:rsidR="001C58FA" w:rsidRDefault="001C58FA" w:rsidP="00AC554A"/>
    <w:p w14:paraId="7D7A7E8E" w14:textId="77777777" w:rsidR="001C58FA" w:rsidRDefault="001C58FA" w:rsidP="00AC554A"/>
    <w:p w14:paraId="0202DFA7" w14:textId="77777777" w:rsidR="001C58FA" w:rsidRDefault="001C58FA" w:rsidP="00AC554A"/>
    <w:p w14:paraId="25A0221C" w14:textId="77777777" w:rsidR="001C58FA" w:rsidRDefault="001C58FA" w:rsidP="00AC554A"/>
    <w:p w14:paraId="159703E9" w14:textId="77777777" w:rsidR="001C58FA" w:rsidRDefault="001C58FA" w:rsidP="00AC554A"/>
    <w:p w14:paraId="3980849C" w14:textId="77777777" w:rsidR="001C58FA" w:rsidRDefault="001C58FA" w:rsidP="00AC554A"/>
    <w:p w14:paraId="4F3DFDD0" w14:textId="790EE231" w:rsidR="001C58FA" w:rsidRDefault="001C58FA" w:rsidP="001C58FA">
      <w:pPr>
        <w:pStyle w:val="ListParagraph"/>
      </w:pPr>
    </w:p>
    <w:p w14:paraId="4B08621E" w14:textId="1BA8FD88" w:rsidR="001C58FA" w:rsidRDefault="001C58FA" w:rsidP="001C58FA">
      <w:pPr>
        <w:pStyle w:val="ListParagraph"/>
      </w:pPr>
    </w:p>
    <w:p w14:paraId="3D12FBB6" w14:textId="1C4F3C87" w:rsidR="001C58FA" w:rsidRDefault="001C58FA" w:rsidP="001C58FA">
      <w:pPr>
        <w:pStyle w:val="ListParagraph"/>
      </w:pPr>
    </w:p>
    <w:p w14:paraId="26D1BE7E" w14:textId="77777777" w:rsidR="001C58FA" w:rsidRDefault="001C58FA" w:rsidP="001C58FA">
      <w:pPr>
        <w:pStyle w:val="ListParagraph"/>
      </w:pPr>
    </w:p>
    <w:p w14:paraId="4335611B" w14:textId="77777777" w:rsidR="001C58FA" w:rsidRDefault="001C58FA" w:rsidP="001C58FA">
      <w:pPr>
        <w:pStyle w:val="ListParagraph"/>
      </w:pPr>
    </w:p>
    <w:p w14:paraId="1E11A282" w14:textId="183EFB24" w:rsidR="00AC554A" w:rsidRDefault="00AC554A" w:rsidP="00E852BC">
      <w:pPr>
        <w:pStyle w:val="ListParagraph"/>
        <w:numPr>
          <w:ilvl w:val="0"/>
          <w:numId w:val="5"/>
        </w:numPr>
      </w:pPr>
      <w:r>
        <w:t xml:space="preserve">At the end of the file find the section: </w:t>
      </w:r>
      <w:r w:rsidRPr="001C58FA">
        <w:rPr>
          <w:b/>
          <w:color w:val="4F81BD" w:themeColor="accent1"/>
          <w:sz w:val="24"/>
        </w:rPr>
        <w:t xml:space="preserve">“Run arbitrary commands at </w:t>
      </w:r>
      <w:proofErr w:type="spellStart"/>
      <w:proofErr w:type="gramStart"/>
      <w:r w:rsidRPr="001C58FA">
        <w:rPr>
          <w:b/>
          <w:color w:val="4F81BD" w:themeColor="accent1"/>
          <w:sz w:val="24"/>
        </w:rPr>
        <w:t>rc.local</w:t>
      </w:r>
      <w:proofErr w:type="spellEnd"/>
      <w:proofErr w:type="gramEnd"/>
      <w:r w:rsidRPr="001C58FA">
        <w:rPr>
          <w:b/>
          <w:color w:val="4F81BD" w:themeColor="accent1"/>
          <w:sz w:val="24"/>
        </w:rPr>
        <w:t xml:space="preserve"> like time”</w:t>
      </w:r>
    </w:p>
    <w:p w14:paraId="3325E520" w14:textId="32BDB0D4" w:rsidR="00AC554A" w:rsidRDefault="00AC554A" w:rsidP="009F7A50">
      <w:r>
        <w:t>The section should below the following code:</w:t>
      </w:r>
    </w:p>
    <w:p w14:paraId="7AF30443" w14:textId="32357B73" w:rsidR="001C58FA" w:rsidRDefault="001C58FA" w:rsidP="001C58F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03729023" wp14:editId="6EAD9418">
                <wp:simplePos x="0" y="0"/>
                <wp:positionH relativeFrom="column">
                  <wp:posOffset>0</wp:posOffset>
                </wp:positionH>
                <wp:positionV relativeFrom="paragraph">
                  <wp:posOffset>68951</wp:posOffset>
                </wp:positionV>
                <wp:extent cx="5080635" cy="2035810"/>
                <wp:effectExtent l="0" t="0" r="24765" b="2159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635" cy="203581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4055C" w14:textId="77777777" w:rsidR="00AC554A" w:rsidRPr="00AC554A" w:rsidRDefault="00AC554A" w:rsidP="001C58FA">
                            <w:pPr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## Run arbitrary commands at </w:t>
                            </w:r>
                            <w:proofErr w:type="spellStart"/>
                            <w:proofErr w:type="gram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rc.local</w:t>
                            </w:r>
                            <w:proofErr w:type="spellEnd"/>
                            <w:proofErr w:type="gramEnd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 like time</w:t>
                            </w:r>
                          </w:p>
                          <w:p w14:paraId="62AE6978" w14:textId="77777777" w:rsidR="00AC554A" w:rsidRPr="00AC554A" w:rsidRDefault="00AC554A" w:rsidP="001C58FA">
                            <w:pPr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proofErr w:type="spell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runcmd</w:t>
                            </w:r>
                            <w:proofErr w:type="spellEnd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:</w:t>
                            </w:r>
                          </w:p>
                          <w:p w14:paraId="581112A2" w14:textId="77777777" w:rsidR="00AC554A" w:rsidRPr="00AC554A" w:rsidRDefault="00AC554A" w:rsidP="001C58FA">
                            <w:pPr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- [ </w:t>
                            </w:r>
                            <w:proofErr w:type="spell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sudo</w:t>
                            </w:r>
                            <w:proofErr w:type="spellEnd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, cp, /boot/firmware/network-config, </w:t>
                            </w:r>
                            <w:proofErr w:type="gram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/</w:t>
                            </w:r>
                            <w:proofErr w:type="spell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etc</w:t>
                            </w:r>
                            <w:proofErr w:type="spellEnd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/</w:t>
                            </w:r>
                            <w:proofErr w:type="spell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netplan</w:t>
                            </w:r>
                            <w:proofErr w:type="spellEnd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/01-netcfg.yml ]</w:t>
                            </w:r>
                            <w:proofErr w:type="gramEnd"/>
                          </w:p>
                          <w:p w14:paraId="2204BC3A" w14:textId="77777777" w:rsidR="00AC554A" w:rsidRPr="00AC554A" w:rsidRDefault="00AC554A" w:rsidP="001C58FA">
                            <w:pPr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- [ </w:t>
                            </w:r>
                            <w:proofErr w:type="spell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sudo</w:t>
                            </w:r>
                            <w:proofErr w:type="spellEnd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netplan</w:t>
                            </w:r>
                            <w:proofErr w:type="spellEnd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, </w:t>
                            </w:r>
                            <w:proofErr w:type="gram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generate ]</w:t>
                            </w:r>
                            <w:proofErr w:type="gramEnd"/>
                          </w:p>
                          <w:p w14:paraId="2AB5BBB6" w14:textId="77777777" w:rsidR="00AC554A" w:rsidRPr="00AC554A" w:rsidRDefault="00AC554A" w:rsidP="001C58FA">
                            <w:pPr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- [ </w:t>
                            </w:r>
                            <w:proofErr w:type="spell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sudo</w:t>
                            </w:r>
                            <w:proofErr w:type="spellEnd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netplan</w:t>
                            </w:r>
                            <w:proofErr w:type="spellEnd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, </w:t>
                            </w:r>
                            <w:proofErr w:type="gram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apply ]</w:t>
                            </w:r>
                            <w:proofErr w:type="gramEnd"/>
                          </w:p>
                          <w:p w14:paraId="18EF0944" w14:textId="77777777" w:rsidR="00AC554A" w:rsidRPr="00AC554A" w:rsidRDefault="00AC554A" w:rsidP="001C58FA">
                            <w:pPr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#- [ </w:t>
                            </w:r>
                            <w:proofErr w:type="spell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wget</w:t>
                            </w:r>
                            <w:proofErr w:type="spellEnd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, "http://ubuntu.com", -O, </w:t>
                            </w:r>
                            <w:proofErr w:type="gram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/run/</w:t>
                            </w:r>
                            <w:proofErr w:type="spell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mydir</w:t>
                            </w:r>
                            <w:proofErr w:type="spellEnd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/index.html ]</w:t>
                            </w:r>
                            <w:proofErr w:type="gramEnd"/>
                          </w:p>
                          <w:p w14:paraId="25432882" w14:textId="77777777" w:rsidR="00AC554A" w:rsidRPr="00AC554A" w:rsidRDefault="00AC554A" w:rsidP="001C58FA">
                            <w:pPr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proofErr w:type="spellStart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power_state</w:t>
                            </w:r>
                            <w:proofErr w:type="spellEnd"/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:</w:t>
                            </w:r>
                          </w:p>
                          <w:p w14:paraId="46591C3D" w14:textId="1C75BC8D" w:rsidR="00AC554A" w:rsidRPr="00AC554A" w:rsidRDefault="00AC554A" w:rsidP="001C58FA">
                            <w:pPr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AC554A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 xml:space="preserve">  mode: reboot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29023" id="_x0000_s1034" type="#_x0000_t202" style="position:absolute;margin-left:0;margin-top:5.45pt;width:400.05pt;height:160.3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" fillcolor="#c6d9f1 [671]" strokecolor="#0070c0">
                <v:textbox>
                  <w:txbxContent>
                    <w:p w14:paraId="4CE4055C" w14:textId="77777777" w:rsidR="00AC554A" w:rsidRPr="00AC554A" w:rsidRDefault="00AC554A" w:rsidP="001C58FA">
                      <w:pPr>
                        <w:rPr>
                          <w:rFonts w:asciiTheme="minorHAnsi" w:hAnsiTheme="minorHAnsi" w:cstheme="minorHAnsi"/>
                          <w:sz w:val="24"/>
                        </w:rPr>
                      </w:pPr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## Run arbitrary commands at </w:t>
                      </w:r>
                      <w:proofErr w:type="spellStart"/>
                      <w:proofErr w:type="gram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rc.local</w:t>
                      </w:r>
                      <w:proofErr w:type="spellEnd"/>
                      <w:proofErr w:type="gramEnd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 like time</w:t>
                      </w:r>
                    </w:p>
                    <w:p w14:paraId="62AE6978" w14:textId="77777777" w:rsidR="00AC554A" w:rsidRPr="00AC554A" w:rsidRDefault="00AC554A" w:rsidP="001C58FA">
                      <w:pPr>
                        <w:rPr>
                          <w:rFonts w:asciiTheme="minorHAnsi" w:hAnsiTheme="minorHAnsi" w:cstheme="minorHAnsi"/>
                          <w:sz w:val="24"/>
                        </w:rPr>
                      </w:pPr>
                      <w:proofErr w:type="spell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runcmd</w:t>
                      </w:r>
                      <w:proofErr w:type="spellEnd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:</w:t>
                      </w:r>
                    </w:p>
                    <w:p w14:paraId="581112A2" w14:textId="77777777" w:rsidR="00AC554A" w:rsidRPr="00AC554A" w:rsidRDefault="00AC554A" w:rsidP="001C58FA">
                      <w:pPr>
                        <w:rPr>
                          <w:rFonts w:asciiTheme="minorHAnsi" w:hAnsiTheme="minorHAnsi" w:cstheme="minorHAnsi"/>
                          <w:sz w:val="24"/>
                        </w:rPr>
                      </w:pPr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- [ </w:t>
                      </w:r>
                      <w:proofErr w:type="spell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sudo</w:t>
                      </w:r>
                      <w:proofErr w:type="spellEnd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, cp, /boot/firmware/network-config, </w:t>
                      </w:r>
                      <w:proofErr w:type="gram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/</w:t>
                      </w:r>
                      <w:proofErr w:type="spell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etc</w:t>
                      </w:r>
                      <w:proofErr w:type="spellEnd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/</w:t>
                      </w:r>
                      <w:proofErr w:type="spell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netplan</w:t>
                      </w:r>
                      <w:proofErr w:type="spellEnd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/01-netcfg.yml ]</w:t>
                      </w:r>
                      <w:proofErr w:type="gramEnd"/>
                    </w:p>
                    <w:p w14:paraId="2204BC3A" w14:textId="77777777" w:rsidR="00AC554A" w:rsidRPr="00AC554A" w:rsidRDefault="00AC554A" w:rsidP="001C58FA">
                      <w:pPr>
                        <w:rPr>
                          <w:rFonts w:asciiTheme="minorHAnsi" w:hAnsiTheme="minorHAnsi" w:cstheme="minorHAnsi"/>
                          <w:sz w:val="24"/>
                        </w:rPr>
                      </w:pPr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- [ </w:t>
                      </w:r>
                      <w:proofErr w:type="spell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sudo</w:t>
                      </w:r>
                      <w:proofErr w:type="spellEnd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, </w:t>
                      </w:r>
                      <w:proofErr w:type="spell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netplan</w:t>
                      </w:r>
                      <w:proofErr w:type="spellEnd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, </w:t>
                      </w:r>
                      <w:proofErr w:type="gram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generate ]</w:t>
                      </w:r>
                      <w:proofErr w:type="gramEnd"/>
                    </w:p>
                    <w:p w14:paraId="2AB5BBB6" w14:textId="77777777" w:rsidR="00AC554A" w:rsidRPr="00AC554A" w:rsidRDefault="00AC554A" w:rsidP="001C58FA">
                      <w:pPr>
                        <w:rPr>
                          <w:rFonts w:asciiTheme="minorHAnsi" w:hAnsiTheme="minorHAnsi" w:cstheme="minorHAnsi"/>
                          <w:sz w:val="24"/>
                        </w:rPr>
                      </w:pPr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- [ </w:t>
                      </w:r>
                      <w:proofErr w:type="spell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sudo</w:t>
                      </w:r>
                      <w:proofErr w:type="spellEnd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, </w:t>
                      </w:r>
                      <w:proofErr w:type="spell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netplan</w:t>
                      </w:r>
                      <w:proofErr w:type="spellEnd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, </w:t>
                      </w:r>
                      <w:proofErr w:type="gram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apply ]</w:t>
                      </w:r>
                      <w:proofErr w:type="gramEnd"/>
                    </w:p>
                    <w:p w14:paraId="18EF0944" w14:textId="77777777" w:rsidR="00AC554A" w:rsidRPr="00AC554A" w:rsidRDefault="00AC554A" w:rsidP="001C58FA">
                      <w:pPr>
                        <w:rPr>
                          <w:rFonts w:asciiTheme="minorHAnsi" w:hAnsiTheme="minorHAnsi" w:cstheme="minorHAnsi"/>
                          <w:sz w:val="24"/>
                        </w:rPr>
                      </w:pPr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#- [ </w:t>
                      </w:r>
                      <w:proofErr w:type="spell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wget</w:t>
                      </w:r>
                      <w:proofErr w:type="spellEnd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, "http://ubuntu.com", -O, </w:t>
                      </w:r>
                      <w:proofErr w:type="gram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/run/</w:t>
                      </w:r>
                      <w:proofErr w:type="spell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mydir</w:t>
                      </w:r>
                      <w:proofErr w:type="spellEnd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/index.html ]</w:t>
                      </w:r>
                      <w:proofErr w:type="gramEnd"/>
                    </w:p>
                    <w:p w14:paraId="25432882" w14:textId="77777777" w:rsidR="00AC554A" w:rsidRPr="00AC554A" w:rsidRDefault="00AC554A" w:rsidP="001C58FA">
                      <w:pPr>
                        <w:rPr>
                          <w:rFonts w:asciiTheme="minorHAnsi" w:hAnsiTheme="minorHAnsi" w:cstheme="minorHAnsi"/>
                          <w:sz w:val="24"/>
                        </w:rPr>
                      </w:pPr>
                      <w:proofErr w:type="spellStart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power_state</w:t>
                      </w:r>
                      <w:proofErr w:type="spellEnd"/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>:</w:t>
                      </w:r>
                    </w:p>
                    <w:p w14:paraId="46591C3D" w14:textId="1C75BC8D" w:rsidR="00AC554A" w:rsidRPr="00AC554A" w:rsidRDefault="00AC554A" w:rsidP="001C58FA">
                      <w:pPr>
                        <w:rPr>
                          <w:rFonts w:asciiTheme="minorHAnsi" w:hAnsiTheme="minorHAnsi" w:cstheme="minorHAnsi"/>
                          <w:sz w:val="24"/>
                        </w:rPr>
                      </w:pPr>
                      <w:r w:rsidRPr="00AC554A">
                        <w:rPr>
                          <w:rFonts w:asciiTheme="minorHAnsi" w:hAnsiTheme="minorHAnsi" w:cstheme="minorHAnsi"/>
                          <w:sz w:val="24"/>
                        </w:rPr>
                        <w:t xml:space="preserve">  mode: reboot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45DD1C" w14:textId="2074C84B" w:rsidR="001C58FA" w:rsidRDefault="001C58FA" w:rsidP="001C58FA"/>
    <w:p w14:paraId="096341C2" w14:textId="36232A4F" w:rsidR="001C58FA" w:rsidRDefault="001C58FA" w:rsidP="001C58FA"/>
    <w:p w14:paraId="7E1AF03F" w14:textId="6A7F8FC7" w:rsidR="001C58FA" w:rsidRDefault="001C58FA" w:rsidP="001C58FA"/>
    <w:p w14:paraId="3ABBBEE7" w14:textId="302C9BEA" w:rsidR="001C58FA" w:rsidRDefault="001C58FA" w:rsidP="001C58FA"/>
    <w:p w14:paraId="3A661B47" w14:textId="6F99122F" w:rsidR="001C58FA" w:rsidRDefault="001C58FA" w:rsidP="001C58FA"/>
    <w:p w14:paraId="5E5B792D" w14:textId="43522219" w:rsidR="001C58FA" w:rsidRDefault="001C58FA" w:rsidP="001C58FA"/>
    <w:p w14:paraId="40F30308" w14:textId="764FB5CD" w:rsidR="001C58FA" w:rsidRDefault="001C58FA" w:rsidP="001C58FA"/>
    <w:p w14:paraId="6AFE75B4" w14:textId="4F8EDCE2" w:rsidR="001C58FA" w:rsidRDefault="001C58FA" w:rsidP="001C58FA"/>
    <w:p w14:paraId="36BCB3AD" w14:textId="682D81E3" w:rsidR="001C58FA" w:rsidRDefault="001C58FA" w:rsidP="001C58FA"/>
    <w:p w14:paraId="34DCD74F" w14:textId="26578662" w:rsidR="001C58FA" w:rsidRDefault="001C58FA" w:rsidP="001C58FA"/>
    <w:p w14:paraId="06CB1D98" w14:textId="47C082DA" w:rsidR="001C58FA" w:rsidRDefault="001C58FA" w:rsidP="001C58FA"/>
    <w:p w14:paraId="3F68CAA6" w14:textId="48178E34" w:rsidR="001C58FA" w:rsidRDefault="001C58FA" w:rsidP="001C58FA"/>
    <w:p w14:paraId="4AB74A50" w14:textId="584B03E9" w:rsidR="001C58FA" w:rsidRDefault="001C58FA" w:rsidP="001C58FA">
      <w:r>
        <w:t>After completing above eject the SD card and insert it into your Raspberry Pi. Power on the device.</w:t>
      </w:r>
    </w:p>
    <w:p w14:paraId="50E1E61F" w14:textId="0546235C" w:rsidR="001C58FA" w:rsidRDefault="001C58FA" w:rsidP="001C58FA"/>
    <w:p w14:paraId="6EC729B4" w14:textId="0378C8DE" w:rsidR="001C58FA" w:rsidRDefault="001C58FA" w:rsidP="001C58FA">
      <w:r>
        <w:t>You will need a way to determine the IP Address of the Raspberry Pi.</w:t>
      </w:r>
    </w:p>
    <w:p w14:paraId="4BBE9675" w14:textId="699EEDFA" w:rsidR="001C58FA" w:rsidRDefault="001C58FA" w:rsidP="001C58FA"/>
    <w:p w14:paraId="111C8A1B" w14:textId="64B824B6" w:rsidR="001C58FA" w:rsidRDefault="001C58FA" w:rsidP="001C58FA">
      <w:r>
        <w:lastRenderedPageBreak/>
        <w:t>Method 1:</w:t>
      </w:r>
    </w:p>
    <w:p w14:paraId="076533CF" w14:textId="3E69E741" w:rsidR="001C58FA" w:rsidRDefault="001C58FA" w:rsidP="001C58FA">
      <w:r>
        <w:t>Login to your home router and find the newest device that was added</w:t>
      </w:r>
    </w:p>
    <w:p w14:paraId="7FD985E5" w14:textId="56F2A7DD" w:rsidR="001C58FA" w:rsidRDefault="001C58FA" w:rsidP="001C58FA"/>
    <w:p w14:paraId="361EA4EC" w14:textId="7BD3DB97" w:rsidR="001C58FA" w:rsidRDefault="001C58FA" w:rsidP="001C58FA">
      <w:r>
        <w:t>Method 2:</w:t>
      </w:r>
    </w:p>
    <w:p w14:paraId="099C390E" w14:textId="7569549B" w:rsidR="001C58FA" w:rsidRDefault="001C58FA" w:rsidP="001C58FA">
      <w:r>
        <w:t>Perform a ping sweep on your network using PowerShell to find all the IP Address. The best approach is to perform a ping sweep prior to powering up the Raspberry Pi and then after. Otherwise you will need to make a guess and then test the login.</w:t>
      </w:r>
    </w:p>
    <w:p w14:paraId="64DFC208" w14:textId="77239355" w:rsidR="001C58FA" w:rsidRDefault="001C58FA" w:rsidP="001C58FA"/>
    <w:p w14:paraId="2AD80955" w14:textId="35BCA3B1" w:rsidR="001C58FA" w:rsidRDefault="001C58FA" w:rsidP="001C58FA">
      <w:r>
        <w:t xml:space="preserve">Ping Sweep: </w:t>
      </w:r>
      <w:hyperlink r:id="rId29" w:history="1">
        <w:r>
          <w:rPr>
            <w:rStyle w:val="Hyperlink"/>
          </w:rPr>
          <w:t>SANS Penetration Testing | Pen Test Poster: "White Board" - PowerShell - Ping Sweeper! | SANS Institute</w:t>
        </w:r>
      </w:hyperlink>
    </w:p>
    <w:p w14:paraId="20E0968B" w14:textId="77777777" w:rsidR="001C58FA" w:rsidRDefault="001C58FA" w:rsidP="001C58FA"/>
    <w:p w14:paraId="5E1E3556" w14:textId="11267174" w:rsidR="001C58FA" w:rsidRPr="001C58FA" w:rsidRDefault="001C58FA" w:rsidP="001C58FA">
      <w:pP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Theme="minorHAnsi" w:hAnsiTheme="minorHAnsi" w:cstheme="minorHAnsi"/>
          <w:color w:val="000000"/>
          <w:sz w:val="28"/>
          <w:szCs w:val="20"/>
        </w:rPr>
      </w:pPr>
      <w:r w:rsidRPr="001C58FA">
        <w:rPr>
          <w:rFonts w:asciiTheme="minorHAnsi" w:hAnsiTheme="minorHAnsi" w:cstheme="minorHAnsi"/>
          <w:color w:val="000000"/>
          <w:sz w:val="28"/>
          <w:szCs w:val="20"/>
        </w:rPr>
        <w:t>1..255 | % {echo "</w:t>
      </w:r>
      <w:proofErr w:type="gramStart"/>
      <w:r w:rsidRPr="001C58FA">
        <w:rPr>
          <w:rFonts w:asciiTheme="minorHAnsi" w:hAnsiTheme="minorHAnsi" w:cstheme="minorHAnsi"/>
          <w:b/>
          <w:color w:val="000000"/>
          <w:sz w:val="28"/>
          <w:szCs w:val="20"/>
        </w:rPr>
        <w:t>Network</w:t>
      </w:r>
      <w:r w:rsidRPr="001C58FA">
        <w:rPr>
          <w:rFonts w:asciiTheme="minorHAnsi" w:hAnsiTheme="minorHAnsi" w:cstheme="minorHAnsi"/>
          <w:color w:val="000000"/>
          <w:sz w:val="28"/>
          <w:szCs w:val="20"/>
        </w:rPr>
        <w:t>.$</w:t>
      </w:r>
      <w:proofErr w:type="gramEnd"/>
      <w:r w:rsidRPr="001C58FA">
        <w:rPr>
          <w:rFonts w:asciiTheme="minorHAnsi" w:hAnsiTheme="minorHAnsi" w:cstheme="minorHAnsi"/>
          <w:color w:val="000000"/>
          <w:sz w:val="28"/>
          <w:szCs w:val="20"/>
        </w:rPr>
        <w:t xml:space="preserve">_"; ping -n 1 -w </w:t>
      </w:r>
      <w:r w:rsidR="00CB2379" w:rsidRPr="00CB2379">
        <w:rPr>
          <w:rFonts w:asciiTheme="minorHAnsi" w:hAnsiTheme="minorHAnsi" w:cstheme="minorHAnsi"/>
          <w:b/>
          <w:color w:val="FF0000"/>
          <w:sz w:val="32"/>
          <w:szCs w:val="20"/>
        </w:rPr>
        <w:t>5</w:t>
      </w:r>
      <w:r w:rsidRPr="001C58FA">
        <w:rPr>
          <w:rFonts w:asciiTheme="minorHAnsi" w:hAnsiTheme="minorHAnsi" w:cstheme="minorHAnsi"/>
          <w:color w:val="000000"/>
          <w:sz w:val="28"/>
          <w:szCs w:val="20"/>
        </w:rPr>
        <w:t xml:space="preserve"> 192.168.1.$_} | Select-String </w:t>
      </w:r>
      <w:proofErr w:type="spellStart"/>
      <w:r w:rsidRPr="001C58FA">
        <w:rPr>
          <w:rFonts w:asciiTheme="minorHAnsi" w:hAnsiTheme="minorHAnsi" w:cstheme="minorHAnsi"/>
          <w:color w:val="000000"/>
          <w:sz w:val="28"/>
          <w:szCs w:val="20"/>
        </w:rPr>
        <w:t>ttl</w:t>
      </w:r>
      <w:proofErr w:type="spellEnd"/>
    </w:p>
    <w:p w14:paraId="23EA6BCD" w14:textId="77777777" w:rsidR="001C58FA" w:rsidRDefault="001C58FA" w:rsidP="001C58FA"/>
    <w:p w14:paraId="4C4E77B6" w14:textId="21C94157" w:rsidR="001C58FA" w:rsidRDefault="00CB2379" w:rsidP="001C58FA">
      <w:bookmarkStart w:id="2" w:name="_Toc46935896"/>
      <w:r>
        <w:t xml:space="preserve">Change Network to be the network portion of your machines IP address. If your machine IP is 10.1.1.25, Network above should be replaced with </w:t>
      </w:r>
      <w:r w:rsidRPr="00CB2379">
        <w:rPr>
          <w:b/>
        </w:rPr>
        <w:t>10.1.1</w:t>
      </w:r>
    </w:p>
    <w:p w14:paraId="40DC750E" w14:textId="06FF2747" w:rsidR="00CB2379" w:rsidRDefault="00CB2379" w:rsidP="001C58FA">
      <w:r>
        <w:t>The number 5 says how long to wait for a ping response. 5 seconds is a bit too short for some devices but anything longer will make the ping sweep seem like forever.</w:t>
      </w:r>
    </w:p>
    <w:p w14:paraId="05927BD4" w14:textId="35DB260C" w:rsidR="00EC016A" w:rsidRDefault="00EC016A">
      <w:pPr>
        <w:spacing w:line="240" w:lineRule="auto"/>
      </w:pPr>
      <w:r>
        <w:br w:type="page"/>
      </w:r>
    </w:p>
    <w:bookmarkEnd w:id="2"/>
    <w:p w14:paraId="6382A91C" w14:textId="29AF07D0" w:rsidR="00B50963" w:rsidRDefault="00CB2379" w:rsidP="007D131C">
      <w:pPr>
        <w:pStyle w:val="Heading1"/>
        <w:spacing w:before="360"/>
      </w:pPr>
      <w:r>
        <w:lastRenderedPageBreak/>
        <w:t>Headless with Kali Linux</w:t>
      </w:r>
      <w:r w:rsidR="002B7E61">
        <w:t xml:space="preserve"> (some folks </w:t>
      </w:r>
      <w:r w:rsidR="002261EA">
        <w:t>mentioned</w:t>
      </w:r>
      <w:r w:rsidR="002B7E61">
        <w:t xml:space="preserve"> that this doesn’t work).</w:t>
      </w:r>
    </w:p>
    <w:p w14:paraId="2624E307" w14:textId="351961FF" w:rsidR="002261EA" w:rsidRPr="002261EA" w:rsidRDefault="002261EA" w:rsidP="002261EA">
      <w:pPr>
        <w:pStyle w:val="Heading2"/>
        <w:rPr>
          <w:color w:val="FF0000"/>
        </w:rPr>
      </w:pPr>
      <w:r w:rsidRPr="002261EA">
        <w:rPr>
          <w:color w:val="FF0000"/>
        </w:rPr>
        <w:t>If the following instructions don’t work</w:t>
      </w:r>
      <w:r>
        <w:rPr>
          <w:color w:val="FF0000"/>
        </w:rPr>
        <w:t>,</w:t>
      </w:r>
      <w:r w:rsidRPr="002261EA">
        <w:rPr>
          <w:color w:val="FF0000"/>
        </w:rPr>
        <w:t xml:space="preserve"> try the following links: </w:t>
      </w:r>
    </w:p>
    <w:p w14:paraId="3EA8ACF4" w14:textId="39A0F8EF" w:rsidR="002B7E61" w:rsidRDefault="002261EA" w:rsidP="002261EA">
      <w:pPr>
        <w:pStyle w:val="ListParagraph"/>
        <w:numPr>
          <w:ilvl w:val="0"/>
          <w:numId w:val="7"/>
        </w:numPr>
      </w:pPr>
      <w:hyperlink r:id="rId30" w:history="1">
        <w:r w:rsidRPr="00F76CAB">
          <w:rPr>
            <w:rStyle w:val="Hyperlink"/>
          </w:rPr>
          <w:t>https://www.reddit.com/r/Kalilinux/comments/lbcem7/tutorial_raspberry_pi_kali_20204_headless_install/</w:t>
        </w:r>
      </w:hyperlink>
    </w:p>
    <w:p w14:paraId="57640485" w14:textId="4A4F701F" w:rsidR="002261EA" w:rsidRDefault="002261EA" w:rsidP="002261EA">
      <w:pPr>
        <w:ind w:left="720" w:firstLine="720"/>
      </w:pPr>
      <w:r>
        <w:t xml:space="preserve">Or </w:t>
      </w:r>
    </w:p>
    <w:p w14:paraId="648D207D" w14:textId="25F6D1B5" w:rsidR="002261EA" w:rsidRDefault="002261EA" w:rsidP="002261EA">
      <w:pPr>
        <w:pStyle w:val="ListParagraph"/>
        <w:numPr>
          <w:ilvl w:val="0"/>
          <w:numId w:val="7"/>
        </w:numPr>
      </w:pPr>
      <w:hyperlink r:id="rId31" w:history="1">
        <w:r w:rsidRPr="00F76CAB">
          <w:rPr>
            <w:rStyle w:val="Hyperlink"/>
          </w:rPr>
          <w:t>https://www.youtube.com/watch?v=VXxb_F1Vb7Y</w:t>
        </w:r>
      </w:hyperlink>
      <w:r>
        <w:t xml:space="preserve"> (</w:t>
      </w:r>
      <w:r w:rsidRPr="002261EA">
        <w:rPr>
          <w:color w:val="FF0000"/>
          <w:sz w:val="24"/>
        </w:rPr>
        <w:t>This is not in English but the operations performed in way that makes it easy to follow</w:t>
      </w:r>
      <w:r>
        <w:t>).</w:t>
      </w:r>
    </w:p>
    <w:p w14:paraId="283BF830" w14:textId="2665969C" w:rsidR="002261EA" w:rsidRPr="002B7E61" w:rsidRDefault="002261EA" w:rsidP="002261EA">
      <w:pPr>
        <w:pStyle w:val="Heading2"/>
      </w:pPr>
      <w:r>
        <w:t>Instructions</w:t>
      </w:r>
    </w:p>
    <w:p w14:paraId="5CD1CD79" w14:textId="15DFB35A" w:rsidR="00EC016A" w:rsidRDefault="00EC016A" w:rsidP="00120863">
      <w:pPr>
        <w:pStyle w:val="ListParagraph"/>
        <w:numPr>
          <w:ilvl w:val="0"/>
          <w:numId w:val="2"/>
        </w:numPr>
      </w:pPr>
      <w:r>
        <w:t xml:space="preserve">Go to the following link </w:t>
      </w:r>
      <w:hyperlink r:id="rId32" w:anchor="kali-arm" w:history="1">
        <w:r w:rsidRPr="005A29BB">
          <w:rPr>
            <w:rStyle w:val="Hyperlink"/>
          </w:rPr>
          <w:t>https://www.kali.org/get-kali/#kali-arm</w:t>
        </w:r>
      </w:hyperlink>
    </w:p>
    <w:p w14:paraId="3E4F250D" w14:textId="39D7841E" w:rsidR="00EC016A" w:rsidRDefault="00EC016A" w:rsidP="00120863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BF43EBA" wp14:editId="14176012">
                <wp:simplePos x="0" y="0"/>
                <wp:positionH relativeFrom="column">
                  <wp:posOffset>120770</wp:posOffset>
                </wp:positionH>
                <wp:positionV relativeFrom="paragraph">
                  <wp:posOffset>256240</wp:posOffset>
                </wp:positionV>
                <wp:extent cx="5943600" cy="325120"/>
                <wp:effectExtent l="76200" t="76200" r="133350" b="13208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25120"/>
                          <a:chOff x="0" y="0"/>
                          <a:chExt cx="5943600" cy="32512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12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3709358" y="0"/>
                            <a:ext cx="396815" cy="27604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B7058B" id="Group 10" o:spid="_x0000_s1026" style="position:absolute;margin-left:9.5pt;margin-top:20.2pt;width:468pt;height:25.6pt;z-index:251736064" coordsize="59436,32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">
                <v:shape id="Picture 8" o:spid="_x0000_s1027" type="#_x0000_t75" style="position:absolute;width:59436;height:3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" stroked="t" strokeweight="3pt">
                  <v:stroke endcap="square"/>
                  <v:imagedata r:id="rId34" o:title=""/>
                  <v:shadow on="t" color="black" opacity="28180f" origin="-.5,-.5" offset=".74836mm,.74836mm"/>
                  <v:path arrowok="t"/>
                </v:shape>
                <v:rect id="Rectangle 9" o:spid="_x0000_s1028" style="position:absolute;left:37093;width:3968;height:2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" filled="f" strokecolor="red" strokeweight="2.25pt"/>
              </v:group>
            </w:pict>
          </mc:Fallback>
        </mc:AlternateContent>
      </w:r>
      <w:r>
        <w:t>Download the Kali 64 version for you Pi.</w:t>
      </w:r>
    </w:p>
    <w:p w14:paraId="230126EB" w14:textId="08A96A2D" w:rsidR="00EC016A" w:rsidRDefault="00EC016A" w:rsidP="00EC016A">
      <w:pPr>
        <w:pStyle w:val="ListParagraph"/>
      </w:pPr>
    </w:p>
    <w:p w14:paraId="7D4D4294" w14:textId="37C06D7E" w:rsidR="00EC016A" w:rsidRPr="00EC016A" w:rsidRDefault="00EC016A" w:rsidP="00EC016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>
        <w:t xml:space="preserve">Download the imager software: </w:t>
      </w:r>
      <w:hyperlink r:id="rId35" w:history="1">
        <w:r>
          <w:rPr>
            <w:rStyle w:val="Hyperlink"/>
          </w:rPr>
          <w:t>Raspberry Pi OS – Raspberry Pi</w:t>
        </w:r>
      </w:hyperlink>
    </w:p>
    <w:p w14:paraId="6C354433" w14:textId="77777777" w:rsidR="00EC016A" w:rsidRDefault="00EC016A" w:rsidP="00EC016A"/>
    <w:p w14:paraId="5806DAC4" w14:textId="34D7E7BF" w:rsidR="00EC016A" w:rsidRDefault="00EC016A" w:rsidP="00EC016A">
      <w:pPr>
        <w:pStyle w:val="ListParagraph"/>
        <w:numPr>
          <w:ilvl w:val="0"/>
          <w:numId w:val="2"/>
        </w:numPr>
      </w:pPr>
      <w:r>
        <w:t>Open the imager</w:t>
      </w:r>
    </w:p>
    <w:p w14:paraId="77B6E9DB" w14:textId="0DBAA655" w:rsidR="00D25DD6" w:rsidRDefault="00EC016A" w:rsidP="00D25DD6">
      <w:pPr>
        <w:pStyle w:val="ListParagraph"/>
        <w:numPr>
          <w:ilvl w:val="0"/>
          <w:numId w:val="3"/>
        </w:numPr>
      </w:pPr>
      <w:r>
        <w:t>Select the button “Choose OS”</w:t>
      </w:r>
    </w:p>
    <w:p w14:paraId="2B0C9904" w14:textId="0646DAA0" w:rsidR="00EC016A" w:rsidRDefault="00D25DD6" w:rsidP="00EC016A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10C7961A" wp14:editId="5FCD560C">
                <wp:simplePos x="0" y="0"/>
                <wp:positionH relativeFrom="column">
                  <wp:posOffset>715993</wp:posOffset>
                </wp:positionH>
                <wp:positionV relativeFrom="paragraph">
                  <wp:posOffset>322184</wp:posOffset>
                </wp:positionV>
                <wp:extent cx="3295015" cy="2263140"/>
                <wp:effectExtent l="76200" t="76200" r="133985" b="137160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5015" cy="2263140"/>
                          <a:chOff x="0" y="0"/>
                          <a:chExt cx="4770120" cy="327660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120" cy="32766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6" name="Rectangle 6"/>
                        <wps:cNvSpPr/>
                        <wps:spPr>
                          <a:xfrm>
                            <a:off x="0" y="2527540"/>
                            <a:ext cx="2769079" cy="49170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569E01" id="Group 7" o:spid="_x0000_s1026" style="position:absolute;margin-left:56.4pt;margin-top:25.35pt;width:259.45pt;height:178.2pt;z-index:251740160;mso-width-relative:margin;mso-height-relative:margin" coordsize="47701,32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">
                <v:shape id="Picture 5" o:spid="_x0000_s1027" type="#_x0000_t75" style="position:absolute;width:47701;height:32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" stroked="t" strokeweight="3pt">
                  <v:stroke endcap="square"/>
                  <v:imagedata r:id="rId37" o:title=""/>
                  <v:shadow on="t" color="black" opacity="28180f" origin="-.5,-.5" offset=".74836mm,.74836mm"/>
                  <v:path arrowok="t"/>
                </v:shape>
                <v:rect id="Rectangle 6" o:spid="_x0000_s1028" style="position:absolute;top:25275;width:27690;height: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" filled="f" strokecolor="red" strokeweight="2.25pt"/>
                <w10:wrap type="topAndBottom"/>
              </v:group>
            </w:pict>
          </mc:Fallback>
        </mc:AlternateContent>
      </w:r>
      <w:r w:rsidR="00EC016A">
        <w:t xml:space="preserve">Locate the </w:t>
      </w:r>
      <w:r>
        <w:t xml:space="preserve">image file you </w:t>
      </w:r>
      <w:r w:rsidR="00EC016A">
        <w:t>downloaded</w:t>
      </w:r>
    </w:p>
    <w:p w14:paraId="1D56F08B" w14:textId="77777777" w:rsidR="00EC016A" w:rsidRDefault="00EC016A" w:rsidP="00EC016A">
      <w:pPr>
        <w:pStyle w:val="ListParagraph"/>
        <w:numPr>
          <w:ilvl w:val="0"/>
          <w:numId w:val="2"/>
        </w:numPr>
      </w:pPr>
      <w:r>
        <w:t>Click the button “Choose Storage”</w:t>
      </w:r>
    </w:p>
    <w:p w14:paraId="2B56BFEA" w14:textId="77777777" w:rsidR="00EC016A" w:rsidRDefault="00EC016A" w:rsidP="00EC016A">
      <w:pPr>
        <w:pStyle w:val="ListParagraph"/>
        <w:numPr>
          <w:ilvl w:val="1"/>
          <w:numId w:val="2"/>
        </w:numPr>
      </w:pPr>
      <w:r w:rsidRPr="006C5B0A">
        <w:rPr>
          <w:b/>
          <w:color w:val="FF0000"/>
          <w:sz w:val="28"/>
        </w:rPr>
        <w:t>IMPORTANT</w:t>
      </w:r>
      <w:r>
        <w:t xml:space="preserve"> Select your SD card, for windows this should be automatically chosen</w:t>
      </w:r>
    </w:p>
    <w:p w14:paraId="3A0D4F6C" w14:textId="77777777" w:rsidR="00EC016A" w:rsidRDefault="00EC016A" w:rsidP="00EC016A">
      <w:pPr>
        <w:pStyle w:val="ListParagraph"/>
        <w:numPr>
          <w:ilvl w:val="0"/>
          <w:numId w:val="2"/>
        </w:numPr>
      </w:pPr>
      <w:r w:rsidRPr="006C5B0A">
        <w:t xml:space="preserve">Click the </w:t>
      </w:r>
      <w:r w:rsidRPr="006C5B0A">
        <w:rPr>
          <w:b/>
        </w:rPr>
        <w:t>WRITE</w:t>
      </w:r>
      <w:r w:rsidRPr="006C5B0A">
        <w:t xml:space="preserve"> button</w:t>
      </w:r>
    </w:p>
    <w:p w14:paraId="2BACACCA" w14:textId="48EE4636" w:rsidR="00EC016A" w:rsidRDefault="00EC016A" w:rsidP="00EC016A">
      <w:pPr>
        <w:pStyle w:val="ListParagraph"/>
        <w:numPr>
          <w:ilvl w:val="1"/>
          <w:numId w:val="2"/>
        </w:numPr>
      </w:pPr>
      <w:r>
        <w:t>This will take some time, during which the software will verify that the image was properly written to the SD card before ejecting it</w:t>
      </w:r>
    </w:p>
    <w:p w14:paraId="73E9C12F" w14:textId="77777777" w:rsidR="00EC016A" w:rsidRDefault="00EC016A" w:rsidP="00EC016A">
      <w:pPr>
        <w:pStyle w:val="ListParagraph"/>
        <w:numPr>
          <w:ilvl w:val="0"/>
          <w:numId w:val="2"/>
        </w:numPr>
      </w:pPr>
      <w:r>
        <w:t xml:space="preserve">The image below show that the Kali OS was chosen and the SD card was selected. </w:t>
      </w:r>
    </w:p>
    <w:p w14:paraId="7C1EAA8B" w14:textId="77777777" w:rsidR="00EC016A" w:rsidRDefault="00EC016A" w:rsidP="00EC016A">
      <w:pPr>
        <w:ind w:left="360"/>
      </w:pPr>
      <w:r w:rsidRPr="00EC016A">
        <w:rPr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3E10A45C" wp14:editId="636AFD73">
            <wp:simplePos x="0" y="0"/>
            <wp:positionH relativeFrom="column">
              <wp:posOffset>249837</wp:posOffset>
            </wp:positionH>
            <wp:positionV relativeFrom="paragraph">
              <wp:posOffset>87474</wp:posOffset>
            </wp:positionV>
            <wp:extent cx="4132053" cy="2796804"/>
            <wp:effectExtent l="0" t="0" r="1905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2053" cy="2796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1858A" w14:textId="77777777" w:rsidR="00EC016A" w:rsidRDefault="00EC016A" w:rsidP="00EC016A">
      <w:pPr>
        <w:ind w:left="360"/>
      </w:pPr>
    </w:p>
    <w:p w14:paraId="66ECE076" w14:textId="77777777" w:rsidR="00EC016A" w:rsidRDefault="00EC016A" w:rsidP="00EC016A">
      <w:pPr>
        <w:ind w:left="360"/>
      </w:pPr>
    </w:p>
    <w:p w14:paraId="286C0D33" w14:textId="77777777" w:rsidR="00EC016A" w:rsidRDefault="00EC016A" w:rsidP="00EC016A">
      <w:pPr>
        <w:ind w:left="360"/>
      </w:pPr>
    </w:p>
    <w:p w14:paraId="54431A71" w14:textId="77777777" w:rsidR="00EC016A" w:rsidRDefault="00EC016A" w:rsidP="00EC016A">
      <w:pPr>
        <w:ind w:left="360"/>
      </w:pPr>
    </w:p>
    <w:p w14:paraId="2D5A54BE" w14:textId="77777777" w:rsidR="00EC016A" w:rsidRDefault="00EC016A" w:rsidP="00EC016A">
      <w:pPr>
        <w:ind w:left="360"/>
      </w:pPr>
    </w:p>
    <w:p w14:paraId="7D71C1E1" w14:textId="77777777" w:rsidR="00EC016A" w:rsidRDefault="00EC016A" w:rsidP="00EC016A">
      <w:pPr>
        <w:ind w:left="360"/>
      </w:pPr>
    </w:p>
    <w:p w14:paraId="1027D22C" w14:textId="77777777" w:rsidR="00EC016A" w:rsidRDefault="00EC016A" w:rsidP="00EC016A">
      <w:pPr>
        <w:ind w:left="360"/>
      </w:pPr>
    </w:p>
    <w:p w14:paraId="62B69828" w14:textId="77777777" w:rsidR="00EC016A" w:rsidRDefault="00EC016A" w:rsidP="00EC016A">
      <w:pPr>
        <w:ind w:left="360"/>
      </w:pPr>
    </w:p>
    <w:p w14:paraId="11F81CE3" w14:textId="77777777" w:rsidR="00EC016A" w:rsidRDefault="00EC016A" w:rsidP="00EC016A">
      <w:pPr>
        <w:ind w:left="360"/>
      </w:pPr>
    </w:p>
    <w:p w14:paraId="7678E895" w14:textId="77777777" w:rsidR="00EC016A" w:rsidRDefault="00EC016A" w:rsidP="00EC016A">
      <w:pPr>
        <w:ind w:left="360"/>
      </w:pPr>
    </w:p>
    <w:p w14:paraId="177F9E35" w14:textId="77777777" w:rsidR="00EC016A" w:rsidRDefault="00EC016A" w:rsidP="00EC016A">
      <w:pPr>
        <w:ind w:left="360"/>
      </w:pPr>
    </w:p>
    <w:p w14:paraId="15E51752" w14:textId="77777777" w:rsidR="00EC016A" w:rsidRDefault="00EC016A" w:rsidP="00EC016A">
      <w:pPr>
        <w:ind w:left="360"/>
      </w:pPr>
    </w:p>
    <w:p w14:paraId="10BC63E2" w14:textId="77777777" w:rsidR="00EC016A" w:rsidRDefault="00EC016A" w:rsidP="00EC016A">
      <w:pPr>
        <w:ind w:left="360"/>
      </w:pPr>
    </w:p>
    <w:p w14:paraId="26508655" w14:textId="77777777" w:rsidR="00EC016A" w:rsidRDefault="00EC016A" w:rsidP="00EC016A">
      <w:pPr>
        <w:ind w:left="360"/>
      </w:pPr>
    </w:p>
    <w:p w14:paraId="7A3E2B50" w14:textId="77777777" w:rsidR="00EC016A" w:rsidRDefault="00EC016A" w:rsidP="00EC016A">
      <w:pPr>
        <w:ind w:left="360"/>
      </w:pPr>
    </w:p>
    <w:p w14:paraId="78085D21" w14:textId="77777777" w:rsidR="00EC016A" w:rsidRPr="006C5B0A" w:rsidRDefault="00EC016A" w:rsidP="00EC016A">
      <w:pPr>
        <w:pStyle w:val="ListParagraph"/>
        <w:ind w:left="1440"/>
      </w:pPr>
    </w:p>
    <w:p w14:paraId="1A6D90F6" w14:textId="44B0FE54" w:rsidR="00EC016A" w:rsidRDefault="00EC016A" w:rsidP="00EC016A">
      <w:pPr>
        <w:pStyle w:val="ListParagraph"/>
        <w:numPr>
          <w:ilvl w:val="0"/>
          <w:numId w:val="2"/>
        </w:numPr>
      </w:pPr>
      <w:r>
        <w:t>After completing the process of imaging your SD card</w:t>
      </w:r>
    </w:p>
    <w:p w14:paraId="5519A8B7" w14:textId="5FED73AF" w:rsidR="00EC016A" w:rsidRDefault="00EC016A" w:rsidP="00EC016A">
      <w:pPr>
        <w:pStyle w:val="ListParagraph"/>
        <w:numPr>
          <w:ilvl w:val="1"/>
          <w:numId w:val="2"/>
        </w:numPr>
      </w:pPr>
      <w:r>
        <w:t>You should see an image similar to the one below</w:t>
      </w:r>
    </w:p>
    <w:p w14:paraId="337BE70A" w14:textId="2468D52C" w:rsidR="00EC016A" w:rsidRDefault="00EC016A" w:rsidP="00EC016A">
      <w:pPr>
        <w:pStyle w:val="ListParagraph"/>
        <w:ind w:left="1440"/>
      </w:pPr>
      <w:r w:rsidRPr="00EC016A">
        <w:rPr>
          <w:noProof/>
        </w:rPr>
        <w:drawing>
          <wp:inline distT="0" distB="0" distL="0" distR="0" wp14:anchorId="64C6BFA4" wp14:editId="1A89FE9E">
            <wp:extent cx="3191774" cy="1497080"/>
            <wp:effectExtent l="0" t="0" r="889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4253" cy="150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D8E8" w14:textId="769A18B4" w:rsidR="00EC016A" w:rsidRDefault="00EC016A" w:rsidP="00EC016A">
      <w:pPr>
        <w:pStyle w:val="ListParagraph"/>
        <w:numPr>
          <w:ilvl w:val="1"/>
          <w:numId w:val="2"/>
        </w:numPr>
      </w:pPr>
      <w:r>
        <w:t>Click continue</w:t>
      </w:r>
    </w:p>
    <w:p w14:paraId="2BA7717A" w14:textId="77777777" w:rsidR="00D25DD6" w:rsidRDefault="00EC016A" w:rsidP="00EC016A">
      <w:pPr>
        <w:pStyle w:val="ListParagraph"/>
        <w:numPr>
          <w:ilvl w:val="1"/>
          <w:numId w:val="2"/>
        </w:numPr>
      </w:pPr>
      <w:r>
        <w:t>Remove and reinsert the SD card</w:t>
      </w:r>
    </w:p>
    <w:p w14:paraId="03BC0606" w14:textId="77777777" w:rsidR="00D25DD6" w:rsidRDefault="00D25DD6" w:rsidP="00D25DD6">
      <w:pPr>
        <w:pStyle w:val="Heading2"/>
      </w:pPr>
      <w:r>
        <w:t>You will need to modify a few files to complete the setup.</w:t>
      </w:r>
    </w:p>
    <w:p w14:paraId="07AC4D50" w14:textId="77777777" w:rsidR="00D25DD6" w:rsidRDefault="00D25DD6" w:rsidP="00D25DD6">
      <w:pPr>
        <w:pStyle w:val="ListParagraph"/>
      </w:pPr>
      <w:r>
        <w:t>After the “Write” operation is completed</w:t>
      </w:r>
    </w:p>
    <w:p w14:paraId="785EDD18" w14:textId="068EC409" w:rsidR="00EC016A" w:rsidRDefault="00D25DD6" w:rsidP="00D25DD6">
      <w:pPr>
        <w:pStyle w:val="ListParagraph"/>
        <w:numPr>
          <w:ilvl w:val="0"/>
          <w:numId w:val="2"/>
        </w:numPr>
      </w:pPr>
      <w:r>
        <w:t>Remove the SD card and reinsert it</w:t>
      </w:r>
    </w:p>
    <w:p w14:paraId="2E0339DA" w14:textId="739DBE9D" w:rsidR="00D25DD6" w:rsidRDefault="00D25DD6" w:rsidP="00D25DD6">
      <w:pPr>
        <w:pStyle w:val="ListParagraph"/>
        <w:numPr>
          <w:ilvl w:val="0"/>
          <w:numId w:val="2"/>
        </w:numPr>
      </w:pPr>
      <w:r>
        <w:t>On your host machine (Windows) open Explorer to find a new drive created</w:t>
      </w:r>
    </w:p>
    <w:p w14:paraId="05A6775D" w14:textId="47752AF2" w:rsidR="00D25DD6" w:rsidRDefault="00D25DD6" w:rsidP="00D25DD6">
      <w:pPr>
        <w:pStyle w:val="ListParagraph"/>
        <w:numPr>
          <w:ilvl w:val="1"/>
          <w:numId w:val="2"/>
        </w:numPr>
      </w:pPr>
      <w:r>
        <w:t xml:space="preserve">Confirm that the new folder contains an empty </w:t>
      </w:r>
      <w:proofErr w:type="spellStart"/>
      <w:r w:rsidRPr="00D25DD6">
        <w:rPr>
          <w:b/>
        </w:rPr>
        <w:t>ssh</w:t>
      </w:r>
      <w:proofErr w:type="spellEnd"/>
      <w:r>
        <w:t xml:space="preserve"> file</w:t>
      </w:r>
    </w:p>
    <w:p w14:paraId="6A54D69B" w14:textId="4EE052C4" w:rsidR="00EC016A" w:rsidRDefault="00EC016A" w:rsidP="00EC016A">
      <w:pPr>
        <w:ind w:left="1080"/>
      </w:pPr>
    </w:p>
    <w:p w14:paraId="7C2215CC" w14:textId="77777777" w:rsidR="00EC016A" w:rsidRPr="00EC016A" w:rsidRDefault="00EC016A" w:rsidP="00EC016A"/>
    <w:p w14:paraId="39A29E7A" w14:textId="0A6DBFBA" w:rsidR="00EC016A" w:rsidRDefault="00EC016A" w:rsidP="00EC016A"/>
    <w:p w14:paraId="4640D8E0" w14:textId="49E64D1D" w:rsidR="00EC016A" w:rsidRDefault="00EC016A" w:rsidP="00EC016A"/>
    <w:p w14:paraId="10B6B553" w14:textId="65B7E70A" w:rsidR="00EC016A" w:rsidRDefault="00EC016A" w:rsidP="00EC016A"/>
    <w:p w14:paraId="3FF79ED8" w14:textId="3564F0FF" w:rsidR="00EC016A" w:rsidRDefault="00EC016A" w:rsidP="00EC016A"/>
    <w:p w14:paraId="141FE349" w14:textId="415FF918" w:rsidR="00EC016A" w:rsidRDefault="00EC016A" w:rsidP="00EC016A"/>
    <w:p w14:paraId="73B770BF" w14:textId="472525BF" w:rsidR="00EC016A" w:rsidRDefault="00D25DD6" w:rsidP="00EC016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7725E02F" wp14:editId="3AF9C512">
                <wp:simplePos x="0" y="0"/>
                <wp:positionH relativeFrom="column">
                  <wp:posOffset>483079</wp:posOffset>
                </wp:positionH>
                <wp:positionV relativeFrom="paragraph">
                  <wp:posOffset>182880</wp:posOffset>
                </wp:positionV>
                <wp:extent cx="4114800" cy="1957705"/>
                <wp:effectExtent l="76200" t="76200" r="133350" b="13779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1957705"/>
                          <a:chOff x="0" y="0"/>
                          <a:chExt cx="4114800" cy="195770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9577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3062377" y="698740"/>
                            <a:ext cx="845389" cy="26741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799036" id="Group 26" o:spid="_x0000_s1026" style="position:absolute;margin-left:38.05pt;margin-top:14.4pt;width:324pt;height:154.15pt;z-index:251744256" coordsize="41148,19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">
                <v:shape id="Picture 12" o:spid="_x0000_s1027" type="#_x0000_t75" style="position:absolute;width:41148;height:19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" stroked="t" strokeweight="3pt">
                  <v:stroke endcap="square"/>
                  <v:imagedata r:id="rId41" o:title=""/>
                  <v:shadow on="t" color="black" opacity="28180f" origin="-.5,-.5" offset=".74836mm,.74836mm"/>
                  <v:path arrowok="t"/>
                </v:shape>
                <v:rect id="Rectangle 16" o:spid="_x0000_s1028" style="position:absolute;left:30623;top:6987;width:8454;height:2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" filled="f" strokecolor="red" strokeweight="2pt"/>
              </v:group>
            </w:pict>
          </mc:Fallback>
        </mc:AlternateContent>
      </w:r>
    </w:p>
    <w:p w14:paraId="002B7EAD" w14:textId="0A9C91CE" w:rsidR="00EC016A" w:rsidRDefault="00EC016A" w:rsidP="00EC016A"/>
    <w:p w14:paraId="75BF5C4B" w14:textId="230169C9" w:rsidR="00EC016A" w:rsidRDefault="00EC016A" w:rsidP="00EC016A"/>
    <w:p w14:paraId="6AF74902" w14:textId="09DEAC14" w:rsidR="00EC016A" w:rsidRDefault="00EC016A" w:rsidP="00EC016A"/>
    <w:p w14:paraId="677241CC" w14:textId="48B908A5" w:rsidR="00EC016A" w:rsidRDefault="00D84425" w:rsidP="00D84425">
      <w:pPr>
        <w:tabs>
          <w:tab w:val="left" w:pos="1182"/>
        </w:tabs>
      </w:pPr>
      <w:r>
        <w:tab/>
      </w:r>
    </w:p>
    <w:p w14:paraId="7F3D306B" w14:textId="4D00BF90" w:rsidR="00EC016A" w:rsidRDefault="00EC016A" w:rsidP="00EC016A"/>
    <w:p w14:paraId="26168EF7" w14:textId="4A776ACD" w:rsidR="00EC016A" w:rsidRDefault="00EC016A" w:rsidP="00EC016A"/>
    <w:p w14:paraId="624928D7" w14:textId="2BB0AF4D" w:rsidR="00EC016A" w:rsidRDefault="00EC016A" w:rsidP="00EC016A"/>
    <w:p w14:paraId="3441E5BB" w14:textId="5F16F8B8" w:rsidR="00EC016A" w:rsidRDefault="00EC016A" w:rsidP="00EC016A"/>
    <w:p w14:paraId="0F50971E" w14:textId="77777777" w:rsidR="00EC016A" w:rsidRDefault="00EC016A" w:rsidP="00EC016A"/>
    <w:p w14:paraId="4368D8A0" w14:textId="39709466" w:rsidR="00EC016A" w:rsidRDefault="00EC016A" w:rsidP="00EC016A"/>
    <w:p w14:paraId="2EF9E519" w14:textId="39092135" w:rsidR="00D25DD6" w:rsidRDefault="00D25DD6" w:rsidP="00EC016A"/>
    <w:p w14:paraId="2E4BC1CD" w14:textId="2B569D41" w:rsidR="00D25DD6" w:rsidRDefault="00D25DD6" w:rsidP="00EC016A"/>
    <w:p w14:paraId="34DBA0E7" w14:textId="68B89309" w:rsidR="00D25DD6" w:rsidRDefault="00D25DD6" w:rsidP="00EC016A"/>
    <w:p w14:paraId="0BEDA74D" w14:textId="29944C0C" w:rsidR="00D25DD6" w:rsidRDefault="00D25DD6" w:rsidP="00D25DD6">
      <w:pPr>
        <w:pStyle w:val="ListParagraph"/>
        <w:numPr>
          <w:ilvl w:val="0"/>
          <w:numId w:val="6"/>
        </w:numPr>
      </w:pPr>
      <w:r>
        <w:t xml:space="preserve">Notice also that there is a </w:t>
      </w:r>
      <w:proofErr w:type="spellStart"/>
      <w:r>
        <w:t>wpa_supplicant.conf</w:t>
      </w:r>
      <w:proofErr w:type="spellEnd"/>
      <w:r>
        <w:t xml:space="preserve"> file which will contain the following content:</w:t>
      </w:r>
    </w:p>
    <w:p w14:paraId="571F4494" w14:textId="223F9458" w:rsidR="002B7E61" w:rsidRDefault="002B7E61" w:rsidP="002B7E61"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20309AFF" wp14:editId="5F4B933D">
                <wp:simplePos x="0" y="0"/>
                <wp:positionH relativeFrom="column">
                  <wp:posOffset>655320</wp:posOffset>
                </wp:positionH>
                <wp:positionV relativeFrom="paragraph">
                  <wp:posOffset>137387</wp:posOffset>
                </wp:positionV>
                <wp:extent cx="3484880" cy="1370965"/>
                <wp:effectExtent l="76200" t="76200" r="134620" b="133985"/>
                <wp:wrapSquare wrapText="bothSides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4880" cy="1370965"/>
                          <a:chOff x="0" y="0"/>
                          <a:chExt cx="3484880" cy="1370965"/>
                        </a:xfrm>
                      </wpg:grpSpPr>
                      <wpg:grpSp>
                        <wpg:cNvPr id="46" name="Group 46"/>
                        <wpg:cNvGrpSpPr/>
                        <wpg:grpSpPr>
                          <a:xfrm>
                            <a:off x="0" y="0"/>
                            <a:ext cx="3484880" cy="1370965"/>
                            <a:chOff x="0" y="0"/>
                            <a:chExt cx="3484880" cy="1370965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484880" cy="1370965"/>
                            </a:xfrm>
                            <a:prstGeom prst="rect">
                              <a:avLst/>
                            </a:prstGeom>
                            <a:ln w="38100" cap="sq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4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4287" y="871268"/>
                              <a:ext cx="1121410" cy="2673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83E544" w14:textId="60EE3058" w:rsidR="002B7E61" w:rsidRPr="002B7E61" w:rsidRDefault="002B7E61" w:rsidP="002B7E61">
                                <w:pPr>
                                  <w:rPr>
                                    <w:b/>
                                    <w:color w:val="FF0000"/>
                                    <w:sz w:val="16"/>
                                  </w:rPr>
                                </w:pPr>
                                <w:proofErr w:type="spellStart"/>
                                <w:r w:rsidRPr="002B7E61">
                                  <w:rPr>
                                    <w:b/>
                                    <w:color w:val="FF0000"/>
                                    <w:sz w:val="16"/>
                                  </w:rPr>
                                  <w:t>WiFi_</w:t>
                                </w:r>
                                <w:r w:rsidRPr="002B7E61">
                                  <w:rPr>
                                    <w:b/>
                                    <w:color w:val="FF0000"/>
                                    <w:sz w:val="16"/>
                                  </w:rPr>
                                  <w:t>Password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0551" y="379562"/>
                            <a:ext cx="974725" cy="267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EC61D0" w14:textId="60A9CE0A" w:rsidR="002B7E61" w:rsidRPr="002B7E61" w:rsidRDefault="002B7E61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proofErr w:type="spellStart"/>
                              <w:r w:rsidRPr="002B7E61">
                                <w:rPr>
                                  <w:b/>
                                  <w:color w:val="FF0000"/>
                                </w:rPr>
                                <w:t>WiFi_Name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309AFF" id="Group 47" o:spid="_x0000_s1035" style="position:absolute;margin-left:51.6pt;margin-top:10.8pt;width:274.4pt;height:107.95pt;z-index:251748352" coordsize="34848,137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">
                <v:group id="Group 46" o:spid="_x0000_s1036" style="position:absolute;width:34848;height:13709" coordsize="34848,1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Picture 43" o:spid="_x0000_s1037" type="#_x0000_t75" style="position:absolute;width:34848;height:13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" stroked="t" strokeweight="3pt">
                    <v:stroke endcap="square"/>
                    <v:imagedata r:id="rId43" o:title=""/>
                    <v:shadow on="t" color="black" opacity="28180f" origin="-.5,-.5" offset=".74836mm,.74836mm"/>
                    <v:path arrowok="t"/>
                  </v:shape>
                  <v:shape id="_x0000_s1038" type="#_x0000_t202" style="position:absolute;left:2242;top:8712;width:11214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  <v:textbox>
                      <w:txbxContent>
                        <w:p w14:paraId="5E83E544" w14:textId="60EE3058" w:rsidR="002B7E61" w:rsidRPr="002B7E61" w:rsidRDefault="002B7E61" w:rsidP="002B7E61">
                          <w:pPr>
                            <w:rPr>
                              <w:b/>
                              <w:color w:val="FF0000"/>
                              <w:sz w:val="16"/>
                            </w:rPr>
                          </w:pPr>
                          <w:proofErr w:type="spellStart"/>
                          <w:r w:rsidRPr="002B7E61">
                            <w:rPr>
                              <w:b/>
                              <w:color w:val="FF0000"/>
                              <w:sz w:val="16"/>
                            </w:rPr>
                            <w:t>WiFi_</w:t>
                          </w:r>
                          <w:r w:rsidRPr="002B7E61">
                            <w:rPr>
                              <w:b/>
                              <w:color w:val="FF0000"/>
                              <w:sz w:val="16"/>
                            </w:rPr>
                            <w:t>Password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 id="_x0000_s1039" type="#_x0000_t202" style="position:absolute;left:3105;top:3795;width:9747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<v:textbox>
                    <w:txbxContent>
                      <w:p w14:paraId="72EC61D0" w14:textId="60A9CE0A" w:rsidR="002B7E61" w:rsidRPr="002B7E61" w:rsidRDefault="002B7E61">
                        <w:pPr>
                          <w:rPr>
                            <w:b/>
                            <w:color w:val="FF0000"/>
                          </w:rPr>
                        </w:pPr>
                        <w:proofErr w:type="spellStart"/>
                        <w:r w:rsidRPr="002B7E61">
                          <w:rPr>
                            <w:b/>
                            <w:color w:val="FF0000"/>
                          </w:rPr>
                          <w:t>WiFi_Name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3D5CD66" w14:textId="7C2ABA40" w:rsidR="002B7E61" w:rsidRDefault="002B7E61" w:rsidP="002B7E61"/>
    <w:p w14:paraId="0E3811A1" w14:textId="64DC9B43" w:rsidR="002B7E61" w:rsidRDefault="002B7E61" w:rsidP="002B7E61"/>
    <w:p w14:paraId="7E3D40AA" w14:textId="0EE6A61C" w:rsidR="002B7E61" w:rsidRDefault="002B7E61" w:rsidP="002B7E61"/>
    <w:p w14:paraId="417F2676" w14:textId="45F34FBD" w:rsidR="002B7E61" w:rsidRDefault="002B7E61" w:rsidP="002B7E61"/>
    <w:p w14:paraId="2246DB75" w14:textId="135DCA29" w:rsidR="002B7E61" w:rsidRDefault="002B7E61" w:rsidP="002B7E61"/>
    <w:p w14:paraId="10213248" w14:textId="6492AE26" w:rsidR="002B7E61" w:rsidRDefault="002B7E61" w:rsidP="002B7E61"/>
    <w:p w14:paraId="6A2FD845" w14:textId="4888C18E" w:rsidR="002B7E61" w:rsidRDefault="002B7E61" w:rsidP="002B7E61"/>
    <w:p w14:paraId="41765368" w14:textId="736A890E" w:rsidR="002B7E61" w:rsidRDefault="002B7E61" w:rsidP="002B7E61"/>
    <w:p w14:paraId="5918DAD7" w14:textId="29905495" w:rsidR="002B7E61" w:rsidRDefault="002B7E61" w:rsidP="002B7E61"/>
    <w:p w14:paraId="21098FE1" w14:textId="09560F25" w:rsidR="002B7E61" w:rsidRDefault="002B7E61" w:rsidP="002B7E61">
      <w:pPr>
        <w:pStyle w:val="ListParagraph"/>
        <w:numPr>
          <w:ilvl w:val="0"/>
          <w:numId w:val="6"/>
        </w:numPr>
      </w:pPr>
      <w:r>
        <w:t xml:space="preserve">The </w:t>
      </w:r>
      <w:proofErr w:type="spellStart"/>
      <w:r>
        <w:t>WiFi_name</w:t>
      </w:r>
      <w:proofErr w:type="spellEnd"/>
      <w:r>
        <w:t xml:space="preserve"> is the name you use to connect to your wireless network router</w:t>
      </w:r>
    </w:p>
    <w:p w14:paraId="458FA5C7" w14:textId="5D225B01" w:rsidR="002B7E61" w:rsidRDefault="002B7E61" w:rsidP="002B7E61">
      <w:pPr>
        <w:pStyle w:val="ListParagraph"/>
        <w:numPr>
          <w:ilvl w:val="0"/>
          <w:numId w:val="6"/>
        </w:numPr>
      </w:pPr>
      <w:r>
        <w:t xml:space="preserve">The </w:t>
      </w:r>
      <w:proofErr w:type="spellStart"/>
      <w:r>
        <w:t>WiFi_Password</w:t>
      </w:r>
      <w:proofErr w:type="spellEnd"/>
      <w:r>
        <w:t xml:space="preserve"> is the </w:t>
      </w:r>
      <w:proofErr w:type="spellStart"/>
      <w:r>
        <w:t>PreSharedKey</w:t>
      </w:r>
      <w:proofErr w:type="spellEnd"/>
      <w:r>
        <w:t xml:space="preserve"> 8-64 characters you use to authenticate to your router so that you can get access to the internet.</w:t>
      </w:r>
    </w:p>
    <w:p w14:paraId="0A0A24DC" w14:textId="2076864D" w:rsidR="002B7E61" w:rsidRDefault="002B7E61" w:rsidP="002B7E61">
      <w:pPr>
        <w:ind w:left="360"/>
      </w:pPr>
    </w:p>
    <w:p w14:paraId="7E0B061F" w14:textId="77777777" w:rsidR="002B7E61" w:rsidRDefault="002B7E61" w:rsidP="002B7E61">
      <w:pPr>
        <w:ind w:left="360"/>
      </w:pPr>
    </w:p>
    <w:p w14:paraId="53BDE2EB" w14:textId="29D13AD2" w:rsidR="002B7E61" w:rsidRDefault="002B7E61" w:rsidP="002B7E61"/>
    <w:p w14:paraId="5ACA5331" w14:textId="1EE674E4" w:rsidR="002261EA" w:rsidRDefault="002261EA" w:rsidP="002B7E61"/>
    <w:p w14:paraId="0A1F0C7F" w14:textId="642F2A6B" w:rsidR="002261EA" w:rsidRDefault="002261EA" w:rsidP="002B7E61"/>
    <w:p w14:paraId="007B3340" w14:textId="1169D2B4" w:rsidR="002261EA" w:rsidRDefault="002261EA" w:rsidP="002B7E61"/>
    <w:p w14:paraId="23C4FC90" w14:textId="5719F5FE" w:rsidR="002261EA" w:rsidRDefault="002261EA" w:rsidP="002B7E61"/>
    <w:p w14:paraId="19FEF305" w14:textId="77777777" w:rsidR="002261EA" w:rsidRDefault="002261EA" w:rsidP="002B7E61"/>
    <w:p w14:paraId="2BF8E8AE" w14:textId="3E6E339E" w:rsidR="002B7E61" w:rsidRDefault="002B7E61" w:rsidP="002B7E61"/>
    <w:p w14:paraId="39362653" w14:textId="0C07CC91" w:rsidR="002B7E61" w:rsidRPr="00EC016A" w:rsidRDefault="002B7E61" w:rsidP="002B7E61"/>
    <w:p w14:paraId="79B7810E" w14:textId="6B55DE91" w:rsidR="00E31D4B" w:rsidRDefault="002261EA" w:rsidP="00E31D4B">
      <w:pPr>
        <w:pStyle w:val="Heading1"/>
        <w:spacing w:before="360"/>
      </w:pPr>
      <w:r>
        <w:lastRenderedPageBreak/>
        <w:t xml:space="preserve">EASIEST: </w:t>
      </w:r>
      <w:r w:rsidR="00CB2379">
        <w:t>Head</w:t>
      </w:r>
      <w:r>
        <w:t>ed</w:t>
      </w:r>
      <w:r w:rsidR="00CB2379">
        <w:t xml:space="preserve"> using </w:t>
      </w:r>
      <w:r>
        <w:t xml:space="preserve">Wireless or </w:t>
      </w:r>
      <w:r w:rsidR="00CB2379">
        <w:t>Ethernet cable</w:t>
      </w:r>
    </w:p>
    <w:p w14:paraId="3DEFEB08" w14:textId="35CC131C" w:rsidR="00197749" w:rsidRDefault="002261EA" w:rsidP="00CB2379">
      <w:r>
        <w:t>By far this is the easiest setup.</w:t>
      </w:r>
    </w:p>
    <w:p w14:paraId="7105EE4A" w14:textId="458AE5C3" w:rsidR="002261EA" w:rsidRDefault="002261EA" w:rsidP="00CB2379">
      <w:r>
        <w:t>In order to proceed make sure that you have an extra keyboard, mouse and monitor.</w:t>
      </w:r>
    </w:p>
    <w:p w14:paraId="7C9D385C" w14:textId="1A915C6B" w:rsidR="002261EA" w:rsidRDefault="002261EA" w:rsidP="002261EA">
      <w:pPr>
        <w:pStyle w:val="ListParagraph"/>
        <w:numPr>
          <w:ilvl w:val="0"/>
          <w:numId w:val="8"/>
        </w:numPr>
      </w:pPr>
      <w:r>
        <w:t>Connect your USB keyboard and mouse to the USB ports of your Raspberry Pi</w:t>
      </w:r>
    </w:p>
    <w:p w14:paraId="55934126" w14:textId="3A67E45E" w:rsidR="002261EA" w:rsidRDefault="002261EA" w:rsidP="002261EA">
      <w:pPr>
        <w:pStyle w:val="ListParagraph"/>
        <w:numPr>
          <w:ilvl w:val="0"/>
          <w:numId w:val="8"/>
        </w:numPr>
      </w:pPr>
      <w:r>
        <w:t>Connect the Power adapter</w:t>
      </w:r>
    </w:p>
    <w:p w14:paraId="56A2AFA0" w14:textId="58484933" w:rsidR="002261EA" w:rsidRDefault="002261EA" w:rsidP="002261EA">
      <w:pPr>
        <w:pStyle w:val="ListParagraph"/>
        <w:numPr>
          <w:ilvl w:val="0"/>
          <w:numId w:val="8"/>
        </w:numPr>
      </w:pPr>
      <w:r>
        <w:t>Connect the HDMI port closest to the power connector</w:t>
      </w:r>
    </w:p>
    <w:p w14:paraId="682D125A" w14:textId="77777777" w:rsidR="002261EA" w:rsidRDefault="002261EA" w:rsidP="002261EA">
      <w:pPr>
        <w:pStyle w:val="ListParagraph"/>
      </w:pPr>
    </w:p>
    <w:p w14:paraId="250984A1" w14:textId="6044DABC" w:rsidR="002261EA" w:rsidRDefault="002261EA" w:rsidP="002261EA">
      <w:pPr>
        <w:pStyle w:val="ListParagraph"/>
        <w:numPr>
          <w:ilvl w:val="0"/>
          <w:numId w:val="2"/>
        </w:numPr>
      </w:pPr>
      <w:r>
        <w:t>Download any image or Choose from the available images for the Pi</w:t>
      </w:r>
    </w:p>
    <w:p w14:paraId="4C884120" w14:textId="353E9C4A" w:rsidR="002261EA" w:rsidRDefault="002261EA" w:rsidP="002261EA">
      <w:pPr>
        <w:pStyle w:val="ListParagraph"/>
        <w:numPr>
          <w:ilvl w:val="1"/>
          <w:numId w:val="2"/>
        </w:numPr>
      </w:pPr>
      <w:r>
        <w:t xml:space="preserve">Pick a </w:t>
      </w:r>
      <w:r w:rsidRPr="002261EA">
        <w:rPr>
          <w:b/>
        </w:rPr>
        <w:t>64bit OS</w:t>
      </w:r>
      <w:r>
        <w:t xml:space="preserve"> so that you can follow along with the labs</w:t>
      </w:r>
    </w:p>
    <w:p w14:paraId="7DE16FAA" w14:textId="77777777" w:rsidR="002261EA" w:rsidRDefault="002261EA" w:rsidP="002261EA">
      <w:pPr>
        <w:pStyle w:val="ListParagraph"/>
        <w:numPr>
          <w:ilvl w:val="0"/>
          <w:numId w:val="2"/>
        </w:numPr>
      </w:pPr>
      <w:r>
        <w:t>Open the imager</w:t>
      </w:r>
    </w:p>
    <w:p w14:paraId="4C85BF66" w14:textId="77777777" w:rsidR="002261EA" w:rsidRDefault="002261EA" w:rsidP="002261EA">
      <w:pPr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1812F56B" wp14:editId="2A5DC84A">
                <wp:extent cx="4364966" cy="2700068"/>
                <wp:effectExtent l="0" t="0" r="0" b="5080"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4966" cy="2700068"/>
                          <a:chOff x="0" y="0"/>
                          <a:chExt cx="5219700" cy="3520440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520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Rectangle 50"/>
                        <wps:cNvSpPr/>
                        <wps:spPr>
                          <a:xfrm>
                            <a:off x="319177" y="2191109"/>
                            <a:ext cx="1483744" cy="41406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868ECA" id="Group 48" o:spid="_x0000_s1026" style="width:343.7pt;height:212.6pt;mso-position-horizontal-relative:char;mso-position-vertical-relative:line" coordsize="52197,35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">
                <v:shape id="Picture 49" o:spid="_x0000_s1027" type="#_x0000_t75" style="position:absolute;width:52197;height:35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">
                  <v:imagedata r:id="rId26" o:title=""/>
                </v:shape>
                <v:rect id="Rectangle 50" o:spid="_x0000_s1028" style="position:absolute;left:3191;top:21911;width:14838;height:4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" filled="f" strokecolor="#00b050" strokeweight="2.25pt"/>
                <w10:anchorlock/>
              </v:group>
            </w:pict>
          </mc:Fallback>
        </mc:AlternateContent>
      </w:r>
    </w:p>
    <w:p w14:paraId="420C8299" w14:textId="77777777" w:rsidR="002261EA" w:rsidRDefault="002261EA" w:rsidP="002261EA">
      <w:pPr>
        <w:ind w:left="360"/>
      </w:pPr>
    </w:p>
    <w:p w14:paraId="74FAF98D" w14:textId="77777777" w:rsidR="002261EA" w:rsidRDefault="002261EA" w:rsidP="002261EA">
      <w:pPr>
        <w:pStyle w:val="ListParagraph"/>
        <w:numPr>
          <w:ilvl w:val="0"/>
          <w:numId w:val="3"/>
        </w:numPr>
      </w:pPr>
      <w:r>
        <w:t>Select the button “Choose OS”</w:t>
      </w:r>
    </w:p>
    <w:p w14:paraId="6FA7F839" w14:textId="77777777" w:rsidR="002261EA" w:rsidRDefault="002261EA" w:rsidP="002261EA">
      <w:pPr>
        <w:pStyle w:val="ListParagraph"/>
        <w:numPr>
          <w:ilvl w:val="0"/>
          <w:numId w:val="2"/>
        </w:numPr>
      </w:pPr>
      <w:r>
        <w:t>Click the button “Choose Storage”</w:t>
      </w:r>
    </w:p>
    <w:p w14:paraId="19EA9D4B" w14:textId="77777777" w:rsidR="002261EA" w:rsidRDefault="002261EA" w:rsidP="002261EA">
      <w:pPr>
        <w:pStyle w:val="ListParagraph"/>
        <w:numPr>
          <w:ilvl w:val="1"/>
          <w:numId w:val="2"/>
        </w:numPr>
      </w:pPr>
      <w:r w:rsidRPr="006C5B0A">
        <w:rPr>
          <w:b/>
          <w:color w:val="FF0000"/>
          <w:sz w:val="28"/>
        </w:rPr>
        <w:t>IMPORTANT</w:t>
      </w:r>
      <w:r>
        <w:t xml:space="preserve"> Select your SD card, for windows this should be automatically chosen</w:t>
      </w:r>
    </w:p>
    <w:p w14:paraId="58A10004" w14:textId="77777777" w:rsidR="002261EA" w:rsidRDefault="002261EA" w:rsidP="002261EA">
      <w:pPr>
        <w:pStyle w:val="ListParagraph"/>
        <w:numPr>
          <w:ilvl w:val="0"/>
          <w:numId w:val="2"/>
        </w:numPr>
      </w:pPr>
      <w:r w:rsidRPr="006C5B0A">
        <w:t xml:space="preserve">Click the </w:t>
      </w:r>
      <w:r w:rsidRPr="006C5B0A">
        <w:rPr>
          <w:b/>
        </w:rPr>
        <w:t>WRITE</w:t>
      </w:r>
      <w:r w:rsidRPr="006C5B0A">
        <w:t xml:space="preserve"> button</w:t>
      </w:r>
    </w:p>
    <w:p w14:paraId="338A7504" w14:textId="77777777" w:rsidR="002261EA" w:rsidRPr="006C5B0A" w:rsidRDefault="002261EA" w:rsidP="002261EA">
      <w:pPr>
        <w:pStyle w:val="ListParagraph"/>
        <w:numPr>
          <w:ilvl w:val="1"/>
          <w:numId w:val="2"/>
        </w:numPr>
      </w:pPr>
      <w:r>
        <w:t>This will take some time, during which the software will verify that the image was properly written to the SD card before ejecting it</w:t>
      </w:r>
    </w:p>
    <w:p w14:paraId="61B7F2F1" w14:textId="77777777" w:rsidR="002261EA" w:rsidRDefault="002261EA" w:rsidP="002261EA">
      <w:pPr>
        <w:pStyle w:val="ListParagraph"/>
        <w:numPr>
          <w:ilvl w:val="0"/>
          <w:numId w:val="2"/>
        </w:numPr>
      </w:pPr>
      <w:r>
        <w:t>After completing the process of imaging your SD card</w:t>
      </w:r>
    </w:p>
    <w:p w14:paraId="68EFF53E" w14:textId="77777777" w:rsidR="002261EA" w:rsidRDefault="002261EA" w:rsidP="002261EA">
      <w:pPr>
        <w:pStyle w:val="ListParagraph"/>
        <w:numPr>
          <w:ilvl w:val="1"/>
          <w:numId w:val="2"/>
        </w:numPr>
      </w:pPr>
      <w:r>
        <w:t xml:space="preserve">Remove and reinsert the SD card </w:t>
      </w:r>
    </w:p>
    <w:p w14:paraId="58A048BA" w14:textId="77777777" w:rsidR="002261EA" w:rsidRDefault="002261EA" w:rsidP="002261EA">
      <w:pPr>
        <w:pStyle w:val="ListParagraph"/>
        <w:numPr>
          <w:ilvl w:val="1"/>
          <w:numId w:val="2"/>
        </w:numPr>
      </w:pPr>
      <w:r>
        <w:t>You will get a pop-up similar to the below</w:t>
      </w:r>
    </w:p>
    <w:p w14:paraId="7935BB11" w14:textId="7D0E53E8" w:rsidR="002261EA" w:rsidRDefault="00B8791E" w:rsidP="00B8791E">
      <w:pPr>
        <w:pStyle w:val="ListParagraph"/>
        <w:numPr>
          <w:ilvl w:val="0"/>
          <w:numId w:val="8"/>
        </w:numPr>
      </w:pPr>
      <w:r>
        <w:t>Insert the SD card into your Raspberry Pi and power it on.</w:t>
      </w:r>
    </w:p>
    <w:p w14:paraId="307A3C5E" w14:textId="77777777" w:rsidR="00B8791E" w:rsidRDefault="00B8791E" w:rsidP="00B8791E">
      <w:pPr>
        <w:pStyle w:val="ListParagraph"/>
        <w:numPr>
          <w:ilvl w:val="0"/>
          <w:numId w:val="8"/>
        </w:numPr>
      </w:pPr>
      <w:r>
        <w:t xml:space="preserve">Follow the setup steps presented </w:t>
      </w:r>
    </w:p>
    <w:p w14:paraId="29B5E45E" w14:textId="5349E919" w:rsidR="00B8791E" w:rsidRDefault="00B8791E" w:rsidP="00B8791E">
      <w:pPr>
        <w:pStyle w:val="ListParagraph"/>
        <w:numPr>
          <w:ilvl w:val="0"/>
          <w:numId w:val="8"/>
        </w:numPr>
      </w:pPr>
      <w:r>
        <w:t>Login</w:t>
      </w:r>
    </w:p>
    <w:p w14:paraId="55805213" w14:textId="78053650" w:rsidR="00B8791E" w:rsidRDefault="00B8791E" w:rsidP="00B8791E"/>
    <w:p w14:paraId="1C3C56DC" w14:textId="51DCF65C" w:rsidR="00B8791E" w:rsidRDefault="00B8791E" w:rsidP="00B8791E"/>
    <w:p w14:paraId="24E4095B" w14:textId="2F9612BF" w:rsidR="00B8791E" w:rsidRDefault="00B8791E" w:rsidP="00B8791E">
      <w:pPr>
        <w:pStyle w:val="Heading1"/>
      </w:pPr>
      <w:r>
        <w:lastRenderedPageBreak/>
        <w:t>Post installation</w:t>
      </w:r>
    </w:p>
    <w:p w14:paraId="2B5A058D" w14:textId="01EBA8BB" w:rsidR="00B8791E" w:rsidRDefault="00B8791E" w:rsidP="00B8791E">
      <w:r>
        <w:t>Now that you have the Raspberry Pi running. It is time to perform some setup so that you can use it for the labs.</w:t>
      </w:r>
    </w:p>
    <w:p w14:paraId="48B4BEC9" w14:textId="4B6AEB72" w:rsidR="00B8791E" w:rsidRDefault="00B8791E" w:rsidP="00B8791E">
      <w:pPr>
        <w:pStyle w:val="ListParagraph"/>
        <w:numPr>
          <w:ilvl w:val="0"/>
          <w:numId w:val="9"/>
        </w:numPr>
      </w:pPr>
      <w:proofErr w:type="spellStart"/>
      <w:r>
        <w:t>sudo</w:t>
      </w:r>
      <w:proofErr w:type="spellEnd"/>
      <w:r>
        <w:t xml:space="preserve"> apt-get upd</w:t>
      </w:r>
      <w:bookmarkStart w:id="3" w:name="_GoBack"/>
      <w:bookmarkEnd w:id="3"/>
      <w:r>
        <w:t>ate</w:t>
      </w:r>
    </w:p>
    <w:p w14:paraId="5FD7469C" w14:textId="5030F6D4" w:rsidR="00B8791E" w:rsidRDefault="00B8791E" w:rsidP="00B8791E">
      <w:pPr>
        <w:pStyle w:val="ListParagraph"/>
        <w:numPr>
          <w:ilvl w:val="0"/>
          <w:numId w:val="9"/>
        </w:numPr>
      </w:pPr>
      <w:proofErr w:type="spellStart"/>
      <w:r>
        <w:t>sudo</w:t>
      </w:r>
      <w:proofErr w:type="spellEnd"/>
      <w:r>
        <w:t xml:space="preserve"> apt-get upgrade</w:t>
      </w:r>
    </w:p>
    <w:p w14:paraId="017A156F" w14:textId="608BC34F" w:rsidR="00B8791E" w:rsidRDefault="00B8791E" w:rsidP="00B8791E">
      <w:pPr>
        <w:pStyle w:val="ListParagraph"/>
        <w:numPr>
          <w:ilvl w:val="0"/>
          <w:numId w:val="9"/>
        </w:numPr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gcc</w:t>
      </w:r>
      <w:proofErr w:type="spellEnd"/>
      <w:r>
        <w:t xml:space="preserve"> </w:t>
      </w:r>
      <w:proofErr w:type="spellStart"/>
      <w:r>
        <w:t>binutils</w:t>
      </w:r>
      <w:proofErr w:type="spellEnd"/>
      <w:r>
        <w:t xml:space="preserve"> build-essential </w:t>
      </w:r>
      <w:proofErr w:type="spellStart"/>
      <w:r>
        <w:t>gdb</w:t>
      </w:r>
      <w:proofErr w:type="spellEnd"/>
      <w:r>
        <w:t xml:space="preserve"> </w:t>
      </w:r>
    </w:p>
    <w:p w14:paraId="069A4DF5" w14:textId="4F953196" w:rsidR="00B8791E" w:rsidRDefault="00B8791E" w:rsidP="00B8791E"/>
    <w:p w14:paraId="299C23CE" w14:textId="571920E5" w:rsidR="00B8791E" w:rsidRDefault="00B8791E" w:rsidP="00B8791E">
      <w:r>
        <w:t>Reboot the device</w:t>
      </w:r>
    </w:p>
    <w:sectPr w:rsidR="00B8791E" w:rsidSect="00442AB8">
      <w:headerReference w:type="first" r:id="rId44"/>
      <w:footerReference w:type="first" r:id="rId45"/>
      <w:pgSz w:w="12240" w:h="15840" w:code="1"/>
      <w:pgMar w:top="1872" w:right="1440" w:bottom="1152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2E7134" w14:textId="77777777" w:rsidR="0053227D" w:rsidRDefault="0053227D" w:rsidP="007F2B57">
      <w:r>
        <w:separator/>
      </w:r>
    </w:p>
    <w:p w14:paraId="50B9B95F" w14:textId="77777777" w:rsidR="0053227D" w:rsidRDefault="0053227D" w:rsidP="007F2B57"/>
    <w:p w14:paraId="0009576B" w14:textId="77777777" w:rsidR="0053227D" w:rsidRDefault="0053227D" w:rsidP="007F2B57"/>
  </w:endnote>
  <w:endnote w:type="continuationSeparator" w:id="0">
    <w:p w14:paraId="0E30C0F0" w14:textId="77777777" w:rsidR="0053227D" w:rsidRDefault="0053227D" w:rsidP="007F2B57">
      <w:r>
        <w:continuationSeparator/>
      </w:r>
    </w:p>
    <w:p w14:paraId="7F6682A8" w14:textId="77777777" w:rsidR="0053227D" w:rsidRDefault="0053227D" w:rsidP="007F2B57"/>
    <w:p w14:paraId="1AAF5084" w14:textId="77777777" w:rsidR="0053227D" w:rsidRDefault="0053227D" w:rsidP="007F2B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tillium">
    <w:altName w:val="Calibri"/>
    <w:charset w:val="00"/>
    <w:family w:val="auto"/>
    <w:pitch w:val="variable"/>
    <w:sig w:usb0="00000007" w:usb1="00000001" w:usb2="00000000" w:usb3="00000000" w:csb0="00000093" w:csb1="00000000"/>
  </w:font>
  <w:font w:name="Liberation Mono">
    <w:altName w:val="Courier New"/>
    <w:charset w:val="01"/>
    <w:family w:val="roman"/>
    <w:pitch w:val="variable"/>
  </w:font>
  <w:font w:name="Droid Sans"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OpenSymbol">
    <w:altName w:val="Segoe UI Symbol"/>
    <w:charset w:val="02"/>
    <w:family w:val="auto"/>
    <w:pitch w:val="default"/>
  </w:font>
  <w:font w:name="Titillium Bd">
    <w:altName w:val="Calibri"/>
    <w:charset w:val="00"/>
    <w:family w:val="auto"/>
    <w:pitch w:val="variable"/>
    <w:sig w:usb0="00000007" w:usb1="00000001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8A8F86" w14:textId="77777777" w:rsidR="000B2B9F" w:rsidRPr="0099405D" w:rsidRDefault="000B2B9F" w:rsidP="0099405D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450"/>
      <w:rPr>
        <w:rFonts w:eastAsia="Calibri"/>
        <w:b/>
        <w:bCs/>
        <w:color w:val="000000"/>
        <w:kern w:val="32"/>
        <w:sz w:val="20"/>
        <w:szCs w:val="20"/>
      </w:rPr>
    </w:pPr>
    <w:r w:rsidRPr="0099405D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1CAC00AA" wp14:editId="0DA2334E">
              <wp:simplePos x="0" y="0"/>
              <wp:positionH relativeFrom="column">
                <wp:posOffset>657225</wp:posOffset>
              </wp:positionH>
              <wp:positionV relativeFrom="paragraph">
                <wp:posOffset>0</wp:posOffset>
              </wp:positionV>
              <wp:extent cx="0" cy="457200"/>
              <wp:effectExtent l="1905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29D8294" id="Straight Connector 29" o:spid="_x0000_s1026" style="position:absolute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75pt,0" to="51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" strokecolor="#005eb8" strokeweight="2.25pt"/>
          </w:pict>
        </mc:Fallback>
      </mc:AlternateContent>
    </w:r>
    <w:r w:rsidRPr="0099405D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296FDFF" wp14:editId="159ADE21">
              <wp:simplePos x="0" y="0"/>
              <wp:positionH relativeFrom="column">
                <wp:posOffset>-9525</wp:posOffset>
              </wp:positionH>
              <wp:positionV relativeFrom="paragraph">
                <wp:posOffset>-12700</wp:posOffset>
              </wp:positionV>
              <wp:extent cx="5943600" cy="0"/>
              <wp:effectExtent l="0" t="19050" r="19050" b="19050"/>
              <wp:wrapNone/>
              <wp:docPr id="30" name="Straight Connector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C52A12E" id="Straight Connector 30" o:spid="_x0000_s1026" style="position:absolute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-1pt" to="467.2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" strokecolor="#005eb8" strokeweight="2.25pt"/>
          </w:pict>
        </mc:Fallback>
      </mc:AlternateContent>
    </w:r>
    <w:r w:rsidRPr="0099405D">
      <w:rPr>
        <w:rFonts w:eastAsia="Calibri"/>
        <w:b/>
        <w:bCs/>
        <w:color w:val="000000"/>
        <w:kern w:val="32"/>
        <w:sz w:val="20"/>
        <w:szCs w:val="20"/>
      </w:rPr>
      <w:fldChar w:fldCharType="begin"/>
    </w:r>
    <w:r w:rsidRPr="0099405D">
      <w:rPr>
        <w:rFonts w:eastAsia="Calibri"/>
        <w:b/>
        <w:bCs/>
        <w:color w:val="000000"/>
        <w:kern w:val="32"/>
        <w:sz w:val="20"/>
        <w:szCs w:val="20"/>
      </w:rPr>
      <w:instrText xml:space="preserve"> PAGE   \* MERGEFORMAT </w:instrText>
    </w:r>
    <w:r w:rsidRPr="0099405D">
      <w:rPr>
        <w:rFonts w:eastAsia="Calibri"/>
        <w:b/>
        <w:bCs/>
        <w:color w:val="000000"/>
        <w:kern w:val="32"/>
        <w:sz w:val="20"/>
        <w:szCs w:val="20"/>
      </w:rPr>
      <w:fldChar w:fldCharType="separate"/>
    </w:r>
    <w:r>
      <w:rPr>
        <w:rFonts w:eastAsia="Calibri"/>
        <w:b/>
        <w:bCs/>
        <w:noProof/>
        <w:color w:val="000000"/>
        <w:kern w:val="32"/>
        <w:sz w:val="20"/>
        <w:szCs w:val="20"/>
      </w:rPr>
      <w:t>5</w:t>
    </w:r>
    <w:r w:rsidRPr="0099405D">
      <w:rPr>
        <w:rFonts w:eastAsia="Calibri"/>
        <w:b/>
        <w:bCs/>
        <w:color w:val="000000"/>
        <w:kern w:val="32"/>
        <w:sz w:val="20"/>
        <w:szCs w:val="20"/>
      </w:rPr>
      <w:fldChar w:fldCharType="end"/>
    </w:r>
    <w:r w:rsidRPr="0099405D">
      <w:rPr>
        <w:rFonts w:eastAsia="Calibri"/>
        <w:b/>
        <w:bCs/>
        <w:color w:val="000000"/>
        <w:kern w:val="32"/>
        <w:sz w:val="20"/>
        <w:szCs w:val="20"/>
      </w:rPr>
      <w:tab/>
    </w:r>
    <w:r>
      <w:rPr>
        <w:rFonts w:eastAsia="Calibri"/>
        <w:b/>
        <w:bCs/>
        <w:color w:val="000000"/>
        <w:kern w:val="32"/>
        <w:sz w:val="20"/>
        <w:szCs w:val="20"/>
      </w:rPr>
      <w:t>ICT: Offensive and Defensive Tool Construction</w:t>
    </w:r>
  </w:p>
  <w:p w14:paraId="0CB0AB20" w14:textId="77777777" w:rsidR="000B2B9F" w:rsidRPr="0099405D" w:rsidRDefault="000B2B9F" w:rsidP="0099405D">
    <w:pPr>
      <w:tabs>
        <w:tab w:val="left" w:pos="1170"/>
        <w:tab w:val="center" w:pos="4680"/>
        <w:tab w:val="right" w:pos="9360"/>
      </w:tabs>
      <w:spacing w:before="60" w:line="240" w:lineRule="auto"/>
      <w:jc w:val="both"/>
      <w:rPr>
        <w:rFonts w:eastAsia="Calibri"/>
        <w:color w:val="000000"/>
        <w:kern w:val="32"/>
        <w:sz w:val="20"/>
        <w:szCs w:val="32"/>
      </w:rPr>
    </w:pPr>
    <w:r>
      <w:rPr>
        <w:rFonts w:eastAsia="Calibri"/>
        <w:color w:val="000000"/>
        <w:kern w:val="32"/>
        <w:sz w:val="20"/>
        <w:szCs w:val="32"/>
      </w:rPr>
      <w:tab/>
      <w:t>© 2017</w:t>
    </w:r>
    <w:r w:rsidRPr="0099405D">
      <w:rPr>
        <w:rFonts w:eastAsia="Calibri"/>
        <w:color w:val="000000"/>
        <w:kern w:val="32"/>
        <w:sz w:val="20"/>
        <w:szCs w:val="32"/>
      </w:rPr>
      <w:t>, Southern Alberta Institute of Technology</w:t>
    </w:r>
  </w:p>
  <w:p w14:paraId="70A19AE0" w14:textId="77777777" w:rsidR="000B2B9F" w:rsidRPr="0099405D" w:rsidRDefault="000B2B9F" w:rsidP="0099405D">
    <w:pPr>
      <w:tabs>
        <w:tab w:val="center" w:pos="4680"/>
        <w:tab w:val="right" w:pos="9360"/>
      </w:tabs>
      <w:spacing w:line="240" w:lineRule="auto"/>
      <w:jc w:val="both"/>
      <w:rPr>
        <w:rFonts w:eastAsia="Calibri"/>
        <w:color w:val="000000"/>
        <w:kern w:val="32"/>
        <w:sz w:val="12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652BF2" w14:textId="77777777" w:rsidR="000B2B9F" w:rsidRPr="00E3669A" w:rsidRDefault="000B2B9F" w:rsidP="00E3669A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450"/>
      <w:rPr>
        <w:rFonts w:eastAsia="Calibri"/>
        <w:b/>
        <w:bCs/>
        <w:color w:val="000000"/>
        <w:kern w:val="32"/>
        <w:sz w:val="20"/>
        <w:szCs w:val="20"/>
      </w:rPr>
    </w:pPr>
    <w:r w:rsidRPr="00E3669A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7E292C7B" wp14:editId="0C9C73F5">
              <wp:simplePos x="0" y="0"/>
              <wp:positionH relativeFrom="column">
                <wp:posOffset>657225</wp:posOffset>
              </wp:positionH>
              <wp:positionV relativeFrom="paragraph">
                <wp:posOffset>0</wp:posOffset>
              </wp:positionV>
              <wp:extent cx="0" cy="457200"/>
              <wp:effectExtent l="19050" t="0" r="19050" b="19050"/>
              <wp:wrapNone/>
              <wp:docPr id="32" name="Straight Connector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F19422F" id="Straight Connector 32" o:spid="_x0000_s1026" style="position:absolute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75pt,0" to="51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" strokecolor="#005eb8" strokeweight="2.25pt"/>
          </w:pict>
        </mc:Fallback>
      </mc:AlternateContent>
    </w:r>
    <w:r w:rsidRPr="00E3669A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6919287C" wp14:editId="05331CE1">
              <wp:simplePos x="0" y="0"/>
              <wp:positionH relativeFrom="column">
                <wp:posOffset>-9525</wp:posOffset>
              </wp:positionH>
              <wp:positionV relativeFrom="paragraph">
                <wp:posOffset>-12700</wp:posOffset>
              </wp:positionV>
              <wp:extent cx="5943600" cy="0"/>
              <wp:effectExtent l="0" t="19050" r="19050" b="19050"/>
              <wp:wrapNone/>
              <wp:docPr id="33" name="Straight Connector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DB04259" id="Straight Connector 33" o:spid="_x0000_s1026" style="position:absolute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-1pt" to="467.2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" strokecolor="#005eb8" strokeweight="2.25pt"/>
          </w:pict>
        </mc:Fallback>
      </mc:AlternateContent>
    </w:r>
    <w:r w:rsidRPr="00E3669A">
      <w:rPr>
        <w:rFonts w:eastAsia="Calibri"/>
        <w:b/>
        <w:bCs/>
        <w:color w:val="000000"/>
        <w:kern w:val="32"/>
        <w:sz w:val="20"/>
        <w:szCs w:val="20"/>
      </w:rPr>
      <w:fldChar w:fldCharType="begin"/>
    </w:r>
    <w:r w:rsidRPr="00E3669A">
      <w:rPr>
        <w:rFonts w:eastAsia="Calibri"/>
        <w:b/>
        <w:bCs/>
        <w:color w:val="000000"/>
        <w:kern w:val="32"/>
        <w:sz w:val="20"/>
        <w:szCs w:val="20"/>
      </w:rPr>
      <w:instrText xml:space="preserve"> PAGE   \* MERGEFORMAT </w:instrText>
    </w:r>
    <w:r w:rsidRPr="00E3669A">
      <w:rPr>
        <w:rFonts w:eastAsia="Calibri"/>
        <w:b/>
        <w:bCs/>
        <w:color w:val="000000"/>
        <w:kern w:val="32"/>
        <w:sz w:val="20"/>
        <w:szCs w:val="20"/>
      </w:rPr>
      <w:fldChar w:fldCharType="separate"/>
    </w:r>
    <w:r w:rsidR="00280EEB">
      <w:rPr>
        <w:rFonts w:eastAsia="Calibri"/>
        <w:b/>
        <w:bCs/>
        <w:noProof/>
        <w:color w:val="000000"/>
        <w:kern w:val="32"/>
        <w:sz w:val="20"/>
        <w:szCs w:val="20"/>
      </w:rPr>
      <w:t>1</w:t>
    </w:r>
    <w:r w:rsidRPr="00E3669A">
      <w:rPr>
        <w:rFonts w:eastAsia="Calibri"/>
        <w:b/>
        <w:bCs/>
        <w:color w:val="000000"/>
        <w:kern w:val="32"/>
        <w:sz w:val="20"/>
        <w:szCs w:val="20"/>
      </w:rPr>
      <w:fldChar w:fldCharType="end"/>
    </w:r>
    <w:r w:rsidRPr="00E3669A">
      <w:rPr>
        <w:rFonts w:eastAsia="Calibri"/>
        <w:b/>
        <w:bCs/>
        <w:color w:val="000000"/>
        <w:kern w:val="32"/>
        <w:sz w:val="20"/>
        <w:szCs w:val="20"/>
      </w:rPr>
      <w:tab/>
    </w:r>
    <w:r>
      <w:rPr>
        <w:rFonts w:eastAsia="Calibri"/>
        <w:b/>
        <w:bCs/>
        <w:color w:val="000000"/>
        <w:kern w:val="32"/>
        <w:sz w:val="20"/>
        <w:szCs w:val="20"/>
      </w:rPr>
      <w:t xml:space="preserve">ICT: </w:t>
    </w:r>
    <w:r w:rsidRPr="00CE66B8">
      <w:rPr>
        <w:rFonts w:eastAsia="Calibri"/>
        <w:b/>
        <w:bCs/>
        <w:color w:val="000000"/>
        <w:kern w:val="32"/>
        <w:sz w:val="20"/>
        <w:szCs w:val="20"/>
      </w:rPr>
      <w:t>Computer Architecture Exploitation and Security</w:t>
    </w:r>
  </w:p>
  <w:p w14:paraId="40539A96" w14:textId="77777777" w:rsidR="000B2B9F" w:rsidRPr="00E3669A" w:rsidRDefault="000B2B9F" w:rsidP="00E3669A">
    <w:pPr>
      <w:tabs>
        <w:tab w:val="left" w:pos="1170"/>
        <w:tab w:val="center" w:pos="4680"/>
        <w:tab w:val="right" w:pos="9360"/>
      </w:tabs>
      <w:spacing w:before="60" w:line="240" w:lineRule="auto"/>
      <w:jc w:val="both"/>
      <w:rPr>
        <w:rFonts w:eastAsia="Calibri"/>
        <w:color w:val="000000"/>
        <w:kern w:val="32"/>
        <w:sz w:val="20"/>
        <w:szCs w:val="32"/>
      </w:rPr>
    </w:pPr>
    <w:r w:rsidRPr="00E3669A">
      <w:rPr>
        <w:rFonts w:eastAsia="Calibri"/>
        <w:color w:val="000000"/>
        <w:kern w:val="32"/>
        <w:sz w:val="20"/>
        <w:szCs w:val="32"/>
      </w:rPr>
      <w:tab/>
      <w:t>© 2017, Southern Alberta Institute of Technology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09B75A" w14:textId="77777777" w:rsidR="002A53C0" w:rsidRPr="0099405D" w:rsidRDefault="002A53C0" w:rsidP="0099405D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450"/>
      <w:rPr>
        <w:rFonts w:eastAsia="Calibri"/>
        <w:b/>
        <w:bCs/>
        <w:color w:val="000000"/>
        <w:kern w:val="32"/>
        <w:sz w:val="20"/>
        <w:szCs w:val="20"/>
      </w:rPr>
    </w:pPr>
    <w:r w:rsidRPr="0099405D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1575650C" wp14:editId="53B23C4C">
              <wp:simplePos x="0" y="0"/>
              <wp:positionH relativeFrom="column">
                <wp:posOffset>657225</wp:posOffset>
              </wp:positionH>
              <wp:positionV relativeFrom="paragraph">
                <wp:posOffset>0</wp:posOffset>
              </wp:positionV>
              <wp:extent cx="0" cy="457200"/>
              <wp:effectExtent l="19050" t="0" r="19050" b="19050"/>
              <wp:wrapNone/>
              <wp:docPr id="37" name="Straight Connector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67C5441" id="Straight Connector 37" o:spid="_x0000_s1026" style="position:absolute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75pt,0" to="51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" strokecolor="#005eb8" strokeweight="2.25pt"/>
          </w:pict>
        </mc:Fallback>
      </mc:AlternateContent>
    </w:r>
    <w:r w:rsidRPr="0099405D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77C01FA0" wp14:editId="208A2C2C">
              <wp:simplePos x="0" y="0"/>
              <wp:positionH relativeFrom="column">
                <wp:posOffset>-9525</wp:posOffset>
              </wp:positionH>
              <wp:positionV relativeFrom="paragraph">
                <wp:posOffset>-12700</wp:posOffset>
              </wp:positionV>
              <wp:extent cx="5943600" cy="0"/>
              <wp:effectExtent l="0" t="19050" r="19050" b="19050"/>
              <wp:wrapNone/>
              <wp:docPr id="38" name="Straight Connector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095ECB9" id="Straight Connector 38" o:spid="_x0000_s1026" style="position:absolute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-1pt" to="467.2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" strokecolor="#005eb8" strokeweight="2.25pt"/>
          </w:pict>
        </mc:Fallback>
      </mc:AlternateContent>
    </w:r>
    <w:r w:rsidRPr="0099405D">
      <w:rPr>
        <w:rFonts w:eastAsia="Calibri"/>
        <w:b/>
        <w:bCs/>
        <w:color w:val="000000"/>
        <w:kern w:val="32"/>
        <w:sz w:val="20"/>
        <w:szCs w:val="20"/>
      </w:rPr>
      <w:fldChar w:fldCharType="begin"/>
    </w:r>
    <w:r w:rsidRPr="0099405D">
      <w:rPr>
        <w:rFonts w:eastAsia="Calibri"/>
        <w:b/>
        <w:bCs/>
        <w:color w:val="000000"/>
        <w:kern w:val="32"/>
        <w:sz w:val="20"/>
        <w:szCs w:val="20"/>
      </w:rPr>
      <w:instrText xml:space="preserve"> PAGE   \* MERGEFORMAT </w:instrText>
    </w:r>
    <w:r w:rsidRPr="0099405D">
      <w:rPr>
        <w:rFonts w:eastAsia="Calibri"/>
        <w:b/>
        <w:bCs/>
        <w:color w:val="000000"/>
        <w:kern w:val="32"/>
        <w:sz w:val="20"/>
        <w:szCs w:val="20"/>
      </w:rPr>
      <w:fldChar w:fldCharType="separate"/>
    </w:r>
    <w:r w:rsidR="00280EEB">
      <w:rPr>
        <w:rFonts w:eastAsia="Calibri"/>
        <w:b/>
        <w:bCs/>
        <w:noProof/>
        <w:color w:val="000000"/>
        <w:kern w:val="32"/>
        <w:sz w:val="20"/>
        <w:szCs w:val="20"/>
      </w:rPr>
      <w:t>12</w:t>
    </w:r>
    <w:r w:rsidRPr="0099405D">
      <w:rPr>
        <w:rFonts w:eastAsia="Calibri"/>
        <w:b/>
        <w:bCs/>
        <w:color w:val="000000"/>
        <w:kern w:val="32"/>
        <w:sz w:val="20"/>
        <w:szCs w:val="20"/>
      </w:rPr>
      <w:fldChar w:fldCharType="end"/>
    </w:r>
    <w:r w:rsidRPr="0099405D">
      <w:rPr>
        <w:rFonts w:eastAsia="Calibri"/>
        <w:b/>
        <w:bCs/>
        <w:color w:val="000000"/>
        <w:kern w:val="32"/>
        <w:sz w:val="20"/>
        <w:szCs w:val="20"/>
      </w:rPr>
      <w:tab/>
    </w:r>
    <w:r>
      <w:rPr>
        <w:rFonts w:eastAsia="Calibri"/>
        <w:b/>
        <w:bCs/>
        <w:color w:val="000000"/>
        <w:kern w:val="32"/>
        <w:sz w:val="20"/>
        <w:szCs w:val="20"/>
      </w:rPr>
      <w:t>ICT: Offensive and Defensive Tool Construction</w:t>
    </w:r>
  </w:p>
  <w:p w14:paraId="19CBB045" w14:textId="6857C9D6" w:rsidR="002A53C0" w:rsidRPr="0099405D" w:rsidRDefault="00442AB8" w:rsidP="0099405D">
    <w:pPr>
      <w:tabs>
        <w:tab w:val="left" w:pos="1170"/>
        <w:tab w:val="center" w:pos="4680"/>
        <w:tab w:val="right" w:pos="9360"/>
      </w:tabs>
      <w:spacing w:before="60" w:line="240" w:lineRule="auto"/>
      <w:jc w:val="both"/>
      <w:rPr>
        <w:rFonts w:eastAsia="Calibri"/>
        <w:color w:val="000000"/>
        <w:kern w:val="32"/>
        <w:sz w:val="20"/>
        <w:szCs w:val="32"/>
      </w:rPr>
    </w:pPr>
    <w:r>
      <w:rPr>
        <w:rFonts w:eastAsia="Calibri"/>
        <w:color w:val="000000"/>
        <w:kern w:val="32"/>
        <w:sz w:val="20"/>
        <w:szCs w:val="32"/>
      </w:rPr>
      <w:tab/>
      <w:t>© 2021</w:t>
    </w:r>
    <w:r w:rsidR="002A53C0" w:rsidRPr="0099405D">
      <w:rPr>
        <w:rFonts w:eastAsia="Calibri"/>
        <w:color w:val="000000"/>
        <w:kern w:val="32"/>
        <w:sz w:val="20"/>
        <w:szCs w:val="32"/>
      </w:rPr>
      <w:t>, Southern Alberta Institute of Technology</w:t>
    </w:r>
  </w:p>
  <w:p w14:paraId="3635FFDD" w14:textId="77777777" w:rsidR="002A53C0" w:rsidRPr="0099405D" w:rsidRDefault="002A53C0" w:rsidP="0099405D">
    <w:pPr>
      <w:tabs>
        <w:tab w:val="center" w:pos="4680"/>
        <w:tab w:val="right" w:pos="9360"/>
      </w:tabs>
      <w:spacing w:line="240" w:lineRule="auto"/>
      <w:jc w:val="both"/>
      <w:rPr>
        <w:rFonts w:eastAsia="Calibri"/>
        <w:color w:val="000000"/>
        <w:kern w:val="32"/>
        <w:sz w:val="12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AF8275" w14:textId="77777777" w:rsidR="002A53C0" w:rsidRPr="00E3669A" w:rsidRDefault="002A53C0" w:rsidP="00E3669A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450"/>
      <w:rPr>
        <w:rFonts w:eastAsia="Calibri"/>
        <w:b/>
        <w:bCs/>
        <w:color w:val="000000"/>
        <w:kern w:val="32"/>
        <w:sz w:val="20"/>
        <w:szCs w:val="20"/>
      </w:rPr>
    </w:pPr>
    <w:r w:rsidRPr="00E3669A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2BCD14B7" wp14:editId="75A0884B">
              <wp:simplePos x="0" y="0"/>
              <wp:positionH relativeFrom="column">
                <wp:posOffset>657225</wp:posOffset>
              </wp:positionH>
              <wp:positionV relativeFrom="paragraph">
                <wp:posOffset>0</wp:posOffset>
              </wp:positionV>
              <wp:extent cx="0" cy="457200"/>
              <wp:effectExtent l="19050" t="0" r="19050" b="19050"/>
              <wp:wrapNone/>
              <wp:docPr id="40" name="Straight Connector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4EB9A3" id="Straight Connector 40" o:spid="_x0000_s1026" style="position:absolute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75pt,0" to="51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" strokecolor="#005eb8" strokeweight="2.25pt"/>
          </w:pict>
        </mc:Fallback>
      </mc:AlternateContent>
    </w:r>
    <w:r w:rsidRPr="00E3669A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A99A0F4" wp14:editId="62C08648">
              <wp:simplePos x="0" y="0"/>
              <wp:positionH relativeFrom="column">
                <wp:posOffset>-9525</wp:posOffset>
              </wp:positionH>
              <wp:positionV relativeFrom="paragraph">
                <wp:posOffset>-12700</wp:posOffset>
              </wp:positionV>
              <wp:extent cx="5943600" cy="0"/>
              <wp:effectExtent l="0" t="19050" r="19050" b="19050"/>
              <wp:wrapNone/>
              <wp:docPr id="41" name="Straight Connector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C6E13D3" id="Straight Connector 41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-1pt" to="467.2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" strokecolor="#005eb8" strokeweight="2.25pt"/>
          </w:pict>
        </mc:Fallback>
      </mc:AlternateContent>
    </w:r>
    <w:r w:rsidRPr="00E3669A">
      <w:rPr>
        <w:rFonts w:eastAsia="Calibri"/>
        <w:b/>
        <w:bCs/>
        <w:color w:val="000000"/>
        <w:kern w:val="32"/>
        <w:sz w:val="20"/>
        <w:szCs w:val="20"/>
      </w:rPr>
      <w:fldChar w:fldCharType="begin"/>
    </w:r>
    <w:r w:rsidRPr="00E3669A">
      <w:rPr>
        <w:rFonts w:eastAsia="Calibri"/>
        <w:b/>
        <w:bCs/>
        <w:color w:val="000000"/>
        <w:kern w:val="32"/>
        <w:sz w:val="20"/>
        <w:szCs w:val="20"/>
      </w:rPr>
      <w:instrText xml:space="preserve"> PAGE   \* MERGEFORMAT </w:instrText>
    </w:r>
    <w:r w:rsidRPr="00E3669A">
      <w:rPr>
        <w:rFonts w:eastAsia="Calibri"/>
        <w:b/>
        <w:bCs/>
        <w:color w:val="000000"/>
        <w:kern w:val="32"/>
        <w:sz w:val="20"/>
        <w:szCs w:val="20"/>
      </w:rPr>
      <w:fldChar w:fldCharType="separate"/>
    </w:r>
    <w:r w:rsidR="00280EEB">
      <w:rPr>
        <w:rFonts w:eastAsia="Calibri"/>
        <w:b/>
        <w:bCs/>
        <w:noProof/>
        <w:color w:val="000000"/>
        <w:kern w:val="32"/>
        <w:sz w:val="20"/>
        <w:szCs w:val="20"/>
      </w:rPr>
      <w:t>1</w:t>
    </w:r>
    <w:r w:rsidRPr="00E3669A">
      <w:rPr>
        <w:rFonts w:eastAsia="Calibri"/>
        <w:b/>
        <w:bCs/>
        <w:color w:val="000000"/>
        <w:kern w:val="32"/>
        <w:sz w:val="20"/>
        <w:szCs w:val="20"/>
      </w:rPr>
      <w:fldChar w:fldCharType="end"/>
    </w:r>
    <w:r w:rsidRPr="00E3669A">
      <w:rPr>
        <w:rFonts w:eastAsia="Calibri"/>
        <w:b/>
        <w:bCs/>
        <w:color w:val="000000"/>
        <w:kern w:val="32"/>
        <w:sz w:val="20"/>
        <w:szCs w:val="20"/>
      </w:rPr>
      <w:tab/>
    </w:r>
    <w:r>
      <w:rPr>
        <w:rFonts w:eastAsia="Calibri"/>
        <w:b/>
        <w:bCs/>
        <w:color w:val="000000"/>
        <w:kern w:val="32"/>
        <w:sz w:val="20"/>
        <w:szCs w:val="20"/>
      </w:rPr>
      <w:t xml:space="preserve">ICT: </w:t>
    </w:r>
    <w:r w:rsidRPr="00CE66B8">
      <w:rPr>
        <w:rFonts w:eastAsia="Calibri"/>
        <w:b/>
        <w:bCs/>
        <w:color w:val="000000"/>
        <w:kern w:val="32"/>
        <w:sz w:val="20"/>
        <w:szCs w:val="20"/>
      </w:rPr>
      <w:t>Computer Architecture Exploitation and Security</w:t>
    </w:r>
  </w:p>
  <w:p w14:paraId="5B2C69FD" w14:textId="77777777" w:rsidR="002A53C0" w:rsidRPr="00E3669A" w:rsidRDefault="002A53C0" w:rsidP="00E3669A">
    <w:pPr>
      <w:tabs>
        <w:tab w:val="left" w:pos="1170"/>
        <w:tab w:val="center" w:pos="4680"/>
        <w:tab w:val="right" w:pos="9360"/>
      </w:tabs>
      <w:spacing w:before="60" w:line="240" w:lineRule="auto"/>
      <w:jc w:val="both"/>
      <w:rPr>
        <w:rFonts w:eastAsia="Calibri"/>
        <w:color w:val="000000"/>
        <w:kern w:val="32"/>
        <w:sz w:val="20"/>
        <w:szCs w:val="32"/>
      </w:rPr>
    </w:pPr>
    <w:r w:rsidRPr="00E3669A">
      <w:rPr>
        <w:rFonts w:eastAsia="Calibri"/>
        <w:color w:val="000000"/>
        <w:kern w:val="32"/>
        <w:sz w:val="20"/>
        <w:szCs w:val="32"/>
      </w:rPr>
      <w:tab/>
      <w:t>© 2017, Southern Alberta Institute of Technology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3F802A" w14:textId="686C71C3" w:rsidR="002A53C0" w:rsidRDefault="002A53C0" w:rsidP="00017FD6">
    <w:r>
      <w:t>© 2017, Southern Alberta Institute of Technology. All rights reserved.</w:t>
    </w:r>
  </w:p>
  <w:p w14:paraId="6B81DECE" w14:textId="232C2329" w:rsidR="002A53C0" w:rsidRDefault="002A53C0" w:rsidP="00017FD6">
    <w:r>
      <w:t>This publication and materials herein are protected by applicable intellectual property laws.</w:t>
    </w:r>
  </w:p>
  <w:p w14:paraId="65B9C7A0" w14:textId="130561B0" w:rsidR="002A53C0" w:rsidRDefault="002A53C0" w:rsidP="00017FD6">
    <w:r>
      <w:t>Unauthorized reproduction and distribution of this publication in whole or part is prohibited.</w:t>
    </w:r>
  </w:p>
  <w:p w14:paraId="6F4DB428" w14:textId="77777777" w:rsidR="002A53C0" w:rsidRDefault="002A53C0" w:rsidP="00017FD6"/>
  <w:p w14:paraId="508159DB" w14:textId="5B791053" w:rsidR="002A53C0" w:rsidRDefault="002A53C0" w:rsidP="00017FD6">
    <w:r>
      <w:t>For more information, contact:</w:t>
    </w:r>
  </w:p>
  <w:p w14:paraId="0D60F3E3" w14:textId="56AB9BBB" w:rsidR="002A53C0" w:rsidRDefault="002A53C0" w:rsidP="00017FD6">
    <w:r>
      <w:t>Director, Centre for Instructional Technology and Development</w:t>
    </w:r>
  </w:p>
  <w:p w14:paraId="4E741738" w14:textId="6D12960E" w:rsidR="002A53C0" w:rsidRDefault="002A53C0" w:rsidP="00017FD6">
    <w:r>
      <w:t>Southern Alberta Institute of Technology</w:t>
    </w:r>
  </w:p>
  <w:p w14:paraId="10822D5A" w14:textId="73CAE1C3" w:rsidR="002A53C0" w:rsidRDefault="002A53C0" w:rsidP="00017FD6">
    <w:r>
      <w:t>1301 16 Ave. N.W., Calgary, AB T2M 0L4</w:t>
    </w:r>
  </w:p>
  <w:p w14:paraId="7D139869" w14:textId="77777777" w:rsidR="002A53C0" w:rsidRDefault="002A53C0" w:rsidP="00017FD6"/>
  <w:p w14:paraId="4943EC27" w14:textId="77777777" w:rsidR="002A53C0" w:rsidRPr="0088153E" w:rsidRDefault="002A53C0" w:rsidP="00017FD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FC5C0C" w14:textId="77777777" w:rsidR="0053227D" w:rsidRDefault="0053227D" w:rsidP="007F2B57">
      <w:r>
        <w:separator/>
      </w:r>
    </w:p>
    <w:p w14:paraId="70640FA6" w14:textId="77777777" w:rsidR="0053227D" w:rsidRDefault="0053227D" w:rsidP="007F2B57"/>
    <w:p w14:paraId="49B94499" w14:textId="77777777" w:rsidR="0053227D" w:rsidRDefault="0053227D" w:rsidP="007F2B57"/>
  </w:footnote>
  <w:footnote w:type="continuationSeparator" w:id="0">
    <w:p w14:paraId="2A3FC7B4" w14:textId="77777777" w:rsidR="0053227D" w:rsidRDefault="0053227D" w:rsidP="007F2B57">
      <w:r>
        <w:continuationSeparator/>
      </w:r>
    </w:p>
    <w:p w14:paraId="6BDD14C9" w14:textId="77777777" w:rsidR="0053227D" w:rsidRDefault="0053227D" w:rsidP="007F2B57"/>
    <w:p w14:paraId="1B735F67" w14:textId="77777777" w:rsidR="0053227D" w:rsidRDefault="0053227D" w:rsidP="007F2B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A4357" w14:textId="77777777" w:rsidR="000B2B9F" w:rsidRPr="0088153E" w:rsidRDefault="000B2B9F" w:rsidP="0088153E">
    <w:pPr>
      <w:pStyle w:val="Header"/>
    </w:pPr>
    <w:r w:rsidRPr="0088153E">
      <w:rPr>
        <w:noProof/>
        <w:lang w:val="en-CA" w:eastAsia="en-CA"/>
      </w:rPr>
      <w:drawing>
        <wp:anchor distT="0" distB="0" distL="114300" distR="114300" simplePos="0" relativeHeight="251685888" behindDoc="1" locked="0" layoutInCell="1" allowOverlap="1" wp14:anchorId="55809F44" wp14:editId="426AD6E9">
          <wp:simplePos x="0" y="0"/>
          <wp:positionH relativeFrom="column">
            <wp:posOffset>4800600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17C36F01" wp14:editId="3F864258">
              <wp:simplePos x="0" y="0"/>
              <wp:positionH relativeFrom="column">
                <wp:posOffset>-9525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28" name="Straight Connector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61E8D9C" id="Straight Connector 28" o:spid="_x0000_s1026" style="position:absolute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25.55pt" to="467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" strokecolor="#005eb8" strokeweight="2.2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051811" w14:textId="77777777" w:rsidR="000B2B9F" w:rsidRPr="00EF5C89" w:rsidRDefault="000B2B9F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  <w:lang w:val="en-CA" w:eastAsia="en-CA"/>
      </w:rPr>
      <w:drawing>
        <wp:anchor distT="0" distB="0" distL="114300" distR="114300" simplePos="0" relativeHeight="251683840" behindDoc="1" locked="0" layoutInCell="1" allowOverlap="1" wp14:anchorId="71485E32" wp14:editId="00528593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78DB10F8" wp14:editId="0726FF9F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31" name="Straight Connector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FD5EA46" id="Straight Connector 31" o:spid="_x0000_s1026" style="position:absolute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" strokecolor="#005eb8" strokeweight="2.2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4AD930" w14:textId="77777777" w:rsidR="002A53C0" w:rsidRPr="0088153E" w:rsidRDefault="002A53C0" w:rsidP="0088153E">
    <w:pPr>
      <w:pStyle w:val="Header"/>
    </w:pPr>
    <w:r w:rsidRPr="0088153E">
      <w:rPr>
        <w:noProof/>
        <w:lang w:val="en-CA" w:eastAsia="en-CA"/>
      </w:rPr>
      <w:drawing>
        <wp:anchor distT="0" distB="0" distL="114300" distR="114300" simplePos="0" relativeHeight="251676672" behindDoc="1" locked="0" layoutInCell="1" allowOverlap="1" wp14:anchorId="401A4F71" wp14:editId="4C66810F">
          <wp:simplePos x="0" y="0"/>
          <wp:positionH relativeFrom="column">
            <wp:posOffset>4800600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3720294" wp14:editId="17D9B159">
              <wp:simplePos x="0" y="0"/>
              <wp:positionH relativeFrom="column">
                <wp:posOffset>-9525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35" name="Straight Connector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F20708C" id="Straight Connector 35" o:spid="_x0000_s1026" style="position:absolute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25.55pt" to="467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" strokecolor="#005eb8" strokeweight="2.25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6B413F" w14:textId="77777777" w:rsidR="002A53C0" w:rsidRPr="00EF5C89" w:rsidRDefault="002A53C0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  <w:lang w:val="en-CA" w:eastAsia="en-CA"/>
      </w:rPr>
      <w:drawing>
        <wp:anchor distT="0" distB="0" distL="114300" distR="114300" simplePos="0" relativeHeight="251674624" behindDoc="1" locked="0" layoutInCell="1" allowOverlap="1" wp14:anchorId="6FCD4EF3" wp14:editId="325ABE9C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E4F23BD" wp14:editId="1D1AE4ED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39" name="Straight Connector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0AAF880" id="Straight Connector 39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" strokecolor="#005eb8" strokeweight="2.25pt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7213C6" w14:textId="77777777" w:rsidR="002A53C0" w:rsidRPr="00EF5C89" w:rsidRDefault="002A53C0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  <w:lang w:val="en-CA" w:eastAsia="en-CA"/>
      </w:rPr>
      <w:drawing>
        <wp:anchor distT="0" distB="0" distL="114300" distR="114300" simplePos="0" relativeHeight="251665408" behindDoc="1" locked="0" layoutInCell="1" allowOverlap="1" wp14:anchorId="3B6D4FB2" wp14:editId="6B97456A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4EE6F9" wp14:editId="5EFFB4D9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36" name="Straight Connector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08213D9" id="Straight Connector 36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" strokecolor="#005eb8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33213"/>
    <w:multiLevelType w:val="hybridMultilevel"/>
    <w:tmpl w:val="5CA48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5729D"/>
    <w:multiLevelType w:val="hybridMultilevel"/>
    <w:tmpl w:val="70B8B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26937"/>
    <w:multiLevelType w:val="hybridMultilevel"/>
    <w:tmpl w:val="BA700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6C1AA4"/>
    <w:multiLevelType w:val="hybridMultilevel"/>
    <w:tmpl w:val="5930F65C"/>
    <w:lvl w:ilvl="0" w:tplc="7A547E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E55CF4"/>
    <w:multiLevelType w:val="hybridMultilevel"/>
    <w:tmpl w:val="E8F49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675662"/>
    <w:multiLevelType w:val="hybridMultilevel"/>
    <w:tmpl w:val="4058D83A"/>
    <w:lvl w:ilvl="0" w:tplc="AB02044C">
      <w:start w:val="1"/>
      <w:numFmt w:val="decimal"/>
      <w:lvlText w:val="%1."/>
      <w:lvlJc w:val="left"/>
      <w:pPr>
        <w:ind w:left="216" w:hanging="144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377575"/>
    <w:multiLevelType w:val="hybridMultilevel"/>
    <w:tmpl w:val="0DC21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795513"/>
    <w:multiLevelType w:val="hybridMultilevel"/>
    <w:tmpl w:val="38F2E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8E5064"/>
    <w:multiLevelType w:val="hybridMultilevel"/>
    <w:tmpl w:val="F03A9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6"/>
  </w:num>
  <w:num w:numId="7">
    <w:abstractNumId w:val="7"/>
  </w:num>
  <w:num w:numId="8">
    <w:abstractNumId w:val="4"/>
  </w:num>
  <w:num w:numId="9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4EC"/>
    <w:rsid w:val="00005F66"/>
    <w:rsid w:val="00011D38"/>
    <w:rsid w:val="00014855"/>
    <w:rsid w:val="00017FD6"/>
    <w:rsid w:val="000233D5"/>
    <w:rsid w:val="000236D3"/>
    <w:rsid w:val="00032989"/>
    <w:rsid w:val="0003496C"/>
    <w:rsid w:val="000362BD"/>
    <w:rsid w:val="00036F15"/>
    <w:rsid w:val="000405CD"/>
    <w:rsid w:val="00041B5E"/>
    <w:rsid w:val="0004384D"/>
    <w:rsid w:val="000439CA"/>
    <w:rsid w:val="00047483"/>
    <w:rsid w:val="00051FFF"/>
    <w:rsid w:val="00052E0E"/>
    <w:rsid w:val="0005300F"/>
    <w:rsid w:val="000537E5"/>
    <w:rsid w:val="00053992"/>
    <w:rsid w:val="000554E3"/>
    <w:rsid w:val="000579BB"/>
    <w:rsid w:val="0006420A"/>
    <w:rsid w:val="0009096F"/>
    <w:rsid w:val="00090ACB"/>
    <w:rsid w:val="00094FFE"/>
    <w:rsid w:val="00095D68"/>
    <w:rsid w:val="000B1235"/>
    <w:rsid w:val="000B2B9F"/>
    <w:rsid w:val="000D5A67"/>
    <w:rsid w:val="000D6CD4"/>
    <w:rsid w:val="000E14FA"/>
    <w:rsid w:val="000E5E61"/>
    <w:rsid w:val="000E642D"/>
    <w:rsid w:val="001022DC"/>
    <w:rsid w:val="0010432B"/>
    <w:rsid w:val="00105257"/>
    <w:rsid w:val="0010711D"/>
    <w:rsid w:val="00117156"/>
    <w:rsid w:val="00127478"/>
    <w:rsid w:val="00130604"/>
    <w:rsid w:val="001328B2"/>
    <w:rsid w:val="00144E22"/>
    <w:rsid w:val="00150836"/>
    <w:rsid w:val="001513C8"/>
    <w:rsid w:val="00151EC3"/>
    <w:rsid w:val="001547CE"/>
    <w:rsid w:val="00155F2F"/>
    <w:rsid w:val="0016421B"/>
    <w:rsid w:val="0018213C"/>
    <w:rsid w:val="00197749"/>
    <w:rsid w:val="001A0A50"/>
    <w:rsid w:val="001A1022"/>
    <w:rsid w:val="001A7B2E"/>
    <w:rsid w:val="001B0A05"/>
    <w:rsid w:val="001B1FC2"/>
    <w:rsid w:val="001B2261"/>
    <w:rsid w:val="001C38F4"/>
    <w:rsid w:val="001C39D4"/>
    <w:rsid w:val="001C58FA"/>
    <w:rsid w:val="001C77AE"/>
    <w:rsid w:val="001D15CE"/>
    <w:rsid w:val="001D2E6B"/>
    <w:rsid w:val="001D399F"/>
    <w:rsid w:val="001E2684"/>
    <w:rsid w:val="001E53ED"/>
    <w:rsid w:val="001E692B"/>
    <w:rsid w:val="001F336C"/>
    <w:rsid w:val="001F5C5E"/>
    <w:rsid w:val="002261EA"/>
    <w:rsid w:val="002310A5"/>
    <w:rsid w:val="00232A27"/>
    <w:rsid w:val="00235887"/>
    <w:rsid w:val="0024006F"/>
    <w:rsid w:val="00242511"/>
    <w:rsid w:val="00245703"/>
    <w:rsid w:val="00250647"/>
    <w:rsid w:val="00251131"/>
    <w:rsid w:val="00253EC4"/>
    <w:rsid w:val="00260415"/>
    <w:rsid w:val="00263AC4"/>
    <w:rsid w:val="00264C10"/>
    <w:rsid w:val="00276B8F"/>
    <w:rsid w:val="002775DB"/>
    <w:rsid w:val="00280EEB"/>
    <w:rsid w:val="00282751"/>
    <w:rsid w:val="002A244D"/>
    <w:rsid w:val="002A53C0"/>
    <w:rsid w:val="002B1FC5"/>
    <w:rsid w:val="002B7B8B"/>
    <w:rsid w:val="002B7E61"/>
    <w:rsid w:val="002C6414"/>
    <w:rsid w:val="002D23C0"/>
    <w:rsid w:val="002D316C"/>
    <w:rsid w:val="002E0357"/>
    <w:rsid w:val="002E4A6E"/>
    <w:rsid w:val="002F3569"/>
    <w:rsid w:val="00311CEF"/>
    <w:rsid w:val="00311F98"/>
    <w:rsid w:val="003152BC"/>
    <w:rsid w:val="00337BAE"/>
    <w:rsid w:val="00342C34"/>
    <w:rsid w:val="00350155"/>
    <w:rsid w:val="00350648"/>
    <w:rsid w:val="00353478"/>
    <w:rsid w:val="00357496"/>
    <w:rsid w:val="00366C65"/>
    <w:rsid w:val="00373D1D"/>
    <w:rsid w:val="003866E9"/>
    <w:rsid w:val="00393D87"/>
    <w:rsid w:val="003A46E3"/>
    <w:rsid w:val="003F12CC"/>
    <w:rsid w:val="003F1384"/>
    <w:rsid w:val="003F3614"/>
    <w:rsid w:val="00407967"/>
    <w:rsid w:val="00412481"/>
    <w:rsid w:val="004148B7"/>
    <w:rsid w:val="004160E0"/>
    <w:rsid w:val="00416793"/>
    <w:rsid w:val="0042014E"/>
    <w:rsid w:val="00426F5E"/>
    <w:rsid w:val="00430289"/>
    <w:rsid w:val="00433B33"/>
    <w:rsid w:val="00442AB8"/>
    <w:rsid w:val="00442EE8"/>
    <w:rsid w:val="004503C5"/>
    <w:rsid w:val="004540D0"/>
    <w:rsid w:val="004555CF"/>
    <w:rsid w:val="00455F1E"/>
    <w:rsid w:val="00457729"/>
    <w:rsid w:val="00463954"/>
    <w:rsid w:val="00464AA9"/>
    <w:rsid w:val="00475522"/>
    <w:rsid w:val="004938BD"/>
    <w:rsid w:val="00494B84"/>
    <w:rsid w:val="004974D2"/>
    <w:rsid w:val="004A4B7A"/>
    <w:rsid w:val="004A51BA"/>
    <w:rsid w:val="004A5416"/>
    <w:rsid w:val="004B31AF"/>
    <w:rsid w:val="004B37EB"/>
    <w:rsid w:val="004B3928"/>
    <w:rsid w:val="004B7058"/>
    <w:rsid w:val="004C46F7"/>
    <w:rsid w:val="004C4C4D"/>
    <w:rsid w:val="004C51D1"/>
    <w:rsid w:val="004C6B67"/>
    <w:rsid w:val="004E2235"/>
    <w:rsid w:val="004E2371"/>
    <w:rsid w:val="004E6D94"/>
    <w:rsid w:val="0050120A"/>
    <w:rsid w:val="00501CD1"/>
    <w:rsid w:val="00501F87"/>
    <w:rsid w:val="00512D26"/>
    <w:rsid w:val="0052007E"/>
    <w:rsid w:val="0053227D"/>
    <w:rsid w:val="00550E40"/>
    <w:rsid w:val="00551EE2"/>
    <w:rsid w:val="00552E1E"/>
    <w:rsid w:val="0055391F"/>
    <w:rsid w:val="00566DA9"/>
    <w:rsid w:val="005678D9"/>
    <w:rsid w:val="00590F16"/>
    <w:rsid w:val="00595E89"/>
    <w:rsid w:val="005A13EA"/>
    <w:rsid w:val="005A25B4"/>
    <w:rsid w:val="005A4CF1"/>
    <w:rsid w:val="005A7545"/>
    <w:rsid w:val="005B2B6A"/>
    <w:rsid w:val="005D4599"/>
    <w:rsid w:val="00606C2E"/>
    <w:rsid w:val="00606D8E"/>
    <w:rsid w:val="006075E7"/>
    <w:rsid w:val="00610AD0"/>
    <w:rsid w:val="006148DC"/>
    <w:rsid w:val="00636AED"/>
    <w:rsid w:val="00642125"/>
    <w:rsid w:val="00644444"/>
    <w:rsid w:val="006471EB"/>
    <w:rsid w:val="00655C35"/>
    <w:rsid w:val="00656C5F"/>
    <w:rsid w:val="00657374"/>
    <w:rsid w:val="00666EA3"/>
    <w:rsid w:val="0066732D"/>
    <w:rsid w:val="006740A1"/>
    <w:rsid w:val="006A182D"/>
    <w:rsid w:val="006A1CDF"/>
    <w:rsid w:val="006A6D5A"/>
    <w:rsid w:val="006B251C"/>
    <w:rsid w:val="006C16DE"/>
    <w:rsid w:val="006C5B0A"/>
    <w:rsid w:val="006E1F8D"/>
    <w:rsid w:val="00705471"/>
    <w:rsid w:val="00707D62"/>
    <w:rsid w:val="00721E4D"/>
    <w:rsid w:val="00736FFC"/>
    <w:rsid w:val="0074328B"/>
    <w:rsid w:val="00757189"/>
    <w:rsid w:val="00776A1B"/>
    <w:rsid w:val="0078639D"/>
    <w:rsid w:val="00786DB1"/>
    <w:rsid w:val="007971F1"/>
    <w:rsid w:val="007A5107"/>
    <w:rsid w:val="007A57D4"/>
    <w:rsid w:val="007B133B"/>
    <w:rsid w:val="007B6BA5"/>
    <w:rsid w:val="007C12F5"/>
    <w:rsid w:val="007D01AD"/>
    <w:rsid w:val="007D131C"/>
    <w:rsid w:val="007E22DB"/>
    <w:rsid w:val="007E4110"/>
    <w:rsid w:val="007E5769"/>
    <w:rsid w:val="007E65CD"/>
    <w:rsid w:val="007E6DFE"/>
    <w:rsid w:val="007F2B57"/>
    <w:rsid w:val="007F2D65"/>
    <w:rsid w:val="008022C1"/>
    <w:rsid w:val="00812F17"/>
    <w:rsid w:val="00826B1D"/>
    <w:rsid w:val="0083252A"/>
    <w:rsid w:val="008334C1"/>
    <w:rsid w:val="00835E23"/>
    <w:rsid w:val="008411EE"/>
    <w:rsid w:val="0084589D"/>
    <w:rsid w:val="00850BBF"/>
    <w:rsid w:val="00863F99"/>
    <w:rsid w:val="0088153E"/>
    <w:rsid w:val="00883A47"/>
    <w:rsid w:val="008853E9"/>
    <w:rsid w:val="00895D90"/>
    <w:rsid w:val="00895F95"/>
    <w:rsid w:val="00897B0B"/>
    <w:rsid w:val="008A0784"/>
    <w:rsid w:val="008A1EC8"/>
    <w:rsid w:val="008A4D22"/>
    <w:rsid w:val="008A5E9E"/>
    <w:rsid w:val="008B2EBF"/>
    <w:rsid w:val="008B573D"/>
    <w:rsid w:val="008B5F02"/>
    <w:rsid w:val="008B6EED"/>
    <w:rsid w:val="008B7CD9"/>
    <w:rsid w:val="008C2999"/>
    <w:rsid w:val="008C2E88"/>
    <w:rsid w:val="008D12B4"/>
    <w:rsid w:val="008D2B18"/>
    <w:rsid w:val="008E1613"/>
    <w:rsid w:val="008E316C"/>
    <w:rsid w:val="008E7053"/>
    <w:rsid w:val="00900BDB"/>
    <w:rsid w:val="0090658D"/>
    <w:rsid w:val="00906CEF"/>
    <w:rsid w:val="00907614"/>
    <w:rsid w:val="009213A0"/>
    <w:rsid w:val="00926A68"/>
    <w:rsid w:val="00927427"/>
    <w:rsid w:val="00935B3E"/>
    <w:rsid w:val="00943E45"/>
    <w:rsid w:val="009458D1"/>
    <w:rsid w:val="009539CD"/>
    <w:rsid w:val="00955C37"/>
    <w:rsid w:val="00956AFF"/>
    <w:rsid w:val="00963A32"/>
    <w:rsid w:val="00970B47"/>
    <w:rsid w:val="009733ED"/>
    <w:rsid w:val="009744B7"/>
    <w:rsid w:val="009800C8"/>
    <w:rsid w:val="009822AC"/>
    <w:rsid w:val="009845DF"/>
    <w:rsid w:val="00986699"/>
    <w:rsid w:val="0099405D"/>
    <w:rsid w:val="00995F05"/>
    <w:rsid w:val="009A2A34"/>
    <w:rsid w:val="009A32BC"/>
    <w:rsid w:val="009A557C"/>
    <w:rsid w:val="009C1F3C"/>
    <w:rsid w:val="009C77F7"/>
    <w:rsid w:val="009D773C"/>
    <w:rsid w:val="009E311F"/>
    <w:rsid w:val="009F6C19"/>
    <w:rsid w:val="009F7A50"/>
    <w:rsid w:val="00A03A45"/>
    <w:rsid w:val="00A048FF"/>
    <w:rsid w:val="00A07387"/>
    <w:rsid w:val="00A213D6"/>
    <w:rsid w:val="00A300E3"/>
    <w:rsid w:val="00A33740"/>
    <w:rsid w:val="00A45EC3"/>
    <w:rsid w:val="00A45FB0"/>
    <w:rsid w:val="00A504A6"/>
    <w:rsid w:val="00A504CA"/>
    <w:rsid w:val="00A5077E"/>
    <w:rsid w:val="00A62F73"/>
    <w:rsid w:val="00A70299"/>
    <w:rsid w:val="00A857B3"/>
    <w:rsid w:val="00A86C79"/>
    <w:rsid w:val="00A97D39"/>
    <w:rsid w:val="00AA3847"/>
    <w:rsid w:val="00AB152B"/>
    <w:rsid w:val="00AC0083"/>
    <w:rsid w:val="00AC12B2"/>
    <w:rsid w:val="00AC554A"/>
    <w:rsid w:val="00AD3443"/>
    <w:rsid w:val="00AD5084"/>
    <w:rsid w:val="00B072B9"/>
    <w:rsid w:val="00B074E1"/>
    <w:rsid w:val="00B22F03"/>
    <w:rsid w:val="00B317F4"/>
    <w:rsid w:val="00B330D5"/>
    <w:rsid w:val="00B366CC"/>
    <w:rsid w:val="00B4401E"/>
    <w:rsid w:val="00B50963"/>
    <w:rsid w:val="00B53BF5"/>
    <w:rsid w:val="00B62656"/>
    <w:rsid w:val="00B81A87"/>
    <w:rsid w:val="00B849C2"/>
    <w:rsid w:val="00B8791E"/>
    <w:rsid w:val="00B97B1D"/>
    <w:rsid w:val="00BA292E"/>
    <w:rsid w:val="00BA2F86"/>
    <w:rsid w:val="00BA4726"/>
    <w:rsid w:val="00BB3F7A"/>
    <w:rsid w:val="00BC625A"/>
    <w:rsid w:val="00BD4E5E"/>
    <w:rsid w:val="00BE4CF4"/>
    <w:rsid w:val="00BF0259"/>
    <w:rsid w:val="00BF377E"/>
    <w:rsid w:val="00C01287"/>
    <w:rsid w:val="00C04854"/>
    <w:rsid w:val="00C05E3C"/>
    <w:rsid w:val="00C10994"/>
    <w:rsid w:val="00C10B87"/>
    <w:rsid w:val="00C11008"/>
    <w:rsid w:val="00C14D3E"/>
    <w:rsid w:val="00C1535E"/>
    <w:rsid w:val="00C24CD4"/>
    <w:rsid w:val="00C2542E"/>
    <w:rsid w:val="00C254A0"/>
    <w:rsid w:val="00C318B1"/>
    <w:rsid w:val="00C43AB3"/>
    <w:rsid w:val="00C464F5"/>
    <w:rsid w:val="00C468F8"/>
    <w:rsid w:val="00C51F78"/>
    <w:rsid w:val="00C52086"/>
    <w:rsid w:val="00C55C49"/>
    <w:rsid w:val="00C577BB"/>
    <w:rsid w:val="00C71D40"/>
    <w:rsid w:val="00C72591"/>
    <w:rsid w:val="00C91BB9"/>
    <w:rsid w:val="00C964E5"/>
    <w:rsid w:val="00CA62B7"/>
    <w:rsid w:val="00CB0178"/>
    <w:rsid w:val="00CB2379"/>
    <w:rsid w:val="00CC07C0"/>
    <w:rsid w:val="00CC08CE"/>
    <w:rsid w:val="00CC0FE8"/>
    <w:rsid w:val="00CC55E1"/>
    <w:rsid w:val="00CD0B58"/>
    <w:rsid w:val="00CD0BF9"/>
    <w:rsid w:val="00CD4A53"/>
    <w:rsid w:val="00CE1711"/>
    <w:rsid w:val="00CE6287"/>
    <w:rsid w:val="00CE66B8"/>
    <w:rsid w:val="00CF2281"/>
    <w:rsid w:val="00CF76BE"/>
    <w:rsid w:val="00CF7FB5"/>
    <w:rsid w:val="00D15567"/>
    <w:rsid w:val="00D248CE"/>
    <w:rsid w:val="00D250AC"/>
    <w:rsid w:val="00D25DD6"/>
    <w:rsid w:val="00D26144"/>
    <w:rsid w:val="00D32DCF"/>
    <w:rsid w:val="00D35DAC"/>
    <w:rsid w:val="00D362DC"/>
    <w:rsid w:val="00D53D3A"/>
    <w:rsid w:val="00D60049"/>
    <w:rsid w:val="00D601EB"/>
    <w:rsid w:val="00D6505F"/>
    <w:rsid w:val="00D664EC"/>
    <w:rsid w:val="00D67285"/>
    <w:rsid w:val="00D74B2C"/>
    <w:rsid w:val="00D812AA"/>
    <w:rsid w:val="00D84425"/>
    <w:rsid w:val="00D96015"/>
    <w:rsid w:val="00DB0871"/>
    <w:rsid w:val="00DB23A1"/>
    <w:rsid w:val="00DB25B2"/>
    <w:rsid w:val="00DC1539"/>
    <w:rsid w:val="00DC3BFD"/>
    <w:rsid w:val="00DC55FB"/>
    <w:rsid w:val="00DC7B81"/>
    <w:rsid w:val="00DD2F31"/>
    <w:rsid w:val="00DD612B"/>
    <w:rsid w:val="00DE4B75"/>
    <w:rsid w:val="00DF5051"/>
    <w:rsid w:val="00E00E9B"/>
    <w:rsid w:val="00E026F5"/>
    <w:rsid w:val="00E02798"/>
    <w:rsid w:val="00E070CA"/>
    <w:rsid w:val="00E0749B"/>
    <w:rsid w:val="00E14B2B"/>
    <w:rsid w:val="00E21BED"/>
    <w:rsid w:val="00E22232"/>
    <w:rsid w:val="00E22447"/>
    <w:rsid w:val="00E22B02"/>
    <w:rsid w:val="00E302B1"/>
    <w:rsid w:val="00E31D4B"/>
    <w:rsid w:val="00E3669A"/>
    <w:rsid w:val="00E41093"/>
    <w:rsid w:val="00E45F6E"/>
    <w:rsid w:val="00E528C4"/>
    <w:rsid w:val="00E5353D"/>
    <w:rsid w:val="00E548FA"/>
    <w:rsid w:val="00E552DA"/>
    <w:rsid w:val="00E56E10"/>
    <w:rsid w:val="00E64327"/>
    <w:rsid w:val="00E7012B"/>
    <w:rsid w:val="00E852BC"/>
    <w:rsid w:val="00E9158D"/>
    <w:rsid w:val="00EA0ED5"/>
    <w:rsid w:val="00EA359C"/>
    <w:rsid w:val="00EA5E49"/>
    <w:rsid w:val="00EB176F"/>
    <w:rsid w:val="00EC016A"/>
    <w:rsid w:val="00EC5E6E"/>
    <w:rsid w:val="00ED3282"/>
    <w:rsid w:val="00ED6380"/>
    <w:rsid w:val="00EF20E9"/>
    <w:rsid w:val="00EF2314"/>
    <w:rsid w:val="00EF2EBA"/>
    <w:rsid w:val="00EF46EC"/>
    <w:rsid w:val="00EF5C89"/>
    <w:rsid w:val="00F00C37"/>
    <w:rsid w:val="00F03265"/>
    <w:rsid w:val="00F0551D"/>
    <w:rsid w:val="00F116E0"/>
    <w:rsid w:val="00F1603A"/>
    <w:rsid w:val="00F16791"/>
    <w:rsid w:val="00F20DB2"/>
    <w:rsid w:val="00F216F2"/>
    <w:rsid w:val="00F316A5"/>
    <w:rsid w:val="00F33A84"/>
    <w:rsid w:val="00F33B45"/>
    <w:rsid w:val="00F34DD1"/>
    <w:rsid w:val="00F3612C"/>
    <w:rsid w:val="00F449E7"/>
    <w:rsid w:val="00F475A9"/>
    <w:rsid w:val="00F563B9"/>
    <w:rsid w:val="00F62EC0"/>
    <w:rsid w:val="00F66AFE"/>
    <w:rsid w:val="00F81AC3"/>
    <w:rsid w:val="00F84035"/>
    <w:rsid w:val="00F8588C"/>
    <w:rsid w:val="00F87290"/>
    <w:rsid w:val="00F9581F"/>
    <w:rsid w:val="00F95AEC"/>
    <w:rsid w:val="00F970BA"/>
    <w:rsid w:val="00FB3417"/>
    <w:rsid w:val="00FB3D74"/>
    <w:rsid w:val="00FC1CFE"/>
    <w:rsid w:val="00FC6E91"/>
    <w:rsid w:val="00FD12FB"/>
    <w:rsid w:val="00FD317E"/>
    <w:rsid w:val="00FF2185"/>
    <w:rsid w:val="00FF4A18"/>
    <w:rsid w:val="00FF5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6F82A5"/>
  <w15:docId w15:val="{48106A49-85B1-4B7F-A5CE-BE2EC7B2A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2B57"/>
    <w:pPr>
      <w:spacing w:line="276" w:lineRule="auto"/>
    </w:pPr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7E5"/>
    <w:pPr>
      <w:keepNext/>
      <w:keepLines/>
      <w:spacing w:before="240" w:after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7E5"/>
    <w:pPr>
      <w:keepNext/>
      <w:keepLines/>
      <w:spacing w:before="24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7E5"/>
    <w:pPr>
      <w:keepNext/>
      <w:keepLines/>
      <w:spacing w:before="240" w:after="120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7BB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7BB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7BB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7BB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7BB"/>
    <w:pPr>
      <w:keepNext/>
      <w:keepLines/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7BB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2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012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328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282"/>
  </w:style>
  <w:style w:type="paragraph" w:styleId="Footer">
    <w:name w:val="footer"/>
    <w:basedOn w:val="Normal"/>
    <w:link w:val="FooterChar"/>
    <w:uiPriority w:val="99"/>
    <w:unhideWhenUsed/>
    <w:rsid w:val="007F2B57"/>
    <w:pPr>
      <w:tabs>
        <w:tab w:val="center" w:pos="4680"/>
        <w:tab w:val="right" w:pos="9360"/>
      </w:tabs>
      <w:spacing w:before="60" w:line="240" w:lineRule="auto"/>
    </w:pPr>
    <w:rPr>
      <w:b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F2B57"/>
    <w:rPr>
      <w:rFonts w:ascii="Arial" w:hAnsi="Arial" w:cs="Arial"/>
      <w:b/>
    </w:rPr>
  </w:style>
  <w:style w:type="paragraph" w:styleId="ListParagraph">
    <w:name w:val="List Paragraph"/>
    <w:basedOn w:val="Normal"/>
    <w:uiPriority w:val="34"/>
    <w:qFormat/>
    <w:rsid w:val="00C577BB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0537E5"/>
    <w:rPr>
      <w:rFonts w:ascii="Arial" w:hAnsi="Arial" w:cs="Arial"/>
      <w:b/>
      <w:bCs/>
      <w:sz w:val="32"/>
      <w:szCs w:val="32"/>
    </w:rPr>
  </w:style>
  <w:style w:type="character" w:customStyle="1" w:styleId="Heading2Char">
    <w:name w:val="Heading 2 Char"/>
    <w:link w:val="Heading2"/>
    <w:uiPriority w:val="9"/>
    <w:rsid w:val="000537E5"/>
    <w:rPr>
      <w:rFonts w:ascii="Arial" w:hAnsi="Arial" w:cs="Arial"/>
      <w:b/>
      <w:bCs/>
      <w:sz w:val="28"/>
      <w:szCs w:val="28"/>
    </w:rPr>
  </w:style>
  <w:style w:type="character" w:customStyle="1" w:styleId="Heading3Char">
    <w:name w:val="Heading 3 Char"/>
    <w:link w:val="Heading3"/>
    <w:uiPriority w:val="9"/>
    <w:rsid w:val="000537E5"/>
    <w:rPr>
      <w:rFonts w:ascii="Arial" w:hAnsi="Arial" w:cs="Arial"/>
      <w:b/>
      <w:bCs/>
      <w:sz w:val="26"/>
      <w:szCs w:val="22"/>
    </w:rPr>
  </w:style>
  <w:style w:type="character" w:customStyle="1" w:styleId="Heading4Char">
    <w:name w:val="Heading 4 Char"/>
    <w:link w:val="Heading4"/>
    <w:uiPriority w:val="9"/>
    <w:semiHidden/>
    <w:rsid w:val="00C577BB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semiHidden/>
    <w:rsid w:val="00C577BB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semiHidden/>
    <w:rsid w:val="00C577BB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semiHidden/>
    <w:rsid w:val="00C577BB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C577BB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C577BB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77BB"/>
    <w:pPr>
      <w:spacing w:line="240" w:lineRule="auto"/>
    </w:pPr>
    <w:rPr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E5769"/>
    <w:pPr>
      <w:spacing w:before="360" w:after="240"/>
      <w:outlineLvl w:val="9"/>
    </w:pPr>
    <w:rPr>
      <w:color w:val="000000" w:themeColor="text1"/>
      <w:sz w:val="36"/>
      <w:szCs w:val="36"/>
    </w:rPr>
  </w:style>
  <w:style w:type="paragraph" w:customStyle="1" w:styleId="HeadingStyle1">
    <w:name w:val="Heading Style 1"/>
    <w:basedOn w:val="Normal"/>
    <w:link w:val="HeadingStyle1Char"/>
    <w:qFormat/>
    <w:rsid w:val="000537E5"/>
    <w:pPr>
      <w:spacing w:before="240" w:after="120" w:line="240" w:lineRule="auto"/>
      <w:outlineLvl w:val="0"/>
    </w:pPr>
    <w:rPr>
      <w:b/>
      <w:sz w:val="32"/>
    </w:rPr>
  </w:style>
  <w:style w:type="character" w:customStyle="1" w:styleId="HeadingStyle1Char">
    <w:name w:val="Heading Style 1 Char"/>
    <w:link w:val="HeadingStyle1"/>
    <w:rsid w:val="000537E5"/>
    <w:rPr>
      <w:rFonts w:ascii="Arial" w:hAnsi="Arial" w:cs="Arial"/>
      <w:b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62EC0"/>
    <w:pPr>
      <w:spacing w:after="120"/>
      <w:ind w:left="216"/>
    </w:pPr>
    <w:rPr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D01AD"/>
    <w:pPr>
      <w:tabs>
        <w:tab w:val="right" w:leader="dot" w:pos="9350"/>
      </w:tabs>
      <w:spacing w:after="120"/>
    </w:pPr>
    <w:rPr>
      <w:bCs/>
      <w:noProof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93D87"/>
    <w:pPr>
      <w:tabs>
        <w:tab w:val="right" w:leader="dot" w:pos="9350"/>
      </w:tabs>
      <w:spacing w:after="120"/>
      <w:ind w:left="446"/>
    </w:pPr>
    <w:rPr>
      <w:iCs/>
      <w:szCs w:val="20"/>
    </w:rPr>
  </w:style>
  <w:style w:type="character" w:styleId="CommentReference">
    <w:name w:val="annotation reference"/>
    <w:uiPriority w:val="99"/>
    <w:semiHidden/>
    <w:unhideWhenUsed/>
    <w:rsid w:val="00BF37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377E"/>
    <w:pPr>
      <w:spacing w:line="240" w:lineRule="auto"/>
    </w:pPr>
    <w:rPr>
      <w:rFonts w:eastAsia="Calibri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BF377E"/>
    <w:rPr>
      <w:rFonts w:eastAsia="Calibri"/>
      <w:sz w:val="20"/>
      <w:szCs w:val="20"/>
    </w:rPr>
  </w:style>
  <w:style w:type="character" w:customStyle="1" w:styleId="DocName">
    <w:name w:val="DocName"/>
    <w:basedOn w:val="DefaultParagraphFont"/>
    <w:uiPriority w:val="1"/>
    <w:qFormat/>
    <w:rsid w:val="00CE6287"/>
    <w:rPr>
      <w:rFonts w:ascii="Times New Roman" w:hAnsi="Times New Roman"/>
      <w:i w:val="0"/>
      <w:iCs/>
      <w:sz w:val="17"/>
    </w:rPr>
  </w:style>
  <w:style w:type="character" w:styleId="Hyperlink">
    <w:name w:val="Hyperlink"/>
    <w:basedOn w:val="DefaultParagraphFont"/>
    <w:uiPriority w:val="99"/>
    <w:unhideWhenUsed/>
    <w:rsid w:val="008C2E8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2E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AITCaption">
    <w:name w:val="SAIT Caption"/>
    <w:basedOn w:val="Normal"/>
    <w:qFormat/>
    <w:rsid w:val="00F84035"/>
    <w:pPr>
      <w:spacing w:before="120"/>
      <w:jc w:val="center"/>
    </w:pPr>
    <w:rPr>
      <w:b/>
      <w:sz w:val="20"/>
      <w:szCs w:val="20"/>
    </w:rPr>
  </w:style>
  <w:style w:type="paragraph" w:customStyle="1" w:styleId="Source">
    <w:name w:val="Source"/>
    <w:basedOn w:val="SAITCaption"/>
    <w:qFormat/>
    <w:rsid w:val="00F84035"/>
    <w:pPr>
      <w:spacing w:before="0" w:line="240" w:lineRule="auto"/>
    </w:pPr>
    <w:rPr>
      <w:b w:val="0"/>
      <w:sz w:val="18"/>
      <w:szCs w:val="18"/>
    </w:rPr>
  </w:style>
  <w:style w:type="paragraph" w:customStyle="1" w:styleId="SchoolName">
    <w:name w:val="School Name"/>
    <w:basedOn w:val="Normal"/>
    <w:qFormat/>
    <w:rsid w:val="000537E5"/>
    <w:pPr>
      <w:spacing w:line="240" w:lineRule="auto"/>
    </w:pPr>
    <w:rPr>
      <w:rFonts w:ascii="Arial Black" w:hAnsi="Arial Black"/>
      <w:b/>
      <w:color w:val="FFFFFF" w:themeColor="background1"/>
      <w:sz w:val="28"/>
    </w:rPr>
  </w:style>
  <w:style w:type="paragraph" w:customStyle="1" w:styleId="CourseName">
    <w:name w:val="Course Name"/>
    <w:basedOn w:val="Normal"/>
    <w:qFormat/>
    <w:rsid w:val="00A70299"/>
    <w:pPr>
      <w:spacing w:after="200" w:line="240" w:lineRule="auto"/>
    </w:pPr>
    <w:rPr>
      <w:b/>
      <w:sz w:val="40"/>
    </w:rPr>
  </w:style>
  <w:style w:type="paragraph" w:customStyle="1" w:styleId="LabTitle">
    <w:name w:val="Lab Title"/>
    <w:basedOn w:val="Normal"/>
    <w:qFormat/>
    <w:rsid w:val="00A70299"/>
    <w:pPr>
      <w:spacing w:after="200" w:line="240" w:lineRule="auto"/>
    </w:pPr>
    <w:rPr>
      <w:b/>
      <w:sz w:val="36"/>
    </w:rPr>
  </w:style>
  <w:style w:type="paragraph" w:customStyle="1" w:styleId="TitlePageCourseName">
    <w:name w:val="Title Page Course Name"/>
    <w:basedOn w:val="CourseName"/>
    <w:qFormat/>
    <w:rsid w:val="00242511"/>
    <w:rPr>
      <w:rFonts w:ascii="Titillium" w:hAnsi="Titillium"/>
      <w:sz w:val="120"/>
      <w:szCs w:val="120"/>
    </w:rPr>
  </w:style>
  <w:style w:type="paragraph" w:customStyle="1" w:styleId="TitlePageModuleTitle">
    <w:name w:val="Title Page Module Title"/>
    <w:basedOn w:val="LabTitle"/>
    <w:qFormat/>
    <w:rsid w:val="00242511"/>
    <w:pPr>
      <w:spacing w:after="0"/>
    </w:pPr>
    <w:rPr>
      <w:rFonts w:ascii="Titillium" w:hAnsi="Titillium"/>
      <w:color w:val="005EB8"/>
      <w:sz w:val="40"/>
      <w:szCs w:val="40"/>
    </w:rPr>
  </w:style>
  <w:style w:type="paragraph" w:customStyle="1" w:styleId="PageNo">
    <w:name w:val="Page No."/>
    <w:basedOn w:val="Footer"/>
    <w:qFormat/>
    <w:rsid w:val="001E692B"/>
    <w:pPr>
      <w:jc w:val="right"/>
    </w:pPr>
  </w:style>
  <w:style w:type="paragraph" w:customStyle="1" w:styleId="Copyright">
    <w:name w:val="Copyright"/>
    <w:basedOn w:val="Footer"/>
    <w:qFormat/>
    <w:rsid w:val="00A70299"/>
    <w:rPr>
      <w:b w:val="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6DA9"/>
    <w:rPr>
      <w:rFonts w:eastAsia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6DA9"/>
    <w:rPr>
      <w:rFonts w:ascii="Arial" w:eastAsia="Calibri" w:hAnsi="Arial" w:cs="Arial"/>
      <w:b/>
      <w:bCs/>
      <w:sz w:val="20"/>
      <w:szCs w:val="20"/>
    </w:rPr>
  </w:style>
  <w:style w:type="paragraph" w:customStyle="1" w:styleId="TableHeading">
    <w:name w:val="Table Heading"/>
    <w:qFormat/>
    <w:rsid w:val="00F84035"/>
    <w:pPr>
      <w:spacing w:after="120"/>
      <w:jc w:val="center"/>
    </w:pPr>
    <w:rPr>
      <w:rFonts w:ascii="Arial" w:hAnsi="Arial" w:cs="Arial"/>
      <w:b/>
      <w:sz w:val="22"/>
    </w:rPr>
  </w:style>
  <w:style w:type="paragraph" w:customStyle="1" w:styleId="PreformattedText">
    <w:name w:val="Preformatted Text"/>
    <w:basedOn w:val="Normal"/>
    <w:qFormat/>
    <w:rsid w:val="00235887"/>
    <w:pPr>
      <w:widowControl w:val="0"/>
      <w:suppressAutoHyphens/>
      <w:overflowPunct w:val="0"/>
      <w:spacing w:line="240" w:lineRule="auto"/>
    </w:pPr>
    <w:rPr>
      <w:rFonts w:ascii="Liberation Mono" w:eastAsia="Droid Sans" w:hAnsi="Liberation Mono" w:cs="Liberation Mono"/>
      <w:color w:val="00000A"/>
      <w:sz w:val="20"/>
      <w:szCs w:val="20"/>
      <w:lang w:eastAsia="zh-CN" w:bidi="hi-IN"/>
    </w:rPr>
  </w:style>
  <w:style w:type="character" w:customStyle="1" w:styleId="InternetLink">
    <w:name w:val="Internet Link"/>
    <w:rsid w:val="009539CD"/>
    <w:rPr>
      <w:color w:val="000080"/>
      <w:u w:val="single"/>
    </w:rPr>
  </w:style>
  <w:style w:type="paragraph" w:customStyle="1" w:styleId="TextBody">
    <w:name w:val="Text Body"/>
    <w:basedOn w:val="Normal"/>
    <w:rsid w:val="009539CD"/>
    <w:pPr>
      <w:widowControl w:val="0"/>
      <w:suppressAutoHyphens/>
      <w:overflowPunct w:val="0"/>
      <w:spacing w:after="140" w:line="288" w:lineRule="auto"/>
    </w:pPr>
    <w:rPr>
      <w:rFonts w:ascii="Liberation Serif" w:eastAsia="Droid Sans" w:hAnsi="Liberation Serif" w:cs="FreeSans"/>
      <w:color w:val="00000A"/>
      <w:sz w:val="24"/>
      <w:szCs w:val="24"/>
      <w:lang w:eastAsia="zh-CN" w:bidi="hi-IN"/>
    </w:rPr>
  </w:style>
  <w:style w:type="paragraph" w:customStyle="1" w:styleId="TableContents">
    <w:name w:val="Table Contents"/>
    <w:basedOn w:val="Normal"/>
    <w:qFormat/>
    <w:rsid w:val="009539CD"/>
    <w:pPr>
      <w:widowControl w:val="0"/>
      <w:suppressLineNumbers/>
      <w:suppressAutoHyphens/>
      <w:overflowPunct w:val="0"/>
      <w:spacing w:line="240" w:lineRule="auto"/>
    </w:pPr>
    <w:rPr>
      <w:rFonts w:ascii="Liberation Serif" w:eastAsia="Droid Sans" w:hAnsi="Liberation Serif" w:cs="FreeSans"/>
      <w:color w:val="00000A"/>
      <w:sz w:val="24"/>
      <w:szCs w:val="24"/>
      <w:lang w:eastAsia="zh-CN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032989"/>
    <w:rPr>
      <w:color w:val="800080" w:themeColor="followedHyperlink"/>
      <w:u w:val="single"/>
    </w:rPr>
  </w:style>
  <w:style w:type="paragraph" w:customStyle="1" w:styleId="Consoleinput">
    <w:name w:val="Console input"/>
    <w:basedOn w:val="TextBody"/>
    <w:qFormat/>
    <w:rsid w:val="000439CA"/>
    <w:rPr>
      <w:rFonts w:ascii="Courier New" w:hAnsi="Courier New"/>
      <w:b/>
    </w:rPr>
  </w:style>
  <w:style w:type="paragraph" w:customStyle="1" w:styleId="SourceCode">
    <w:name w:val="Source Code"/>
    <w:basedOn w:val="Normal"/>
    <w:qFormat/>
    <w:rsid w:val="001C38F4"/>
    <w:pPr>
      <w:widowControl w:val="0"/>
      <w:suppressAutoHyphens/>
      <w:spacing w:line="240" w:lineRule="auto"/>
    </w:pPr>
    <w:rPr>
      <w:rFonts w:ascii="Courier New" w:eastAsia="Droid Sans" w:hAnsi="Courier New" w:cs="FreeSans"/>
      <w:color w:val="00000A"/>
      <w:sz w:val="24"/>
      <w:szCs w:val="24"/>
      <w:lang w:eastAsia="zh-CN" w:bidi="hi-IN"/>
    </w:rPr>
  </w:style>
  <w:style w:type="character" w:customStyle="1" w:styleId="Quotation">
    <w:name w:val="Quotation"/>
    <w:qFormat/>
    <w:rsid w:val="00AD3443"/>
    <w:rPr>
      <w:i/>
      <w:iCs/>
    </w:rPr>
  </w:style>
  <w:style w:type="paragraph" w:styleId="BodyText">
    <w:name w:val="Body Text"/>
    <w:basedOn w:val="Normal"/>
    <w:link w:val="BodyTextChar"/>
    <w:rsid w:val="00895D90"/>
    <w:pPr>
      <w:widowControl w:val="0"/>
      <w:suppressAutoHyphens/>
      <w:spacing w:after="140" w:line="288" w:lineRule="auto"/>
    </w:pPr>
    <w:rPr>
      <w:rFonts w:ascii="Liberation Serif" w:eastAsia="Droid Sans" w:hAnsi="Liberation Serif" w:cs="FreeSans"/>
      <w:color w:val="00000A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895D90"/>
    <w:rPr>
      <w:rFonts w:ascii="Liberation Serif" w:eastAsia="Droid Sans" w:hAnsi="Liberation Serif" w:cs="FreeSans"/>
      <w:color w:val="00000A"/>
      <w:sz w:val="24"/>
      <w:szCs w:val="24"/>
      <w:lang w:eastAsia="zh-CN" w:bidi="hi-IN"/>
    </w:rPr>
  </w:style>
  <w:style w:type="paragraph" w:customStyle="1" w:styleId="ConsoleInput0">
    <w:name w:val="Console Input"/>
    <w:basedOn w:val="Normal"/>
    <w:qFormat/>
    <w:rsid w:val="00895D90"/>
    <w:pPr>
      <w:widowControl w:val="0"/>
      <w:suppressAutoHyphens/>
      <w:spacing w:line="240" w:lineRule="auto"/>
    </w:pPr>
    <w:rPr>
      <w:rFonts w:ascii="Courier New" w:eastAsia="Droid Sans" w:hAnsi="Courier New" w:cs="FreeSans"/>
      <w:b/>
      <w:color w:val="00000A"/>
      <w:sz w:val="24"/>
      <w:szCs w:val="24"/>
      <w:lang w:eastAsia="zh-CN" w:bidi="hi-IN"/>
    </w:rPr>
  </w:style>
  <w:style w:type="character" w:customStyle="1" w:styleId="ListLabel46">
    <w:name w:val="ListLabel 46"/>
    <w:qFormat/>
    <w:rsid w:val="00260415"/>
    <w:rPr>
      <w:rFonts w:cs="OpenSymbol"/>
    </w:rPr>
  </w:style>
  <w:style w:type="table" w:styleId="GridTable1Light">
    <w:name w:val="Grid Table 1 Light"/>
    <w:basedOn w:val="TableNormal"/>
    <w:uiPriority w:val="99"/>
    <w:rsid w:val="002B7B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866E9"/>
    <w:rPr>
      <w:color w:val="605E5C"/>
      <w:shd w:val="clear" w:color="auto" w:fill="E1DFDD"/>
    </w:rPr>
  </w:style>
  <w:style w:type="paragraph" w:customStyle="1" w:styleId="WW-BodyText2">
    <w:name w:val="WW-Body Text 2"/>
    <w:basedOn w:val="Normal"/>
    <w:rsid w:val="000B2B9F"/>
    <w:pPr>
      <w:suppressAutoHyphens/>
      <w:spacing w:line="240" w:lineRule="auto"/>
    </w:pPr>
    <w:rPr>
      <w:rFonts w:ascii="Times New Roman" w:hAnsi="Times New Roman" w:cs="Times New Roman"/>
      <w:i/>
      <w:iCs/>
      <w:sz w:val="20"/>
      <w:szCs w:val="20"/>
    </w:rPr>
  </w:style>
  <w:style w:type="paragraph" w:styleId="NormalWeb">
    <w:name w:val="Normal (Web)"/>
    <w:basedOn w:val="Normal"/>
    <w:uiPriority w:val="99"/>
    <w:rsid w:val="00B366CC"/>
    <w:pPr>
      <w:spacing w:before="100" w:beforeAutospacing="1" w:after="100" w:afterAutospacing="1" w:line="240" w:lineRule="auto"/>
    </w:pPr>
    <w:rPr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155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5567"/>
    <w:rPr>
      <w:rFonts w:ascii="Courier New" w:hAnsi="Courier New" w:cs="Courier New"/>
      <w:lang w:val="en-CA" w:eastAsia="en-CA"/>
    </w:rPr>
  </w:style>
  <w:style w:type="character" w:styleId="Strong">
    <w:name w:val="Strong"/>
    <w:uiPriority w:val="22"/>
    <w:qFormat/>
    <w:rsid w:val="00282751"/>
    <w:rPr>
      <w:b/>
      <w:bCs/>
    </w:rPr>
  </w:style>
  <w:style w:type="character" w:styleId="Emphasis">
    <w:name w:val="Emphasis"/>
    <w:basedOn w:val="DefaultParagraphFont"/>
    <w:uiPriority w:val="20"/>
    <w:qFormat/>
    <w:rsid w:val="0028275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EC01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0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hyperlink" Target="https://www.youtube.com/watch?v=VXxb_F1Vb7Y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raspberrypi.org/documentation/configuration/wireless/headless.md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www.youtube.com/watch?v=dJTqd90bwsI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7.png"/><Relationship Id="rId38" Type="http://schemas.openxmlformats.org/officeDocument/2006/relationships/image" Target="media/image1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hyperlink" Target="https://ubuntu.com/download/server/arm" TargetMode="External"/><Relationship Id="rId29" Type="http://schemas.openxmlformats.org/officeDocument/2006/relationships/hyperlink" Target="https://www.sans.org/blog/pen-test-poster-white-board-powershell-ping-sweeper/" TargetMode="External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www.raspberrypi.org/software/" TargetMode="External"/><Relationship Id="rId32" Type="http://schemas.openxmlformats.org/officeDocument/2006/relationships/hyperlink" Target="https://www.kali.org/get-kali/" TargetMode="External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hyperlink" Target="https://ubuntu.com/download/server/arm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9.png"/><Relationship Id="rId10" Type="http://schemas.openxmlformats.org/officeDocument/2006/relationships/footer" Target="footer1.xml"/><Relationship Id="rId19" Type="http://schemas.openxmlformats.org/officeDocument/2006/relationships/hyperlink" Target="https://www.raspberrypi.org/blog/raspberry-pi-imager-imaging-utility/" TargetMode="External"/><Relationship Id="rId31" Type="http://schemas.openxmlformats.org/officeDocument/2006/relationships/hyperlink" Target="https://www.youtube.com/watch?v=VXxb_F1Vb7Y" TargetMode="External"/><Relationship Id="rId44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www.raspberrypi.org/software/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s://www.reddit.com/r/Kalilinux/comments/lbcem7/tutorial_raspberry_pi_kali_20204_headless_install/" TargetMode="External"/><Relationship Id="rId35" Type="http://schemas.openxmlformats.org/officeDocument/2006/relationships/hyperlink" Target="https://www.raspberrypi.org/software/" TargetMode="External"/><Relationship Id="rId43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egge\Desktop\er-template-4-word-97-2003-june-6-2013-10-06-13%20(1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1BA8A4-52DC-4B72-9D97-77AD048A4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er-template-4-word-97-2003-june-6-2013-10-06-13 (1).dot</Template>
  <TotalTime>247</TotalTime>
  <Pages>1</Pages>
  <Words>1258</Words>
  <Characters>7177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Gary Rowe</cp:lastModifiedBy>
  <cp:revision>8</cp:revision>
  <cp:lastPrinted>2016-05-26T19:36:00Z</cp:lastPrinted>
  <dcterms:created xsi:type="dcterms:W3CDTF">2021-07-29T07:14:00Z</dcterms:created>
  <dcterms:modified xsi:type="dcterms:W3CDTF">2021-07-31T00:40:00Z</dcterms:modified>
</cp:coreProperties>
</file>