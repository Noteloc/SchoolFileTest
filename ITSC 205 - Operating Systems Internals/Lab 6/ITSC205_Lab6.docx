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D24BAD" w:rsidRPr="00090ACB" w:rsidRDefault="00D24BAD"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67DDF4AB" w:rsidR="00D24BAD" w:rsidRDefault="004D4FB5" w:rsidP="00D24BAD">
                                <w:pPr>
                                  <w:pStyle w:val="TitlePageCourseName"/>
                                  <w:rPr>
                                    <w:rFonts w:ascii="Titillium Bd" w:hAnsi="Titillium Bd"/>
                                  </w:rPr>
                                </w:pPr>
                                <w:r>
                                  <w:rPr>
                                    <w:rFonts w:ascii="Titillium Bd" w:hAnsi="Titillium Bd"/>
                                  </w:rPr>
                                  <w:t>Lab 6</w:t>
                                </w:r>
                              </w:p>
                              <w:p w14:paraId="5BD1B0D6" w14:textId="3E914E8A" w:rsidR="00D24BAD" w:rsidRPr="00182471" w:rsidRDefault="00517C12" w:rsidP="00D24BAD">
                                <w:pPr>
                                  <w:pStyle w:val="TitlePageCourseName"/>
                                  <w:rPr>
                                    <w:rFonts w:ascii="Titillium Bd" w:hAnsi="Titillium Bd"/>
                                    <w:sz w:val="56"/>
                                    <w:szCs w:val="56"/>
                                  </w:rPr>
                                </w:pPr>
                                <w:r>
                                  <w:rPr>
                                    <w:rFonts w:ascii="Titillium Bd" w:hAnsi="Titillium Bd"/>
                                    <w:sz w:val="56"/>
                                    <w:szCs w:val="56"/>
                                  </w:rPr>
                                  <w:t xml:space="preserve">Monitoring </w:t>
                                </w:r>
                                <w:r w:rsidR="0011751E">
                                  <w:rPr>
                                    <w:rFonts w:ascii="Titillium Bd" w:hAnsi="Titillium Bd"/>
                                    <w:sz w:val="56"/>
                                    <w:szCs w:val="56"/>
                                  </w:rPr>
                                  <w:t>Processes</w:t>
                                </w:r>
                                <w:r w:rsidR="006404A1">
                                  <w:rPr>
                                    <w:rFonts w:ascii="Titillium Bd" w:hAnsi="Titillium Bd"/>
                                    <w:sz w:val="56"/>
                                    <w:szCs w:val="56"/>
                                  </w:rPr>
                                  <w:t xml:space="preserve"> and </w:t>
                                </w:r>
                                <w:r w:rsidR="002337CE">
                                  <w:rPr>
                                    <w:rFonts w:ascii="Titillium Bd" w:hAnsi="Titillium Bd"/>
                                    <w:sz w:val="56"/>
                                    <w:szCs w:val="56"/>
                                  </w:rPr>
                                  <w:t>Threads Scheduling</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77777777" w:rsidR="00D24BAD" w:rsidRPr="00A45EC3" w:rsidRDefault="00D24BAD"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D24BAD" w:rsidRPr="008B6EED" w:rsidRDefault="00D24BAD"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50816113" w14:textId="77777777" w:rsidR="00D24BAD" w:rsidRPr="00090ACB" w:rsidRDefault="00D24BAD" w:rsidP="00D24BAD"/>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0E75E4A8" w14:textId="67DDF4AB" w:rsidR="00D24BAD" w:rsidRDefault="004D4FB5" w:rsidP="00D24BAD">
                          <w:pPr>
                            <w:pStyle w:val="TitlePageCourseName"/>
                            <w:rPr>
                              <w:rFonts w:ascii="Titillium Bd" w:hAnsi="Titillium Bd"/>
                            </w:rPr>
                          </w:pPr>
                          <w:r>
                            <w:rPr>
                              <w:rFonts w:ascii="Titillium Bd" w:hAnsi="Titillium Bd"/>
                            </w:rPr>
                            <w:t>Lab 6</w:t>
                          </w:r>
                        </w:p>
                        <w:p w14:paraId="5BD1B0D6" w14:textId="3E914E8A" w:rsidR="00D24BAD" w:rsidRPr="00182471" w:rsidRDefault="00517C12" w:rsidP="00D24BAD">
                          <w:pPr>
                            <w:pStyle w:val="TitlePageCourseName"/>
                            <w:rPr>
                              <w:rFonts w:ascii="Titillium Bd" w:hAnsi="Titillium Bd"/>
                              <w:sz w:val="56"/>
                              <w:szCs w:val="56"/>
                            </w:rPr>
                          </w:pPr>
                          <w:r>
                            <w:rPr>
                              <w:rFonts w:ascii="Titillium Bd" w:hAnsi="Titillium Bd"/>
                              <w:sz w:val="56"/>
                              <w:szCs w:val="56"/>
                            </w:rPr>
                            <w:t xml:space="preserve">Monitoring </w:t>
                          </w:r>
                          <w:r w:rsidR="0011751E">
                            <w:rPr>
                              <w:rFonts w:ascii="Titillium Bd" w:hAnsi="Titillium Bd"/>
                              <w:sz w:val="56"/>
                              <w:szCs w:val="56"/>
                            </w:rPr>
                            <w:t>Processes</w:t>
                          </w:r>
                          <w:r w:rsidR="006404A1">
                            <w:rPr>
                              <w:rFonts w:ascii="Titillium Bd" w:hAnsi="Titillium Bd"/>
                              <w:sz w:val="56"/>
                              <w:szCs w:val="56"/>
                            </w:rPr>
                            <w:t xml:space="preserve"> and </w:t>
                          </w:r>
                          <w:r w:rsidR="002337CE">
                            <w:rPr>
                              <w:rFonts w:ascii="Titillium Bd" w:hAnsi="Titillium Bd"/>
                              <w:sz w:val="56"/>
                              <w:szCs w:val="56"/>
                            </w:rPr>
                            <w:t>Threads Scheduling</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1679D73D" w14:textId="77777777" w:rsidR="00D24BAD" w:rsidRPr="00A45EC3" w:rsidRDefault="00D24BAD" w:rsidP="00D24BAD">
                          <w:pPr>
                            <w:pStyle w:val="TitlePageModuleTitle"/>
                            <w:rPr>
                              <w:rFonts w:ascii="Titillium Bd" w:hAnsi="Titillium Bd"/>
                            </w:rPr>
                          </w:pPr>
                          <w:r>
                            <w:rPr>
                              <w:rFonts w:ascii="Titillium Bd" w:hAnsi="Titillium Bd"/>
                            </w:rPr>
                            <w:t>ITSC205</w:t>
                          </w:r>
                          <w:r w:rsidRPr="00A45EC3">
                            <w:rPr>
                              <w:rFonts w:ascii="Titillium Bd" w:hAnsi="Titillium Bd"/>
                            </w:rPr>
                            <w:t xml:space="preserve">: </w:t>
                          </w:r>
                          <w:r>
                            <w:rPr>
                              <w:rFonts w:ascii="Titillium Bd" w:hAnsi="Titillium Bd"/>
                            </w:rPr>
                            <w:t>Operating Systems Internals</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B42FC4D" w14:textId="77777777" w:rsidR="00D24BAD" w:rsidRPr="008B6EED" w:rsidRDefault="00D24BAD"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4DD800D6" w14:textId="0FCA119A" w:rsidR="00D24BAD" w:rsidRPr="00775750" w:rsidRDefault="00D24BAD" w:rsidP="00D24BAD">
      <w:pPr>
        <w:rPr>
          <w:sz w:val="32"/>
        </w:rPr>
      </w:pPr>
      <w:r w:rsidRPr="00775750">
        <w:rPr>
          <w:sz w:val="32"/>
        </w:rPr>
        <w:t>NAME:</w:t>
      </w:r>
      <w:r>
        <w:rPr>
          <w:sz w:val="32"/>
        </w:rPr>
        <w:t xml:space="preserve"> </w:t>
      </w:r>
      <w:r w:rsidRPr="004B48A9">
        <w:rPr>
          <w:b/>
          <w:bCs/>
          <w:sz w:val="32"/>
          <w:u w:val="single"/>
        </w:rPr>
        <w:t>_</w:t>
      </w:r>
      <w:r w:rsidR="004B48A9" w:rsidRPr="004B48A9">
        <w:rPr>
          <w:b/>
          <w:bCs/>
          <w:sz w:val="32"/>
          <w:u w:val="single"/>
        </w:rPr>
        <w:t>Coleton Sanheim</w:t>
      </w:r>
      <w:r w:rsidRPr="004B48A9">
        <w:rPr>
          <w:b/>
          <w:bCs/>
          <w:sz w:val="32"/>
          <w:u w:val="single"/>
        </w:rPr>
        <w:t>____________________</w:t>
      </w:r>
    </w:p>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41E57F77" w14:textId="77777777" w:rsidR="00D24BAD" w:rsidRPr="009F6C19"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headerReference w:type="default" r:id="rId9"/>
          <w:footerReference w:type="default" r:id="rId10"/>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FE33F" w:rsidR="008C2E88" w:rsidRPr="007E5769" w:rsidRDefault="008C2E88" w:rsidP="00FB3AC4">
          <w:pPr>
            <w:pStyle w:val="TOCHeading"/>
            <w:tabs>
              <w:tab w:val="left" w:pos="3960"/>
            </w:tabs>
          </w:pPr>
          <w:r w:rsidRPr="007E5769">
            <w:t>Table of Contents</w:t>
          </w:r>
          <w:r w:rsidR="00FB3AC4">
            <w:tab/>
          </w:r>
        </w:p>
        <w:p w14:paraId="4055F20A" w14:textId="77777777" w:rsidR="006D3322" w:rsidRDefault="00F62EC0">
          <w:pPr>
            <w:pStyle w:val="TOC1"/>
            <w:rPr>
              <w:rFonts w:asciiTheme="minorHAnsi" w:eastAsiaTheme="minorEastAsia" w:hAnsiTheme="minorHAnsi" w:cstheme="minorBidi"/>
              <w:bCs w:val="0"/>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2470625" w:history="1">
            <w:r w:rsidR="006D3322" w:rsidRPr="00327EC8">
              <w:rPr>
                <w:rStyle w:val="Hyperlink"/>
              </w:rPr>
              <w:t>Lab Outcome(s)</w:t>
            </w:r>
            <w:r w:rsidR="006D3322">
              <w:rPr>
                <w:webHidden/>
              </w:rPr>
              <w:tab/>
            </w:r>
            <w:r w:rsidR="006D3322">
              <w:rPr>
                <w:webHidden/>
              </w:rPr>
              <w:fldChar w:fldCharType="begin"/>
            </w:r>
            <w:r w:rsidR="006D3322">
              <w:rPr>
                <w:webHidden/>
              </w:rPr>
              <w:instrText xml:space="preserve"> PAGEREF _Toc472470625 \h </w:instrText>
            </w:r>
            <w:r w:rsidR="006D3322">
              <w:rPr>
                <w:webHidden/>
              </w:rPr>
            </w:r>
            <w:r w:rsidR="006D3322">
              <w:rPr>
                <w:webHidden/>
              </w:rPr>
              <w:fldChar w:fldCharType="separate"/>
            </w:r>
            <w:r w:rsidR="006D3322">
              <w:rPr>
                <w:webHidden/>
              </w:rPr>
              <w:t>3</w:t>
            </w:r>
            <w:r w:rsidR="006D3322">
              <w:rPr>
                <w:webHidden/>
              </w:rPr>
              <w:fldChar w:fldCharType="end"/>
            </w:r>
          </w:hyperlink>
        </w:p>
        <w:p w14:paraId="3C333C21" w14:textId="77777777" w:rsidR="006D3322" w:rsidRDefault="00C476F0">
          <w:pPr>
            <w:pStyle w:val="TOC1"/>
            <w:rPr>
              <w:rFonts w:asciiTheme="minorHAnsi" w:eastAsiaTheme="minorEastAsia" w:hAnsiTheme="minorHAnsi" w:cstheme="minorBidi"/>
              <w:bCs w:val="0"/>
              <w:szCs w:val="22"/>
              <w:lang w:val="en-CA" w:eastAsia="en-CA"/>
            </w:rPr>
          </w:pPr>
          <w:hyperlink w:anchor="_Toc472470626" w:history="1">
            <w:r w:rsidR="006D3322" w:rsidRPr="00327EC8">
              <w:rPr>
                <w:rStyle w:val="Hyperlink"/>
              </w:rPr>
              <w:t>Reading</w:t>
            </w:r>
            <w:r w:rsidR="006D3322">
              <w:rPr>
                <w:webHidden/>
              </w:rPr>
              <w:tab/>
            </w:r>
            <w:r w:rsidR="006D3322">
              <w:rPr>
                <w:webHidden/>
              </w:rPr>
              <w:fldChar w:fldCharType="begin"/>
            </w:r>
            <w:r w:rsidR="006D3322">
              <w:rPr>
                <w:webHidden/>
              </w:rPr>
              <w:instrText xml:space="preserve"> PAGEREF _Toc472470626 \h </w:instrText>
            </w:r>
            <w:r w:rsidR="006D3322">
              <w:rPr>
                <w:webHidden/>
              </w:rPr>
            </w:r>
            <w:r w:rsidR="006D3322">
              <w:rPr>
                <w:webHidden/>
              </w:rPr>
              <w:fldChar w:fldCharType="separate"/>
            </w:r>
            <w:r w:rsidR="006D3322">
              <w:rPr>
                <w:webHidden/>
              </w:rPr>
              <w:t>3</w:t>
            </w:r>
            <w:r w:rsidR="006D3322">
              <w:rPr>
                <w:webHidden/>
              </w:rPr>
              <w:fldChar w:fldCharType="end"/>
            </w:r>
          </w:hyperlink>
        </w:p>
        <w:p w14:paraId="1496974E" w14:textId="20F59891" w:rsidR="006D3322" w:rsidRDefault="00C476F0">
          <w:pPr>
            <w:pStyle w:val="TOC1"/>
            <w:rPr>
              <w:rFonts w:asciiTheme="minorHAnsi" w:eastAsiaTheme="minorEastAsia" w:hAnsiTheme="minorHAnsi" w:cstheme="minorBidi"/>
              <w:bCs w:val="0"/>
              <w:szCs w:val="22"/>
              <w:lang w:val="en-CA" w:eastAsia="en-CA"/>
            </w:rPr>
          </w:pPr>
          <w:hyperlink w:anchor="_Toc472470627" w:history="1">
            <w:r w:rsidR="006D3322" w:rsidRPr="00327EC8">
              <w:rPr>
                <w:rStyle w:val="Hyperlink"/>
              </w:rPr>
              <w:t>Introduction</w:t>
            </w:r>
            <w:r w:rsidR="006D3322">
              <w:rPr>
                <w:webHidden/>
              </w:rPr>
              <w:tab/>
            </w:r>
            <w:r w:rsidR="00923F83">
              <w:rPr>
                <w:webHidden/>
              </w:rPr>
              <w:t>2</w:t>
            </w:r>
          </w:hyperlink>
        </w:p>
        <w:p w14:paraId="70375297" w14:textId="33E9B69E" w:rsidR="006D3322" w:rsidRDefault="00C476F0">
          <w:pPr>
            <w:pStyle w:val="TOC1"/>
            <w:tabs>
              <w:tab w:val="left" w:pos="660"/>
            </w:tabs>
            <w:rPr>
              <w:rFonts w:asciiTheme="minorHAnsi" w:eastAsiaTheme="minorEastAsia" w:hAnsiTheme="minorHAnsi" w:cstheme="minorBidi"/>
              <w:bCs w:val="0"/>
              <w:szCs w:val="22"/>
              <w:lang w:val="en-CA" w:eastAsia="en-CA"/>
            </w:rPr>
          </w:pPr>
          <w:hyperlink w:anchor="_Toc472470628" w:history="1">
            <w:r w:rsidR="006D3322" w:rsidRPr="00327EC8">
              <w:rPr>
                <w:rStyle w:val="Hyperlink"/>
              </w:rPr>
              <w:t>1.0</w:t>
            </w:r>
            <w:r w:rsidR="006D3322">
              <w:rPr>
                <w:rFonts w:asciiTheme="minorHAnsi" w:eastAsiaTheme="minorEastAsia" w:hAnsiTheme="minorHAnsi" w:cstheme="minorBidi"/>
                <w:bCs w:val="0"/>
                <w:szCs w:val="22"/>
                <w:lang w:val="en-CA" w:eastAsia="en-CA"/>
              </w:rPr>
              <w:tab/>
            </w:r>
            <w:r w:rsidR="006D3322" w:rsidRPr="00327EC8">
              <w:rPr>
                <w:rStyle w:val="Hyperlink"/>
              </w:rPr>
              <w:t>Process</w:t>
            </w:r>
            <w:r w:rsidR="00FC7B98">
              <w:rPr>
                <w:rStyle w:val="Hyperlink"/>
              </w:rPr>
              <w:t xml:space="preserve"> and Threads </w:t>
            </w:r>
            <w:r w:rsidR="006D3322" w:rsidRPr="00327EC8">
              <w:rPr>
                <w:rStyle w:val="Hyperlink"/>
              </w:rPr>
              <w:t>Scheduling</w:t>
            </w:r>
            <w:r w:rsidR="00382B14">
              <w:rPr>
                <w:rStyle w:val="Hyperlink"/>
              </w:rPr>
              <w:t xml:space="preserve"> with Perfor</w:t>
            </w:r>
            <w:r w:rsidR="005B2745">
              <w:rPr>
                <w:rStyle w:val="Hyperlink"/>
              </w:rPr>
              <w:t>mance Monitor tool</w:t>
            </w:r>
            <w:r w:rsidR="006D3322">
              <w:rPr>
                <w:webHidden/>
              </w:rPr>
              <w:tab/>
            </w:r>
            <w:r w:rsidR="00382B14">
              <w:rPr>
                <w:webHidden/>
              </w:rPr>
              <w:t>5</w:t>
            </w:r>
          </w:hyperlink>
        </w:p>
        <w:p w14:paraId="15686118" w14:textId="64875CEE" w:rsidR="006D3322" w:rsidRDefault="00C476F0">
          <w:pPr>
            <w:pStyle w:val="TOC1"/>
            <w:tabs>
              <w:tab w:val="left" w:pos="660"/>
            </w:tabs>
            <w:rPr>
              <w:rFonts w:asciiTheme="minorHAnsi" w:eastAsiaTheme="minorEastAsia" w:hAnsiTheme="minorHAnsi" w:cstheme="minorBidi"/>
              <w:bCs w:val="0"/>
              <w:szCs w:val="22"/>
              <w:lang w:val="en-CA" w:eastAsia="en-CA"/>
            </w:rPr>
          </w:pPr>
          <w:hyperlink w:anchor="_Toc472470629" w:history="1">
            <w:r w:rsidR="006D3322" w:rsidRPr="00327EC8">
              <w:rPr>
                <w:rStyle w:val="Hyperlink"/>
              </w:rPr>
              <w:t>2.0</w:t>
            </w:r>
            <w:r w:rsidR="006D3322">
              <w:rPr>
                <w:rFonts w:asciiTheme="minorHAnsi" w:eastAsiaTheme="minorEastAsia" w:hAnsiTheme="minorHAnsi" w:cstheme="minorBidi"/>
                <w:bCs w:val="0"/>
                <w:szCs w:val="22"/>
                <w:lang w:val="en-CA" w:eastAsia="en-CA"/>
              </w:rPr>
              <w:tab/>
            </w:r>
            <w:r w:rsidR="006C7762">
              <w:rPr>
                <w:rStyle w:val="Hyperlink"/>
              </w:rPr>
              <w:t>Process Explorer</w:t>
            </w:r>
            <w:r w:rsidR="00ED5CDA">
              <w:rPr>
                <w:rStyle w:val="Hyperlink"/>
              </w:rPr>
              <w:t xml:space="preserve"> to analyze processes/Threads behavior</w:t>
            </w:r>
            <w:r w:rsidR="006D3322">
              <w:rPr>
                <w:webHidden/>
              </w:rPr>
              <w:tab/>
            </w:r>
            <w:r w:rsidR="00923F83">
              <w:rPr>
                <w:webHidden/>
              </w:rPr>
              <w:t>7</w:t>
            </w:r>
          </w:hyperlink>
        </w:p>
        <w:p w14:paraId="6061A178" w14:textId="1EF62503" w:rsidR="006D3322" w:rsidRDefault="00C476F0">
          <w:pPr>
            <w:pStyle w:val="TOC1"/>
            <w:tabs>
              <w:tab w:val="left" w:pos="660"/>
            </w:tabs>
          </w:pPr>
          <w:hyperlink w:anchor="_Toc472470630" w:history="1">
            <w:r w:rsidR="006D3322" w:rsidRPr="00327EC8">
              <w:rPr>
                <w:rStyle w:val="Hyperlink"/>
              </w:rPr>
              <w:t>3.0</w:t>
            </w:r>
            <w:r w:rsidR="006D3322">
              <w:rPr>
                <w:rFonts w:asciiTheme="minorHAnsi" w:eastAsiaTheme="minorEastAsia" w:hAnsiTheme="minorHAnsi" w:cstheme="minorBidi"/>
                <w:bCs w:val="0"/>
                <w:szCs w:val="22"/>
                <w:lang w:val="en-CA" w:eastAsia="en-CA"/>
              </w:rPr>
              <w:tab/>
            </w:r>
            <w:r w:rsidR="00382B14">
              <w:rPr>
                <w:rFonts w:eastAsiaTheme="minorEastAsia"/>
              </w:rPr>
              <w:t xml:space="preserve">Linux Process Scheduling –CFS </w:t>
            </w:r>
            <w:r w:rsidR="006D3322">
              <w:rPr>
                <w:webHidden/>
              </w:rPr>
              <w:tab/>
            </w:r>
            <w:r w:rsidR="00923F83">
              <w:rPr>
                <w:webHidden/>
              </w:rPr>
              <w:t>9</w:t>
            </w:r>
          </w:hyperlink>
        </w:p>
        <w:p w14:paraId="1F8A8F01" w14:textId="131CE6FC" w:rsidR="00D7289F" w:rsidRPr="00D7289F" w:rsidRDefault="00561D74" w:rsidP="00D7289F">
          <w:pPr>
            <w:rPr>
              <w:rFonts w:eastAsiaTheme="minorEastAsia"/>
            </w:rPr>
          </w:pPr>
          <w:r>
            <w:rPr>
              <w:rFonts w:eastAsiaTheme="minorEastAsia"/>
            </w:rPr>
            <w:t>4</w:t>
          </w:r>
          <w:r w:rsidR="008D4516">
            <w:rPr>
              <w:rFonts w:eastAsiaTheme="minorEastAsia"/>
            </w:rPr>
            <w:t xml:space="preserve">.0      </w:t>
          </w:r>
          <w:r w:rsidR="005B2745">
            <w:rPr>
              <w:rFonts w:eastAsiaTheme="minorEastAsia"/>
            </w:rPr>
            <w:t>POSIX Threads…………..</w:t>
          </w:r>
          <w:r w:rsidR="00D7289F">
            <w:rPr>
              <w:rFonts w:eastAsiaTheme="minorEastAsia"/>
            </w:rPr>
            <w:t>…………………………………………………………………</w:t>
          </w:r>
          <w:r w:rsidR="005B2745">
            <w:rPr>
              <w:rFonts w:eastAsiaTheme="minorEastAsia"/>
            </w:rPr>
            <w:t>…..</w:t>
          </w:r>
          <w:r w:rsidR="00001FA6">
            <w:rPr>
              <w:rFonts w:eastAsiaTheme="minorEastAsia"/>
            </w:rPr>
            <w:t>14</w:t>
          </w:r>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3CAF6653" w14:textId="77777777" w:rsidR="002E664F" w:rsidRPr="007609D4" w:rsidRDefault="002E664F" w:rsidP="002E664F">
      <w:pPr>
        <w:rPr>
          <w:b/>
          <w:bCs/>
          <w:i/>
          <w:iCs/>
        </w:rPr>
      </w:pPr>
      <w:r w:rsidRPr="007609D4">
        <w:t>L</w:t>
      </w:r>
      <w:r w:rsidRPr="007609D4">
        <w:rPr>
          <w:i/>
          <w:iCs/>
        </w:rPr>
        <w:t xml:space="preserve">abs must be submitted by the due date for full credit. After due date late submissions will be accepted for a period of one week (seven days) and the grade will be reduced by ten  percent (10%) per day after due day. </w:t>
      </w:r>
      <w:r w:rsidRPr="007609D4">
        <w:rPr>
          <w:b/>
          <w:bCs/>
          <w:i/>
          <w:iCs/>
        </w:rPr>
        <w:t xml:space="preserve">Assignments that are submitted more than seven days late will receive a grade of zero (0). </w:t>
      </w:r>
    </w:p>
    <w:p w14:paraId="2FF55CA3" w14:textId="77777777" w:rsidR="002E664F" w:rsidRPr="007609D4" w:rsidRDefault="002E664F" w:rsidP="002E664F">
      <w:pPr>
        <w:pStyle w:val="WW-BodyText2"/>
        <w:rPr>
          <w:sz w:val="24"/>
          <w:szCs w:val="24"/>
        </w:rPr>
      </w:pPr>
    </w:p>
    <w:p w14:paraId="72EFB4ED" w14:textId="77777777" w:rsidR="002E664F" w:rsidRPr="007609D4" w:rsidRDefault="002E664F" w:rsidP="002E664F">
      <w:r w:rsidRPr="007609D4">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44D6BF91" w14:textId="77777777" w:rsidR="002337CE" w:rsidRDefault="002337CE" w:rsidP="007F2B57"/>
    <w:p w14:paraId="7D8007BC" w14:textId="77777777" w:rsidR="002337CE" w:rsidRPr="006B79DF" w:rsidRDefault="002337CE" w:rsidP="002337CE">
      <w:pPr>
        <w:rPr>
          <w:b/>
        </w:rPr>
      </w:pPr>
      <w:r>
        <w:rPr>
          <w:b/>
        </w:rPr>
        <w:t>EVALUATION</w:t>
      </w:r>
      <w:r w:rsidRPr="008C7E8A">
        <w: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948"/>
        <w:gridCol w:w="844"/>
        <w:gridCol w:w="776"/>
      </w:tblGrid>
      <w:tr w:rsidR="00FC7B98" w:rsidRPr="00590CAD" w14:paraId="7E4378BF" w14:textId="77777777" w:rsidTr="00ED3F11">
        <w:tc>
          <w:tcPr>
            <w:tcW w:w="6948" w:type="dxa"/>
            <w:tcBorders>
              <w:right w:val="single" w:sz="4" w:space="0" w:color="auto"/>
            </w:tcBorders>
          </w:tcPr>
          <w:p w14:paraId="33B5A897" w14:textId="7E4E7EF4" w:rsidR="00FC7B98" w:rsidRPr="00590CAD" w:rsidRDefault="00FC7B98" w:rsidP="00FC7B98">
            <w:r w:rsidRPr="00D3129B">
              <w:t xml:space="preserve">Analyze  threads </w:t>
            </w:r>
            <w:r>
              <w:t xml:space="preserve">scheduling </w:t>
            </w:r>
            <w:r w:rsidRPr="00D3129B">
              <w:t xml:space="preserve">using Windows performance </w:t>
            </w:r>
            <w:r>
              <w:t>Monitor</w:t>
            </w:r>
            <w:r w:rsidRPr="00D3129B">
              <w:tab/>
            </w:r>
          </w:p>
        </w:tc>
        <w:tc>
          <w:tcPr>
            <w:tcW w:w="844" w:type="dxa"/>
            <w:tcBorders>
              <w:right w:val="single" w:sz="4" w:space="0" w:color="auto"/>
            </w:tcBorders>
          </w:tcPr>
          <w:p w14:paraId="5B1174E8" w14:textId="0B09F1CD" w:rsidR="00FC7B98" w:rsidRPr="00364428" w:rsidRDefault="008647F4" w:rsidP="00FC7B98">
            <w:pPr>
              <w:jc w:val="center"/>
              <w:rPr>
                <w:bCs/>
              </w:rPr>
            </w:pPr>
            <w:r>
              <w:t xml:space="preserve">  15</w:t>
            </w:r>
          </w:p>
        </w:tc>
        <w:tc>
          <w:tcPr>
            <w:tcW w:w="776" w:type="dxa"/>
            <w:tcBorders>
              <w:left w:val="single" w:sz="4" w:space="0" w:color="auto"/>
            </w:tcBorders>
          </w:tcPr>
          <w:p w14:paraId="47BED022" w14:textId="77777777" w:rsidR="00FC7B98" w:rsidRPr="00590CAD" w:rsidRDefault="00FC7B98" w:rsidP="00FC7B98"/>
        </w:tc>
      </w:tr>
      <w:tr w:rsidR="00FC7B98" w:rsidRPr="00590CAD" w14:paraId="124C2F15" w14:textId="77777777" w:rsidTr="00ED3F11">
        <w:trPr>
          <w:trHeight w:val="350"/>
        </w:trPr>
        <w:tc>
          <w:tcPr>
            <w:tcW w:w="6948" w:type="dxa"/>
            <w:tcBorders>
              <w:right w:val="single" w:sz="4" w:space="0" w:color="auto"/>
            </w:tcBorders>
          </w:tcPr>
          <w:p w14:paraId="7D7C33C4" w14:textId="35EB9C76" w:rsidR="00FC7B98" w:rsidRPr="00590CAD" w:rsidRDefault="00FC7B98" w:rsidP="006C7762">
            <w:r>
              <w:t xml:space="preserve">Analyze processes/threads using </w:t>
            </w:r>
            <w:r w:rsidR="006C7762">
              <w:t>process explorer</w:t>
            </w:r>
            <w:r>
              <w:t xml:space="preserve"> (Procexplorer)</w:t>
            </w:r>
          </w:p>
        </w:tc>
        <w:tc>
          <w:tcPr>
            <w:tcW w:w="844" w:type="dxa"/>
            <w:tcBorders>
              <w:right w:val="single" w:sz="4" w:space="0" w:color="auto"/>
            </w:tcBorders>
          </w:tcPr>
          <w:p w14:paraId="20DAD420" w14:textId="26CA02E7" w:rsidR="00FC7B98" w:rsidRPr="00590CAD" w:rsidRDefault="007D6F13" w:rsidP="00FC7B98">
            <w:pPr>
              <w:jc w:val="center"/>
            </w:pPr>
            <w:r>
              <w:t xml:space="preserve">  10</w:t>
            </w:r>
          </w:p>
        </w:tc>
        <w:tc>
          <w:tcPr>
            <w:tcW w:w="776" w:type="dxa"/>
            <w:tcBorders>
              <w:left w:val="single" w:sz="4" w:space="0" w:color="auto"/>
            </w:tcBorders>
          </w:tcPr>
          <w:p w14:paraId="06089516" w14:textId="77777777" w:rsidR="00FC7B98" w:rsidRPr="00590CAD" w:rsidRDefault="00FC7B98" w:rsidP="00FC7B98"/>
        </w:tc>
      </w:tr>
      <w:tr w:rsidR="00B60534" w:rsidRPr="00590CAD" w14:paraId="490F25B2" w14:textId="77777777" w:rsidTr="00ED3F11">
        <w:trPr>
          <w:trHeight w:val="350"/>
        </w:trPr>
        <w:tc>
          <w:tcPr>
            <w:tcW w:w="6948" w:type="dxa"/>
            <w:tcBorders>
              <w:right w:val="single" w:sz="4" w:space="0" w:color="auto"/>
            </w:tcBorders>
          </w:tcPr>
          <w:p w14:paraId="0FB6F40D" w14:textId="6DACFCC6" w:rsidR="00B60534" w:rsidRPr="00590CAD" w:rsidRDefault="00B60534" w:rsidP="00B60534">
            <w:r>
              <w:t>Analyze round robin (SCHED_RR) scheduling program</w:t>
            </w:r>
          </w:p>
        </w:tc>
        <w:tc>
          <w:tcPr>
            <w:tcW w:w="844" w:type="dxa"/>
            <w:tcBorders>
              <w:right w:val="single" w:sz="4" w:space="0" w:color="auto"/>
            </w:tcBorders>
          </w:tcPr>
          <w:p w14:paraId="78BD4BC5" w14:textId="25A4E5ED" w:rsidR="00B60534" w:rsidRDefault="00B60534" w:rsidP="00B60534">
            <w:r>
              <w:t xml:space="preserve">    15   </w:t>
            </w:r>
          </w:p>
        </w:tc>
        <w:tc>
          <w:tcPr>
            <w:tcW w:w="776" w:type="dxa"/>
            <w:tcBorders>
              <w:left w:val="single" w:sz="4" w:space="0" w:color="auto"/>
            </w:tcBorders>
          </w:tcPr>
          <w:p w14:paraId="1110B57D" w14:textId="77777777" w:rsidR="00B60534" w:rsidRPr="00590CAD" w:rsidRDefault="00B60534" w:rsidP="00B60534"/>
        </w:tc>
      </w:tr>
      <w:tr w:rsidR="00B60534" w:rsidRPr="00590CAD" w14:paraId="65DCA5E2" w14:textId="77777777" w:rsidTr="00ED3F11">
        <w:trPr>
          <w:trHeight w:val="350"/>
        </w:trPr>
        <w:tc>
          <w:tcPr>
            <w:tcW w:w="6948" w:type="dxa"/>
            <w:tcBorders>
              <w:right w:val="single" w:sz="4" w:space="0" w:color="auto"/>
            </w:tcBorders>
          </w:tcPr>
          <w:p w14:paraId="608C72F4" w14:textId="026758D4" w:rsidR="00B60534" w:rsidRPr="00590CAD" w:rsidRDefault="00B60534" w:rsidP="00B60534">
            <w:r>
              <w:t>POSIX Threads</w:t>
            </w:r>
          </w:p>
        </w:tc>
        <w:tc>
          <w:tcPr>
            <w:tcW w:w="844" w:type="dxa"/>
            <w:tcBorders>
              <w:right w:val="single" w:sz="4" w:space="0" w:color="auto"/>
            </w:tcBorders>
          </w:tcPr>
          <w:p w14:paraId="0722F048" w14:textId="00EA1F1B" w:rsidR="00B60534" w:rsidRDefault="00CE160A" w:rsidP="00CE160A">
            <w:pPr>
              <w:jc w:val="center"/>
            </w:pPr>
            <w:r>
              <w:t xml:space="preserve">   1</w:t>
            </w:r>
            <w:r w:rsidR="00B60534">
              <w:t>0</w:t>
            </w:r>
          </w:p>
        </w:tc>
        <w:tc>
          <w:tcPr>
            <w:tcW w:w="776" w:type="dxa"/>
            <w:tcBorders>
              <w:left w:val="single" w:sz="4" w:space="0" w:color="auto"/>
            </w:tcBorders>
          </w:tcPr>
          <w:p w14:paraId="6268B460" w14:textId="77777777" w:rsidR="00B60534" w:rsidRPr="00590CAD" w:rsidRDefault="00B60534" w:rsidP="00B60534"/>
        </w:tc>
      </w:tr>
      <w:tr w:rsidR="00B60534" w:rsidRPr="00590CAD" w14:paraId="2D559975" w14:textId="77777777" w:rsidTr="00ED3F11">
        <w:tc>
          <w:tcPr>
            <w:tcW w:w="6948" w:type="dxa"/>
            <w:tcBorders>
              <w:right w:val="single" w:sz="4" w:space="0" w:color="auto"/>
            </w:tcBorders>
          </w:tcPr>
          <w:p w14:paraId="67952AF7" w14:textId="77777777" w:rsidR="00B60534" w:rsidRPr="00590CAD" w:rsidRDefault="00B60534" w:rsidP="00B60534">
            <w:r>
              <w:t>TOTAL</w:t>
            </w:r>
            <w:r w:rsidRPr="00590CAD">
              <w:t xml:space="preserve">  MARK</w:t>
            </w:r>
          </w:p>
        </w:tc>
        <w:tc>
          <w:tcPr>
            <w:tcW w:w="844" w:type="dxa"/>
            <w:tcBorders>
              <w:right w:val="single" w:sz="4" w:space="0" w:color="auto"/>
            </w:tcBorders>
          </w:tcPr>
          <w:p w14:paraId="609E34D9" w14:textId="6E38470A" w:rsidR="00B60534" w:rsidRPr="00590CAD" w:rsidRDefault="00B60534" w:rsidP="00B60534">
            <w:r>
              <w:t xml:space="preserve">     50</w:t>
            </w:r>
          </w:p>
        </w:tc>
        <w:tc>
          <w:tcPr>
            <w:tcW w:w="776" w:type="dxa"/>
            <w:tcBorders>
              <w:left w:val="single" w:sz="4" w:space="0" w:color="auto"/>
            </w:tcBorders>
          </w:tcPr>
          <w:p w14:paraId="305E50FC" w14:textId="77777777" w:rsidR="00B60534" w:rsidRPr="00590CAD" w:rsidRDefault="00B60534" w:rsidP="00B60534"/>
        </w:tc>
      </w:tr>
    </w:tbl>
    <w:p w14:paraId="272C3736" w14:textId="65CEBFB0" w:rsidR="00E45F6E" w:rsidRDefault="002337CE" w:rsidP="007F2B57">
      <w:r>
        <w:rPr>
          <w:b/>
          <w:sz w:val="28"/>
          <w:szCs w:val="28"/>
        </w:rPr>
        <w:br w:type="page"/>
      </w:r>
    </w:p>
    <w:p w14:paraId="72DE1E43" w14:textId="0A5CE755" w:rsidR="007B6BA5" w:rsidRPr="000537E5" w:rsidRDefault="00FB3AC4" w:rsidP="007B6BA5">
      <w:pPr>
        <w:pStyle w:val="HeadingStyle1"/>
      </w:pPr>
      <w:bookmarkStart w:id="0" w:name="_Toc452022643"/>
      <w:bookmarkStart w:id="1" w:name="_Toc472470625"/>
      <w:r>
        <w:lastRenderedPageBreak/>
        <w:t xml:space="preserve">Lab </w:t>
      </w:r>
      <w:r w:rsidR="007B6BA5" w:rsidRPr="000537E5">
        <w:t>Outcome</w:t>
      </w:r>
      <w:bookmarkEnd w:id="0"/>
      <w:r>
        <w:t>(s)</w:t>
      </w:r>
      <w:bookmarkEnd w:id="1"/>
    </w:p>
    <w:p w14:paraId="277B6636" w14:textId="33920B4F" w:rsidR="007B6BA5" w:rsidRDefault="005D1830" w:rsidP="00556870">
      <w:pPr>
        <w:pStyle w:val="ListParagraph"/>
        <w:numPr>
          <w:ilvl w:val="0"/>
          <w:numId w:val="4"/>
        </w:numPr>
      </w:pPr>
      <w:r>
        <w:t xml:space="preserve">Examine </w:t>
      </w:r>
      <w:r w:rsidR="00556870">
        <w:t xml:space="preserve">process </w:t>
      </w:r>
      <w:r w:rsidR="00CB2B99">
        <w:t xml:space="preserve">and threads </w:t>
      </w:r>
      <w:r w:rsidR="00556870">
        <w:t xml:space="preserve">activity using various </w:t>
      </w:r>
      <w:r w:rsidR="00CB2B99">
        <w:t xml:space="preserve">windows </w:t>
      </w:r>
      <w:r w:rsidR="00556870">
        <w:t>monitoring tools.</w:t>
      </w:r>
    </w:p>
    <w:p w14:paraId="369E6909" w14:textId="04C89910" w:rsidR="00CB2B99" w:rsidRDefault="00CB2B99" w:rsidP="00556870">
      <w:pPr>
        <w:pStyle w:val="ListParagraph"/>
        <w:numPr>
          <w:ilvl w:val="0"/>
          <w:numId w:val="4"/>
        </w:numPr>
      </w:pPr>
      <w:r>
        <w:t xml:space="preserve">Analyze process scheduling policy and priorities </w:t>
      </w:r>
    </w:p>
    <w:p w14:paraId="30F93EAE" w14:textId="77777777" w:rsidR="001D399F" w:rsidRDefault="001D399F" w:rsidP="007F2B57"/>
    <w:p w14:paraId="5089985F" w14:textId="77777777" w:rsidR="00FB3AC4" w:rsidRDefault="00FB3AC4" w:rsidP="00FB3AC4">
      <w:pPr>
        <w:pStyle w:val="HeadingStyle1"/>
      </w:pPr>
      <w:bookmarkStart w:id="2" w:name="_Toc472470626"/>
      <w:r>
        <w:t>Reading</w:t>
      </w:r>
      <w:bookmarkEnd w:id="2"/>
    </w:p>
    <w:p w14:paraId="3C94ECAD" w14:textId="4F3F0FA6" w:rsidR="00FB4B81" w:rsidRDefault="00FB4B81" w:rsidP="00FB4B81">
      <w:pPr>
        <w:pStyle w:val="ListParagraph"/>
        <w:numPr>
          <w:ilvl w:val="0"/>
          <w:numId w:val="5"/>
        </w:numPr>
      </w:pPr>
      <w:r>
        <w:t xml:space="preserve">Textbook sections </w:t>
      </w:r>
      <w:r w:rsidR="00AA06A1">
        <w:t>20.4.2 (Processes and Threads)</w:t>
      </w:r>
      <w:r w:rsidR="006C4292">
        <w:t>,</w:t>
      </w:r>
      <w:r w:rsidR="00AA06A1">
        <w:t xml:space="preserve"> 20.5 Scheduling (Tread and Real Time Scheduling), 21.3.4.3 (Windows Threads) and 21.3.4.4(Thread Scheduling)</w:t>
      </w:r>
    </w:p>
    <w:p w14:paraId="766E5BB0" w14:textId="77777777" w:rsidR="00264C10" w:rsidRDefault="00264C10" w:rsidP="007F2B57"/>
    <w:p w14:paraId="78FDBDCF" w14:textId="77777777" w:rsidR="00FB3AC4" w:rsidRPr="001D399F" w:rsidRDefault="00FB3AC4" w:rsidP="00FB3AC4">
      <w:pPr>
        <w:pStyle w:val="HeadingStyle1"/>
      </w:pPr>
      <w:bookmarkStart w:id="3" w:name="_Toc452022645"/>
      <w:bookmarkStart w:id="4" w:name="_Toc472470627"/>
      <w:r w:rsidRPr="001D399F">
        <w:t>Introduction</w:t>
      </w:r>
      <w:bookmarkEnd w:id="3"/>
      <w:bookmarkEnd w:id="4"/>
    </w:p>
    <w:p w14:paraId="0DD997F8" w14:textId="253409B2" w:rsidR="003B6D78" w:rsidRPr="003B6D78" w:rsidRDefault="003B6D78" w:rsidP="003B6D78">
      <w:pPr>
        <w:rPr>
          <w:lang w:val="en-GB"/>
        </w:rPr>
      </w:pPr>
      <w:r w:rsidRPr="003B6D78">
        <w:rPr>
          <w:lang w:val="en-GB"/>
        </w:rPr>
        <w:t>The key to current operating systems is the ability to execute multiple processes simultaneously. It is essential that the operating system optimizes the execution order of the processes to ensure efficient and equitable use of the CPU resources.</w:t>
      </w:r>
    </w:p>
    <w:p w14:paraId="6FA7C7B4" w14:textId="77777777" w:rsidR="003B6D78" w:rsidRPr="003B6D78" w:rsidRDefault="003B6D78" w:rsidP="003B6D78">
      <w:pPr>
        <w:rPr>
          <w:lang w:val="en-GB"/>
        </w:rPr>
      </w:pPr>
    </w:p>
    <w:p w14:paraId="02C05CDD" w14:textId="00493DD6" w:rsidR="00264C10" w:rsidRPr="003B6D78" w:rsidRDefault="003B6D78" w:rsidP="003B6D78">
      <w:r w:rsidRPr="003B6D78">
        <w:t>The objective of multiprogr</w:t>
      </w:r>
      <w:r w:rsidR="004D0112">
        <w:t xml:space="preserve">amming is to optimize </w:t>
      </w:r>
      <w:r w:rsidRPr="003B6D78">
        <w:t xml:space="preserve">CPU </w:t>
      </w:r>
      <w:r w:rsidR="004D0112">
        <w:t xml:space="preserve">utilization. </w:t>
      </w:r>
      <w:r w:rsidRPr="003B6D78">
        <w:t xml:space="preserve">Processes are scheduled by a CPU scheduler such that CPU usage is maximized. </w:t>
      </w:r>
      <w:r w:rsidR="004D0112">
        <w:t xml:space="preserve">The operating system scheduler in the kernel. All the scheduling </w:t>
      </w:r>
      <w:r w:rsidR="009A095F">
        <w:t>routines in the kernel are called</w:t>
      </w:r>
      <w:r w:rsidR="004D0112">
        <w:t xml:space="preserve"> in windows.</w:t>
      </w:r>
      <w:r w:rsidR="009A095F">
        <w:t xml:space="preserve"> The scheduler or dispatcher determines what thread can execute next based on scheduling algorithms. The most common algorithms are </w:t>
      </w:r>
      <w:r w:rsidR="009A095F" w:rsidRPr="009A095F">
        <w:rPr>
          <w:b/>
        </w:rPr>
        <w:t>priority and Round Robin (RR).</w:t>
      </w:r>
      <w:r w:rsidR="009A095F">
        <w:t xml:space="preserve"> Windows implements preemptive priority algorithm. Linux implements RR and FIFO policies for real time processes and SCHED_OTHER policy for Time Sharing processes called also Completely Fair Scheduler (CFS) based on red-black tree data structure.</w:t>
      </w:r>
    </w:p>
    <w:p w14:paraId="677BD5EC" w14:textId="77777777" w:rsidR="0050120A" w:rsidRDefault="0050120A" w:rsidP="007F2B57">
      <w:pPr>
        <w:rPr>
          <w:sz w:val="32"/>
        </w:rPr>
      </w:pPr>
      <w:r>
        <w:br w:type="page"/>
      </w:r>
    </w:p>
    <w:p w14:paraId="619F0CA1" w14:textId="65EC0D09" w:rsidR="007B6BA5" w:rsidRDefault="00FB03D1" w:rsidP="004D7EB9">
      <w:pPr>
        <w:pStyle w:val="HeadingStyle1"/>
      </w:pPr>
      <w:bookmarkStart w:id="5" w:name="_Toc472470628"/>
      <w:r>
        <w:lastRenderedPageBreak/>
        <w:t>Process</w:t>
      </w:r>
      <w:r w:rsidR="00F8571C">
        <w:t xml:space="preserve">/ Threads </w:t>
      </w:r>
      <w:r w:rsidR="002034FF">
        <w:t>Scheduling</w:t>
      </w:r>
      <w:bookmarkEnd w:id="5"/>
      <w:r w:rsidR="004D7EB9">
        <w:t xml:space="preserve"> Concepts</w:t>
      </w:r>
    </w:p>
    <w:p w14:paraId="2FF8ADD0" w14:textId="77777777" w:rsidR="002337CE" w:rsidRDefault="002337CE" w:rsidP="00E45249">
      <w:pPr>
        <w:pStyle w:val="PlainText"/>
        <w:rPr>
          <w:rFonts w:ascii="Arial" w:hAnsi="Arial" w:cs="Arial"/>
          <w:sz w:val="22"/>
          <w:szCs w:val="22"/>
        </w:rPr>
      </w:pPr>
    </w:p>
    <w:p w14:paraId="11E63706" w14:textId="42E87E86" w:rsidR="00282174" w:rsidRDefault="004C6863" w:rsidP="00E45249">
      <w:pPr>
        <w:pStyle w:val="PlainText"/>
        <w:rPr>
          <w:rFonts w:ascii="Arial" w:hAnsi="Arial" w:cs="Arial"/>
          <w:sz w:val="22"/>
          <w:szCs w:val="22"/>
        </w:rPr>
      </w:pPr>
      <w:r>
        <w:rPr>
          <w:rFonts w:ascii="Arial" w:hAnsi="Arial" w:cs="Arial"/>
          <w:sz w:val="22"/>
          <w:szCs w:val="22"/>
        </w:rPr>
        <w:t>Windows processes is merely a container, t</w:t>
      </w:r>
      <w:r w:rsidR="000F1B7D" w:rsidRPr="000F1B7D">
        <w:rPr>
          <w:rFonts w:ascii="Arial" w:hAnsi="Arial" w:cs="Arial"/>
          <w:sz w:val="22"/>
          <w:szCs w:val="22"/>
        </w:rPr>
        <w:t>hread</w:t>
      </w:r>
      <w:r>
        <w:rPr>
          <w:rFonts w:ascii="Arial" w:hAnsi="Arial" w:cs="Arial"/>
          <w:sz w:val="22"/>
          <w:szCs w:val="22"/>
        </w:rPr>
        <w:t>s do</w:t>
      </w:r>
      <w:r w:rsidR="000F1B7D" w:rsidRPr="000F1B7D">
        <w:rPr>
          <w:rFonts w:ascii="Arial" w:hAnsi="Arial" w:cs="Arial"/>
          <w:sz w:val="22"/>
          <w:szCs w:val="22"/>
        </w:rPr>
        <w:t xml:space="preserve"> the work and consume resources</w:t>
      </w:r>
      <w:r>
        <w:rPr>
          <w:rFonts w:ascii="Arial" w:hAnsi="Arial" w:cs="Arial"/>
          <w:sz w:val="22"/>
          <w:szCs w:val="22"/>
        </w:rPr>
        <w:t>.</w:t>
      </w:r>
      <w:r w:rsidR="000F1B7D" w:rsidRPr="000F1B7D">
        <w:rPr>
          <w:rFonts w:ascii="Arial" w:hAnsi="Arial" w:cs="Arial"/>
          <w:sz w:val="22"/>
          <w:szCs w:val="22"/>
        </w:rPr>
        <w:t xml:space="preserve"> </w:t>
      </w:r>
      <w:r>
        <w:rPr>
          <w:rFonts w:ascii="Arial" w:hAnsi="Arial" w:cs="Arial"/>
          <w:sz w:val="22"/>
          <w:szCs w:val="22"/>
        </w:rPr>
        <w:t>E</w:t>
      </w:r>
      <w:r w:rsidR="000F1B7D" w:rsidRPr="000F1B7D">
        <w:rPr>
          <w:rFonts w:ascii="Arial" w:hAnsi="Arial" w:cs="Arial"/>
          <w:sz w:val="22"/>
          <w:szCs w:val="22"/>
        </w:rPr>
        <w:t xml:space="preserve">very </w:t>
      </w:r>
      <w:r>
        <w:rPr>
          <w:rFonts w:ascii="Arial" w:hAnsi="Arial" w:cs="Arial"/>
          <w:sz w:val="22"/>
          <w:szCs w:val="22"/>
        </w:rPr>
        <w:t xml:space="preserve">process has at least one thread and the thread is the entity within a process that Windows schedules for execution. </w:t>
      </w:r>
      <w:r w:rsidR="00BE142F">
        <w:rPr>
          <w:rFonts w:ascii="Arial" w:hAnsi="Arial" w:cs="Arial"/>
          <w:sz w:val="22"/>
          <w:szCs w:val="22"/>
        </w:rPr>
        <w:t>Threads are kept in executive thread blocks (ETHREAD) and the thread environment blocks (TEB) in user space.</w:t>
      </w:r>
    </w:p>
    <w:p w14:paraId="60BA4E19" w14:textId="77777777" w:rsidR="005671CF" w:rsidRDefault="005671CF" w:rsidP="00E45249">
      <w:pPr>
        <w:pStyle w:val="PlainText"/>
        <w:rPr>
          <w:rFonts w:ascii="Arial" w:hAnsi="Arial" w:cs="Arial"/>
          <w:sz w:val="22"/>
          <w:szCs w:val="22"/>
        </w:rPr>
      </w:pPr>
    </w:p>
    <w:p w14:paraId="6E741A5A" w14:textId="77777777" w:rsidR="005671CF" w:rsidRDefault="005671CF" w:rsidP="00E45249">
      <w:pPr>
        <w:pStyle w:val="PlainText"/>
        <w:rPr>
          <w:noProof/>
          <w:lang w:eastAsia="en-CA"/>
        </w:rPr>
      </w:pPr>
    </w:p>
    <w:p w14:paraId="66530BB1" w14:textId="2610D2CF" w:rsidR="005671CF" w:rsidRDefault="005671CF" w:rsidP="003F5D6A">
      <w:pPr>
        <w:pStyle w:val="PlainText"/>
        <w:jc w:val="center"/>
      </w:pPr>
      <w:r>
        <w:rPr>
          <w:noProof/>
          <w:lang w:eastAsia="en-CA"/>
        </w:rPr>
        <w:drawing>
          <wp:inline distT="0" distB="0" distL="0" distR="0" wp14:anchorId="3001BCFB" wp14:editId="791E9A42">
            <wp:extent cx="3638550" cy="2457450"/>
            <wp:effectExtent l="0" t="0" r="0" b="0"/>
            <wp:docPr id="1" name="Picture 1" descr="https://ptgmedia.pearsoncmg.com/images/chap5_9780735625303/elementLinks/httpatomoreillycomsourcemspimages892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tgmedia.pearsoncmg.com/images/chap5_9780735625303/elementLinks/httpatomoreillycomsourcemspimages89227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2457450"/>
                    </a:xfrm>
                    <a:prstGeom prst="rect">
                      <a:avLst/>
                    </a:prstGeom>
                    <a:noFill/>
                    <a:ln>
                      <a:noFill/>
                    </a:ln>
                  </pic:spPr>
                </pic:pic>
              </a:graphicData>
            </a:graphic>
          </wp:inline>
        </w:drawing>
      </w:r>
    </w:p>
    <w:p w14:paraId="3B46BB1D" w14:textId="77777777" w:rsidR="0075588B" w:rsidRDefault="0075588B" w:rsidP="00E45249">
      <w:pPr>
        <w:pStyle w:val="PlainText"/>
        <w:rPr>
          <w:rFonts w:ascii="Arial" w:hAnsi="Arial" w:cs="Arial"/>
          <w:sz w:val="12"/>
          <w:szCs w:val="16"/>
        </w:rPr>
      </w:pPr>
    </w:p>
    <w:p w14:paraId="7723CFA6" w14:textId="02B2B774" w:rsidR="005671CF" w:rsidRPr="005671CF" w:rsidRDefault="005671CF" w:rsidP="00E45249">
      <w:pPr>
        <w:pStyle w:val="PlainText"/>
        <w:rPr>
          <w:rFonts w:ascii="Arial" w:hAnsi="Arial" w:cs="Arial"/>
          <w:sz w:val="12"/>
          <w:szCs w:val="16"/>
        </w:rPr>
      </w:pPr>
      <w:r w:rsidRPr="005671CF">
        <w:rPr>
          <w:rFonts w:ascii="Arial" w:hAnsi="Arial" w:cs="Arial"/>
          <w:sz w:val="12"/>
          <w:szCs w:val="16"/>
        </w:rPr>
        <w:t xml:space="preserve">Source: </w:t>
      </w:r>
      <w:hyperlink r:id="rId12" w:history="1">
        <w:r w:rsidRPr="005671CF">
          <w:rPr>
            <w:rStyle w:val="Hyperlink"/>
            <w:rFonts w:ascii="Arial" w:hAnsi="Arial" w:cs="Arial"/>
            <w:sz w:val="12"/>
            <w:szCs w:val="16"/>
          </w:rPr>
          <w:t>https://www.microsoftpressstore.com/articles/article.aspx?p=2233328&amp;seqNum=4</w:t>
        </w:r>
      </w:hyperlink>
    </w:p>
    <w:p w14:paraId="32CBC2FD" w14:textId="77777777" w:rsidR="005671CF" w:rsidRDefault="005671CF">
      <w:pPr>
        <w:spacing w:line="240" w:lineRule="auto"/>
      </w:pPr>
    </w:p>
    <w:p w14:paraId="02E3F744" w14:textId="77777777" w:rsidR="003F5D6A" w:rsidRDefault="003F5D6A">
      <w:pPr>
        <w:spacing w:line="240" w:lineRule="auto"/>
      </w:pPr>
    </w:p>
    <w:p w14:paraId="7E918C98" w14:textId="19721C3A" w:rsidR="003F5D6A" w:rsidRDefault="003F5D6A" w:rsidP="00E4794F">
      <w:pPr>
        <w:spacing w:line="240" w:lineRule="auto"/>
        <w:jc w:val="center"/>
      </w:pPr>
      <w:r>
        <w:rPr>
          <w:noProof/>
          <w:lang w:val="en-CA" w:eastAsia="en-CA"/>
        </w:rPr>
        <w:drawing>
          <wp:inline distT="0" distB="0" distL="0" distR="0" wp14:anchorId="49E54211" wp14:editId="264E0066">
            <wp:extent cx="3971925" cy="2905125"/>
            <wp:effectExtent l="0" t="0" r="9525" b="9525"/>
            <wp:docPr id="3" name="Picture 3" descr="https://ptgmedia.pearsoncmg.com/images/chap5_9780735625303/elementLinks/httpatomoreillycomsourcemspimages892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tgmedia.pearsoncmg.com/images/chap5_9780735625303/elementLinks/httpatomoreillycomsourcemspimages8922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2905125"/>
                    </a:xfrm>
                    <a:prstGeom prst="rect">
                      <a:avLst/>
                    </a:prstGeom>
                    <a:noFill/>
                    <a:ln>
                      <a:noFill/>
                    </a:ln>
                  </pic:spPr>
                </pic:pic>
              </a:graphicData>
            </a:graphic>
          </wp:inline>
        </w:drawing>
      </w:r>
    </w:p>
    <w:p w14:paraId="23851949" w14:textId="77777777" w:rsidR="0075588B" w:rsidRDefault="0075588B" w:rsidP="00EA2CD9">
      <w:pPr>
        <w:pStyle w:val="PlainText"/>
        <w:rPr>
          <w:rFonts w:ascii="Arial" w:hAnsi="Arial" w:cs="Arial"/>
          <w:sz w:val="12"/>
          <w:szCs w:val="16"/>
        </w:rPr>
      </w:pPr>
    </w:p>
    <w:p w14:paraId="4A2F40B5" w14:textId="77777777" w:rsidR="00EA2CD9" w:rsidRPr="005671CF" w:rsidRDefault="00EA2CD9" w:rsidP="00EA2CD9">
      <w:pPr>
        <w:pStyle w:val="PlainText"/>
        <w:rPr>
          <w:rFonts w:ascii="Arial" w:hAnsi="Arial" w:cs="Arial"/>
          <w:sz w:val="12"/>
          <w:szCs w:val="16"/>
        </w:rPr>
      </w:pPr>
      <w:r w:rsidRPr="005671CF">
        <w:rPr>
          <w:rFonts w:ascii="Arial" w:hAnsi="Arial" w:cs="Arial"/>
          <w:sz w:val="12"/>
          <w:szCs w:val="16"/>
        </w:rPr>
        <w:t xml:space="preserve">Source: </w:t>
      </w:r>
      <w:hyperlink r:id="rId14" w:history="1">
        <w:r w:rsidRPr="005671CF">
          <w:rPr>
            <w:rStyle w:val="Hyperlink"/>
            <w:rFonts w:ascii="Arial" w:hAnsi="Arial" w:cs="Arial"/>
            <w:sz w:val="12"/>
            <w:szCs w:val="16"/>
          </w:rPr>
          <w:t>https://www.microsoftpressstore.com/articles/article.aspx?p=2233328&amp;seqNum=4</w:t>
        </w:r>
      </w:hyperlink>
    </w:p>
    <w:p w14:paraId="49B1A85F" w14:textId="77777777" w:rsidR="003F5D6A" w:rsidRDefault="003F5D6A">
      <w:pPr>
        <w:spacing w:line="240" w:lineRule="auto"/>
      </w:pPr>
    </w:p>
    <w:p w14:paraId="768A8104" w14:textId="77777777" w:rsidR="006F18B1" w:rsidRDefault="006F18B1">
      <w:pPr>
        <w:spacing w:line="240" w:lineRule="auto"/>
      </w:pPr>
    </w:p>
    <w:p w14:paraId="3A847B27" w14:textId="77777777" w:rsidR="006F18B1" w:rsidRDefault="006F18B1">
      <w:pPr>
        <w:spacing w:line="240" w:lineRule="auto"/>
      </w:pPr>
    </w:p>
    <w:p w14:paraId="6757E9A7" w14:textId="792614A7" w:rsidR="009A1E48" w:rsidRPr="009A1E48" w:rsidRDefault="002E06A1" w:rsidP="009A1E48">
      <w:pPr>
        <w:pStyle w:val="first-para"/>
        <w:spacing w:before="0" w:after="0"/>
        <w:ind w:left="0" w:right="734"/>
        <w:rPr>
          <w:rFonts w:ascii="Arial" w:hAnsi="Arial" w:cs="Arial"/>
          <w:sz w:val="22"/>
          <w:szCs w:val="22"/>
        </w:rPr>
      </w:pPr>
      <w:r>
        <w:rPr>
          <w:rFonts w:ascii="Arial" w:hAnsi="Arial" w:cs="Arial"/>
          <w:sz w:val="22"/>
          <w:szCs w:val="22"/>
        </w:rPr>
        <w:t>Windows implements</w:t>
      </w:r>
      <w:r w:rsidR="009A1E48" w:rsidRPr="009A1E48">
        <w:rPr>
          <w:rFonts w:ascii="Arial" w:hAnsi="Arial" w:cs="Arial"/>
          <w:sz w:val="22"/>
          <w:szCs w:val="22"/>
        </w:rPr>
        <w:t xml:space="preserve"> a variation of </w:t>
      </w:r>
      <w:r w:rsidR="009A1E48" w:rsidRPr="002E06A1">
        <w:rPr>
          <w:rFonts w:ascii="Arial" w:hAnsi="Arial" w:cs="Arial"/>
          <w:b/>
          <w:sz w:val="22"/>
          <w:szCs w:val="22"/>
        </w:rPr>
        <w:t>pre-emptive priority scheduling algorithm</w:t>
      </w:r>
      <w:r w:rsidR="009A1E48" w:rsidRPr="009A1E48">
        <w:rPr>
          <w:rFonts w:ascii="Arial" w:hAnsi="Arial" w:cs="Arial"/>
          <w:sz w:val="22"/>
          <w:szCs w:val="22"/>
        </w:rPr>
        <w:t xml:space="preserve"> where priority is calculated based on the process </w:t>
      </w:r>
      <w:r w:rsidR="009A1E48" w:rsidRPr="0084434E">
        <w:rPr>
          <w:rFonts w:ascii="Arial" w:hAnsi="Arial" w:cs="Arial"/>
          <w:b/>
          <w:sz w:val="22"/>
          <w:szCs w:val="22"/>
        </w:rPr>
        <w:t>priority class and the thread priority level</w:t>
      </w:r>
      <w:r w:rsidR="009A1E48" w:rsidRPr="009A1E48">
        <w:rPr>
          <w:rFonts w:ascii="Arial" w:hAnsi="Arial" w:cs="Arial"/>
          <w:sz w:val="22"/>
          <w:szCs w:val="22"/>
        </w:rPr>
        <w:t xml:space="preserve">. </w:t>
      </w:r>
    </w:p>
    <w:p w14:paraId="32ABA547" w14:textId="77777777" w:rsidR="009A1E48" w:rsidRPr="009A1E48" w:rsidRDefault="009A1E48" w:rsidP="009A1E48">
      <w:pPr>
        <w:pStyle w:val="first-para"/>
        <w:spacing w:before="0" w:after="0"/>
        <w:ind w:left="0" w:right="734"/>
        <w:rPr>
          <w:rFonts w:ascii="Arial" w:hAnsi="Arial" w:cs="Arial"/>
          <w:sz w:val="22"/>
          <w:szCs w:val="22"/>
        </w:rPr>
      </w:pPr>
    </w:p>
    <w:p w14:paraId="7DF06710" w14:textId="77777777" w:rsidR="009A1E48" w:rsidRPr="009A1E48" w:rsidRDefault="009A1E48" w:rsidP="009A1E48">
      <w:pPr>
        <w:pStyle w:val="first-para"/>
        <w:spacing w:before="0" w:after="0"/>
        <w:ind w:left="0" w:right="734"/>
        <w:rPr>
          <w:rFonts w:ascii="Arial" w:hAnsi="Arial" w:cs="Arial"/>
          <w:sz w:val="22"/>
          <w:szCs w:val="22"/>
        </w:rPr>
      </w:pPr>
      <w:r w:rsidRPr="009A1E48">
        <w:rPr>
          <w:rFonts w:ascii="Arial" w:hAnsi="Arial" w:cs="Arial"/>
          <w:sz w:val="22"/>
          <w:szCs w:val="22"/>
        </w:rPr>
        <w:t xml:space="preserve">The scheduler has a </w:t>
      </w:r>
      <w:r w:rsidRPr="0084434E">
        <w:rPr>
          <w:rFonts w:ascii="Arial" w:hAnsi="Arial" w:cs="Arial"/>
          <w:b/>
          <w:sz w:val="22"/>
          <w:szCs w:val="22"/>
        </w:rPr>
        <w:t>“Priority Boost”</w:t>
      </w:r>
      <w:r w:rsidRPr="009A1E48">
        <w:rPr>
          <w:rFonts w:ascii="Arial" w:hAnsi="Arial" w:cs="Arial"/>
          <w:sz w:val="22"/>
          <w:szCs w:val="22"/>
        </w:rPr>
        <w:t xml:space="preserve"> feature where a thread’s priority is increased after waiting for I/O – the amount depends of what type of I/O. (e.g. keyboard would receive a greater boost than disk.) A thread’s priority is decreased if it used up its quantum. A background process that is brought to the foreground will have 3x the quantum to execute.</w:t>
      </w:r>
    </w:p>
    <w:p w14:paraId="07755506" w14:textId="77777777" w:rsidR="006F18B1" w:rsidRDefault="006F18B1">
      <w:pPr>
        <w:spacing w:line="240" w:lineRule="auto"/>
      </w:pPr>
    </w:p>
    <w:p w14:paraId="35DB4CCA" w14:textId="7AFB5B3E" w:rsidR="009A1E48" w:rsidRDefault="00270C03" w:rsidP="00270C03">
      <w:pPr>
        <w:spacing w:line="240" w:lineRule="auto"/>
        <w:jc w:val="center"/>
      </w:pPr>
      <w:r w:rsidRPr="001150D8">
        <w:rPr>
          <w:rFonts w:ascii="Calibri" w:hAnsi="Calibri"/>
          <w:noProof/>
          <w:sz w:val="28"/>
          <w:szCs w:val="28"/>
          <w:lang w:val="en-CA" w:eastAsia="en-CA"/>
        </w:rPr>
        <w:drawing>
          <wp:inline distT="0" distB="0" distL="0" distR="0" wp14:anchorId="17E85981" wp14:editId="47BE66A1">
            <wp:extent cx="5019675" cy="5402487"/>
            <wp:effectExtent l="0" t="0" r="0" b="8255"/>
            <wp:docPr id="4" name="Picture 4"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to collap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5344" cy="5419351"/>
                    </a:xfrm>
                    <a:prstGeom prst="rect">
                      <a:avLst/>
                    </a:prstGeom>
                    <a:noFill/>
                    <a:ln>
                      <a:noFill/>
                    </a:ln>
                  </pic:spPr>
                </pic:pic>
              </a:graphicData>
            </a:graphic>
          </wp:inline>
        </w:drawing>
      </w:r>
    </w:p>
    <w:p w14:paraId="5EA630BE" w14:textId="77777777" w:rsidR="00FB4D7F" w:rsidRDefault="00FB4D7F" w:rsidP="00FB4D7F">
      <w:pPr>
        <w:spacing w:line="240" w:lineRule="auto"/>
      </w:pPr>
    </w:p>
    <w:p w14:paraId="354DE630" w14:textId="2FDACFC9" w:rsidR="00FB4D7F" w:rsidRPr="002E3959" w:rsidRDefault="00FB4D7F" w:rsidP="00FB4D7F">
      <w:pPr>
        <w:spacing w:line="240" w:lineRule="auto"/>
        <w:rPr>
          <w:sz w:val="18"/>
          <w:szCs w:val="16"/>
        </w:rPr>
      </w:pPr>
      <w:r w:rsidRPr="002E3959">
        <w:rPr>
          <w:sz w:val="18"/>
          <w:szCs w:val="16"/>
        </w:rPr>
        <w:t xml:space="preserve">Source: </w:t>
      </w:r>
      <w:r w:rsidR="00D43F59">
        <w:rPr>
          <w:sz w:val="18"/>
          <w:szCs w:val="16"/>
        </w:rPr>
        <w:t>Windows Internals 7</w:t>
      </w:r>
      <w:r w:rsidR="00942623" w:rsidRPr="002E3959">
        <w:rPr>
          <w:sz w:val="18"/>
          <w:szCs w:val="16"/>
          <w:vertAlign w:val="superscript"/>
        </w:rPr>
        <w:t>th</w:t>
      </w:r>
      <w:r w:rsidR="00942623" w:rsidRPr="002E3959">
        <w:rPr>
          <w:sz w:val="18"/>
          <w:szCs w:val="16"/>
        </w:rPr>
        <w:t xml:space="preserve"> edition, Mark E. Russinovich and David A. Soloman</w:t>
      </w:r>
      <w:r w:rsidR="00D43F59">
        <w:rPr>
          <w:sz w:val="18"/>
          <w:szCs w:val="16"/>
        </w:rPr>
        <w:t>, Microsoft Press, 2017, pg. 215</w:t>
      </w:r>
      <w:r w:rsidR="00942623" w:rsidRPr="002E3959">
        <w:rPr>
          <w:sz w:val="18"/>
          <w:szCs w:val="16"/>
        </w:rPr>
        <w:t>.</w:t>
      </w:r>
    </w:p>
    <w:p w14:paraId="6EBF2C55" w14:textId="77777777" w:rsidR="003F5D6A" w:rsidRPr="002E3959" w:rsidRDefault="003F5D6A">
      <w:pPr>
        <w:spacing w:line="240" w:lineRule="auto"/>
        <w:rPr>
          <w:sz w:val="32"/>
        </w:rPr>
      </w:pPr>
    </w:p>
    <w:p w14:paraId="3CE383A7" w14:textId="3FCFAC5F" w:rsidR="00564138" w:rsidRPr="00564138" w:rsidRDefault="00667316" w:rsidP="00564138">
      <w:pPr>
        <w:spacing w:line="240" w:lineRule="auto"/>
      </w:pPr>
      <w:r>
        <w:br w:type="page"/>
      </w:r>
    </w:p>
    <w:p w14:paraId="2C7B142E" w14:textId="4E76C23E" w:rsidR="002337CE" w:rsidRPr="004E5F8F" w:rsidRDefault="004D7EB9" w:rsidP="0090753F">
      <w:pPr>
        <w:pStyle w:val="first-para"/>
        <w:ind w:left="0"/>
        <w:rPr>
          <w:rFonts w:ascii="Arial" w:hAnsi="Arial" w:cs="Arial"/>
          <w:b/>
          <w:sz w:val="28"/>
          <w:szCs w:val="28"/>
        </w:rPr>
      </w:pPr>
      <w:r>
        <w:rPr>
          <w:rFonts w:ascii="Arial" w:hAnsi="Arial" w:cs="Arial"/>
          <w:b/>
          <w:sz w:val="28"/>
          <w:szCs w:val="28"/>
        </w:rPr>
        <w:lastRenderedPageBreak/>
        <w:t xml:space="preserve">1.0 </w:t>
      </w:r>
      <w:r w:rsidR="002337CE" w:rsidRPr="004E5F8F">
        <w:rPr>
          <w:rFonts w:ascii="Arial" w:hAnsi="Arial" w:cs="Arial"/>
          <w:b/>
          <w:sz w:val="28"/>
          <w:szCs w:val="28"/>
        </w:rPr>
        <w:t xml:space="preserve">Performance Monitor </w:t>
      </w:r>
      <w:r w:rsidR="0090753F">
        <w:rPr>
          <w:rFonts w:ascii="Arial" w:hAnsi="Arial" w:cs="Arial"/>
          <w:b/>
          <w:sz w:val="28"/>
          <w:szCs w:val="28"/>
        </w:rPr>
        <w:t>to Analyze Thread scheduling</w:t>
      </w:r>
      <w:r>
        <w:rPr>
          <w:rFonts w:ascii="Arial" w:hAnsi="Arial" w:cs="Arial"/>
          <w:b/>
          <w:sz w:val="28"/>
          <w:szCs w:val="28"/>
        </w:rPr>
        <w:t xml:space="preserve">          ___15  </w:t>
      </w:r>
    </w:p>
    <w:p w14:paraId="26401C7C" w14:textId="77777777" w:rsidR="002337CE" w:rsidRPr="0005203C" w:rsidRDefault="002337CE" w:rsidP="002337CE">
      <w:pPr>
        <w:pStyle w:val="first-para"/>
        <w:numPr>
          <w:ilvl w:val="0"/>
          <w:numId w:val="18"/>
        </w:numPr>
        <w:rPr>
          <w:rFonts w:ascii="Arial" w:hAnsi="Arial" w:cs="Arial"/>
          <w:sz w:val="22"/>
          <w:szCs w:val="22"/>
        </w:rPr>
      </w:pPr>
      <w:r w:rsidRPr="0005203C">
        <w:rPr>
          <w:rFonts w:ascii="Arial" w:hAnsi="Arial" w:cs="Arial"/>
          <w:sz w:val="22"/>
          <w:szCs w:val="22"/>
        </w:rPr>
        <w:t xml:space="preserve">To learn how Windows schedules threads and the different priority values assigned to threads, read the following Microsoft (msdn) reference: </w:t>
      </w:r>
      <w:hyperlink r:id="rId16" w:history="1">
        <w:r w:rsidRPr="0005203C">
          <w:rPr>
            <w:rStyle w:val="Hyperlink"/>
            <w:rFonts w:ascii="Arial" w:hAnsi="Arial" w:cs="Arial"/>
            <w:sz w:val="22"/>
            <w:szCs w:val="22"/>
          </w:rPr>
          <w:t>https://msdn.microsoft.com/en-us/library/windows/desktop/ms685100%28v=vs.85%29.aspx</w:t>
        </w:r>
      </w:hyperlink>
    </w:p>
    <w:p w14:paraId="5FED13C6" w14:textId="346DEEB5" w:rsidR="002337CE" w:rsidRPr="0005203C" w:rsidRDefault="002337CE" w:rsidP="002337CE">
      <w:pPr>
        <w:pStyle w:val="first-para"/>
        <w:ind w:left="360"/>
        <w:rPr>
          <w:rFonts w:ascii="Arial" w:hAnsi="Arial" w:cs="Arial"/>
          <w:sz w:val="22"/>
          <w:szCs w:val="22"/>
        </w:rPr>
      </w:pPr>
      <w:r w:rsidRPr="0005203C">
        <w:rPr>
          <w:rFonts w:ascii="Arial" w:hAnsi="Arial" w:cs="Arial"/>
          <w:sz w:val="22"/>
          <w:szCs w:val="22"/>
        </w:rPr>
        <w:t>Windows Performance Monitor tool can be useful when debugging a multithreaded</w:t>
      </w:r>
      <w:r w:rsidR="0005203C">
        <w:rPr>
          <w:rFonts w:ascii="Arial" w:hAnsi="Arial" w:cs="Arial"/>
          <w:sz w:val="22"/>
          <w:szCs w:val="22"/>
        </w:rPr>
        <w:t xml:space="preserve"> a</w:t>
      </w:r>
      <w:r w:rsidRPr="0005203C">
        <w:rPr>
          <w:rFonts w:ascii="Arial" w:hAnsi="Arial" w:cs="Arial"/>
          <w:sz w:val="22"/>
          <w:szCs w:val="22"/>
        </w:rPr>
        <w:t>pplication and to verify the state of the threads running in the process. To analyze thread-scheduling state changes by using Performance Monitor tool, follow these steps:</w:t>
      </w:r>
    </w:p>
    <w:p w14:paraId="251C85F2" w14:textId="77777777" w:rsidR="002337CE" w:rsidRPr="0005203C" w:rsidRDefault="002337CE" w:rsidP="002337CE">
      <w:pPr>
        <w:pStyle w:val="first-para"/>
        <w:numPr>
          <w:ilvl w:val="0"/>
          <w:numId w:val="17"/>
        </w:numPr>
        <w:ind w:right="734"/>
        <w:rPr>
          <w:rFonts w:ascii="Arial" w:hAnsi="Arial" w:cs="Arial"/>
          <w:sz w:val="22"/>
          <w:szCs w:val="22"/>
        </w:rPr>
      </w:pPr>
      <w:r w:rsidRPr="0005203C">
        <w:rPr>
          <w:rFonts w:ascii="Arial" w:hAnsi="Arial" w:cs="Arial"/>
          <w:sz w:val="22"/>
          <w:szCs w:val="22"/>
        </w:rPr>
        <w:t>Start Notepad (Notepad.exe) process.</w:t>
      </w:r>
    </w:p>
    <w:p w14:paraId="524B67C9" w14:textId="77777777" w:rsidR="002337CE" w:rsidRPr="0005203C" w:rsidRDefault="002337CE" w:rsidP="002337CE">
      <w:pPr>
        <w:pStyle w:val="first-para"/>
        <w:numPr>
          <w:ilvl w:val="0"/>
          <w:numId w:val="17"/>
        </w:numPr>
        <w:ind w:right="734"/>
        <w:rPr>
          <w:rFonts w:ascii="Arial" w:hAnsi="Arial" w:cs="Arial"/>
          <w:sz w:val="22"/>
          <w:szCs w:val="22"/>
        </w:rPr>
      </w:pPr>
      <w:r w:rsidRPr="0005203C">
        <w:rPr>
          <w:rFonts w:ascii="Arial" w:hAnsi="Arial" w:cs="Arial"/>
          <w:sz w:val="22"/>
          <w:szCs w:val="22"/>
        </w:rPr>
        <w:t xml:space="preserve">Start the Windows Performance Monitor </w:t>
      </w:r>
    </w:p>
    <w:p w14:paraId="7B3D8793" w14:textId="230D73FB" w:rsidR="002337CE" w:rsidRPr="0005203C" w:rsidRDefault="009C7567" w:rsidP="002337CE">
      <w:pPr>
        <w:pStyle w:val="first-para"/>
        <w:numPr>
          <w:ilvl w:val="0"/>
          <w:numId w:val="17"/>
        </w:numPr>
        <w:ind w:right="734"/>
        <w:rPr>
          <w:rFonts w:ascii="Arial" w:hAnsi="Arial" w:cs="Arial"/>
          <w:sz w:val="22"/>
          <w:szCs w:val="22"/>
        </w:rPr>
      </w:pPr>
      <w:r>
        <w:rPr>
          <w:rFonts w:ascii="Arial" w:hAnsi="Arial" w:cs="Arial"/>
          <w:sz w:val="22"/>
          <w:szCs w:val="22"/>
        </w:rPr>
        <w:t>Right-click on the window displaying the red line graph</w:t>
      </w:r>
      <w:r w:rsidR="002337CE" w:rsidRPr="0005203C">
        <w:rPr>
          <w:rFonts w:ascii="Arial" w:hAnsi="Arial" w:cs="Arial"/>
          <w:sz w:val="22"/>
          <w:szCs w:val="22"/>
        </w:rPr>
        <w:t>, and choose Properties.</w:t>
      </w:r>
    </w:p>
    <w:p w14:paraId="02870A84" w14:textId="3463E831" w:rsidR="002337CE" w:rsidRPr="0005203C" w:rsidRDefault="006C46B0" w:rsidP="002337CE">
      <w:pPr>
        <w:pStyle w:val="first-para"/>
        <w:numPr>
          <w:ilvl w:val="0"/>
          <w:numId w:val="17"/>
        </w:numPr>
        <w:ind w:right="734"/>
        <w:rPr>
          <w:rFonts w:ascii="Arial" w:hAnsi="Arial" w:cs="Arial"/>
          <w:sz w:val="22"/>
          <w:szCs w:val="22"/>
        </w:rPr>
      </w:pPr>
      <w:r>
        <w:rPr>
          <w:rFonts w:ascii="Arial" w:hAnsi="Arial" w:cs="Arial"/>
          <w:sz w:val="22"/>
          <w:szCs w:val="22"/>
        </w:rPr>
        <w:t>Click the Graph TAB</w:t>
      </w:r>
      <w:r w:rsidR="002337CE" w:rsidRPr="0005203C">
        <w:rPr>
          <w:rFonts w:ascii="Arial" w:hAnsi="Arial" w:cs="Arial"/>
          <w:sz w:val="22"/>
          <w:szCs w:val="22"/>
        </w:rPr>
        <w:t>, and change the chart vertical scale maximum to 7. (As you'll see from show description for the performance counter, thread states are numbered from 0 through 7.) Click OK.</w:t>
      </w:r>
    </w:p>
    <w:p w14:paraId="11AB2407" w14:textId="77777777" w:rsidR="002337CE" w:rsidRPr="0005203C" w:rsidRDefault="002337CE" w:rsidP="002337CE">
      <w:pPr>
        <w:pStyle w:val="first-para"/>
        <w:numPr>
          <w:ilvl w:val="0"/>
          <w:numId w:val="17"/>
        </w:numPr>
        <w:ind w:right="734"/>
        <w:rPr>
          <w:rFonts w:ascii="Arial" w:hAnsi="Arial" w:cs="Arial"/>
          <w:sz w:val="22"/>
          <w:szCs w:val="22"/>
        </w:rPr>
      </w:pPr>
      <w:r w:rsidRPr="0005203C">
        <w:rPr>
          <w:rFonts w:ascii="Arial" w:hAnsi="Arial" w:cs="Arial"/>
          <w:sz w:val="22"/>
          <w:szCs w:val="22"/>
        </w:rPr>
        <w:t>Click the Add button on the toolbar to bring up the Add Counters dialog box.</w:t>
      </w:r>
    </w:p>
    <w:p w14:paraId="6D91CB41" w14:textId="0D618D3F" w:rsidR="002337CE" w:rsidRPr="0005203C" w:rsidRDefault="002337CE" w:rsidP="002337CE">
      <w:pPr>
        <w:pStyle w:val="first-para"/>
        <w:numPr>
          <w:ilvl w:val="0"/>
          <w:numId w:val="17"/>
        </w:numPr>
        <w:ind w:right="734"/>
        <w:rPr>
          <w:rFonts w:ascii="Arial" w:hAnsi="Arial" w:cs="Arial"/>
          <w:sz w:val="22"/>
          <w:szCs w:val="22"/>
        </w:rPr>
      </w:pPr>
      <w:r w:rsidRPr="0005203C">
        <w:rPr>
          <w:rFonts w:ascii="Arial" w:hAnsi="Arial" w:cs="Arial"/>
          <w:sz w:val="22"/>
          <w:szCs w:val="22"/>
        </w:rPr>
        <w:t xml:space="preserve">Select the </w:t>
      </w:r>
      <w:r w:rsidRPr="0005203C">
        <w:rPr>
          <w:rFonts w:ascii="Arial" w:hAnsi="Arial" w:cs="Arial"/>
          <w:b/>
          <w:sz w:val="22"/>
          <w:szCs w:val="22"/>
        </w:rPr>
        <w:t>Thread</w:t>
      </w:r>
      <w:r w:rsidRPr="0005203C">
        <w:rPr>
          <w:rFonts w:ascii="Arial" w:hAnsi="Arial" w:cs="Arial"/>
          <w:sz w:val="22"/>
          <w:szCs w:val="22"/>
        </w:rPr>
        <w:t xml:space="preserve"> performance object, and then select the Thread State counter. </w:t>
      </w:r>
      <w:r w:rsidRPr="0005203C">
        <w:rPr>
          <w:rFonts w:ascii="Arial" w:hAnsi="Arial" w:cs="Arial"/>
          <w:b/>
          <w:sz w:val="22"/>
          <w:szCs w:val="22"/>
        </w:rPr>
        <w:t>Check</w:t>
      </w:r>
      <w:r w:rsidRPr="0005203C">
        <w:rPr>
          <w:rFonts w:ascii="Arial" w:hAnsi="Arial" w:cs="Arial"/>
          <w:sz w:val="22"/>
          <w:szCs w:val="22"/>
        </w:rPr>
        <w:t xml:space="preserve"> the </w:t>
      </w:r>
      <w:r w:rsidRPr="0005203C">
        <w:rPr>
          <w:rFonts w:ascii="Arial" w:hAnsi="Arial" w:cs="Arial"/>
          <w:b/>
          <w:sz w:val="22"/>
          <w:szCs w:val="22"/>
        </w:rPr>
        <w:t>Show Description</w:t>
      </w:r>
      <w:r w:rsidRPr="0005203C">
        <w:rPr>
          <w:rFonts w:ascii="Arial" w:hAnsi="Arial" w:cs="Arial"/>
          <w:sz w:val="22"/>
          <w:szCs w:val="22"/>
        </w:rPr>
        <w:t xml:space="preserve"> box to see the definition of the thread state values. </w:t>
      </w:r>
      <w:r w:rsidR="0005203C">
        <w:rPr>
          <w:rFonts w:ascii="Arial" w:hAnsi="Arial" w:cs="Arial"/>
          <w:sz w:val="22"/>
          <w:szCs w:val="22"/>
        </w:rPr>
        <w:t>Read</w:t>
      </w:r>
      <w:r w:rsidRPr="0005203C">
        <w:rPr>
          <w:rFonts w:ascii="Arial" w:hAnsi="Arial" w:cs="Arial"/>
          <w:sz w:val="22"/>
          <w:szCs w:val="22"/>
        </w:rPr>
        <w:t xml:space="preserve"> the thread state definition and the different state values.</w:t>
      </w:r>
    </w:p>
    <w:p w14:paraId="20599C69" w14:textId="78AC823C" w:rsidR="002337CE" w:rsidRPr="0005203C" w:rsidRDefault="0005203C" w:rsidP="002337CE">
      <w:pPr>
        <w:pStyle w:val="first-para"/>
        <w:numPr>
          <w:ilvl w:val="0"/>
          <w:numId w:val="17"/>
        </w:numPr>
        <w:ind w:right="734"/>
        <w:rPr>
          <w:rFonts w:ascii="Arial" w:hAnsi="Arial" w:cs="Arial"/>
          <w:sz w:val="22"/>
          <w:szCs w:val="22"/>
        </w:rPr>
      </w:pPr>
      <w:r>
        <w:rPr>
          <w:rFonts w:ascii="Arial" w:hAnsi="Arial" w:cs="Arial"/>
          <w:sz w:val="22"/>
          <w:szCs w:val="22"/>
        </w:rPr>
        <w:t>I</w:t>
      </w:r>
      <w:r w:rsidR="002337CE" w:rsidRPr="0005203C">
        <w:rPr>
          <w:rFonts w:ascii="Arial" w:hAnsi="Arial" w:cs="Arial"/>
          <w:sz w:val="22"/>
          <w:szCs w:val="22"/>
        </w:rPr>
        <w:t xml:space="preserve">n the Instances box, select &lt;All instances&gt; and click Search. Scroll down until you see the </w:t>
      </w:r>
      <w:r w:rsidR="002337CE" w:rsidRPr="0005203C">
        <w:rPr>
          <w:rFonts w:ascii="Arial" w:hAnsi="Arial" w:cs="Arial"/>
          <w:b/>
          <w:sz w:val="22"/>
          <w:szCs w:val="22"/>
        </w:rPr>
        <w:t>Notepad</w:t>
      </w:r>
      <w:r w:rsidR="002337CE" w:rsidRPr="0005203C">
        <w:rPr>
          <w:rFonts w:ascii="Arial" w:hAnsi="Arial" w:cs="Arial"/>
          <w:sz w:val="22"/>
          <w:szCs w:val="22"/>
        </w:rPr>
        <w:t xml:space="preserve"> process (notepad/0); select it, and click the Add button.</w:t>
      </w:r>
    </w:p>
    <w:p w14:paraId="28D22A02" w14:textId="77CF6D46" w:rsidR="002337CE" w:rsidRPr="0005203C" w:rsidRDefault="002337CE" w:rsidP="002337CE">
      <w:pPr>
        <w:pStyle w:val="first-para"/>
        <w:numPr>
          <w:ilvl w:val="0"/>
          <w:numId w:val="17"/>
        </w:numPr>
        <w:spacing w:beforeAutospacing="1" w:afterAutospacing="1"/>
        <w:ind w:left="1087"/>
        <w:rPr>
          <w:rFonts w:ascii="Arial" w:hAnsi="Arial" w:cs="Arial"/>
          <w:sz w:val="22"/>
          <w:szCs w:val="22"/>
        </w:rPr>
      </w:pPr>
      <w:r w:rsidRPr="0005203C">
        <w:rPr>
          <w:rFonts w:ascii="Arial" w:hAnsi="Arial" w:cs="Arial"/>
          <w:sz w:val="22"/>
          <w:szCs w:val="22"/>
        </w:rPr>
        <w:t xml:space="preserve">Scroll back up in the Instances box to the </w:t>
      </w:r>
      <w:r w:rsidRPr="0005203C">
        <w:rPr>
          <w:rFonts w:ascii="Arial" w:hAnsi="Arial" w:cs="Arial"/>
          <w:b/>
          <w:sz w:val="22"/>
          <w:szCs w:val="22"/>
        </w:rPr>
        <w:t>mmc</w:t>
      </w:r>
      <w:r w:rsidRPr="0005203C">
        <w:rPr>
          <w:rFonts w:ascii="Arial" w:hAnsi="Arial" w:cs="Arial"/>
          <w:sz w:val="22"/>
          <w:szCs w:val="22"/>
        </w:rPr>
        <w:t xml:space="preserve"> process (the Microsoft Management Console process running the System Monitor), select all the threads (mmc/0, mmc/1, and so on), and add them to the chart by clicking the Add button</w:t>
      </w:r>
      <w:bookmarkStart w:id="6" w:name="IDX-403"/>
      <w:bookmarkStart w:id="7" w:name="930"/>
      <w:bookmarkEnd w:id="6"/>
      <w:bookmarkEnd w:id="7"/>
      <w:r w:rsidRPr="0005203C">
        <w:rPr>
          <w:rFonts w:ascii="Arial" w:hAnsi="Arial" w:cs="Arial"/>
          <w:sz w:val="22"/>
          <w:szCs w:val="22"/>
        </w:rPr>
        <w:t>.</w:t>
      </w:r>
      <w:r w:rsidR="006C46B0">
        <w:rPr>
          <w:rFonts w:ascii="Arial" w:hAnsi="Arial" w:cs="Arial"/>
          <w:sz w:val="22"/>
          <w:szCs w:val="22"/>
        </w:rPr>
        <w:t xml:space="preserve"> Click OK</w:t>
      </w:r>
    </w:p>
    <w:p w14:paraId="3B734D09" w14:textId="5917DAC6" w:rsidR="0005203C" w:rsidRPr="009F33BF" w:rsidRDefault="009F33BF" w:rsidP="00FC4F5E">
      <w:pPr>
        <w:pStyle w:val="first-para"/>
        <w:numPr>
          <w:ilvl w:val="0"/>
          <w:numId w:val="17"/>
        </w:numPr>
        <w:ind w:right="734"/>
        <w:rPr>
          <w:rFonts w:ascii="Arial" w:hAnsi="Arial" w:cs="Arial"/>
          <w:sz w:val="22"/>
          <w:szCs w:val="22"/>
        </w:rPr>
      </w:pPr>
      <w:r w:rsidRPr="009F33BF">
        <w:rPr>
          <w:rFonts w:ascii="Arial" w:hAnsi="Arial" w:cs="Arial"/>
          <w:sz w:val="22"/>
          <w:szCs w:val="22"/>
        </w:rPr>
        <w:t>To observe threads behaviour s</w:t>
      </w:r>
      <w:r w:rsidR="006C46B0" w:rsidRPr="009F33BF">
        <w:rPr>
          <w:rFonts w:ascii="Arial" w:hAnsi="Arial" w:cs="Arial"/>
          <w:sz w:val="22"/>
          <w:szCs w:val="22"/>
        </w:rPr>
        <w:t xml:space="preserve">elect the icon that change graph type and select </w:t>
      </w:r>
      <w:r w:rsidRPr="009F33BF">
        <w:rPr>
          <w:rFonts w:ascii="Arial" w:hAnsi="Arial" w:cs="Arial"/>
          <w:sz w:val="22"/>
          <w:szCs w:val="22"/>
        </w:rPr>
        <w:t>Histogram bar.</w:t>
      </w:r>
      <w:r>
        <w:rPr>
          <w:rFonts w:ascii="Arial" w:hAnsi="Arial" w:cs="Arial"/>
          <w:sz w:val="22"/>
          <w:szCs w:val="22"/>
        </w:rPr>
        <w:t xml:space="preserve"> </w:t>
      </w:r>
      <w:r w:rsidR="0005203C" w:rsidRPr="009F33BF">
        <w:rPr>
          <w:rFonts w:ascii="Arial" w:hAnsi="Arial" w:cs="Arial"/>
          <w:sz w:val="22"/>
          <w:szCs w:val="22"/>
        </w:rPr>
        <w:t xml:space="preserve">Based on chart result ( you can also click on report and verify respective chart values) </w:t>
      </w:r>
    </w:p>
    <w:p w14:paraId="792524A2" w14:textId="38F10900" w:rsidR="002337CE" w:rsidRDefault="002337CE" w:rsidP="005A237E">
      <w:pPr>
        <w:pStyle w:val="first-para"/>
        <w:numPr>
          <w:ilvl w:val="1"/>
          <w:numId w:val="17"/>
        </w:numPr>
        <w:ind w:right="734"/>
        <w:rPr>
          <w:rFonts w:ascii="Arial" w:hAnsi="Arial" w:cs="Arial"/>
          <w:sz w:val="22"/>
          <w:szCs w:val="22"/>
        </w:rPr>
      </w:pPr>
      <w:r w:rsidRPr="00001FA6">
        <w:rPr>
          <w:rFonts w:ascii="Arial" w:hAnsi="Arial" w:cs="Arial"/>
          <w:sz w:val="22"/>
          <w:szCs w:val="22"/>
        </w:rPr>
        <w:t>What is the state of notepad</w:t>
      </w:r>
      <w:r w:rsidR="0005203C" w:rsidRPr="00001FA6">
        <w:rPr>
          <w:rFonts w:ascii="Arial" w:hAnsi="Arial" w:cs="Arial"/>
          <w:sz w:val="22"/>
          <w:szCs w:val="22"/>
        </w:rPr>
        <w:t xml:space="preserve"> process</w:t>
      </w:r>
      <w:r w:rsidR="006C46B0">
        <w:rPr>
          <w:rFonts w:ascii="Arial" w:hAnsi="Arial" w:cs="Arial"/>
          <w:sz w:val="22"/>
          <w:szCs w:val="22"/>
        </w:rPr>
        <w:t xml:space="preserve">? </w:t>
      </w:r>
    </w:p>
    <w:p w14:paraId="11F3085D" w14:textId="35AE54D0" w:rsidR="005D76AA" w:rsidRPr="005D76AA" w:rsidRDefault="005D76AA" w:rsidP="005D76AA">
      <w:pPr>
        <w:pStyle w:val="first-para"/>
        <w:ind w:left="2160" w:right="734"/>
        <w:rPr>
          <w:rFonts w:ascii="Arial" w:hAnsi="Arial" w:cs="Arial"/>
          <w:b/>
          <w:bCs/>
          <w:sz w:val="22"/>
          <w:szCs w:val="22"/>
        </w:rPr>
      </w:pPr>
      <w:r>
        <w:rPr>
          <w:rFonts w:ascii="Arial" w:hAnsi="Arial" w:cs="Arial"/>
          <w:b/>
          <w:bCs/>
          <w:sz w:val="22"/>
          <w:szCs w:val="22"/>
        </w:rPr>
        <w:t>5.000 (Waiting)</w:t>
      </w:r>
    </w:p>
    <w:p w14:paraId="18AEE838" w14:textId="7BF88940" w:rsidR="0005203C" w:rsidRDefault="0005203C" w:rsidP="0005203C">
      <w:pPr>
        <w:pStyle w:val="first-para"/>
        <w:numPr>
          <w:ilvl w:val="1"/>
          <w:numId w:val="17"/>
        </w:numPr>
        <w:ind w:right="734"/>
        <w:rPr>
          <w:rFonts w:ascii="Arial" w:hAnsi="Arial" w:cs="Arial"/>
          <w:sz w:val="22"/>
          <w:szCs w:val="22"/>
        </w:rPr>
      </w:pPr>
      <w:bookmarkStart w:id="8" w:name="IDX-404"/>
      <w:bookmarkStart w:id="9" w:name="931"/>
      <w:bookmarkEnd w:id="8"/>
      <w:bookmarkEnd w:id="9"/>
      <w:r>
        <w:rPr>
          <w:rFonts w:ascii="Arial" w:hAnsi="Arial" w:cs="Arial"/>
          <w:sz w:val="22"/>
          <w:szCs w:val="22"/>
        </w:rPr>
        <w:t>What are the different threads states?</w:t>
      </w:r>
    </w:p>
    <w:p w14:paraId="28FA81C2" w14:textId="6793A7FE"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0.000 (Init)</w:t>
      </w:r>
    </w:p>
    <w:p w14:paraId="40C9ADCB" w14:textId="7BE6AFC9"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1.000 (Ready)</w:t>
      </w:r>
    </w:p>
    <w:p w14:paraId="6D209334" w14:textId="09E8383B"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lastRenderedPageBreak/>
        <w:t>2.000 (Running)</w:t>
      </w:r>
    </w:p>
    <w:p w14:paraId="2B18182D" w14:textId="27331EE9"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3.000 (Standby)</w:t>
      </w:r>
    </w:p>
    <w:p w14:paraId="3CAD16B3" w14:textId="27FF1613"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4.000 (Terminate)</w:t>
      </w:r>
    </w:p>
    <w:p w14:paraId="3CDCE71E" w14:textId="34519177"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5.000 (Waiting)</w:t>
      </w:r>
    </w:p>
    <w:p w14:paraId="183DB0A2" w14:textId="101D612E"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6.000 (Transition)</w:t>
      </w:r>
    </w:p>
    <w:p w14:paraId="693F67A5" w14:textId="75A6DE1B" w:rsidR="005D76AA" w:rsidRDefault="005D76AA" w:rsidP="005D76AA">
      <w:pPr>
        <w:pStyle w:val="first-para"/>
        <w:ind w:left="2160" w:right="734"/>
        <w:rPr>
          <w:rFonts w:ascii="Arial" w:hAnsi="Arial" w:cs="Arial"/>
          <w:b/>
          <w:bCs/>
          <w:sz w:val="22"/>
          <w:szCs w:val="22"/>
        </w:rPr>
      </w:pPr>
      <w:r>
        <w:rPr>
          <w:rFonts w:ascii="Arial" w:hAnsi="Arial" w:cs="Arial"/>
          <w:b/>
          <w:bCs/>
          <w:sz w:val="22"/>
          <w:szCs w:val="22"/>
        </w:rPr>
        <w:t>7.000 (Deferred ready)</w:t>
      </w:r>
    </w:p>
    <w:p w14:paraId="47F78588" w14:textId="22D836C7" w:rsidR="005D76AA" w:rsidRPr="005D76AA" w:rsidRDefault="005D76AA" w:rsidP="005D76AA">
      <w:pPr>
        <w:pStyle w:val="first-para"/>
        <w:ind w:left="2160" w:right="734"/>
        <w:rPr>
          <w:rFonts w:ascii="Arial" w:hAnsi="Arial" w:cs="Arial"/>
          <w:b/>
          <w:bCs/>
          <w:sz w:val="22"/>
          <w:szCs w:val="22"/>
        </w:rPr>
      </w:pPr>
      <w:r>
        <w:rPr>
          <w:rFonts w:ascii="Arial" w:hAnsi="Arial" w:cs="Arial"/>
          <w:b/>
          <w:bCs/>
          <w:sz w:val="22"/>
          <w:szCs w:val="22"/>
        </w:rPr>
        <w:t>8.000 (Gate waiting)</w:t>
      </w:r>
    </w:p>
    <w:p w14:paraId="46C3349E" w14:textId="0F360B24" w:rsidR="0027683C" w:rsidRDefault="0038027C" w:rsidP="009F33BF">
      <w:pPr>
        <w:pStyle w:val="ListParagraph"/>
        <w:numPr>
          <w:ilvl w:val="0"/>
          <w:numId w:val="17"/>
        </w:numPr>
        <w:autoSpaceDE w:val="0"/>
        <w:autoSpaceDN w:val="0"/>
        <w:adjustRightInd w:val="0"/>
        <w:spacing w:line="240" w:lineRule="auto"/>
      </w:pPr>
      <w:r>
        <w:t xml:space="preserve">Attach a </w:t>
      </w:r>
      <w:r w:rsidR="0090753F">
        <w:t xml:space="preserve">screen capture </w:t>
      </w:r>
      <w:r>
        <w:t>with the graph of the threads and its different states</w:t>
      </w:r>
    </w:p>
    <w:p w14:paraId="26EFBF9B" w14:textId="77777777" w:rsidR="009463C5" w:rsidRDefault="009463C5" w:rsidP="009463C5">
      <w:pPr>
        <w:autoSpaceDE w:val="0"/>
        <w:autoSpaceDN w:val="0"/>
        <w:adjustRightInd w:val="0"/>
        <w:spacing w:line="240" w:lineRule="auto"/>
      </w:pPr>
    </w:p>
    <w:p w14:paraId="494D747D" w14:textId="2707C726" w:rsidR="009463C5" w:rsidRDefault="005E2FAF" w:rsidP="009463C5">
      <w:pPr>
        <w:autoSpaceDE w:val="0"/>
        <w:autoSpaceDN w:val="0"/>
        <w:adjustRightInd w:val="0"/>
        <w:spacing w:line="240" w:lineRule="auto"/>
      </w:pPr>
      <w:r>
        <w:rPr>
          <w:noProof/>
        </w:rPr>
        <w:drawing>
          <wp:inline distT="0" distB="0" distL="0" distR="0" wp14:anchorId="3647CB2E" wp14:editId="5EEF8D2C">
            <wp:extent cx="5934075" cy="2886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3B7AA971" w14:textId="77777777" w:rsidR="009463C5" w:rsidRDefault="009463C5" w:rsidP="009463C5">
      <w:pPr>
        <w:autoSpaceDE w:val="0"/>
        <w:autoSpaceDN w:val="0"/>
        <w:adjustRightInd w:val="0"/>
        <w:spacing w:line="240" w:lineRule="auto"/>
      </w:pPr>
    </w:p>
    <w:p w14:paraId="6BC31935" w14:textId="77777777" w:rsidR="009463C5" w:rsidRDefault="009463C5" w:rsidP="009463C5">
      <w:pPr>
        <w:autoSpaceDE w:val="0"/>
        <w:autoSpaceDN w:val="0"/>
        <w:adjustRightInd w:val="0"/>
        <w:spacing w:line="240" w:lineRule="auto"/>
      </w:pPr>
    </w:p>
    <w:p w14:paraId="36AAF932" w14:textId="5225DA81" w:rsidR="009463C5" w:rsidRDefault="009463C5" w:rsidP="00046827">
      <w:pPr>
        <w:pStyle w:val="ListParagraph"/>
        <w:numPr>
          <w:ilvl w:val="0"/>
          <w:numId w:val="17"/>
        </w:numPr>
        <w:autoSpaceDE w:val="0"/>
        <w:autoSpaceDN w:val="0"/>
        <w:adjustRightInd w:val="0"/>
        <w:spacing w:line="240" w:lineRule="auto"/>
        <w:ind w:left="720"/>
      </w:pPr>
      <w:r>
        <w:t xml:space="preserve">Start the browser and use task manager to identify the default priority. What is the priority </w:t>
      </w:r>
      <w:r w:rsidR="00CF62E5">
        <w:t>of this process?</w:t>
      </w:r>
    </w:p>
    <w:p w14:paraId="113C7AEE" w14:textId="5D304FC1" w:rsidR="005D76AA" w:rsidRPr="005D76AA" w:rsidRDefault="005D76AA" w:rsidP="005D76AA">
      <w:pPr>
        <w:pStyle w:val="ListParagraph"/>
        <w:autoSpaceDE w:val="0"/>
        <w:autoSpaceDN w:val="0"/>
        <w:adjustRightInd w:val="0"/>
        <w:spacing w:line="240" w:lineRule="auto"/>
        <w:ind w:left="1440"/>
        <w:rPr>
          <w:b/>
          <w:bCs/>
        </w:rPr>
      </w:pPr>
      <w:r w:rsidRPr="005D76AA">
        <w:rPr>
          <w:b/>
          <w:bCs/>
        </w:rPr>
        <w:t>Normal</w:t>
      </w:r>
    </w:p>
    <w:p w14:paraId="49C670B5" w14:textId="750E3519" w:rsidR="0027683C" w:rsidRDefault="00CF62E5" w:rsidP="00046827">
      <w:pPr>
        <w:pStyle w:val="ListParagraph"/>
        <w:numPr>
          <w:ilvl w:val="0"/>
          <w:numId w:val="17"/>
        </w:numPr>
        <w:autoSpaceDE w:val="0"/>
        <w:autoSpaceDN w:val="0"/>
        <w:adjustRightInd w:val="0"/>
        <w:spacing w:line="240" w:lineRule="auto"/>
        <w:ind w:left="720"/>
      </w:pPr>
      <w:r>
        <w:t xml:space="preserve">To analyze base and dynamic (current) priorities assigned to threads in windows start </w:t>
      </w:r>
      <w:r w:rsidR="009463C5">
        <w:t xml:space="preserve">performance monitor and add a new </w:t>
      </w:r>
      <w:r w:rsidR="009463C5" w:rsidRPr="00CF62E5">
        <w:rPr>
          <w:b/>
        </w:rPr>
        <w:t>Thread counter</w:t>
      </w:r>
      <w:r>
        <w:t xml:space="preserve">. Select </w:t>
      </w:r>
      <w:r w:rsidRPr="00CF62E5">
        <w:rPr>
          <w:b/>
        </w:rPr>
        <w:t xml:space="preserve">Priority Base </w:t>
      </w:r>
      <w:r>
        <w:t xml:space="preserve">and </w:t>
      </w:r>
      <w:r w:rsidRPr="00CF62E5">
        <w:rPr>
          <w:b/>
        </w:rPr>
        <w:t>P</w:t>
      </w:r>
      <w:r w:rsidR="009463C5" w:rsidRPr="00CF62E5">
        <w:rPr>
          <w:b/>
        </w:rPr>
        <w:t xml:space="preserve">riority </w:t>
      </w:r>
      <w:r w:rsidRPr="00CF62E5">
        <w:rPr>
          <w:b/>
        </w:rPr>
        <w:t>current</w:t>
      </w:r>
      <w:r>
        <w:t xml:space="preserve"> for few instances of the browser.</w:t>
      </w:r>
    </w:p>
    <w:p w14:paraId="0FBAAAE1" w14:textId="77777777" w:rsidR="0038027C" w:rsidRDefault="00CF62E5" w:rsidP="00046827">
      <w:pPr>
        <w:pStyle w:val="ListParagraph"/>
        <w:numPr>
          <w:ilvl w:val="0"/>
          <w:numId w:val="17"/>
        </w:numPr>
        <w:autoSpaceDE w:val="0"/>
        <w:autoSpaceDN w:val="0"/>
        <w:adjustRightInd w:val="0"/>
        <w:spacing w:line="240" w:lineRule="auto"/>
        <w:ind w:left="720"/>
      </w:pPr>
      <w:r>
        <w:t>Click on “change chart type” icon and sele</w:t>
      </w:r>
      <w:r w:rsidR="0038027C">
        <w:t>ct report. Analyze the results and answer the following questions:</w:t>
      </w:r>
    </w:p>
    <w:p w14:paraId="16219D31" w14:textId="21707D27" w:rsidR="00CF62E5" w:rsidRDefault="00CF62E5" w:rsidP="0038027C">
      <w:pPr>
        <w:pStyle w:val="ListParagraph"/>
        <w:numPr>
          <w:ilvl w:val="1"/>
          <w:numId w:val="17"/>
        </w:numPr>
        <w:autoSpaceDE w:val="0"/>
        <w:autoSpaceDN w:val="0"/>
        <w:adjustRightInd w:val="0"/>
        <w:spacing w:line="240" w:lineRule="auto"/>
      </w:pPr>
      <w:r>
        <w:t>What is the difference between base and current priority?</w:t>
      </w:r>
      <w:r w:rsidR="0038027C">
        <w:t xml:space="preserve"> </w:t>
      </w:r>
    </w:p>
    <w:p w14:paraId="737DF311" w14:textId="0F890BD5" w:rsidR="005D76AA" w:rsidRPr="005D76AA" w:rsidRDefault="005D76AA" w:rsidP="005D76AA">
      <w:pPr>
        <w:pStyle w:val="ListParagraph"/>
        <w:autoSpaceDE w:val="0"/>
        <w:autoSpaceDN w:val="0"/>
        <w:adjustRightInd w:val="0"/>
        <w:spacing w:line="240" w:lineRule="auto"/>
        <w:ind w:left="2160"/>
        <w:rPr>
          <w:b/>
          <w:bCs/>
        </w:rPr>
      </w:pPr>
      <w:r>
        <w:rPr>
          <w:b/>
          <w:bCs/>
        </w:rPr>
        <w:t>Base</w:t>
      </w:r>
      <w:r w:rsidR="00A45E4E">
        <w:rPr>
          <w:b/>
          <w:bCs/>
        </w:rPr>
        <w:t xml:space="preserve"> is what you assign to a task when you create it, </w:t>
      </w:r>
      <w:r w:rsidR="008340FE">
        <w:rPr>
          <w:b/>
          <w:bCs/>
        </w:rPr>
        <w:t>sometimes it boosts priority to avoid starvation so current is typically higher than the base</w:t>
      </w:r>
    </w:p>
    <w:p w14:paraId="708321EF" w14:textId="33C5A275" w:rsidR="0038027C" w:rsidRDefault="0038027C" w:rsidP="0038027C">
      <w:pPr>
        <w:pStyle w:val="ListParagraph"/>
        <w:numPr>
          <w:ilvl w:val="1"/>
          <w:numId w:val="17"/>
        </w:numPr>
        <w:autoSpaceDE w:val="0"/>
        <w:autoSpaceDN w:val="0"/>
        <w:adjustRightInd w:val="0"/>
        <w:spacing w:line="240" w:lineRule="auto"/>
      </w:pPr>
      <w:r>
        <w:t>What number represent Normal priority?</w:t>
      </w:r>
    </w:p>
    <w:p w14:paraId="3FF63EF8" w14:textId="6684E19E" w:rsidR="00A45E4E" w:rsidRPr="00A45E4E" w:rsidRDefault="00A45E4E" w:rsidP="00A45E4E">
      <w:pPr>
        <w:pStyle w:val="ListParagraph"/>
        <w:autoSpaceDE w:val="0"/>
        <w:autoSpaceDN w:val="0"/>
        <w:adjustRightInd w:val="0"/>
        <w:spacing w:line="240" w:lineRule="auto"/>
        <w:ind w:left="2160"/>
        <w:rPr>
          <w:b/>
          <w:bCs/>
        </w:rPr>
      </w:pPr>
      <w:r>
        <w:rPr>
          <w:b/>
          <w:bCs/>
        </w:rPr>
        <w:t>6-10, but normally 8</w:t>
      </w:r>
    </w:p>
    <w:p w14:paraId="4BF1E7F5" w14:textId="179794B7" w:rsidR="0038027C" w:rsidRDefault="0038027C" w:rsidP="0038027C">
      <w:pPr>
        <w:pStyle w:val="ListParagraph"/>
        <w:numPr>
          <w:ilvl w:val="1"/>
          <w:numId w:val="17"/>
        </w:numPr>
        <w:autoSpaceDE w:val="0"/>
        <w:autoSpaceDN w:val="0"/>
        <w:adjustRightInd w:val="0"/>
        <w:spacing w:line="240" w:lineRule="auto"/>
      </w:pPr>
      <w:r>
        <w:lastRenderedPageBreak/>
        <w:t xml:space="preserve">Why do threads have two priorities? </w:t>
      </w:r>
    </w:p>
    <w:p w14:paraId="2D30FC02" w14:textId="249AF094" w:rsidR="008340FE" w:rsidRPr="008340FE" w:rsidRDefault="008340FE" w:rsidP="008340FE">
      <w:pPr>
        <w:pStyle w:val="ListParagraph"/>
        <w:autoSpaceDE w:val="0"/>
        <w:autoSpaceDN w:val="0"/>
        <w:adjustRightInd w:val="0"/>
        <w:spacing w:line="240" w:lineRule="auto"/>
        <w:ind w:left="2160"/>
        <w:rPr>
          <w:b/>
          <w:bCs/>
        </w:rPr>
      </w:pPr>
      <w:r>
        <w:rPr>
          <w:b/>
          <w:bCs/>
        </w:rPr>
        <w:t>One to represent the base and one to represent the current</w:t>
      </w:r>
    </w:p>
    <w:p w14:paraId="613CEB94" w14:textId="706FC170" w:rsidR="00CF62E5" w:rsidRDefault="0038027C" w:rsidP="00046827">
      <w:pPr>
        <w:pStyle w:val="ListParagraph"/>
        <w:numPr>
          <w:ilvl w:val="0"/>
          <w:numId w:val="17"/>
        </w:numPr>
        <w:autoSpaceDE w:val="0"/>
        <w:autoSpaceDN w:val="0"/>
        <w:adjustRightInd w:val="0"/>
        <w:spacing w:line="240" w:lineRule="auto"/>
        <w:ind w:left="720"/>
      </w:pPr>
      <w:r>
        <w:t>Attach a screen capture with the report of the priorities assigned to the threads. Do not close the report you still need it.</w:t>
      </w:r>
    </w:p>
    <w:p w14:paraId="0A5CCE37" w14:textId="591760CA" w:rsidR="005E2FAF" w:rsidRDefault="005E2FAF" w:rsidP="005E2FAF">
      <w:pPr>
        <w:pStyle w:val="ListParagraph"/>
        <w:autoSpaceDE w:val="0"/>
        <w:autoSpaceDN w:val="0"/>
        <w:adjustRightInd w:val="0"/>
        <w:spacing w:line="240" w:lineRule="auto"/>
      </w:pPr>
      <w:r>
        <w:rPr>
          <w:noProof/>
        </w:rPr>
        <w:drawing>
          <wp:inline distT="0" distB="0" distL="0" distR="0" wp14:anchorId="59ED3170" wp14:editId="0D67904C">
            <wp:extent cx="5934075" cy="77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2ECDC92D" w14:textId="23FD75DC" w:rsidR="0038027C" w:rsidRDefault="0038027C" w:rsidP="00296C7A">
      <w:pPr>
        <w:pStyle w:val="ListParagraph"/>
        <w:numPr>
          <w:ilvl w:val="0"/>
          <w:numId w:val="17"/>
        </w:numPr>
        <w:autoSpaceDE w:val="0"/>
        <w:autoSpaceDN w:val="0"/>
        <w:adjustRightInd w:val="0"/>
        <w:spacing w:line="240" w:lineRule="auto"/>
        <w:ind w:left="720"/>
      </w:pPr>
      <w:r>
        <w:t>Now use task manager to change for all browser insta</w:t>
      </w:r>
      <w:r w:rsidR="008647F4">
        <w:t>n</w:t>
      </w:r>
      <w:r>
        <w:t>ces the priority fro</w:t>
      </w:r>
      <w:r w:rsidR="008647F4">
        <w:t>m</w:t>
      </w:r>
      <w:r>
        <w:t xml:space="preserve"> Normal to High</w:t>
      </w:r>
      <w:r w:rsidR="008647F4">
        <w:t xml:space="preserve"> and g</w:t>
      </w:r>
      <w:r>
        <w:t>o back and check what change</w:t>
      </w:r>
      <w:r w:rsidR="008647F4">
        <w:t>d</w:t>
      </w:r>
      <w:r>
        <w:t xml:space="preserve"> in the performance monitor report</w:t>
      </w:r>
      <w:r w:rsidR="008647F4">
        <w:t xml:space="preserve">. </w:t>
      </w:r>
    </w:p>
    <w:p w14:paraId="2D36A24F" w14:textId="670C3594" w:rsidR="008647F4" w:rsidRDefault="008647F4" w:rsidP="008647F4">
      <w:pPr>
        <w:pStyle w:val="ListParagraph"/>
        <w:numPr>
          <w:ilvl w:val="1"/>
          <w:numId w:val="17"/>
        </w:numPr>
        <w:autoSpaceDE w:val="0"/>
        <w:autoSpaceDN w:val="0"/>
        <w:adjustRightInd w:val="0"/>
        <w:spacing w:line="240" w:lineRule="auto"/>
      </w:pPr>
      <w:r>
        <w:t>What is the value of high priority?</w:t>
      </w:r>
    </w:p>
    <w:p w14:paraId="5A706A79" w14:textId="5782E633" w:rsidR="008340FE" w:rsidRPr="008340FE" w:rsidRDefault="008340FE" w:rsidP="008340FE">
      <w:pPr>
        <w:pStyle w:val="ListParagraph"/>
        <w:autoSpaceDE w:val="0"/>
        <w:autoSpaceDN w:val="0"/>
        <w:adjustRightInd w:val="0"/>
        <w:spacing w:line="240" w:lineRule="auto"/>
        <w:ind w:left="2160"/>
        <w:rPr>
          <w:b/>
          <w:bCs/>
        </w:rPr>
      </w:pPr>
      <w:r>
        <w:rPr>
          <w:b/>
          <w:bCs/>
        </w:rPr>
        <w:t>11 – 15, but normally 13</w:t>
      </w:r>
    </w:p>
    <w:p w14:paraId="4D9F4580" w14:textId="53C62158" w:rsidR="008647F4" w:rsidRDefault="008647F4" w:rsidP="008647F4">
      <w:pPr>
        <w:pStyle w:val="ListParagraph"/>
        <w:numPr>
          <w:ilvl w:val="1"/>
          <w:numId w:val="17"/>
        </w:numPr>
        <w:autoSpaceDE w:val="0"/>
        <w:autoSpaceDN w:val="0"/>
        <w:adjustRightInd w:val="0"/>
        <w:spacing w:line="240" w:lineRule="auto"/>
      </w:pPr>
      <w:r>
        <w:t>Did the current (dynamic) priority change? why?</w:t>
      </w:r>
    </w:p>
    <w:p w14:paraId="72FA1F9B" w14:textId="2895BABD" w:rsidR="008340FE" w:rsidRPr="008340FE" w:rsidRDefault="008340FE" w:rsidP="008340FE">
      <w:pPr>
        <w:pStyle w:val="ListParagraph"/>
        <w:autoSpaceDE w:val="0"/>
        <w:autoSpaceDN w:val="0"/>
        <w:adjustRightInd w:val="0"/>
        <w:spacing w:line="240" w:lineRule="auto"/>
        <w:ind w:left="2160"/>
        <w:rPr>
          <w:b/>
          <w:bCs/>
        </w:rPr>
      </w:pPr>
      <w:r>
        <w:rPr>
          <w:b/>
          <w:bCs/>
        </w:rPr>
        <w:t>Yes, because i</w:t>
      </w:r>
      <w:r w:rsidR="005E2FAF">
        <w:rPr>
          <w:b/>
          <w:bCs/>
        </w:rPr>
        <w:t>t is based off of the base priority which we changed</w:t>
      </w:r>
    </w:p>
    <w:p w14:paraId="19359504" w14:textId="72D65EE2" w:rsidR="008647F4" w:rsidRDefault="008647F4" w:rsidP="008647F4">
      <w:pPr>
        <w:pStyle w:val="ListParagraph"/>
        <w:numPr>
          <w:ilvl w:val="0"/>
          <w:numId w:val="17"/>
        </w:numPr>
        <w:autoSpaceDE w:val="0"/>
        <w:autoSpaceDN w:val="0"/>
        <w:adjustRightInd w:val="0"/>
        <w:spacing w:line="240" w:lineRule="auto"/>
      </w:pPr>
      <w:r>
        <w:t>Now use task manager to change the browser priority to real time, observe the changes on performance monitor report and answer the following questions:</w:t>
      </w:r>
    </w:p>
    <w:p w14:paraId="3D89EB17" w14:textId="1329A2EE" w:rsidR="008647F4" w:rsidRDefault="008647F4" w:rsidP="008647F4">
      <w:pPr>
        <w:pStyle w:val="ListParagraph"/>
        <w:numPr>
          <w:ilvl w:val="1"/>
          <w:numId w:val="17"/>
        </w:numPr>
        <w:autoSpaceDE w:val="0"/>
        <w:autoSpaceDN w:val="0"/>
        <w:adjustRightInd w:val="0"/>
        <w:spacing w:line="240" w:lineRule="auto"/>
      </w:pPr>
      <w:r>
        <w:t>What is the default value of real time priority?</w:t>
      </w:r>
    </w:p>
    <w:p w14:paraId="3F5C35C4" w14:textId="189EA97C" w:rsidR="005E2FAF" w:rsidRPr="005E2FAF" w:rsidRDefault="005E2FAF" w:rsidP="005E2FAF">
      <w:pPr>
        <w:pStyle w:val="ListParagraph"/>
        <w:autoSpaceDE w:val="0"/>
        <w:autoSpaceDN w:val="0"/>
        <w:adjustRightInd w:val="0"/>
        <w:spacing w:line="240" w:lineRule="auto"/>
        <w:ind w:left="2160"/>
        <w:rPr>
          <w:b/>
          <w:bCs/>
        </w:rPr>
      </w:pPr>
      <w:r>
        <w:rPr>
          <w:b/>
          <w:bCs/>
        </w:rPr>
        <w:t>24</w:t>
      </w:r>
    </w:p>
    <w:p w14:paraId="5DF14377" w14:textId="19D8BD69" w:rsidR="008647F4" w:rsidRDefault="008647F4" w:rsidP="008647F4">
      <w:pPr>
        <w:pStyle w:val="ListParagraph"/>
        <w:numPr>
          <w:ilvl w:val="1"/>
          <w:numId w:val="17"/>
        </w:numPr>
        <w:autoSpaceDE w:val="0"/>
        <w:autoSpaceDN w:val="0"/>
        <w:adjustRightInd w:val="0"/>
        <w:spacing w:line="240" w:lineRule="auto"/>
      </w:pPr>
      <w:r>
        <w:t>Why is the base and current priority the same?</w:t>
      </w:r>
    </w:p>
    <w:p w14:paraId="2AE723F0" w14:textId="23116E46" w:rsidR="005E2FAF" w:rsidRPr="005E2FAF" w:rsidRDefault="005E2FAF" w:rsidP="005E2FAF">
      <w:pPr>
        <w:pStyle w:val="ListParagraph"/>
        <w:autoSpaceDE w:val="0"/>
        <w:autoSpaceDN w:val="0"/>
        <w:adjustRightInd w:val="0"/>
        <w:spacing w:line="240" w:lineRule="auto"/>
        <w:ind w:left="2160"/>
        <w:rPr>
          <w:b/>
          <w:bCs/>
        </w:rPr>
      </w:pPr>
      <w:r>
        <w:rPr>
          <w:b/>
          <w:bCs/>
        </w:rPr>
        <w:t>Because windows doesn’t change the priority of a real-time process</w:t>
      </w:r>
    </w:p>
    <w:p w14:paraId="1A2A83B4" w14:textId="404418FE" w:rsidR="008647F4" w:rsidRPr="0027683C" w:rsidRDefault="008647F4" w:rsidP="008647F4">
      <w:pPr>
        <w:pStyle w:val="ListParagraph"/>
        <w:numPr>
          <w:ilvl w:val="0"/>
          <w:numId w:val="17"/>
        </w:numPr>
        <w:autoSpaceDE w:val="0"/>
        <w:autoSpaceDN w:val="0"/>
        <w:adjustRightInd w:val="0"/>
        <w:spacing w:line="240" w:lineRule="auto"/>
      </w:pPr>
      <w:r>
        <w:t>Attach a screen capture with the report that displays the changed priority</w:t>
      </w:r>
    </w:p>
    <w:p w14:paraId="5CDEAB64" w14:textId="77777777" w:rsidR="0027683C" w:rsidRPr="0027683C" w:rsidRDefault="0027683C" w:rsidP="0027683C">
      <w:pPr>
        <w:autoSpaceDE w:val="0"/>
        <w:autoSpaceDN w:val="0"/>
        <w:adjustRightInd w:val="0"/>
        <w:spacing w:line="240" w:lineRule="auto"/>
        <w:ind w:left="720"/>
      </w:pPr>
    </w:p>
    <w:p w14:paraId="6561FAC9" w14:textId="370A12A0" w:rsidR="0027683C" w:rsidRPr="0027683C" w:rsidRDefault="005E2FAF" w:rsidP="0027683C">
      <w:pPr>
        <w:autoSpaceDE w:val="0"/>
        <w:autoSpaceDN w:val="0"/>
        <w:adjustRightInd w:val="0"/>
        <w:spacing w:line="240" w:lineRule="auto"/>
        <w:ind w:left="720"/>
      </w:pPr>
      <w:r>
        <w:rPr>
          <w:noProof/>
        </w:rPr>
        <w:drawing>
          <wp:inline distT="0" distB="0" distL="0" distR="0" wp14:anchorId="17E58689" wp14:editId="7B5CED57">
            <wp:extent cx="5934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181100"/>
                    </a:xfrm>
                    <a:prstGeom prst="rect">
                      <a:avLst/>
                    </a:prstGeom>
                    <a:noFill/>
                    <a:ln>
                      <a:noFill/>
                    </a:ln>
                  </pic:spPr>
                </pic:pic>
              </a:graphicData>
            </a:graphic>
          </wp:inline>
        </w:drawing>
      </w:r>
    </w:p>
    <w:p w14:paraId="7ADEDA97" w14:textId="77777777" w:rsidR="0027683C" w:rsidRPr="0027683C" w:rsidRDefault="0027683C" w:rsidP="0027683C">
      <w:pPr>
        <w:autoSpaceDE w:val="0"/>
        <w:autoSpaceDN w:val="0"/>
        <w:adjustRightInd w:val="0"/>
        <w:spacing w:line="240" w:lineRule="auto"/>
        <w:ind w:left="720"/>
      </w:pPr>
    </w:p>
    <w:p w14:paraId="4A5B2316" w14:textId="77777777" w:rsidR="002337CE" w:rsidRPr="0005203C" w:rsidRDefault="002337CE" w:rsidP="002337CE"/>
    <w:p w14:paraId="412450E6" w14:textId="77777777" w:rsidR="004D7EB9" w:rsidRDefault="004D7EB9">
      <w:pPr>
        <w:spacing w:line="240" w:lineRule="auto"/>
        <w:rPr>
          <w:b/>
          <w:color w:val="000000"/>
          <w:sz w:val="28"/>
          <w:u w:val="single"/>
          <w:lang w:val="en-CA" w:eastAsia="en-CA"/>
        </w:rPr>
      </w:pPr>
      <w:r>
        <w:rPr>
          <w:b/>
          <w:color w:val="000000"/>
          <w:sz w:val="28"/>
          <w:u w:val="single"/>
        </w:rPr>
        <w:br w:type="page"/>
      </w:r>
    </w:p>
    <w:p w14:paraId="6CED447D" w14:textId="6634AC25" w:rsidR="00FB677C" w:rsidRPr="0097218A" w:rsidRDefault="00BE7ECC" w:rsidP="00FB677C">
      <w:pPr>
        <w:pStyle w:val="first-para"/>
        <w:ind w:left="0"/>
        <w:rPr>
          <w:rFonts w:ascii="Arial" w:hAnsi="Arial" w:cs="Arial"/>
          <w:b/>
          <w:color w:val="000000"/>
          <w:sz w:val="28"/>
          <w:szCs w:val="22"/>
        </w:rPr>
      </w:pPr>
      <w:r>
        <w:rPr>
          <w:rFonts w:ascii="Arial" w:hAnsi="Arial" w:cs="Arial"/>
          <w:b/>
          <w:color w:val="000000"/>
          <w:sz w:val="28"/>
          <w:szCs w:val="22"/>
          <w:u w:val="single"/>
        </w:rPr>
        <w:lastRenderedPageBreak/>
        <w:t>2.0</w:t>
      </w:r>
      <w:r w:rsidR="0090753F">
        <w:rPr>
          <w:rFonts w:ascii="Arial" w:hAnsi="Arial" w:cs="Arial"/>
          <w:b/>
          <w:color w:val="000000"/>
          <w:sz w:val="28"/>
          <w:szCs w:val="22"/>
          <w:u w:val="single"/>
        </w:rPr>
        <w:t xml:space="preserve"> </w:t>
      </w:r>
      <w:r w:rsidR="00FB677C" w:rsidRPr="0097218A">
        <w:rPr>
          <w:rFonts w:ascii="Arial" w:hAnsi="Arial" w:cs="Arial"/>
          <w:b/>
          <w:color w:val="000000"/>
          <w:sz w:val="28"/>
          <w:szCs w:val="22"/>
          <w:u w:val="single"/>
        </w:rPr>
        <w:t>Process Explorer</w:t>
      </w:r>
      <w:r w:rsidR="00F8571C">
        <w:rPr>
          <w:rFonts w:ascii="Arial" w:hAnsi="Arial" w:cs="Arial"/>
          <w:b/>
          <w:color w:val="000000"/>
          <w:sz w:val="28"/>
          <w:szCs w:val="22"/>
          <w:u w:val="single"/>
        </w:rPr>
        <w:t xml:space="preserve"> to analyze </w:t>
      </w:r>
      <w:r w:rsidR="00435688">
        <w:rPr>
          <w:rFonts w:ascii="Arial" w:hAnsi="Arial" w:cs="Arial"/>
          <w:b/>
          <w:color w:val="000000"/>
          <w:sz w:val="28"/>
          <w:szCs w:val="22"/>
          <w:u w:val="single"/>
        </w:rPr>
        <w:t>Processes/Threa</w:t>
      </w:r>
      <w:r w:rsidR="007D6F13">
        <w:rPr>
          <w:rFonts w:ascii="Arial" w:hAnsi="Arial" w:cs="Arial"/>
          <w:b/>
          <w:color w:val="000000"/>
          <w:sz w:val="28"/>
          <w:szCs w:val="22"/>
          <w:u w:val="single"/>
        </w:rPr>
        <w:t>ds behavior</w:t>
      </w:r>
      <w:r w:rsidR="007D6F13" w:rsidRPr="007D6F13">
        <w:rPr>
          <w:rFonts w:ascii="Arial" w:hAnsi="Arial" w:cs="Arial"/>
          <w:color w:val="000000"/>
          <w:sz w:val="28"/>
          <w:szCs w:val="22"/>
        </w:rPr>
        <w:t xml:space="preserve">    </w:t>
      </w:r>
      <w:r w:rsidR="007D6F13">
        <w:rPr>
          <w:rFonts w:ascii="Arial" w:hAnsi="Arial" w:cs="Arial"/>
          <w:b/>
          <w:color w:val="000000"/>
          <w:sz w:val="28"/>
          <w:szCs w:val="22"/>
          <w:u w:val="single"/>
        </w:rPr>
        <w:t xml:space="preserve">   10</w:t>
      </w:r>
      <w:r w:rsidR="00435688">
        <w:rPr>
          <w:rFonts w:ascii="Arial" w:hAnsi="Arial" w:cs="Arial"/>
          <w:b/>
          <w:color w:val="000000"/>
          <w:sz w:val="28"/>
          <w:szCs w:val="22"/>
          <w:u w:val="single"/>
        </w:rPr>
        <w:t xml:space="preserve">        </w:t>
      </w:r>
    </w:p>
    <w:p w14:paraId="6569590F" w14:textId="102B8F2C" w:rsidR="00FB677C" w:rsidRPr="004E5F8F" w:rsidRDefault="004E5F8F" w:rsidP="004E5F8F">
      <w:pPr>
        <w:pStyle w:val="first-para"/>
        <w:ind w:left="0" w:right="734"/>
        <w:rPr>
          <w:rFonts w:ascii="Arial" w:hAnsi="Arial" w:cs="Arial"/>
          <w:sz w:val="22"/>
          <w:szCs w:val="22"/>
        </w:rPr>
      </w:pPr>
      <w:r>
        <w:rPr>
          <w:rFonts w:ascii="Arial" w:hAnsi="Arial" w:cs="Arial"/>
          <w:sz w:val="22"/>
          <w:szCs w:val="22"/>
        </w:rPr>
        <w:t xml:space="preserve">1. </w:t>
      </w:r>
      <w:r w:rsidR="00FB677C" w:rsidRPr="004E5F8F">
        <w:rPr>
          <w:rFonts w:ascii="Arial" w:hAnsi="Arial" w:cs="Arial"/>
          <w:sz w:val="22"/>
          <w:szCs w:val="22"/>
        </w:rPr>
        <w:t xml:space="preserve">Microsoft Reference </w:t>
      </w:r>
      <w:hyperlink r:id="rId20" w:history="1">
        <w:r w:rsidR="00FB677C" w:rsidRPr="004E5F8F">
          <w:rPr>
            <w:rStyle w:val="Hyperlink"/>
            <w:rFonts w:ascii="Arial" w:hAnsi="Arial" w:cs="Arial"/>
            <w:sz w:val="22"/>
            <w:szCs w:val="22"/>
          </w:rPr>
          <w:t>https://technet.microsoft.com/en-us/sysinternals/processexplorer</w:t>
        </w:r>
      </w:hyperlink>
    </w:p>
    <w:p w14:paraId="158A72C9" w14:textId="24EB1C9E" w:rsidR="00FB677C" w:rsidRPr="004E5F8F" w:rsidRDefault="004E5F8F" w:rsidP="004E5F8F">
      <w:pPr>
        <w:pStyle w:val="first-para"/>
        <w:ind w:left="0" w:right="734"/>
        <w:rPr>
          <w:rFonts w:ascii="Arial" w:hAnsi="Arial" w:cs="Arial"/>
          <w:sz w:val="22"/>
          <w:szCs w:val="22"/>
        </w:rPr>
      </w:pPr>
      <w:r>
        <w:rPr>
          <w:rFonts w:ascii="Arial" w:hAnsi="Arial" w:cs="Arial"/>
          <w:sz w:val="22"/>
          <w:szCs w:val="22"/>
        </w:rPr>
        <w:t xml:space="preserve">2. From </w:t>
      </w:r>
      <w:r w:rsidRPr="00B53CF2">
        <w:rPr>
          <w:rFonts w:ascii="Arial" w:hAnsi="Arial" w:cs="Arial"/>
          <w:b/>
          <w:sz w:val="22"/>
          <w:szCs w:val="22"/>
        </w:rPr>
        <w:t>System Internals</w:t>
      </w:r>
      <w:r>
        <w:rPr>
          <w:rFonts w:ascii="Arial" w:hAnsi="Arial" w:cs="Arial"/>
          <w:sz w:val="22"/>
          <w:szCs w:val="22"/>
        </w:rPr>
        <w:t xml:space="preserve"> run </w:t>
      </w:r>
      <w:r w:rsidRPr="00B53CF2">
        <w:rPr>
          <w:rFonts w:ascii="Arial" w:hAnsi="Arial" w:cs="Arial"/>
          <w:b/>
          <w:sz w:val="22"/>
          <w:szCs w:val="22"/>
        </w:rPr>
        <w:t>Process Explorer</w:t>
      </w:r>
      <w:r>
        <w:rPr>
          <w:rFonts w:ascii="Arial" w:hAnsi="Arial" w:cs="Arial"/>
          <w:sz w:val="22"/>
          <w:szCs w:val="22"/>
        </w:rPr>
        <w:t xml:space="preserve"> and i</w:t>
      </w:r>
      <w:r w:rsidR="00FB677C" w:rsidRPr="004E5F8F">
        <w:rPr>
          <w:rFonts w:ascii="Arial" w:hAnsi="Arial" w:cs="Arial"/>
          <w:sz w:val="22"/>
          <w:szCs w:val="22"/>
        </w:rPr>
        <w:t>dentify processes running in your system</w:t>
      </w:r>
    </w:p>
    <w:p w14:paraId="7B6256CB" w14:textId="5038951D" w:rsidR="00FB677C" w:rsidRPr="004E5F8F" w:rsidRDefault="004E5F8F" w:rsidP="004E5F8F">
      <w:pPr>
        <w:pStyle w:val="first-para"/>
        <w:ind w:left="0" w:right="734"/>
        <w:rPr>
          <w:rFonts w:ascii="Arial" w:hAnsi="Arial" w:cs="Arial"/>
          <w:sz w:val="22"/>
          <w:szCs w:val="22"/>
        </w:rPr>
      </w:pPr>
      <w:r>
        <w:rPr>
          <w:rFonts w:ascii="Arial" w:hAnsi="Arial" w:cs="Arial"/>
          <w:sz w:val="22"/>
          <w:szCs w:val="22"/>
        </w:rPr>
        <w:t xml:space="preserve">3. </w:t>
      </w:r>
      <w:r w:rsidR="00FB677C" w:rsidRPr="004E5F8F">
        <w:rPr>
          <w:rFonts w:ascii="Arial" w:hAnsi="Arial" w:cs="Arial"/>
          <w:sz w:val="22"/>
          <w:szCs w:val="22"/>
        </w:rPr>
        <w:t xml:space="preserve">Under </w:t>
      </w:r>
      <w:r w:rsidR="00FB677C" w:rsidRPr="004E5F8F">
        <w:rPr>
          <w:rFonts w:ascii="Arial" w:hAnsi="Arial" w:cs="Arial"/>
          <w:b/>
          <w:sz w:val="22"/>
          <w:szCs w:val="22"/>
        </w:rPr>
        <w:t>Options</w:t>
      </w:r>
      <w:r w:rsidR="00FB677C" w:rsidRPr="004E5F8F">
        <w:rPr>
          <w:rFonts w:ascii="Arial" w:hAnsi="Arial" w:cs="Arial"/>
          <w:sz w:val="22"/>
          <w:szCs w:val="22"/>
        </w:rPr>
        <w:t xml:space="preserve"> click on </w:t>
      </w:r>
      <w:r w:rsidR="00FB677C" w:rsidRPr="004E5F8F">
        <w:rPr>
          <w:rFonts w:ascii="Arial" w:hAnsi="Arial" w:cs="Arial"/>
          <w:b/>
          <w:sz w:val="22"/>
          <w:szCs w:val="22"/>
        </w:rPr>
        <w:t xml:space="preserve">Verify Image Signature </w:t>
      </w:r>
      <w:r w:rsidR="00FB677C" w:rsidRPr="004E5F8F">
        <w:rPr>
          <w:rFonts w:ascii="Arial" w:hAnsi="Arial" w:cs="Arial"/>
          <w:sz w:val="22"/>
          <w:szCs w:val="22"/>
        </w:rPr>
        <w:t xml:space="preserve">to display which processes have signature. Explore that column and identify processes without signature ( This information can be used for security purposes) </w:t>
      </w:r>
    </w:p>
    <w:p w14:paraId="06A8986B" w14:textId="43098C59" w:rsidR="00FB677C" w:rsidRPr="004E5F8F" w:rsidRDefault="004E5F8F" w:rsidP="004E5F8F">
      <w:pPr>
        <w:pStyle w:val="first-para"/>
        <w:ind w:left="0" w:right="734"/>
        <w:rPr>
          <w:rFonts w:ascii="Arial" w:hAnsi="Arial" w:cs="Arial"/>
          <w:sz w:val="22"/>
          <w:szCs w:val="22"/>
        </w:rPr>
      </w:pPr>
      <w:r>
        <w:rPr>
          <w:rFonts w:ascii="Arial" w:hAnsi="Arial" w:cs="Arial"/>
          <w:sz w:val="22"/>
          <w:szCs w:val="22"/>
        </w:rPr>
        <w:t xml:space="preserve">4. </w:t>
      </w:r>
      <w:r w:rsidR="00FB677C" w:rsidRPr="004E5F8F">
        <w:rPr>
          <w:rFonts w:ascii="Arial" w:hAnsi="Arial" w:cs="Arial"/>
          <w:sz w:val="22"/>
          <w:szCs w:val="22"/>
        </w:rPr>
        <w:t xml:space="preserve">Under </w:t>
      </w:r>
      <w:r w:rsidR="00FB677C" w:rsidRPr="004E5F8F">
        <w:rPr>
          <w:rFonts w:ascii="Arial" w:hAnsi="Arial" w:cs="Arial"/>
          <w:b/>
          <w:sz w:val="22"/>
          <w:szCs w:val="22"/>
        </w:rPr>
        <w:t>view</w:t>
      </w:r>
      <w:r w:rsidR="00FB677C" w:rsidRPr="004E5F8F">
        <w:rPr>
          <w:rFonts w:ascii="Arial" w:hAnsi="Arial" w:cs="Arial"/>
          <w:sz w:val="22"/>
          <w:szCs w:val="22"/>
        </w:rPr>
        <w:t xml:space="preserve"> click on:</w:t>
      </w:r>
    </w:p>
    <w:p w14:paraId="0CEBFF4A" w14:textId="77777777" w:rsidR="00FB677C" w:rsidRPr="004E5F8F" w:rsidRDefault="00FB677C" w:rsidP="00FB677C">
      <w:pPr>
        <w:pStyle w:val="first-para"/>
        <w:numPr>
          <w:ilvl w:val="0"/>
          <w:numId w:val="20"/>
        </w:numPr>
        <w:ind w:right="734"/>
        <w:rPr>
          <w:rFonts w:ascii="Arial" w:hAnsi="Arial" w:cs="Arial"/>
          <w:sz w:val="22"/>
          <w:szCs w:val="22"/>
        </w:rPr>
      </w:pPr>
      <w:r w:rsidRPr="004E5F8F">
        <w:rPr>
          <w:rFonts w:ascii="Arial" w:hAnsi="Arial" w:cs="Arial"/>
          <w:b/>
          <w:sz w:val="22"/>
          <w:szCs w:val="22"/>
        </w:rPr>
        <w:t>system information</w:t>
      </w:r>
      <w:r w:rsidRPr="004E5F8F">
        <w:rPr>
          <w:rFonts w:ascii="Arial" w:hAnsi="Arial" w:cs="Arial"/>
          <w:sz w:val="22"/>
          <w:szCs w:val="22"/>
        </w:rPr>
        <w:t xml:space="preserve"> and select CPU tab to verify total handles, threads, processes and context switches in the system. Analyze what is going on in each CPU. Red color is kernel usage and green is combination of user and kernel usage</w:t>
      </w:r>
    </w:p>
    <w:p w14:paraId="54AD791F" w14:textId="77777777" w:rsidR="00FB677C" w:rsidRPr="004E5F8F" w:rsidRDefault="00FB677C" w:rsidP="00FB677C">
      <w:pPr>
        <w:pStyle w:val="first-para"/>
        <w:numPr>
          <w:ilvl w:val="0"/>
          <w:numId w:val="20"/>
        </w:numPr>
        <w:ind w:right="734"/>
        <w:rPr>
          <w:rFonts w:ascii="Arial" w:hAnsi="Arial" w:cs="Arial"/>
          <w:sz w:val="22"/>
          <w:szCs w:val="22"/>
        </w:rPr>
      </w:pPr>
      <w:r w:rsidRPr="004E5F8F">
        <w:rPr>
          <w:rFonts w:ascii="Arial" w:hAnsi="Arial" w:cs="Arial"/>
          <w:b/>
          <w:sz w:val="22"/>
          <w:szCs w:val="22"/>
        </w:rPr>
        <w:t>Lower pane view</w:t>
      </w:r>
      <w:r w:rsidRPr="004E5F8F">
        <w:rPr>
          <w:rFonts w:ascii="Arial" w:hAnsi="Arial" w:cs="Arial"/>
          <w:sz w:val="22"/>
          <w:szCs w:val="22"/>
        </w:rPr>
        <w:t xml:space="preserve"> to display the DLL (Dynamic Link Libraries) associated with each process.</w:t>
      </w:r>
    </w:p>
    <w:p w14:paraId="1E0C7FCB" w14:textId="77777777" w:rsidR="00FB677C" w:rsidRPr="004E5F8F" w:rsidRDefault="00FB677C" w:rsidP="00FB677C">
      <w:pPr>
        <w:pStyle w:val="first-para"/>
        <w:numPr>
          <w:ilvl w:val="0"/>
          <w:numId w:val="20"/>
        </w:numPr>
        <w:ind w:right="734"/>
        <w:rPr>
          <w:rFonts w:ascii="Arial" w:hAnsi="Arial" w:cs="Arial"/>
          <w:sz w:val="22"/>
          <w:szCs w:val="22"/>
        </w:rPr>
      </w:pPr>
      <w:r w:rsidRPr="004E5F8F">
        <w:rPr>
          <w:rFonts w:ascii="Arial" w:hAnsi="Arial" w:cs="Arial"/>
          <w:b/>
          <w:sz w:val="22"/>
          <w:szCs w:val="22"/>
        </w:rPr>
        <w:t xml:space="preserve">Select columns. </w:t>
      </w:r>
      <w:r w:rsidRPr="004E5F8F">
        <w:rPr>
          <w:rFonts w:ascii="Arial" w:hAnsi="Arial" w:cs="Arial"/>
          <w:sz w:val="22"/>
          <w:szCs w:val="22"/>
        </w:rPr>
        <w:t>Explore columns that can be added to analyze process behavior. Under process performance tab select threads, CPU cycles, Base priority, Handle count and context switch</w:t>
      </w:r>
    </w:p>
    <w:p w14:paraId="608F46F1" w14:textId="18794CE2" w:rsidR="00FB677C" w:rsidRDefault="004E5F8F" w:rsidP="004E5F8F">
      <w:pPr>
        <w:pStyle w:val="first-para"/>
        <w:ind w:left="0" w:right="734"/>
        <w:rPr>
          <w:rFonts w:ascii="Arial" w:hAnsi="Arial" w:cs="Arial"/>
          <w:sz w:val="22"/>
          <w:szCs w:val="22"/>
        </w:rPr>
      </w:pPr>
      <w:r>
        <w:rPr>
          <w:rFonts w:ascii="Arial" w:hAnsi="Arial" w:cs="Arial"/>
          <w:sz w:val="22"/>
          <w:szCs w:val="22"/>
        </w:rPr>
        <w:t xml:space="preserve">5. </w:t>
      </w:r>
      <w:r w:rsidR="00FB677C" w:rsidRPr="004E5F8F">
        <w:rPr>
          <w:rFonts w:ascii="Arial" w:hAnsi="Arial" w:cs="Arial"/>
          <w:sz w:val="22"/>
          <w:szCs w:val="22"/>
        </w:rPr>
        <w:t>Click twice on explorer.exe process to display process properties. What is the parent of explorer.exe?</w:t>
      </w:r>
    </w:p>
    <w:p w14:paraId="00873BE5" w14:textId="229393B2" w:rsidR="005E2FAF" w:rsidRPr="005E2FAF" w:rsidRDefault="005E2FAF" w:rsidP="004E5F8F">
      <w:pPr>
        <w:pStyle w:val="first-para"/>
        <w:ind w:left="0" w:right="734"/>
        <w:rPr>
          <w:rFonts w:ascii="Arial" w:hAnsi="Arial" w:cs="Arial"/>
          <w:b/>
          <w:bCs/>
          <w:sz w:val="22"/>
          <w:szCs w:val="22"/>
        </w:rPr>
      </w:pPr>
      <w:r>
        <w:rPr>
          <w:rFonts w:ascii="Arial" w:hAnsi="Arial" w:cs="Arial"/>
          <w:sz w:val="22"/>
          <w:szCs w:val="22"/>
        </w:rPr>
        <w:tab/>
      </w:r>
      <w:r w:rsidRPr="005E2FAF">
        <w:rPr>
          <w:rFonts w:ascii="Arial" w:hAnsi="Arial" w:cs="Arial"/>
          <w:b/>
          <w:bCs/>
          <w:sz w:val="22"/>
          <w:szCs w:val="22"/>
        </w:rPr>
        <w:t>&lt;Non-existent Process&gt;(1112)</w:t>
      </w:r>
    </w:p>
    <w:p w14:paraId="130EAFBE" w14:textId="4EE65573" w:rsidR="00FB677C" w:rsidRDefault="004E5F8F" w:rsidP="004E5F8F">
      <w:pPr>
        <w:pStyle w:val="first-para"/>
        <w:ind w:left="0" w:right="734"/>
        <w:rPr>
          <w:rFonts w:ascii="Arial" w:hAnsi="Arial" w:cs="Arial"/>
          <w:sz w:val="22"/>
          <w:szCs w:val="22"/>
        </w:rPr>
      </w:pPr>
      <w:r>
        <w:rPr>
          <w:rFonts w:ascii="Arial" w:hAnsi="Arial" w:cs="Arial"/>
          <w:sz w:val="22"/>
          <w:szCs w:val="22"/>
        </w:rPr>
        <w:t xml:space="preserve">6. </w:t>
      </w:r>
      <w:r w:rsidR="00FB677C" w:rsidRPr="004E5F8F">
        <w:rPr>
          <w:rFonts w:ascii="Arial" w:hAnsi="Arial" w:cs="Arial"/>
          <w:sz w:val="22"/>
          <w:szCs w:val="22"/>
        </w:rPr>
        <w:t>Identify and analyze DLLs associated with explorer.exe process. Are there DLLs running without signature?  This information may help to identify suspic</w:t>
      </w:r>
      <w:r w:rsidR="007F2654">
        <w:rPr>
          <w:rFonts w:ascii="Arial" w:hAnsi="Arial" w:cs="Arial"/>
          <w:sz w:val="22"/>
          <w:szCs w:val="22"/>
        </w:rPr>
        <w:t>ious DLLs running in the system.</w:t>
      </w:r>
    </w:p>
    <w:p w14:paraId="75690034" w14:textId="3F6ED31C" w:rsidR="004A24C8" w:rsidRPr="004A24C8" w:rsidRDefault="004A24C8" w:rsidP="004E5F8F">
      <w:pPr>
        <w:pStyle w:val="first-para"/>
        <w:ind w:left="0" w:right="734"/>
        <w:rPr>
          <w:rFonts w:ascii="Arial" w:hAnsi="Arial" w:cs="Arial"/>
          <w:b/>
          <w:bCs/>
          <w:sz w:val="22"/>
          <w:szCs w:val="22"/>
        </w:rPr>
      </w:pPr>
      <w:r>
        <w:rPr>
          <w:rFonts w:ascii="Arial" w:hAnsi="Arial" w:cs="Arial"/>
          <w:sz w:val="22"/>
          <w:szCs w:val="22"/>
        </w:rPr>
        <w:tab/>
      </w:r>
      <w:r>
        <w:rPr>
          <w:rFonts w:ascii="Arial" w:hAnsi="Arial" w:cs="Arial"/>
          <w:b/>
          <w:bCs/>
          <w:sz w:val="22"/>
          <w:szCs w:val="22"/>
        </w:rPr>
        <w:t>There are no .dll running without signature</w:t>
      </w:r>
    </w:p>
    <w:p w14:paraId="4DEFF5A5" w14:textId="3AA75A51" w:rsidR="001F65C1" w:rsidRDefault="0099639C" w:rsidP="001F65C1">
      <w:pPr>
        <w:pStyle w:val="first-para"/>
        <w:spacing w:before="0" w:after="0"/>
        <w:ind w:left="0" w:right="734"/>
        <w:rPr>
          <w:rFonts w:ascii="Arial" w:hAnsi="Arial" w:cs="Arial"/>
          <w:sz w:val="22"/>
          <w:szCs w:val="22"/>
        </w:rPr>
      </w:pPr>
      <w:r>
        <w:rPr>
          <w:rFonts w:ascii="Arial" w:hAnsi="Arial" w:cs="Arial"/>
          <w:sz w:val="22"/>
          <w:szCs w:val="22"/>
        </w:rPr>
        <w:t>7</w:t>
      </w:r>
      <w:r w:rsidR="004E5F8F">
        <w:rPr>
          <w:rFonts w:ascii="Arial" w:hAnsi="Arial" w:cs="Arial"/>
          <w:sz w:val="22"/>
          <w:szCs w:val="22"/>
        </w:rPr>
        <w:t xml:space="preserve">. </w:t>
      </w:r>
      <w:r w:rsidR="001F65C1">
        <w:rPr>
          <w:rFonts w:ascii="Arial" w:hAnsi="Arial" w:cs="Arial"/>
          <w:sz w:val="22"/>
          <w:szCs w:val="22"/>
        </w:rPr>
        <w:t>Start a N</w:t>
      </w:r>
      <w:r w:rsidR="001F65C1" w:rsidRPr="00667316">
        <w:rPr>
          <w:rFonts w:ascii="Arial" w:hAnsi="Arial" w:cs="Arial"/>
          <w:sz w:val="22"/>
          <w:szCs w:val="22"/>
        </w:rPr>
        <w:t>otepad process.</w:t>
      </w:r>
    </w:p>
    <w:p w14:paraId="09AF8A4B" w14:textId="77777777" w:rsidR="001F65C1" w:rsidRDefault="001F65C1" w:rsidP="001F65C1">
      <w:pPr>
        <w:pStyle w:val="first-para"/>
        <w:spacing w:before="0" w:after="0"/>
        <w:ind w:right="734"/>
        <w:rPr>
          <w:rFonts w:ascii="Arial" w:hAnsi="Arial" w:cs="Arial"/>
          <w:sz w:val="22"/>
          <w:szCs w:val="22"/>
        </w:rPr>
      </w:pPr>
    </w:p>
    <w:p w14:paraId="6AB599AF" w14:textId="19A5B8DC" w:rsidR="004D7EB9" w:rsidRDefault="0099639C" w:rsidP="001F65C1">
      <w:pPr>
        <w:pStyle w:val="first-para"/>
        <w:spacing w:before="0" w:after="0"/>
        <w:ind w:left="0" w:right="734"/>
        <w:rPr>
          <w:rFonts w:ascii="Arial" w:hAnsi="Arial" w:cs="Arial"/>
          <w:sz w:val="22"/>
          <w:szCs w:val="22"/>
        </w:rPr>
      </w:pPr>
      <w:r>
        <w:rPr>
          <w:rFonts w:ascii="Arial" w:hAnsi="Arial" w:cs="Arial"/>
          <w:sz w:val="22"/>
          <w:szCs w:val="22"/>
        </w:rPr>
        <w:t>8</w:t>
      </w:r>
      <w:r w:rsidR="001F65C1">
        <w:rPr>
          <w:rFonts w:ascii="Arial" w:hAnsi="Arial" w:cs="Arial"/>
          <w:sz w:val="22"/>
          <w:szCs w:val="22"/>
        </w:rPr>
        <w:t xml:space="preserve">. </w:t>
      </w:r>
      <w:r w:rsidR="004D7EB9">
        <w:rPr>
          <w:rFonts w:ascii="Arial" w:hAnsi="Arial" w:cs="Arial"/>
          <w:sz w:val="22"/>
          <w:szCs w:val="22"/>
        </w:rPr>
        <w:t xml:space="preserve">Use process explorer to verify the based priority of notepad process. What is the default priority of notepad? </w:t>
      </w:r>
    </w:p>
    <w:p w14:paraId="05B181AE" w14:textId="04D5C646" w:rsidR="004A24C8" w:rsidRPr="004A24C8" w:rsidRDefault="004A24C8" w:rsidP="001F65C1">
      <w:pPr>
        <w:pStyle w:val="first-para"/>
        <w:spacing w:before="0" w:after="0"/>
        <w:ind w:left="0" w:right="734"/>
        <w:rPr>
          <w:rFonts w:ascii="Arial" w:hAnsi="Arial" w:cs="Arial"/>
          <w:b/>
          <w:bCs/>
          <w:sz w:val="22"/>
          <w:szCs w:val="22"/>
        </w:rPr>
      </w:pPr>
      <w:r>
        <w:rPr>
          <w:rFonts w:ascii="Arial" w:hAnsi="Arial" w:cs="Arial"/>
          <w:sz w:val="22"/>
          <w:szCs w:val="22"/>
        </w:rPr>
        <w:tab/>
      </w:r>
      <w:r>
        <w:rPr>
          <w:rFonts w:ascii="Arial" w:hAnsi="Arial" w:cs="Arial"/>
          <w:b/>
          <w:bCs/>
          <w:sz w:val="22"/>
          <w:szCs w:val="22"/>
        </w:rPr>
        <w:t>Base priority is 8</w:t>
      </w:r>
    </w:p>
    <w:p w14:paraId="438696E1" w14:textId="4B8A440D" w:rsidR="00FB677C" w:rsidRDefault="004D7EB9" w:rsidP="001F65C1">
      <w:pPr>
        <w:pStyle w:val="first-para"/>
        <w:spacing w:before="0" w:after="0"/>
        <w:ind w:left="0" w:right="734"/>
        <w:rPr>
          <w:rFonts w:ascii="Arial" w:hAnsi="Arial" w:cs="Arial"/>
          <w:sz w:val="22"/>
          <w:szCs w:val="22"/>
        </w:rPr>
      </w:pPr>
      <w:r>
        <w:rPr>
          <w:rFonts w:ascii="Arial" w:hAnsi="Arial" w:cs="Arial"/>
          <w:sz w:val="22"/>
          <w:szCs w:val="22"/>
        </w:rPr>
        <w:t xml:space="preserve">9. </w:t>
      </w:r>
      <w:r w:rsidR="004E5F8F">
        <w:rPr>
          <w:rFonts w:ascii="Arial" w:hAnsi="Arial" w:cs="Arial"/>
          <w:sz w:val="22"/>
          <w:szCs w:val="22"/>
        </w:rPr>
        <w:t xml:space="preserve">Run </w:t>
      </w:r>
      <w:r w:rsidR="00FB677C" w:rsidRPr="004E5F8F">
        <w:rPr>
          <w:rFonts w:ascii="Arial" w:hAnsi="Arial" w:cs="Arial"/>
          <w:sz w:val="22"/>
          <w:szCs w:val="22"/>
        </w:rPr>
        <w:t xml:space="preserve">cmd </w:t>
      </w:r>
      <w:r w:rsidR="004E5F8F">
        <w:rPr>
          <w:rFonts w:ascii="Arial" w:hAnsi="Arial" w:cs="Arial"/>
          <w:sz w:val="22"/>
          <w:szCs w:val="22"/>
        </w:rPr>
        <w:t>as administrator and use process explorer to verify threads,</w:t>
      </w:r>
      <w:r w:rsidR="00FB677C" w:rsidRPr="004E5F8F">
        <w:rPr>
          <w:rFonts w:ascii="Arial" w:hAnsi="Arial" w:cs="Arial"/>
          <w:sz w:val="22"/>
          <w:szCs w:val="22"/>
        </w:rPr>
        <w:t xml:space="preserve"> priority, handles</w:t>
      </w:r>
      <w:r w:rsidR="004E5F8F">
        <w:rPr>
          <w:rFonts w:ascii="Arial" w:hAnsi="Arial" w:cs="Arial"/>
          <w:sz w:val="22"/>
          <w:szCs w:val="22"/>
        </w:rPr>
        <w:t>,</w:t>
      </w:r>
      <w:r w:rsidR="00FB677C" w:rsidRPr="004E5F8F">
        <w:rPr>
          <w:rFonts w:ascii="Arial" w:hAnsi="Arial" w:cs="Arial"/>
          <w:sz w:val="22"/>
          <w:szCs w:val="22"/>
        </w:rPr>
        <w:t xml:space="preserve"> context switch of this process. What is the parent of cmd?</w:t>
      </w:r>
    </w:p>
    <w:p w14:paraId="77729161" w14:textId="42A52BEF" w:rsidR="004D7EB9" w:rsidRPr="004A24C8" w:rsidRDefault="004A24C8" w:rsidP="001F65C1">
      <w:pPr>
        <w:pStyle w:val="first-para"/>
        <w:spacing w:before="0" w:after="0"/>
        <w:ind w:left="0" w:right="734"/>
        <w:rPr>
          <w:rFonts w:ascii="Arial" w:hAnsi="Arial" w:cs="Arial"/>
          <w:b/>
          <w:bCs/>
          <w:sz w:val="22"/>
          <w:szCs w:val="22"/>
        </w:rPr>
      </w:pPr>
      <w:r>
        <w:rPr>
          <w:rFonts w:ascii="Arial" w:hAnsi="Arial" w:cs="Arial"/>
          <w:sz w:val="22"/>
          <w:szCs w:val="22"/>
        </w:rPr>
        <w:tab/>
      </w:r>
      <w:r w:rsidRPr="004A24C8">
        <w:rPr>
          <w:rFonts w:ascii="Arial" w:hAnsi="Arial" w:cs="Arial"/>
          <w:b/>
          <w:bCs/>
          <w:sz w:val="22"/>
          <w:szCs w:val="22"/>
        </w:rPr>
        <w:t>explorer.exe(5776)</w:t>
      </w:r>
    </w:p>
    <w:p w14:paraId="61F7796D" w14:textId="7BE27AF7" w:rsidR="00FB677C" w:rsidRDefault="0099639C" w:rsidP="001F65C1">
      <w:pPr>
        <w:pStyle w:val="first-para"/>
        <w:spacing w:before="0" w:after="0"/>
        <w:ind w:left="0" w:right="734"/>
        <w:rPr>
          <w:rFonts w:ascii="Arial" w:hAnsi="Arial" w:cs="Arial"/>
          <w:sz w:val="22"/>
          <w:szCs w:val="22"/>
        </w:rPr>
      </w:pPr>
      <w:r>
        <w:rPr>
          <w:rFonts w:ascii="Arial" w:hAnsi="Arial" w:cs="Arial"/>
          <w:sz w:val="22"/>
          <w:szCs w:val="22"/>
        </w:rPr>
        <w:t>9</w:t>
      </w:r>
      <w:r w:rsidR="001F65C1">
        <w:rPr>
          <w:rFonts w:ascii="Arial" w:hAnsi="Arial" w:cs="Arial"/>
          <w:sz w:val="22"/>
          <w:szCs w:val="22"/>
        </w:rPr>
        <w:t>.</w:t>
      </w:r>
      <w:r w:rsidR="001F65C1" w:rsidRPr="001F65C1">
        <w:rPr>
          <w:rFonts w:ascii="Arial" w:hAnsi="Arial" w:cs="Arial"/>
          <w:sz w:val="22"/>
          <w:szCs w:val="22"/>
        </w:rPr>
        <w:t xml:space="preserve"> </w:t>
      </w:r>
      <w:r w:rsidR="001F65C1" w:rsidRPr="007615E1">
        <w:rPr>
          <w:rFonts w:ascii="Arial" w:hAnsi="Arial" w:cs="Arial"/>
          <w:sz w:val="22"/>
          <w:szCs w:val="22"/>
        </w:rPr>
        <w:t>Use the foll</w:t>
      </w:r>
      <w:r w:rsidR="001F65C1">
        <w:rPr>
          <w:rFonts w:ascii="Arial" w:hAnsi="Arial" w:cs="Arial"/>
          <w:sz w:val="22"/>
          <w:szCs w:val="22"/>
        </w:rPr>
        <w:t>owing command to start another N</w:t>
      </w:r>
      <w:r w:rsidR="001F65C1" w:rsidRPr="007615E1">
        <w:rPr>
          <w:rFonts w:ascii="Arial" w:hAnsi="Arial" w:cs="Arial"/>
          <w:sz w:val="22"/>
          <w:szCs w:val="22"/>
        </w:rPr>
        <w:t xml:space="preserve">otepad process in </w:t>
      </w:r>
      <w:r w:rsidR="001F65C1" w:rsidRPr="004D7EB9">
        <w:rPr>
          <w:rFonts w:ascii="Arial" w:hAnsi="Arial" w:cs="Arial"/>
          <w:b/>
          <w:sz w:val="22"/>
          <w:szCs w:val="22"/>
        </w:rPr>
        <w:t>real-time</w:t>
      </w:r>
      <w:r w:rsidR="001F65C1" w:rsidRPr="007615E1">
        <w:rPr>
          <w:rFonts w:ascii="Arial" w:hAnsi="Arial" w:cs="Arial"/>
          <w:sz w:val="22"/>
          <w:szCs w:val="22"/>
        </w:rPr>
        <w:t xml:space="preserve"> </w:t>
      </w:r>
      <w:r w:rsidR="001F65C1">
        <w:rPr>
          <w:rFonts w:ascii="Arial" w:hAnsi="Arial" w:cs="Arial"/>
          <w:sz w:val="22"/>
          <w:szCs w:val="22"/>
        </w:rPr>
        <w:t>(must run as</w:t>
      </w:r>
      <w:r w:rsidR="001F65C1" w:rsidRPr="007615E1">
        <w:rPr>
          <w:rFonts w:ascii="Arial" w:hAnsi="Arial" w:cs="Arial"/>
          <w:sz w:val="22"/>
          <w:szCs w:val="22"/>
        </w:rPr>
        <w:t xml:space="preserve"> </w:t>
      </w:r>
      <w:r w:rsidR="001F65C1">
        <w:rPr>
          <w:rFonts w:ascii="Arial" w:hAnsi="Arial" w:cs="Arial"/>
          <w:sz w:val="22"/>
          <w:szCs w:val="22"/>
        </w:rPr>
        <w:t>administrator) – At cmd type:</w:t>
      </w:r>
      <w:r w:rsidR="00FB677C" w:rsidRPr="004E5F8F">
        <w:rPr>
          <w:rFonts w:ascii="Arial" w:hAnsi="Arial" w:cs="Arial"/>
          <w:b/>
          <w:bCs/>
          <w:sz w:val="22"/>
          <w:szCs w:val="22"/>
        </w:rPr>
        <w:t>start  /realtime notepad</w:t>
      </w:r>
      <w:r w:rsidR="00FB677C" w:rsidRPr="004E5F8F">
        <w:rPr>
          <w:rFonts w:ascii="Arial" w:hAnsi="Arial" w:cs="Arial"/>
          <w:sz w:val="22"/>
          <w:szCs w:val="22"/>
        </w:rPr>
        <w:t>. (Notepad should open)</w:t>
      </w:r>
      <w:r w:rsidR="001F65C1">
        <w:rPr>
          <w:rFonts w:ascii="Arial" w:hAnsi="Arial" w:cs="Arial"/>
          <w:sz w:val="22"/>
          <w:szCs w:val="22"/>
        </w:rPr>
        <w:t>\</w:t>
      </w:r>
    </w:p>
    <w:p w14:paraId="6DFA24A9" w14:textId="27F1EED9" w:rsidR="00FB677C" w:rsidRPr="004E5F8F" w:rsidRDefault="0099639C" w:rsidP="000E61FC">
      <w:pPr>
        <w:pStyle w:val="first-para"/>
        <w:spacing w:before="0" w:after="0"/>
        <w:ind w:left="0" w:right="734"/>
        <w:rPr>
          <w:rFonts w:ascii="Arial" w:hAnsi="Arial" w:cs="Arial"/>
          <w:sz w:val="22"/>
          <w:szCs w:val="22"/>
        </w:rPr>
      </w:pPr>
      <w:r>
        <w:rPr>
          <w:rFonts w:ascii="Arial" w:hAnsi="Arial" w:cs="Arial"/>
          <w:sz w:val="22"/>
          <w:szCs w:val="22"/>
        </w:rPr>
        <w:t>10</w:t>
      </w:r>
      <w:r w:rsidR="001F65C1">
        <w:rPr>
          <w:rFonts w:ascii="Arial" w:hAnsi="Arial" w:cs="Arial"/>
          <w:sz w:val="22"/>
          <w:szCs w:val="22"/>
        </w:rPr>
        <w:t xml:space="preserve">. </w:t>
      </w:r>
      <w:r w:rsidR="000E61FC">
        <w:rPr>
          <w:rFonts w:ascii="Arial" w:hAnsi="Arial" w:cs="Arial"/>
          <w:sz w:val="22"/>
          <w:szCs w:val="22"/>
        </w:rPr>
        <w:t xml:space="preserve">Use </w:t>
      </w:r>
      <w:r w:rsidR="00FB677C" w:rsidRPr="004E5F8F">
        <w:rPr>
          <w:rFonts w:ascii="Arial" w:hAnsi="Arial" w:cs="Arial"/>
          <w:sz w:val="22"/>
          <w:szCs w:val="22"/>
        </w:rPr>
        <w:t xml:space="preserve">process explorer </w:t>
      </w:r>
      <w:r w:rsidR="000E61FC">
        <w:rPr>
          <w:rFonts w:ascii="Arial" w:hAnsi="Arial" w:cs="Arial"/>
          <w:sz w:val="22"/>
          <w:szCs w:val="22"/>
        </w:rPr>
        <w:t>t</w:t>
      </w:r>
      <w:r w:rsidR="005B2745">
        <w:rPr>
          <w:rFonts w:ascii="Arial" w:hAnsi="Arial" w:cs="Arial"/>
          <w:sz w:val="22"/>
          <w:szCs w:val="22"/>
        </w:rPr>
        <w:t>ool to analyze notepad process</w:t>
      </w:r>
      <w:r w:rsidR="00FB677C" w:rsidRPr="004E5F8F">
        <w:rPr>
          <w:rFonts w:ascii="Arial" w:hAnsi="Arial" w:cs="Arial"/>
          <w:sz w:val="22"/>
          <w:szCs w:val="22"/>
        </w:rPr>
        <w:t>. Double-click on Notepad.exe to show the process properties window, and then click on the Threads tab and answer the following questions.</w:t>
      </w:r>
      <w:r w:rsidR="007D6F13">
        <w:rPr>
          <w:rFonts w:ascii="Arial" w:hAnsi="Arial" w:cs="Arial"/>
          <w:sz w:val="22"/>
          <w:szCs w:val="22"/>
        </w:rPr>
        <w:t xml:space="preserve"> (</w:t>
      </w:r>
      <w:r w:rsidR="005B2745">
        <w:rPr>
          <w:rFonts w:ascii="Arial" w:hAnsi="Arial" w:cs="Arial"/>
          <w:sz w:val="22"/>
          <w:szCs w:val="22"/>
        </w:rPr>
        <w:t xml:space="preserve"> </w:t>
      </w:r>
      <w:r w:rsidR="007D6F13" w:rsidRPr="005B2745">
        <w:rPr>
          <w:rFonts w:ascii="Arial" w:hAnsi="Arial" w:cs="Arial"/>
          <w:b/>
          <w:sz w:val="22"/>
          <w:szCs w:val="22"/>
        </w:rPr>
        <w:t xml:space="preserve">use </w:t>
      </w:r>
      <w:r w:rsidR="003F2078" w:rsidRPr="005B2745">
        <w:rPr>
          <w:rFonts w:ascii="Arial" w:hAnsi="Arial" w:cs="Arial"/>
          <w:b/>
          <w:sz w:val="22"/>
          <w:szCs w:val="22"/>
        </w:rPr>
        <w:t>the first thread to answer the questions</w:t>
      </w:r>
      <w:r w:rsidR="003F2078">
        <w:rPr>
          <w:rFonts w:ascii="Arial" w:hAnsi="Arial" w:cs="Arial"/>
          <w:sz w:val="22"/>
          <w:szCs w:val="22"/>
        </w:rPr>
        <w:t>)</w:t>
      </w:r>
    </w:p>
    <w:p w14:paraId="305D4DF9" w14:textId="55933BA7" w:rsidR="00FB677C" w:rsidRDefault="00FB677C" w:rsidP="004D7EB9">
      <w:pPr>
        <w:pStyle w:val="first-para"/>
        <w:numPr>
          <w:ilvl w:val="0"/>
          <w:numId w:val="19"/>
        </w:numPr>
        <w:ind w:right="734"/>
        <w:rPr>
          <w:rFonts w:ascii="Arial" w:hAnsi="Arial" w:cs="Arial"/>
          <w:sz w:val="22"/>
          <w:szCs w:val="22"/>
        </w:rPr>
      </w:pPr>
      <w:r w:rsidRPr="004E5F8F">
        <w:rPr>
          <w:rFonts w:ascii="Arial" w:hAnsi="Arial" w:cs="Arial"/>
          <w:sz w:val="22"/>
          <w:szCs w:val="22"/>
        </w:rPr>
        <w:t>How many treads are running in notepad process?</w:t>
      </w:r>
    </w:p>
    <w:p w14:paraId="0C64489E" w14:textId="7E428BCB" w:rsidR="004A24C8" w:rsidRPr="004A24C8" w:rsidRDefault="004A24C8" w:rsidP="004A24C8">
      <w:pPr>
        <w:pStyle w:val="first-para"/>
        <w:ind w:left="1440" w:right="734"/>
        <w:rPr>
          <w:rFonts w:ascii="Arial" w:hAnsi="Arial" w:cs="Arial"/>
          <w:b/>
          <w:bCs/>
          <w:sz w:val="22"/>
          <w:szCs w:val="22"/>
        </w:rPr>
      </w:pPr>
      <w:r>
        <w:rPr>
          <w:rFonts w:ascii="Arial" w:hAnsi="Arial" w:cs="Arial"/>
          <w:b/>
          <w:bCs/>
          <w:sz w:val="22"/>
          <w:szCs w:val="22"/>
        </w:rPr>
        <w:lastRenderedPageBreak/>
        <w:t>6</w:t>
      </w:r>
    </w:p>
    <w:p w14:paraId="63C97F17" w14:textId="59F9E600" w:rsidR="007F2654" w:rsidRDefault="00FB677C" w:rsidP="004D7EB9">
      <w:pPr>
        <w:pStyle w:val="first-para"/>
        <w:numPr>
          <w:ilvl w:val="0"/>
          <w:numId w:val="19"/>
        </w:numPr>
        <w:ind w:right="734"/>
        <w:rPr>
          <w:rFonts w:ascii="Arial" w:hAnsi="Arial" w:cs="Arial"/>
          <w:sz w:val="22"/>
          <w:szCs w:val="22"/>
        </w:rPr>
      </w:pPr>
      <w:r w:rsidRPr="007F2654">
        <w:rPr>
          <w:rFonts w:ascii="Arial" w:hAnsi="Arial" w:cs="Arial"/>
          <w:sz w:val="22"/>
          <w:szCs w:val="22"/>
        </w:rPr>
        <w:t>What is the thread state?</w:t>
      </w:r>
    </w:p>
    <w:p w14:paraId="62F9868F" w14:textId="70C63A40" w:rsidR="004A24C8" w:rsidRPr="004A24C8" w:rsidRDefault="004A24C8" w:rsidP="004A24C8">
      <w:pPr>
        <w:pStyle w:val="first-para"/>
        <w:ind w:left="1440" w:right="734"/>
        <w:rPr>
          <w:rFonts w:ascii="Arial" w:hAnsi="Arial" w:cs="Arial"/>
          <w:b/>
          <w:bCs/>
          <w:sz w:val="22"/>
          <w:szCs w:val="22"/>
        </w:rPr>
      </w:pPr>
      <w:r>
        <w:rPr>
          <w:rFonts w:ascii="Arial" w:hAnsi="Arial" w:cs="Arial"/>
          <w:b/>
          <w:bCs/>
          <w:sz w:val="22"/>
          <w:szCs w:val="22"/>
        </w:rPr>
        <w:t>Wait:WrUserRequest</w:t>
      </w:r>
    </w:p>
    <w:p w14:paraId="716674A7" w14:textId="7FB590B9" w:rsidR="007968E2" w:rsidRDefault="000E61FC" w:rsidP="004D7EB9">
      <w:pPr>
        <w:pStyle w:val="first-para"/>
        <w:numPr>
          <w:ilvl w:val="0"/>
          <w:numId w:val="19"/>
        </w:numPr>
        <w:ind w:right="734"/>
        <w:rPr>
          <w:rFonts w:ascii="Arial" w:hAnsi="Arial" w:cs="Arial"/>
          <w:sz w:val="22"/>
          <w:szCs w:val="22"/>
        </w:rPr>
      </w:pPr>
      <w:r w:rsidRPr="007F2654">
        <w:rPr>
          <w:rFonts w:ascii="Arial" w:hAnsi="Arial" w:cs="Arial"/>
          <w:sz w:val="22"/>
          <w:szCs w:val="22"/>
        </w:rPr>
        <w:t xml:space="preserve">What is the Base priority and the dynamic priority of this thread? </w:t>
      </w:r>
    </w:p>
    <w:p w14:paraId="737E0390" w14:textId="35F68A96" w:rsidR="004A24C8" w:rsidRPr="004A24C8" w:rsidRDefault="004A24C8" w:rsidP="004A24C8">
      <w:pPr>
        <w:pStyle w:val="first-para"/>
        <w:ind w:left="1440" w:right="734"/>
        <w:rPr>
          <w:rFonts w:ascii="Arial" w:hAnsi="Arial" w:cs="Arial"/>
          <w:b/>
          <w:bCs/>
          <w:sz w:val="22"/>
          <w:szCs w:val="22"/>
        </w:rPr>
      </w:pPr>
      <w:r>
        <w:rPr>
          <w:rFonts w:ascii="Arial" w:hAnsi="Arial" w:cs="Arial"/>
          <w:b/>
          <w:bCs/>
          <w:sz w:val="22"/>
          <w:szCs w:val="22"/>
        </w:rPr>
        <w:t>24 and 24</w:t>
      </w:r>
    </w:p>
    <w:p w14:paraId="57C235CB" w14:textId="4E2F65B2" w:rsidR="007968E2" w:rsidRDefault="007968E2" w:rsidP="003F2078">
      <w:pPr>
        <w:pStyle w:val="first-para"/>
        <w:numPr>
          <w:ilvl w:val="0"/>
          <w:numId w:val="19"/>
        </w:numPr>
        <w:ind w:right="734"/>
        <w:rPr>
          <w:rFonts w:ascii="Arial" w:hAnsi="Arial" w:cs="Arial"/>
          <w:sz w:val="22"/>
          <w:szCs w:val="28"/>
        </w:rPr>
      </w:pPr>
      <w:r w:rsidRPr="007968E2">
        <w:rPr>
          <w:rFonts w:ascii="Arial" w:hAnsi="Arial" w:cs="Arial"/>
          <w:sz w:val="22"/>
          <w:szCs w:val="28"/>
        </w:rPr>
        <w:t>Right click on cmd process and kill the process. Was notepad process (child of cmd) terminated?</w:t>
      </w:r>
      <w:r>
        <w:rPr>
          <w:rFonts w:ascii="Arial" w:hAnsi="Arial" w:cs="Arial"/>
          <w:sz w:val="22"/>
          <w:szCs w:val="28"/>
        </w:rPr>
        <w:t xml:space="preserve"> Explain.</w:t>
      </w:r>
      <w:r w:rsidRPr="007968E2">
        <w:rPr>
          <w:rFonts w:ascii="Arial" w:hAnsi="Arial" w:cs="Arial"/>
          <w:sz w:val="22"/>
          <w:szCs w:val="28"/>
        </w:rPr>
        <w:t xml:space="preserve">  </w:t>
      </w:r>
    </w:p>
    <w:p w14:paraId="0B5D4944" w14:textId="3FFCD4BB" w:rsidR="004A24C8" w:rsidRPr="004A24C8" w:rsidRDefault="004A24C8" w:rsidP="004A24C8">
      <w:pPr>
        <w:pStyle w:val="first-para"/>
        <w:ind w:left="1440" w:right="734"/>
        <w:rPr>
          <w:rFonts w:ascii="Arial" w:hAnsi="Arial" w:cs="Arial"/>
          <w:b/>
          <w:bCs/>
          <w:sz w:val="22"/>
          <w:szCs w:val="28"/>
        </w:rPr>
      </w:pPr>
      <w:r>
        <w:rPr>
          <w:rFonts w:ascii="Arial" w:hAnsi="Arial" w:cs="Arial"/>
          <w:b/>
          <w:bCs/>
          <w:sz w:val="22"/>
          <w:szCs w:val="28"/>
        </w:rPr>
        <w:t>Notepad was not terminated. Notepad was not dependant on the cmd process to run</w:t>
      </w:r>
    </w:p>
    <w:p w14:paraId="43F5F801" w14:textId="66563D76" w:rsidR="00382A47" w:rsidRDefault="007D6F13" w:rsidP="00382A47">
      <w:pPr>
        <w:pStyle w:val="first-para"/>
        <w:spacing w:before="0" w:after="0"/>
        <w:ind w:left="0"/>
        <w:rPr>
          <w:rStyle w:val="figuremediaobject"/>
          <w:rFonts w:ascii="Arial" w:hAnsi="Arial" w:cs="Arial"/>
          <w:sz w:val="22"/>
          <w:szCs w:val="22"/>
        </w:rPr>
      </w:pPr>
      <w:r>
        <w:rPr>
          <w:rFonts w:ascii="Arial" w:hAnsi="Arial" w:cs="Arial"/>
          <w:sz w:val="22"/>
          <w:szCs w:val="22"/>
        </w:rPr>
        <w:t>11</w:t>
      </w:r>
      <w:r w:rsidR="002F358F">
        <w:rPr>
          <w:rFonts w:ascii="Arial" w:hAnsi="Arial" w:cs="Arial"/>
          <w:sz w:val="22"/>
          <w:szCs w:val="22"/>
        </w:rPr>
        <w:t xml:space="preserve">. </w:t>
      </w:r>
      <w:r w:rsidR="007F2654">
        <w:rPr>
          <w:rFonts w:ascii="Arial" w:hAnsi="Arial" w:cs="Arial"/>
          <w:sz w:val="22"/>
          <w:szCs w:val="22"/>
        </w:rPr>
        <w:t>T</w:t>
      </w:r>
      <w:r w:rsidR="00382A47">
        <w:rPr>
          <w:rStyle w:val="figuremediaobject"/>
          <w:rFonts w:ascii="Arial" w:hAnsi="Arial" w:cs="Arial"/>
          <w:sz w:val="22"/>
          <w:szCs w:val="22"/>
        </w:rPr>
        <w:t xml:space="preserve">here is a special process used by Windows </w:t>
      </w:r>
      <w:r w:rsidR="007059E3">
        <w:rPr>
          <w:rStyle w:val="figuremediaobject"/>
          <w:rFonts w:ascii="Arial" w:hAnsi="Arial" w:cs="Arial"/>
          <w:sz w:val="22"/>
          <w:szCs w:val="22"/>
        </w:rPr>
        <w:t xml:space="preserve">called the </w:t>
      </w:r>
      <w:r w:rsidR="007059E3" w:rsidRPr="007F2654">
        <w:rPr>
          <w:rStyle w:val="figuremediaobject"/>
          <w:rFonts w:ascii="Arial" w:hAnsi="Arial" w:cs="Arial"/>
          <w:b/>
          <w:sz w:val="22"/>
          <w:szCs w:val="22"/>
        </w:rPr>
        <w:t>System Idle Process</w:t>
      </w:r>
      <w:r w:rsidR="002634E1">
        <w:rPr>
          <w:rStyle w:val="figuremediaobject"/>
          <w:rFonts w:ascii="Arial" w:hAnsi="Arial" w:cs="Arial"/>
          <w:b/>
          <w:sz w:val="22"/>
          <w:szCs w:val="22"/>
        </w:rPr>
        <w:t xml:space="preserve"> </w:t>
      </w:r>
      <w:r w:rsidR="002634E1" w:rsidRPr="002634E1">
        <w:rPr>
          <w:rStyle w:val="figuremediaobject"/>
          <w:rFonts w:ascii="Arial" w:hAnsi="Arial" w:cs="Arial"/>
          <w:sz w:val="22"/>
          <w:szCs w:val="22"/>
        </w:rPr>
        <w:t>that contains one thread per CPU</w:t>
      </w:r>
      <w:r w:rsidR="007059E3">
        <w:rPr>
          <w:rStyle w:val="figuremediaobject"/>
          <w:rFonts w:ascii="Arial" w:hAnsi="Arial" w:cs="Arial"/>
          <w:sz w:val="22"/>
          <w:szCs w:val="22"/>
        </w:rPr>
        <w:t xml:space="preserve">. </w:t>
      </w:r>
      <w:r>
        <w:rPr>
          <w:rStyle w:val="figuremediaobject"/>
          <w:rFonts w:ascii="Arial" w:hAnsi="Arial" w:cs="Arial"/>
          <w:sz w:val="22"/>
          <w:szCs w:val="22"/>
        </w:rPr>
        <w:t xml:space="preserve">Use </w:t>
      </w:r>
      <w:r w:rsidR="007059E3">
        <w:rPr>
          <w:rStyle w:val="figuremediaobject"/>
          <w:rFonts w:ascii="Arial" w:hAnsi="Arial" w:cs="Arial"/>
          <w:sz w:val="22"/>
          <w:szCs w:val="22"/>
        </w:rPr>
        <w:t xml:space="preserve">Process explorer </w:t>
      </w:r>
      <w:r>
        <w:rPr>
          <w:rStyle w:val="figuremediaobject"/>
          <w:rFonts w:ascii="Arial" w:hAnsi="Arial" w:cs="Arial"/>
          <w:sz w:val="22"/>
          <w:szCs w:val="22"/>
        </w:rPr>
        <w:t>tool</w:t>
      </w:r>
      <w:r w:rsidR="00B53CF2">
        <w:rPr>
          <w:rStyle w:val="figuremediaobject"/>
          <w:rFonts w:ascii="Arial" w:hAnsi="Arial" w:cs="Arial"/>
          <w:sz w:val="22"/>
          <w:szCs w:val="22"/>
        </w:rPr>
        <w:t xml:space="preserve"> </w:t>
      </w:r>
      <w:r w:rsidR="007059E3">
        <w:rPr>
          <w:rStyle w:val="figuremediaobject"/>
          <w:rFonts w:ascii="Arial" w:hAnsi="Arial" w:cs="Arial"/>
          <w:sz w:val="22"/>
          <w:szCs w:val="22"/>
        </w:rPr>
        <w:t>to examine the pro</w:t>
      </w:r>
      <w:r>
        <w:rPr>
          <w:rStyle w:val="figuremediaobject"/>
          <w:rFonts w:ascii="Arial" w:hAnsi="Arial" w:cs="Arial"/>
          <w:sz w:val="22"/>
          <w:szCs w:val="22"/>
        </w:rPr>
        <w:t>perties of System Idle process and answer the following questions:</w:t>
      </w:r>
    </w:p>
    <w:p w14:paraId="5D131158" w14:textId="5A4FAB62" w:rsidR="007059E3" w:rsidRDefault="007059E3" w:rsidP="00382A47">
      <w:pPr>
        <w:pStyle w:val="first-para"/>
        <w:spacing w:before="0" w:after="0"/>
        <w:ind w:left="0"/>
        <w:rPr>
          <w:rStyle w:val="figuremediaobject"/>
          <w:rFonts w:ascii="Arial" w:hAnsi="Arial" w:cs="Arial"/>
          <w:sz w:val="22"/>
          <w:szCs w:val="22"/>
        </w:rPr>
      </w:pPr>
      <w:r>
        <w:rPr>
          <w:rStyle w:val="figuremediaobject"/>
          <w:rFonts w:ascii="Arial" w:hAnsi="Arial" w:cs="Arial"/>
          <w:sz w:val="22"/>
          <w:szCs w:val="22"/>
        </w:rPr>
        <w:tab/>
        <w:t xml:space="preserve">a. </w:t>
      </w:r>
      <w:r w:rsidR="002634E1">
        <w:rPr>
          <w:rStyle w:val="figuremediaobject"/>
          <w:rFonts w:ascii="Arial" w:hAnsi="Arial" w:cs="Arial"/>
          <w:sz w:val="22"/>
          <w:szCs w:val="22"/>
        </w:rPr>
        <w:t xml:space="preserve">What is the </w:t>
      </w:r>
      <w:r w:rsidR="005B2745">
        <w:rPr>
          <w:rStyle w:val="figuremediaobject"/>
          <w:rFonts w:ascii="Arial" w:hAnsi="Arial" w:cs="Arial"/>
          <w:sz w:val="22"/>
          <w:szCs w:val="22"/>
        </w:rPr>
        <w:t>purpose of System Idle Process</w:t>
      </w:r>
      <w:r w:rsidR="00B65140">
        <w:rPr>
          <w:rStyle w:val="figuremediaobject"/>
          <w:rFonts w:ascii="Arial" w:hAnsi="Arial" w:cs="Arial"/>
          <w:sz w:val="22"/>
          <w:szCs w:val="22"/>
        </w:rPr>
        <w:t>?</w:t>
      </w:r>
    </w:p>
    <w:p w14:paraId="3D6EC2BE" w14:textId="4BB9DB66" w:rsidR="0049255F" w:rsidRPr="0049255F" w:rsidRDefault="0049255F" w:rsidP="0049255F">
      <w:pPr>
        <w:pStyle w:val="first-para"/>
        <w:spacing w:before="0" w:after="0"/>
        <w:ind w:left="1440"/>
        <w:rPr>
          <w:rStyle w:val="figuremediaobject"/>
          <w:rFonts w:ascii="Arial" w:hAnsi="Arial" w:cs="Arial"/>
          <w:b/>
          <w:bCs/>
          <w:sz w:val="22"/>
          <w:szCs w:val="22"/>
        </w:rPr>
      </w:pPr>
      <w:r>
        <w:rPr>
          <w:rStyle w:val="figuremediaobject"/>
          <w:rFonts w:ascii="Arial" w:hAnsi="Arial" w:cs="Arial"/>
          <w:b/>
          <w:bCs/>
          <w:sz w:val="22"/>
          <w:szCs w:val="22"/>
        </w:rPr>
        <w:t>Keeps the CPU busy doing something while it waits for the next process to use a thread</w:t>
      </w:r>
    </w:p>
    <w:p w14:paraId="73990E8E" w14:textId="3422C59A" w:rsidR="00B53CF2" w:rsidRDefault="00B53CF2" w:rsidP="00B65140">
      <w:pPr>
        <w:pStyle w:val="first-para"/>
        <w:spacing w:before="0" w:after="0"/>
        <w:ind w:left="0"/>
        <w:rPr>
          <w:rStyle w:val="figuremediaobject"/>
          <w:rFonts w:ascii="Arial" w:hAnsi="Arial" w:cs="Arial"/>
          <w:sz w:val="22"/>
          <w:szCs w:val="22"/>
        </w:rPr>
      </w:pPr>
      <w:r>
        <w:rPr>
          <w:rStyle w:val="figuremediaobject"/>
          <w:rFonts w:ascii="Arial" w:hAnsi="Arial" w:cs="Arial"/>
          <w:sz w:val="22"/>
          <w:szCs w:val="22"/>
        </w:rPr>
        <w:t xml:space="preserve">            b</w:t>
      </w:r>
      <w:r w:rsidR="00B65140">
        <w:rPr>
          <w:rStyle w:val="figuremediaobject"/>
          <w:rFonts w:ascii="Arial" w:hAnsi="Arial" w:cs="Arial"/>
          <w:sz w:val="22"/>
          <w:szCs w:val="22"/>
        </w:rPr>
        <w:t>.</w:t>
      </w:r>
      <w:r>
        <w:rPr>
          <w:rStyle w:val="figuremediaobject"/>
          <w:rFonts w:ascii="Arial" w:hAnsi="Arial" w:cs="Arial"/>
          <w:sz w:val="22"/>
          <w:szCs w:val="22"/>
        </w:rPr>
        <w:t xml:space="preserve"> Wha</w:t>
      </w:r>
      <w:r w:rsidR="005B2745">
        <w:rPr>
          <w:rStyle w:val="figuremediaobject"/>
          <w:rFonts w:ascii="Arial" w:hAnsi="Arial" w:cs="Arial"/>
          <w:sz w:val="22"/>
          <w:szCs w:val="22"/>
        </w:rPr>
        <w:t>t is the priority of this process</w:t>
      </w:r>
      <w:r>
        <w:rPr>
          <w:rStyle w:val="figuremediaobject"/>
          <w:rFonts w:ascii="Arial" w:hAnsi="Arial" w:cs="Arial"/>
          <w:sz w:val="22"/>
          <w:szCs w:val="22"/>
        </w:rPr>
        <w:t>?</w:t>
      </w:r>
    </w:p>
    <w:p w14:paraId="35036DDA" w14:textId="07EA8862" w:rsidR="0049255F" w:rsidRPr="0049255F" w:rsidRDefault="0049255F" w:rsidP="00B65140">
      <w:pPr>
        <w:pStyle w:val="first-para"/>
        <w:spacing w:before="0" w:after="0"/>
        <w:ind w:left="0"/>
        <w:rPr>
          <w:rStyle w:val="figuremediaobject"/>
          <w:rFonts w:ascii="Arial" w:hAnsi="Arial" w:cs="Arial"/>
          <w:b/>
          <w:bCs/>
          <w:sz w:val="22"/>
          <w:szCs w:val="22"/>
        </w:rPr>
      </w:pPr>
      <w:r>
        <w:rPr>
          <w:rStyle w:val="figuremediaobject"/>
          <w:rFonts w:ascii="Arial" w:hAnsi="Arial" w:cs="Arial"/>
          <w:sz w:val="22"/>
          <w:szCs w:val="22"/>
        </w:rPr>
        <w:tab/>
      </w:r>
      <w:r w:rsidRPr="0049255F">
        <w:rPr>
          <w:rStyle w:val="figuremediaobject"/>
          <w:rFonts w:ascii="Arial" w:hAnsi="Arial" w:cs="Arial"/>
          <w:b/>
          <w:bCs/>
          <w:sz w:val="22"/>
          <w:szCs w:val="22"/>
        </w:rPr>
        <w:tab/>
        <w:t>0, or n/a</w:t>
      </w:r>
    </w:p>
    <w:p w14:paraId="3DE8E4FD" w14:textId="1FE34AA6" w:rsidR="002634E1" w:rsidRDefault="002634E1" w:rsidP="00B65140">
      <w:pPr>
        <w:pStyle w:val="first-para"/>
        <w:spacing w:before="0" w:after="0"/>
        <w:ind w:left="0"/>
        <w:rPr>
          <w:rStyle w:val="figuremediaobject"/>
          <w:rFonts w:ascii="Arial" w:hAnsi="Arial" w:cs="Arial"/>
          <w:sz w:val="22"/>
          <w:szCs w:val="22"/>
        </w:rPr>
      </w:pPr>
      <w:r>
        <w:rPr>
          <w:rStyle w:val="figuremediaobject"/>
          <w:rFonts w:ascii="Arial" w:hAnsi="Arial" w:cs="Arial"/>
          <w:sz w:val="22"/>
          <w:szCs w:val="22"/>
        </w:rPr>
        <w:t xml:space="preserve">            c. How many threads are used by this process and what is the purpose of these </w:t>
      </w:r>
    </w:p>
    <w:p w14:paraId="1EA0B4EF" w14:textId="72F65420" w:rsidR="002634E1" w:rsidRDefault="002634E1" w:rsidP="002634E1">
      <w:pPr>
        <w:pStyle w:val="first-para"/>
        <w:spacing w:before="0" w:after="0"/>
        <w:ind w:left="720"/>
        <w:rPr>
          <w:rStyle w:val="figuremediaobject"/>
          <w:rFonts w:ascii="Arial" w:hAnsi="Arial" w:cs="Arial"/>
          <w:sz w:val="22"/>
          <w:szCs w:val="22"/>
        </w:rPr>
      </w:pPr>
      <w:r>
        <w:rPr>
          <w:rStyle w:val="figuremediaobject"/>
          <w:rFonts w:ascii="Arial" w:hAnsi="Arial" w:cs="Arial"/>
          <w:sz w:val="22"/>
          <w:szCs w:val="22"/>
        </w:rPr>
        <w:t xml:space="preserve">    threads? </w:t>
      </w:r>
    </w:p>
    <w:p w14:paraId="394F0577" w14:textId="3FA539CB" w:rsidR="007F2654" w:rsidRPr="0049255F" w:rsidRDefault="0049255F" w:rsidP="0049255F">
      <w:pPr>
        <w:pStyle w:val="first-para"/>
        <w:spacing w:before="0" w:after="0"/>
        <w:ind w:left="1440"/>
        <w:rPr>
          <w:rStyle w:val="figuremediaobject"/>
          <w:rFonts w:ascii="Arial" w:hAnsi="Arial" w:cs="Arial"/>
          <w:b/>
          <w:bCs/>
          <w:sz w:val="22"/>
          <w:szCs w:val="22"/>
        </w:rPr>
      </w:pPr>
      <w:r>
        <w:rPr>
          <w:rStyle w:val="figuremediaobject"/>
          <w:rFonts w:ascii="Arial" w:hAnsi="Arial" w:cs="Arial"/>
          <w:b/>
          <w:bCs/>
          <w:sz w:val="22"/>
          <w:szCs w:val="22"/>
        </w:rPr>
        <w:t>2 threads, to hold threads in an idle state so there is always a thread available should something need it</w:t>
      </w:r>
    </w:p>
    <w:p w14:paraId="1F2B103D" w14:textId="77777777" w:rsidR="007D6F13" w:rsidRDefault="007D6F13">
      <w:pPr>
        <w:spacing w:line="240" w:lineRule="auto"/>
        <w:rPr>
          <w:b/>
          <w:sz w:val="32"/>
        </w:rPr>
      </w:pPr>
      <w:bookmarkStart w:id="10" w:name="_Toc472727820"/>
      <w:r>
        <w:br w:type="page"/>
      </w:r>
    </w:p>
    <w:p w14:paraId="2F9CB50D" w14:textId="737D5316" w:rsidR="007A56A2" w:rsidRDefault="005B2745" w:rsidP="007A56A2">
      <w:pPr>
        <w:pStyle w:val="HeadingStyle1"/>
      </w:pPr>
      <w:bookmarkStart w:id="11" w:name="_Toc472470630"/>
      <w:bookmarkEnd w:id="10"/>
      <w:r>
        <w:lastRenderedPageBreak/>
        <w:t>3</w:t>
      </w:r>
      <w:r w:rsidR="007A56A2">
        <w:t>.0</w:t>
      </w:r>
      <w:r w:rsidR="007A56A2">
        <w:tab/>
        <w:t>Linux Process Scheduling</w:t>
      </w:r>
      <w:r w:rsidR="0001503F">
        <w:t xml:space="preserve">  </w:t>
      </w:r>
      <w:r w:rsidR="004D3C32">
        <w:t>(CFS)</w:t>
      </w:r>
      <w:r w:rsidR="0001503F">
        <w:t xml:space="preserve"> </w:t>
      </w:r>
      <w:r w:rsidR="005D194E">
        <w:t xml:space="preserve">                         ____/1</w:t>
      </w:r>
      <w:r w:rsidR="00BE7ECC">
        <w:t>5</w:t>
      </w:r>
    </w:p>
    <w:p w14:paraId="43395147" w14:textId="77777777" w:rsidR="007A56A2" w:rsidRDefault="007A56A2" w:rsidP="00AA085B">
      <w:pPr>
        <w:rPr>
          <w:rFonts w:cs="LABFEH+TimesNewRoman"/>
          <w:color w:val="000000"/>
          <w:sz w:val="23"/>
          <w:szCs w:val="23"/>
        </w:rPr>
      </w:pPr>
    </w:p>
    <w:p w14:paraId="66AE1386" w14:textId="0C19F4CE" w:rsidR="00AA085B" w:rsidRDefault="00AA085B" w:rsidP="00AA085B">
      <w:pPr>
        <w:rPr>
          <w:rFonts w:cs="LABFEH+TimesNewRoman"/>
          <w:color w:val="000000"/>
          <w:sz w:val="23"/>
          <w:szCs w:val="23"/>
        </w:rPr>
      </w:pPr>
      <w:r>
        <w:rPr>
          <w:rFonts w:cs="LABFEH+TimesNewRoman"/>
          <w:color w:val="000000"/>
          <w:sz w:val="23"/>
          <w:szCs w:val="23"/>
        </w:rPr>
        <w:t xml:space="preserve">A program can request a scheduler policy and/or a priority through system calls. Three scheduling policies </w:t>
      </w:r>
      <w:r w:rsidR="001D580D">
        <w:rPr>
          <w:rFonts w:cs="LABFEH+TimesNewRoman"/>
          <w:color w:val="000000"/>
          <w:sz w:val="23"/>
          <w:szCs w:val="23"/>
        </w:rPr>
        <w:t xml:space="preserve">are specified by POSIX, and </w:t>
      </w:r>
      <w:r>
        <w:rPr>
          <w:rFonts w:cs="LABFEH+TimesNewRoman"/>
          <w:color w:val="000000"/>
          <w:sz w:val="23"/>
          <w:szCs w:val="23"/>
        </w:rPr>
        <w:t xml:space="preserve">available with Linux. </w:t>
      </w:r>
    </w:p>
    <w:p w14:paraId="3F5D00E3" w14:textId="591892E2" w:rsidR="007A56A2" w:rsidRDefault="00AA085B" w:rsidP="007A56A2">
      <w:pPr>
        <w:ind w:left="720" w:hanging="360"/>
        <w:rPr>
          <w:rFonts w:cs="LABFEH+TimesNewRoman"/>
          <w:color w:val="000000"/>
          <w:sz w:val="23"/>
          <w:szCs w:val="23"/>
        </w:rPr>
      </w:pPr>
      <w:r>
        <w:rPr>
          <w:rFonts w:cs="LABFEH+TimesNewRoman"/>
          <w:color w:val="000000"/>
          <w:sz w:val="23"/>
          <w:szCs w:val="23"/>
        </w:rPr>
        <w:t>1.</w:t>
      </w:r>
      <w:r w:rsidR="007A56A2">
        <w:rPr>
          <w:rFonts w:cs="LABFEH+TimesNewRoman"/>
          <w:color w:val="000000"/>
          <w:sz w:val="23"/>
          <w:szCs w:val="23"/>
        </w:rPr>
        <w:t xml:space="preserve"> </w:t>
      </w:r>
      <w:r>
        <w:rPr>
          <w:rFonts w:ascii="LABFHL+TimesNewRoman,Bold" w:hAnsi="LABFHL+TimesNewRoman,Bold" w:cs="LABFHL+TimesNewRoman,Bold"/>
          <w:b/>
          <w:bCs/>
          <w:color w:val="000000"/>
          <w:sz w:val="23"/>
          <w:szCs w:val="23"/>
        </w:rPr>
        <w:t xml:space="preserve">SCHED_OTHER </w:t>
      </w:r>
      <w:r>
        <w:rPr>
          <w:rFonts w:cs="LABFEH+TimesNewRoman"/>
          <w:color w:val="000000"/>
          <w:sz w:val="23"/>
          <w:szCs w:val="23"/>
        </w:rPr>
        <w:t>The normal time-sharing policy that is the default for all user space processes.</w:t>
      </w:r>
      <w:r w:rsidR="007A56A2">
        <w:rPr>
          <w:rFonts w:cs="LABFEH+TimesNewRoman"/>
          <w:color w:val="000000"/>
          <w:sz w:val="23"/>
          <w:szCs w:val="23"/>
        </w:rPr>
        <w:t xml:space="preserve"> </w:t>
      </w:r>
    </w:p>
    <w:p w14:paraId="2D7D4EAF" w14:textId="015E7692" w:rsidR="00AA085B" w:rsidRDefault="00551325" w:rsidP="007A56A2">
      <w:pPr>
        <w:ind w:left="720"/>
        <w:rPr>
          <w:rFonts w:cs="LABFEH+TimesNewRoman"/>
          <w:color w:val="000000"/>
          <w:sz w:val="23"/>
          <w:szCs w:val="23"/>
        </w:rPr>
      </w:pPr>
      <w:r>
        <w:rPr>
          <w:rFonts w:cs="LABFEH+TimesNewRoman"/>
          <w:color w:val="000000"/>
          <w:sz w:val="23"/>
          <w:szCs w:val="23"/>
        </w:rPr>
        <w:t xml:space="preserve">     </w:t>
      </w:r>
      <w:r w:rsidR="00AA085B">
        <w:rPr>
          <w:rFonts w:cs="LABFEH+TimesNewRoman"/>
          <w:color w:val="000000"/>
          <w:sz w:val="23"/>
          <w:szCs w:val="23"/>
        </w:rPr>
        <w:t>a.</w:t>
      </w:r>
      <w:r>
        <w:rPr>
          <w:rFonts w:cs="LABFEH+TimesNewRoman"/>
          <w:color w:val="000000"/>
          <w:sz w:val="23"/>
          <w:szCs w:val="23"/>
        </w:rPr>
        <w:t xml:space="preserve"> </w:t>
      </w:r>
      <w:r w:rsidR="00AA085B">
        <w:rPr>
          <w:rFonts w:cs="LABFEH+TimesNewRoman"/>
          <w:color w:val="000000"/>
          <w:sz w:val="23"/>
          <w:szCs w:val="23"/>
        </w:rPr>
        <w:t xml:space="preserve">Niceness values: -20 (highest priority) 0 (default) </w:t>
      </w:r>
      <w:r w:rsidR="00B15D11">
        <w:rPr>
          <w:rFonts w:cs="LABFEH+TimesNewRoman"/>
          <w:color w:val="000000"/>
          <w:sz w:val="23"/>
          <w:szCs w:val="23"/>
        </w:rPr>
        <w:t>19</w:t>
      </w:r>
      <w:r w:rsidR="00AA085B">
        <w:rPr>
          <w:rFonts w:cs="LABFEH+TimesNewRoman"/>
          <w:color w:val="000000"/>
          <w:sz w:val="23"/>
          <w:szCs w:val="23"/>
        </w:rPr>
        <w:t xml:space="preserve"> (lowest priority)</w:t>
      </w:r>
    </w:p>
    <w:p w14:paraId="3B404AC5" w14:textId="1EC7D7AD" w:rsidR="00AA085B" w:rsidRDefault="00AA085B" w:rsidP="00AA085B">
      <w:pPr>
        <w:pStyle w:val="WW-NormalWeb"/>
        <w:ind w:left="720" w:hanging="360"/>
        <w:rPr>
          <w:rFonts w:cs="LABFEH+TimesNewRoman"/>
          <w:color w:val="000000"/>
          <w:sz w:val="23"/>
          <w:szCs w:val="23"/>
        </w:rPr>
      </w:pPr>
      <w:r>
        <w:rPr>
          <w:rFonts w:cs="LABFEH+TimesNewRoman"/>
          <w:color w:val="000000"/>
          <w:sz w:val="23"/>
          <w:szCs w:val="23"/>
        </w:rPr>
        <w:t>2.</w:t>
      </w:r>
      <w:r w:rsidR="007A56A2">
        <w:rPr>
          <w:rFonts w:cs="LABFEH+TimesNewRoman"/>
          <w:color w:val="000000"/>
          <w:sz w:val="23"/>
          <w:szCs w:val="23"/>
        </w:rPr>
        <w:t xml:space="preserve"> </w:t>
      </w:r>
      <w:r>
        <w:rPr>
          <w:rFonts w:ascii="LABFHL+TimesNewRoman,Bold" w:hAnsi="LABFHL+TimesNewRoman,Bold" w:cs="LABFHL+TimesNewRoman,Bold"/>
          <w:b/>
          <w:bCs/>
          <w:color w:val="000000"/>
          <w:sz w:val="23"/>
          <w:szCs w:val="23"/>
        </w:rPr>
        <w:t xml:space="preserve">SCHED_FIFO </w:t>
      </w:r>
      <w:r>
        <w:rPr>
          <w:rFonts w:cs="LABFEH+TimesNewRoman"/>
          <w:color w:val="000000"/>
          <w:sz w:val="23"/>
          <w:szCs w:val="23"/>
        </w:rPr>
        <w:t>Real time First-In First-Out scheduling</w:t>
      </w:r>
    </w:p>
    <w:p w14:paraId="2C812E13" w14:textId="0DFB7B02" w:rsidR="00AA085B" w:rsidRDefault="00B635CF" w:rsidP="00AA085B">
      <w:pPr>
        <w:pStyle w:val="WW-NormalWeb"/>
        <w:ind w:left="1440" w:hanging="360"/>
        <w:rPr>
          <w:rFonts w:cs="LABFEH+TimesNewRoman"/>
          <w:color w:val="000000"/>
          <w:sz w:val="23"/>
          <w:szCs w:val="23"/>
        </w:rPr>
      </w:pPr>
      <w:r>
        <w:rPr>
          <w:rFonts w:cs="LABFEH+TimesNewRoman"/>
          <w:color w:val="000000"/>
          <w:sz w:val="23"/>
          <w:szCs w:val="23"/>
        </w:rPr>
        <w:t xml:space="preserve">a.Priority values: 1 </w:t>
      </w:r>
      <w:r w:rsidR="007A56A2">
        <w:rPr>
          <w:rFonts w:cs="LABFEH+TimesNewRoman"/>
          <w:color w:val="000000"/>
          <w:sz w:val="23"/>
          <w:szCs w:val="23"/>
        </w:rPr>
        <w:t>-&gt;</w:t>
      </w:r>
      <w:r w:rsidR="00AA085B">
        <w:rPr>
          <w:rFonts w:cs="LABFEH+TimesNewRoman"/>
          <w:color w:val="000000"/>
          <w:sz w:val="23"/>
          <w:szCs w:val="23"/>
        </w:rPr>
        <w:t xml:space="preserve"> 99</w:t>
      </w:r>
    </w:p>
    <w:p w14:paraId="72D165D1" w14:textId="73A9BDB8" w:rsidR="00AA085B" w:rsidRDefault="00AA085B" w:rsidP="00AA085B">
      <w:pPr>
        <w:ind w:left="720" w:hanging="360"/>
        <w:rPr>
          <w:rFonts w:cs="LABFEH+TimesNewRoman"/>
          <w:color w:val="000000"/>
          <w:sz w:val="23"/>
          <w:szCs w:val="23"/>
        </w:rPr>
      </w:pPr>
      <w:r>
        <w:rPr>
          <w:rFonts w:cs="LABFEH+TimesNewRoman"/>
          <w:color w:val="000000"/>
          <w:sz w:val="23"/>
          <w:szCs w:val="23"/>
        </w:rPr>
        <w:t>3.</w:t>
      </w:r>
      <w:r w:rsidR="007A56A2">
        <w:rPr>
          <w:rFonts w:cs="LABFEH+TimesNewRoman"/>
          <w:color w:val="000000"/>
          <w:sz w:val="23"/>
          <w:szCs w:val="23"/>
        </w:rPr>
        <w:t xml:space="preserve"> </w:t>
      </w:r>
      <w:r>
        <w:rPr>
          <w:rFonts w:ascii="LABFHL+TimesNewRoman,Bold" w:hAnsi="LABFHL+TimesNewRoman,Bold" w:cs="LABFHL+TimesNewRoman,Bold"/>
          <w:b/>
          <w:bCs/>
          <w:color w:val="000000"/>
          <w:sz w:val="23"/>
          <w:szCs w:val="23"/>
        </w:rPr>
        <w:t xml:space="preserve">SCHED_RR </w:t>
      </w:r>
      <w:r>
        <w:rPr>
          <w:rFonts w:cs="LABFEH+TimesNewRoman"/>
          <w:color w:val="000000"/>
          <w:sz w:val="23"/>
          <w:szCs w:val="23"/>
        </w:rPr>
        <w:t>Real time Round-Robin scheduling</w:t>
      </w:r>
    </w:p>
    <w:p w14:paraId="663BF7BD" w14:textId="4823F7A3" w:rsidR="00AA085B" w:rsidRDefault="00AA085B" w:rsidP="00AA085B">
      <w:pPr>
        <w:ind w:left="1440" w:hanging="360"/>
        <w:rPr>
          <w:rFonts w:cs="LABFEH+TimesNewRoman"/>
          <w:color w:val="000000"/>
          <w:sz w:val="23"/>
          <w:szCs w:val="23"/>
        </w:rPr>
      </w:pPr>
      <w:r>
        <w:rPr>
          <w:rFonts w:cs="LABFEH+TimesNewRoman"/>
          <w:color w:val="000000"/>
          <w:sz w:val="23"/>
          <w:szCs w:val="23"/>
        </w:rPr>
        <w:t>a.Prio</w:t>
      </w:r>
      <w:r w:rsidR="00B635CF">
        <w:rPr>
          <w:rFonts w:cs="LABFEH+TimesNewRoman"/>
          <w:color w:val="000000"/>
          <w:sz w:val="23"/>
          <w:szCs w:val="23"/>
        </w:rPr>
        <w:t>rity values: 1</w:t>
      </w:r>
      <w:r>
        <w:rPr>
          <w:rFonts w:cs="LABFEH+TimesNewRoman"/>
          <w:color w:val="000000"/>
          <w:sz w:val="23"/>
          <w:szCs w:val="23"/>
        </w:rPr>
        <w:t xml:space="preserve"> </w:t>
      </w:r>
      <w:r w:rsidR="007A56A2">
        <w:rPr>
          <w:rFonts w:cs="LABFEH+TimesNewRoman"/>
          <w:color w:val="000000"/>
          <w:sz w:val="23"/>
          <w:szCs w:val="23"/>
        </w:rPr>
        <w:t xml:space="preserve">-&gt; </w:t>
      </w:r>
      <w:r>
        <w:rPr>
          <w:rFonts w:cs="LABFEH+TimesNewRoman"/>
          <w:color w:val="000000"/>
          <w:sz w:val="23"/>
          <w:szCs w:val="23"/>
        </w:rPr>
        <w:t>99</w:t>
      </w:r>
    </w:p>
    <w:p w14:paraId="259BEE65" w14:textId="77777777" w:rsidR="00AA085B" w:rsidRDefault="00AA085B" w:rsidP="00AA085B">
      <w:pPr>
        <w:pStyle w:val="Default"/>
        <w:rPr>
          <w:sz w:val="23"/>
          <w:szCs w:val="23"/>
        </w:rPr>
      </w:pPr>
    </w:p>
    <w:p w14:paraId="5740381B" w14:textId="772F8F46" w:rsidR="00E7453A" w:rsidRDefault="00AA085B" w:rsidP="00AA085B">
      <w:pPr>
        <w:rPr>
          <w:color w:val="000000"/>
          <w:szCs w:val="23"/>
        </w:rPr>
      </w:pPr>
      <w:r w:rsidRPr="00B15D11">
        <w:rPr>
          <w:color w:val="000000"/>
          <w:szCs w:val="23"/>
        </w:rPr>
        <w:t xml:space="preserve">The normal time-sharing policy, </w:t>
      </w:r>
      <w:r w:rsidRPr="00B15D11">
        <w:rPr>
          <w:b/>
          <w:bCs/>
          <w:color w:val="000000"/>
          <w:szCs w:val="23"/>
        </w:rPr>
        <w:t xml:space="preserve">SCHED_OTHER </w:t>
      </w:r>
      <w:r w:rsidRPr="00B15D11">
        <w:rPr>
          <w:color w:val="000000"/>
          <w:szCs w:val="23"/>
        </w:rPr>
        <w:t xml:space="preserve">will give preference to higher priority processes but will not guarantee that the process will run without being preempted. Process priority values are specified as </w:t>
      </w:r>
      <w:r w:rsidRPr="00B15D11">
        <w:rPr>
          <w:b/>
          <w:bCs/>
          <w:color w:val="000000"/>
          <w:szCs w:val="23"/>
        </w:rPr>
        <w:t xml:space="preserve">niceness </w:t>
      </w:r>
      <w:r w:rsidR="00E7453A">
        <w:rPr>
          <w:color w:val="000000"/>
          <w:szCs w:val="23"/>
        </w:rPr>
        <w:t>level.</w:t>
      </w:r>
      <w:r w:rsidR="00F90270">
        <w:rPr>
          <w:color w:val="000000"/>
          <w:szCs w:val="23"/>
        </w:rPr>
        <w:t xml:space="preserve"> </w:t>
      </w:r>
      <w:r w:rsidR="00F90270" w:rsidRPr="00E7453A">
        <w:rPr>
          <w:color w:val="000000"/>
          <w:szCs w:val="23"/>
        </w:rPr>
        <w:t>Time-sharing processes can be nice</w:t>
      </w:r>
      <w:r w:rsidR="00F90270">
        <w:rPr>
          <w:color w:val="000000"/>
          <w:szCs w:val="23"/>
        </w:rPr>
        <w:t xml:space="preserve">. </w:t>
      </w:r>
      <w:r w:rsidR="00F90270" w:rsidRPr="00E7453A">
        <w:rPr>
          <w:color w:val="000000"/>
          <w:szCs w:val="23"/>
        </w:rPr>
        <w:t>Only processes running with root privilege (usually System processes) can request a niceness value lower than zero</w:t>
      </w:r>
    </w:p>
    <w:p w14:paraId="2943AA5A" w14:textId="77777777" w:rsidR="00E7453A" w:rsidRDefault="00E7453A" w:rsidP="00AA085B">
      <w:pPr>
        <w:rPr>
          <w:color w:val="000000"/>
          <w:szCs w:val="23"/>
        </w:rPr>
      </w:pPr>
    </w:p>
    <w:p w14:paraId="00681368" w14:textId="40A7017B" w:rsidR="00E7453A" w:rsidRDefault="00E7453A" w:rsidP="00E20709">
      <w:pPr>
        <w:pStyle w:val="ListParagraph"/>
        <w:numPr>
          <w:ilvl w:val="0"/>
          <w:numId w:val="29"/>
        </w:numPr>
        <w:rPr>
          <w:color w:val="000000"/>
          <w:szCs w:val="23"/>
        </w:rPr>
      </w:pPr>
      <w:r w:rsidRPr="00E20709">
        <w:rPr>
          <w:color w:val="000000"/>
          <w:szCs w:val="23"/>
        </w:rPr>
        <w:t xml:space="preserve">Use Linux </w:t>
      </w:r>
      <w:r w:rsidRPr="00E20709">
        <w:rPr>
          <w:b/>
          <w:color w:val="000000"/>
          <w:szCs w:val="23"/>
        </w:rPr>
        <w:t xml:space="preserve">man </w:t>
      </w:r>
      <w:r w:rsidR="00F90270" w:rsidRPr="00E20709">
        <w:rPr>
          <w:b/>
          <w:color w:val="000000"/>
          <w:szCs w:val="23"/>
        </w:rPr>
        <w:t xml:space="preserve">to learn about </w:t>
      </w:r>
      <w:r w:rsidRPr="00E20709">
        <w:rPr>
          <w:b/>
          <w:color w:val="000000"/>
          <w:szCs w:val="23"/>
        </w:rPr>
        <w:t>nice</w:t>
      </w:r>
      <w:r w:rsidR="00F90270" w:rsidRPr="00E20709">
        <w:rPr>
          <w:b/>
          <w:color w:val="000000"/>
          <w:szCs w:val="23"/>
        </w:rPr>
        <w:t xml:space="preserve"> command. F</w:t>
      </w:r>
      <w:r w:rsidRPr="00E20709">
        <w:rPr>
          <w:color w:val="000000"/>
          <w:szCs w:val="23"/>
        </w:rPr>
        <w:t>ind out the range of nice va</w:t>
      </w:r>
      <w:r w:rsidR="00E20709" w:rsidRPr="00E20709">
        <w:rPr>
          <w:color w:val="000000"/>
          <w:szCs w:val="23"/>
        </w:rPr>
        <w:t xml:space="preserve">lues. What is the value for </w:t>
      </w:r>
      <w:r w:rsidRPr="00E20709">
        <w:rPr>
          <w:color w:val="000000"/>
          <w:szCs w:val="23"/>
        </w:rPr>
        <w:t>highe</w:t>
      </w:r>
      <w:r w:rsidR="00AA085B" w:rsidRPr="00E20709">
        <w:rPr>
          <w:color w:val="000000"/>
          <w:szCs w:val="23"/>
        </w:rPr>
        <w:t>st</w:t>
      </w:r>
      <w:r w:rsidRPr="00E20709">
        <w:rPr>
          <w:color w:val="000000"/>
          <w:szCs w:val="23"/>
        </w:rPr>
        <w:t xml:space="preserve"> and lowest priorities?</w:t>
      </w:r>
    </w:p>
    <w:p w14:paraId="61F09244" w14:textId="7A8350CB" w:rsidR="0049255F" w:rsidRPr="0049255F" w:rsidRDefault="0049255F" w:rsidP="0049255F">
      <w:pPr>
        <w:pStyle w:val="ListParagraph"/>
        <w:rPr>
          <w:b/>
          <w:bCs/>
          <w:color w:val="000000"/>
          <w:szCs w:val="23"/>
        </w:rPr>
      </w:pPr>
      <w:r>
        <w:rPr>
          <w:b/>
          <w:bCs/>
          <w:color w:val="000000"/>
          <w:szCs w:val="23"/>
        </w:rPr>
        <w:t>-20 to 19</w:t>
      </w:r>
    </w:p>
    <w:p w14:paraId="345CD612" w14:textId="77777777" w:rsidR="00E7453A" w:rsidRPr="00E7453A" w:rsidRDefault="00E7453A" w:rsidP="00E20709">
      <w:pPr>
        <w:pStyle w:val="ListParagraph"/>
        <w:ind w:left="360"/>
        <w:rPr>
          <w:color w:val="000000"/>
          <w:szCs w:val="23"/>
        </w:rPr>
      </w:pPr>
    </w:p>
    <w:p w14:paraId="44374B1B" w14:textId="624EE37B" w:rsidR="00E20709" w:rsidRPr="00E20709" w:rsidRDefault="00E7453A" w:rsidP="00E20709">
      <w:pPr>
        <w:pStyle w:val="ListParagraph"/>
        <w:numPr>
          <w:ilvl w:val="0"/>
          <w:numId w:val="29"/>
        </w:numPr>
        <w:rPr>
          <w:color w:val="000000"/>
          <w:szCs w:val="23"/>
        </w:rPr>
      </w:pPr>
      <w:r w:rsidRPr="00E20709">
        <w:rPr>
          <w:color w:val="000000"/>
          <w:szCs w:val="23"/>
        </w:rPr>
        <w:t xml:space="preserve">Use the command </w:t>
      </w:r>
      <w:r w:rsidRPr="00E20709">
        <w:rPr>
          <w:b/>
          <w:color w:val="000000"/>
          <w:szCs w:val="23"/>
        </w:rPr>
        <w:t>nice</w:t>
      </w:r>
      <w:r w:rsidRPr="00E20709">
        <w:rPr>
          <w:color w:val="000000"/>
          <w:szCs w:val="23"/>
        </w:rPr>
        <w:t xml:space="preserve"> to create a process with </w:t>
      </w:r>
      <w:r w:rsidRPr="00E20709">
        <w:rPr>
          <w:b/>
          <w:color w:val="000000"/>
          <w:szCs w:val="23"/>
        </w:rPr>
        <w:t>high priority</w:t>
      </w:r>
      <w:r w:rsidRPr="00E20709">
        <w:rPr>
          <w:color w:val="000000"/>
          <w:szCs w:val="23"/>
        </w:rPr>
        <w:t xml:space="preserve"> and </w:t>
      </w:r>
      <w:r w:rsidRPr="00E20709">
        <w:rPr>
          <w:b/>
          <w:color w:val="000000"/>
          <w:szCs w:val="23"/>
        </w:rPr>
        <w:t>renice</w:t>
      </w:r>
      <w:r w:rsidRPr="00E20709">
        <w:rPr>
          <w:color w:val="000000"/>
          <w:szCs w:val="23"/>
        </w:rPr>
        <w:t xml:space="preserve"> </w:t>
      </w:r>
      <w:r w:rsidR="00E20709" w:rsidRPr="00E20709">
        <w:rPr>
          <w:color w:val="000000"/>
          <w:szCs w:val="23"/>
        </w:rPr>
        <w:t>it to lower the priority. Attach the screen that demo the results</w:t>
      </w:r>
    </w:p>
    <w:p w14:paraId="47F8F285" w14:textId="7984D8D7" w:rsidR="00E20709" w:rsidRPr="00E20709" w:rsidRDefault="00256965" w:rsidP="0049255F">
      <w:pPr>
        <w:pStyle w:val="ListParagraph"/>
        <w:ind w:left="0"/>
        <w:rPr>
          <w:color w:val="000000"/>
          <w:szCs w:val="23"/>
        </w:rPr>
      </w:pPr>
      <w:r>
        <w:rPr>
          <w:noProof/>
          <w:color w:val="000000"/>
          <w:szCs w:val="23"/>
        </w:rPr>
        <w:drawing>
          <wp:inline distT="0" distB="0" distL="0" distR="0" wp14:anchorId="16AA9516" wp14:editId="3AD0DB96">
            <wp:extent cx="48387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847725"/>
                    </a:xfrm>
                    <a:prstGeom prst="rect">
                      <a:avLst/>
                    </a:prstGeom>
                    <a:noFill/>
                    <a:ln>
                      <a:noFill/>
                    </a:ln>
                  </pic:spPr>
                </pic:pic>
              </a:graphicData>
            </a:graphic>
          </wp:inline>
        </w:drawing>
      </w:r>
    </w:p>
    <w:p w14:paraId="7D8EC596" w14:textId="787F97A7" w:rsidR="00B746D0" w:rsidRDefault="00E20709" w:rsidP="00E20709">
      <w:pPr>
        <w:pStyle w:val="ListParagraph"/>
        <w:numPr>
          <w:ilvl w:val="0"/>
          <w:numId w:val="29"/>
        </w:numPr>
        <w:rPr>
          <w:color w:val="000000"/>
          <w:szCs w:val="23"/>
        </w:rPr>
      </w:pPr>
      <w:r w:rsidRPr="00E20709">
        <w:rPr>
          <w:color w:val="000000"/>
          <w:szCs w:val="23"/>
        </w:rPr>
        <w:t>S</w:t>
      </w:r>
      <w:r w:rsidR="00B746D0" w:rsidRPr="00E20709">
        <w:rPr>
          <w:color w:val="000000"/>
          <w:szCs w:val="23"/>
        </w:rPr>
        <w:t xml:space="preserve">tart the browser and use </w:t>
      </w:r>
      <w:r w:rsidR="00B746D0" w:rsidRPr="00E20709">
        <w:rPr>
          <w:b/>
          <w:color w:val="000000"/>
          <w:szCs w:val="23"/>
        </w:rPr>
        <w:t>pidof</w:t>
      </w:r>
      <w:r w:rsidR="00B746D0" w:rsidRPr="00E20709">
        <w:rPr>
          <w:color w:val="000000"/>
          <w:szCs w:val="23"/>
        </w:rPr>
        <w:t xml:space="preserve">  command to find the PID of the process</w:t>
      </w:r>
    </w:p>
    <w:p w14:paraId="51E9E312" w14:textId="245CB3F8" w:rsidR="00256965" w:rsidRPr="00E20709" w:rsidRDefault="00256965" w:rsidP="00256965">
      <w:pPr>
        <w:pStyle w:val="ListParagraph"/>
        <w:ind w:left="360"/>
        <w:rPr>
          <w:color w:val="000000"/>
          <w:szCs w:val="23"/>
        </w:rPr>
      </w:pPr>
      <w:r>
        <w:rPr>
          <w:noProof/>
          <w:color w:val="000000"/>
          <w:szCs w:val="23"/>
        </w:rPr>
        <w:drawing>
          <wp:inline distT="0" distB="0" distL="0" distR="0" wp14:anchorId="1AE034DE" wp14:editId="211B035C">
            <wp:extent cx="3590925" cy="34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342900"/>
                    </a:xfrm>
                    <a:prstGeom prst="rect">
                      <a:avLst/>
                    </a:prstGeom>
                    <a:noFill/>
                    <a:ln>
                      <a:noFill/>
                    </a:ln>
                  </pic:spPr>
                </pic:pic>
              </a:graphicData>
            </a:graphic>
          </wp:inline>
        </w:drawing>
      </w:r>
    </w:p>
    <w:p w14:paraId="1F814EED" w14:textId="31566BB7" w:rsidR="00F90270" w:rsidRPr="00E20709" w:rsidRDefault="00F90270" w:rsidP="00E20709">
      <w:pPr>
        <w:pStyle w:val="ListParagraph"/>
        <w:numPr>
          <w:ilvl w:val="0"/>
          <w:numId w:val="29"/>
        </w:numPr>
        <w:rPr>
          <w:color w:val="000000"/>
          <w:szCs w:val="23"/>
        </w:rPr>
      </w:pPr>
      <w:r w:rsidRPr="00E20709">
        <w:rPr>
          <w:color w:val="000000"/>
          <w:szCs w:val="23"/>
        </w:rPr>
        <w:t xml:space="preserve">Use Linux man to learn about </w:t>
      </w:r>
      <w:r w:rsidRPr="00E20709">
        <w:rPr>
          <w:b/>
          <w:color w:val="000000"/>
          <w:szCs w:val="23"/>
        </w:rPr>
        <w:t>chrt</w:t>
      </w:r>
      <w:r w:rsidRPr="00E20709">
        <w:rPr>
          <w:color w:val="000000"/>
          <w:szCs w:val="23"/>
        </w:rPr>
        <w:t xml:space="preserve"> command</w:t>
      </w:r>
      <w:r w:rsidR="00B746D0" w:rsidRPr="00E20709">
        <w:rPr>
          <w:color w:val="000000"/>
          <w:szCs w:val="23"/>
        </w:rPr>
        <w:t xml:space="preserve"> and demo how to:</w:t>
      </w:r>
    </w:p>
    <w:p w14:paraId="1198B989" w14:textId="77777777" w:rsidR="00B746D0" w:rsidRPr="00B746D0" w:rsidRDefault="00B746D0" w:rsidP="00E20709">
      <w:pPr>
        <w:pStyle w:val="ListParagraph"/>
        <w:ind w:left="360"/>
        <w:rPr>
          <w:color w:val="000000"/>
          <w:szCs w:val="23"/>
        </w:rPr>
      </w:pPr>
    </w:p>
    <w:p w14:paraId="65829D27" w14:textId="1370F8E1" w:rsidR="00AA1527" w:rsidRDefault="00B746D0" w:rsidP="00E20709">
      <w:pPr>
        <w:pStyle w:val="ListParagraph"/>
        <w:numPr>
          <w:ilvl w:val="1"/>
          <w:numId w:val="29"/>
        </w:numPr>
        <w:rPr>
          <w:color w:val="000000"/>
          <w:szCs w:val="23"/>
        </w:rPr>
      </w:pPr>
      <w:r w:rsidRPr="00E20709">
        <w:rPr>
          <w:color w:val="000000"/>
          <w:szCs w:val="23"/>
        </w:rPr>
        <w:t xml:space="preserve">Display current scheduling policy and priority of a calling process </w:t>
      </w:r>
    </w:p>
    <w:p w14:paraId="700883A9" w14:textId="1993B0C1" w:rsidR="00256965" w:rsidRPr="00E20709" w:rsidRDefault="00256965" w:rsidP="00256965">
      <w:pPr>
        <w:pStyle w:val="ListParagraph"/>
        <w:ind w:left="1080"/>
        <w:rPr>
          <w:color w:val="000000"/>
          <w:szCs w:val="23"/>
        </w:rPr>
      </w:pPr>
      <w:r>
        <w:rPr>
          <w:noProof/>
          <w:color w:val="000000"/>
          <w:szCs w:val="23"/>
        </w:rPr>
        <w:lastRenderedPageBreak/>
        <w:drawing>
          <wp:inline distT="0" distB="0" distL="0" distR="0" wp14:anchorId="56379BD0" wp14:editId="6EB46500">
            <wp:extent cx="4657725"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6305550"/>
                    </a:xfrm>
                    <a:prstGeom prst="rect">
                      <a:avLst/>
                    </a:prstGeom>
                    <a:noFill/>
                    <a:ln>
                      <a:noFill/>
                    </a:ln>
                  </pic:spPr>
                </pic:pic>
              </a:graphicData>
            </a:graphic>
          </wp:inline>
        </w:drawing>
      </w:r>
    </w:p>
    <w:p w14:paraId="2A1DBB1F" w14:textId="5ED3BB15" w:rsidR="00B746D0" w:rsidRDefault="00B746D0" w:rsidP="00E20709">
      <w:pPr>
        <w:pStyle w:val="ListParagraph"/>
        <w:numPr>
          <w:ilvl w:val="1"/>
          <w:numId w:val="29"/>
        </w:numPr>
        <w:rPr>
          <w:color w:val="000000"/>
          <w:szCs w:val="23"/>
        </w:rPr>
      </w:pPr>
      <w:r>
        <w:rPr>
          <w:color w:val="000000"/>
          <w:szCs w:val="23"/>
        </w:rPr>
        <w:t>(</w:t>
      </w:r>
      <w:r w:rsidR="00AA1527">
        <w:rPr>
          <w:color w:val="000000"/>
          <w:szCs w:val="23"/>
        </w:rPr>
        <w:t xml:space="preserve">e.g. </w:t>
      </w:r>
      <w:r>
        <w:rPr>
          <w:color w:val="000000"/>
          <w:szCs w:val="23"/>
        </w:rPr>
        <w:t>browser)</w:t>
      </w:r>
    </w:p>
    <w:p w14:paraId="005570D3" w14:textId="51F0AA6A" w:rsidR="001D76A1" w:rsidRDefault="00B746D0" w:rsidP="00E20709">
      <w:pPr>
        <w:pStyle w:val="ListParagraph"/>
        <w:numPr>
          <w:ilvl w:val="1"/>
          <w:numId w:val="29"/>
        </w:numPr>
        <w:rPr>
          <w:color w:val="000000"/>
          <w:szCs w:val="23"/>
        </w:rPr>
      </w:pPr>
      <w:r w:rsidRPr="00E20709">
        <w:rPr>
          <w:color w:val="000000"/>
          <w:szCs w:val="23"/>
        </w:rPr>
        <w:t>Set the process(browser) priority to SCHED_FIFO and SCHED_RR</w:t>
      </w:r>
      <w:r w:rsidR="00227605" w:rsidRPr="00E20709">
        <w:rPr>
          <w:color w:val="000000"/>
          <w:szCs w:val="23"/>
        </w:rPr>
        <w:t xml:space="preserve"> and use</w:t>
      </w:r>
      <w:r w:rsidR="001D76A1" w:rsidRPr="00E20709">
        <w:rPr>
          <w:color w:val="000000"/>
          <w:szCs w:val="23"/>
        </w:rPr>
        <w:t xml:space="preserve"> ps or top to verify results</w:t>
      </w:r>
    </w:p>
    <w:p w14:paraId="18C6773B" w14:textId="623E1994" w:rsidR="00256965" w:rsidRPr="00E20709" w:rsidRDefault="00256965" w:rsidP="00256965">
      <w:pPr>
        <w:pStyle w:val="ListParagraph"/>
        <w:ind w:left="1080"/>
        <w:rPr>
          <w:color w:val="000000"/>
          <w:szCs w:val="23"/>
        </w:rPr>
      </w:pPr>
    </w:p>
    <w:p w14:paraId="66F14F9D" w14:textId="3B09F984" w:rsidR="00E20709" w:rsidRDefault="00E20709" w:rsidP="00E20709">
      <w:pPr>
        <w:pStyle w:val="ListParagraph"/>
        <w:numPr>
          <w:ilvl w:val="1"/>
          <w:numId w:val="29"/>
        </w:numPr>
        <w:rPr>
          <w:color w:val="000000"/>
          <w:szCs w:val="23"/>
        </w:rPr>
      </w:pPr>
      <w:r w:rsidRPr="00E20709">
        <w:rPr>
          <w:color w:val="000000"/>
          <w:szCs w:val="23"/>
        </w:rPr>
        <w:lastRenderedPageBreak/>
        <w:t>Attach screen capture that demo results</w:t>
      </w:r>
      <w:r w:rsidR="00256965">
        <w:rPr>
          <w:noProof/>
          <w:color w:val="000000"/>
          <w:szCs w:val="23"/>
        </w:rPr>
        <w:drawing>
          <wp:inline distT="0" distB="0" distL="0" distR="0" wp14:anchorId="1077553E" wp14:editId="1B2023CC">
            <wp:extent cx="4371975" cy="6381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638175"/>
                    </a:xfrm>
                    <a:prstGeom prst="rect">
                      <a:avLst/>
                    </a:prstGeom>
                    <a:noFill/>
                    <a:ln>
                      <a:noFill/>
                    </a:ln>
                  </pic:spPr>
                </pic:pic>
              </a:graphicData>
            </a:graphic>
          </wp:inline>
        </w:drawing>
      </w:r>
    </w:p>
    <w:p w14:paraId="08B5FD78" w14:textId="50A65462" w:rsidR="00256965" w:rsidRPr="00256965" w:rsidRDefault="00256965" w:rsidP="00256965">
      <w:pPr>
        <w:rPr>
          <w:b/>
          <w:bCs/>
          <w:color w:val="000000"/>
          <w:szCs w:val="23"/>
        </w:rPr>
      </w:pPr>
      <w:r w:rsidRPr="00256965">
        <w:rPr>
          <w:b/>
          <w:bCs/>
          <w:color w:val="000000"/>
          <w:szCs w:val="23"/>
        </w:rPr>
        <w:t>The ps/top command doesn’t show the priority so im not sure how you mean it will verify the results</w:t>
      </w:r>
    </w:p>
    <w:p w14:paraId="25592AD2" w14:textId="77777777" w:rsidR="00E7453A" w:rsidRPr="00E20709" w:rsidRDefault="00E7453A" w:rsidP="00E20709">
      <w:pPr>
        <w:rPr>
          <w:rFonts w:cs="LABFEH+TimesNewRoman"/>
          <w:color w:val="000000"/>
          <w:sz w:val="23"/>
          <w:szCs w:val="23"/>
        </w:rPr>
      </w:pPr>
    </w:p>
    <w:p w14:paraId="68CC89F0" w14:textId="77777777" w:rsidR="00E7453A" w:rsidRDefault="00E7453A" w:rsidP="00AA085B">
      <w:pPr>
        <w:rPr>
          <w:rFonts w:cs="LABFEH+TimesNewRoman"/>
          <w:color w:val="000000"/>
          <w:sz w:val="23"/>
          <w:szCs w:val="23"/>
        </w:rPr>
      </w:pPr>
    </w:p>
    <w:p w14:paraId="7E473A75" w14:textId="77777777" w:rsidR="00E7453A" w:rsidRDefault="00E7453A" w:rsidP="00AA085B">
      <w:pPr>
        <w:rPr>
          <w:rFonts w:cs="LABFEH+TimesNewRoman"/>
          <w:color w:val="000000"/>
          <w:sz w:val="23"/>
          <w:szCs w:val="23"/>
        </w:rPr>
      </w:pPr>
    </w:p>
    <w:p w14:paraId="0D9AA593" w14:textId="77777777" w:rsidR="00E7453A" w:rsidRDefault="00E7453A" w:rsidP="00AA085B">
      <w:pPr>
        <w:rPr>
          <w:rFonts w:cs="LABFEH+TimesNewRoman"/>
          <w:color w:val="000000"/>
          <w:sz w:val="23"/>
          <w:szCs w:val="23"/>
        </w:rPr>
      </w:pPr>
    </w:p>
    <w:p w14:paraId="00CEB0AD" w14:textId="77777777" w:rsidR="00E7453A" w:rsidRDefault="00E7453A" w:rsidP="00AA085B">
      <w:pPr>
        <w:rPr>
          <w:rFonts w:cs="LABFEH+TimesNewRoman"/>
          <w:color w:val="000000"/>
          <w:sz w:val="23"/>
          <w:szCs w:val="23"/>
        </w:rPr>
      </w:pPr>
    </w:p>
    <w:p w14:paraId="559EF507" w14:textId="77777777" w:rsidR="00783221" w:rsidRDefault="00783221" w:rsidP="009B5BBC">
      <w:pPr>
        <w:rPr>
          <w:b/>
          <w:color w:val="000000"/>
        </w:rPr>
      </w:pPr>
    </w:p>
    <w:p w14:paraId="4E2AFE9C" w14:textId="77777777" w:rsidR="00783221" w:rsidRDefault="00783221" w:rsidP="009B5BBC">
      <w:pPr>
        <w:rPr>
          <w:b/>
          <w:color w:val="000000"/>
        </w:rPr>
      </w:pPr>
    </w:p>
    <w:p w14:paraId="6276842E" w14:textId="77777777" w:rsidR="00783221" w:rsidRDefault="00783221" w:rsidP="009B5BBC">
      <w:pPr>
        <w:rPr>
          <w:b/>
          <w:color w:val="000000"/>
        </w:rPr>
      </w:pPr>
    </w:p>
    <w:p w14:paraId="77B9CCEC" w14:textId="77777777" w:rsidR="00783221" w:rsidRDefault="00783221" w:rsidP="009B5BBC">
      <w:pPr>
        <w:rPr>
          <w:b/>
          <w:color w:val="000000"/>
        </w:rPr>
      </w:pPr>
    </w:p>
    <w:p w14:paraId="50F4DE50" w14:textId="0AC32F43" w:rsidR="00AA085B" w:rsidRDefault="00042E6A" w:rsidP="009B5BBC">
      <w:pPr>
        <w:rPr>
          <w:color w:val="000000"/>
        </w:rPr>
      </w:pPr>
      <w:r w:rsidRPr="009B5BBC">
        <w:rPr>
          <w:b/>
          <w:color w:val="000000"/>
        </w:rPr>
        <w:t xml:space="preserve">Scheduling </w:t>
      </w:r>
      <w:r w:rsidR="00AA085B" w:rsidRPr="009B5BBC">
        <w:rPr>
          <w:b/>
          <w:color w:val="000000"/>
        </w:rPr>
        <w:t>System calls</w:t>
      </w:r>
      <w:r w:rsidR="00E7453A" w:rsidRPr="009B5BBC">
        <w:rPr>
          <w:color w:val="000000"/>
        </w:rPr>
        <w:t>: (</w:t>
      </w:r>
      <w:r w:rsidRPr="009B5BBC">
        <w:rPr>
          <w:color w:val="000000"/>
        </w:rPr>
        <w:t>Refer to Linux</w:t>
      </w:r>
      <w:r w:rsidR="00AA085B" w:rsidRPr="009B5BBC">
        <w:rPr>
          <w:color w:val="000000"/>
        </w:rPr>
        <w:t xml:space="preserve"> man pages for details.</w:t>
      </w:r>
      <w:r w:rsidR="00E7453A" w:rsidRPr="009B5BBC">
        <w:rPr>
          <w:color w:val="000000"/>
        </w:rPr>
        <w:t>)</w:t>
      </w:r>
    </w:p>
    <w:p w14:paraId="5A30EFB0" w14:textId="77777777" w:rsidR="009B5BBC" w:rsidRPr="009B5BBC" w:rsidRDefault="009B5BBC" w:rsidP="009B5BBC">
      <w:pPr>
        <w:rPr>
          <w:color w:val="000000"/>
        </w:rPr>
      </w:pPr>
    </w:p>
    <w:p w14:paraId="66E9F7D3" w14:textId="471E7231" w:rsidR="00B15D11" w:rsidRPr="0097622F" w:rsidRDefault="00042E6A" w:rsidP="009B5BBC">
      <w:pPr>
        <w:rPr>
          <w:color w:val="000000"/>
        </w:rPr>
      </w:pPr>
      <w:r w:rsidRPr="0097622F">
        <w:rPr>
          <w:color w:val="000000"/>
        </w:rPr>
        <w:t>g</w:t>
      </w:r>
      <w:r w:rsidR="00AA085B" w:rsidRPr="0097622F">
        <w:rPr>
          <w:color w:val="000000"/>
        </w:rPr>
        <w:t>etpriority</w:t>
      </w:r>
      <w:r w:rsidRPr="0097622F">
        <w:rPr>
          <w:color w:val="000000"/>
        </w:rPr>
        <w:tab/>
      </w:r>
      <w:r w:rsidRPr="0097622F">
        <w:rPr>
          <w:color w:val="000000"/>
        </w:rPr>
        <w:tab/>
      </w:r>
      <w:r w:rsidRPr="0097622F">
        <w:rPr>
          <w:color w:val="000000"/>
        </w:rPr>
        <w:tab/>
      </w:r>
      <w:r w:rsidR="00AA085B" w:rsidRPr="0097622F">
        <w:rPr>
          <w:color w:val="000000"/>
        </w:rPr>
        <w:t xml:space="preserve">Get a processes current time-sharing priority </w:t>
      </w:r>
    </w:p>
    <w:p w14:paraId="45CCCFD5" w14:textId="760F90EC" w:rsidR="00AA085B" w:rsidRPr="0097622F" w:rsidRDefault="00042E6A" w:rsidP="009B5BBC">
      <w:pPr>
        <w:rPr>
          <w:color w:val="000000"/>
        </w:rPr>
      </w:pPr>
      <w:r w:rsidRPr="0097622F">
        <w:rPr>
          <w:color w:val="000000"/>
        </w:rPr>
        <w:t>s</w:t>
      </w:r>
      <w:r w:rsidR="00AA085B" w:rsidRPr="0097622F">
        <w:rPr>
          <w:color w:val="000000"/>
        </w:rPr>
        <w:t>etpriority</w:t>
      </w:r>
      <w:r w:rsidRPr="0097622F">
        <w:rPr>
          <w:color w:val="000000"/>
        </w:rPr>
        <w:tab/>
      </w:r>
      <w:r w:rsidRPr="0097622F">
        <w:rPr>
          <w:color w:val="000000"/>
        </w:rPr>
        <w:tab/>
      </w:r>
      <w:r w:rsidRPr="0097622F">
        <w:rPr>
          <w:color w:val="000000"/>
        </w:rPr>
        <w:tab/>
      </w:r>
      <w:r w:rsidR="00AA085B" w:rsidRPr="0097622F">
        <w:rPr>
          <w:color w:val="000000"/>
        </w:rPr>
        <w:t xml:space="preserve">Set a processes current time-sharing priority </w:t>
      </w:r>
    </w:p>
    <w:p w14:paraId="122FD9EB" w14:textId="4E37A6BE" w:rsidR="00AA085B" w:rsidRPr="0097622F" w:rsidRDefault="00AA085B" w:rsidP="009B5BBC">
      <w:pPr>
        <w:rPr>
          <w:color w:val="000000"/>
        </w:rPr>
      </w:pPr>
      <w:r w:rsidRPr="0097622F">
        <w:rPr>
          <w:color w:val="000000"/>
        </w:rPr>
        <w:t>sched_getscheduler</w:t>
      </w:r>
      <w:r w:rsidR="00042E6A" w:rsidRPr="0097622F">
        <w:rPr>
          <w:color w:val="000000"/>
        </w:rPr>
        <w:tab/>
      </w:r>
      <w:r w:rsidR="00042E6A" w:rsidRPr="0097622F">
        <w:rPr>
          <w:color w:val="000000"/>
        </w:rPr>
        <w:tab/>
      </w:r>
      <w:r w:rsidRPr="0097622F">
        <w:rPr>
          <w:color w:val="000000"/>
        </w:rPr>
        <w:t xml:space="preserve">Returns the scheduling policy of a specified process </w:t>
      </w:r>
    </w:p>
    <w:p w14:paraId="50C7BAE7" w14:textId="76A178AD" w:rsidR="00AA085B" w:rsidRPr="0097622F" w:rsidRDefault="00AA085B" w:rsidP="009B5BBC">
      <w:pPr>
        <w:rPr>
          <w:color w:val="000000"/>
        </w:rPr>
      </w:pPr>
      <w:r w:rsidRPr="0097622F">
        <w:rPr>
          <w:color w:val="000000"/>
        </w:rPr>
        <w:t>sched_getparam</w:t>
      </w:r>
      <w:r w:rsidR="00042E6A" w:rsidRPr="0097622F">
        <w:rPr>
          <w:color w:val="000000"/>
        </w:rPr>
        <w:tab/>
      </w:r>
      <w:r w:rsidR="00042E6A" w:rsidRPr="0097622F">
        <w:rPr>
          <w:color w:val="000000"/>
        </w:rPr>
        <w:tab/>
      </w:r>
      <w:r w:rsidRPr="0097622F">
        <w:rPr>
          <w:color w:val="000000"/>
        </w:rPr>
        <w:t xml:space="preserve">Returns the scheduling priority of a specified process </w:t>
      </w:r>
    </w:p>
    <w:p w14:paraId="195A020B" w14:textId="340EDC6A" w:rsidR="00AA085B" w:rsidRPr="0097622F" w:rsidRDefault="00AA085B" w:rsidP="009B5BBC">
      <w:pPr>
        <w:rPr>
          <w:color w:val="000000"/>
        </w:rPr>
      </w:pPr>
      <w:r w:rsidRPr="0097622F">
        <w:rPr>
          <w:color w:val="000000"/>
        </w:rPr>
        <w:t>sched_get_priority_max</w:t>
      </w:r>
      <w:r w:rsidR="00042E6A" w:rsidRPr="0097622F">
        <w:rPr>
          <w:color w:val="000000"/>
        </w:rPr>
        <w:tab/>
      </w:r>
      <w:r w:rsidRPr="0097622F">
        <w:rPr>
          <w:color w:val="000000"/>
        </w:rPr>
        <w:t xml:space="preserve">Returns the maximum priority allowed for a scheduling policy </w:t>
      </w:r>
    </w:p>
    <w:p w14:paraId="2D0D1678" w14:textId="392AA2A7" w:rsidR="00AA085B" w:rsidRPr="0097622F" w:rsidRDefault="00AA085B" w:rsidP="00AA085B">
      <w:pPr>
        <w:rPr>
          <w:color w:val="000000"/>
        </w:rPr>
      </w:pPr>
      <w:r w:rsidRPr="0097622F">
        <w:rPr>
          <w:color w:val="000000"/>
        </w:rPr>
        <w:t>sched_get_priority_min</w:t>
      </w:r>
      <w:r w:rsidR="00042E6A" w:rsidRPr="0097622F">
        <w:rPr>
          <w:color w:val="000000"/>
        </w:rPr>
        <w:tab/>
      </w:r>
      <w:r w:rsidRPr="0097622F">
        <w:rPr>
          <w:color w:val="000000"/>
        </w:rPr>
        <w:t xml:space="preserve">Returns the minimum priority allowed for a scheduling policy </w:t>
      </w:r>
    </w:p>
    <w:p w14:paraId="6A23D574" w14:textId="511C0010" w:rsidR="00AA085B" w:rsidRPr="0097622F" w:rsidRDefault="00AA085B" w:rsidP="00AA085B">
      <w:pPr>
        <w:rPr>
          <w:color w:val="000000"/>
        </w:rPr>
      </w:pPr>
      <w:r w:rsidRPr="0097622F">
        <w:rPr>
          <w:color w:val="000000"/>
        </w:rPr>
        <w:t>sched_rr_get_interval</w:t>
      </w:r>
      <w:r w:rsidR="00042E6A" w:rsidRPr="0097622F">
        <w:rPr>
          <w:color w:val="000000"/>
        </w:rPr>
        <w:tab/>
      </w:r>
      <w:r w:rsidR="00042E6A" w:rsidRPr="0097622F">
        <w:rPr>
          <w:color w:val="000000"/>
        </w:rPr>
        <w:tab/>
      </w:r>
      <w:r w:rsidRPr="0097622F">
        <w:rPr>
          <w:color w:val="000000"/>
        </w:rPr>
        <w:t xml:space="preserve">Returns the current quantum for the round-robin scheduling policy </w:t>
      </w:r>
    </w:p>
    <w:p w14:paraId="7BC0B780" w14:textId="0DC39E51" w:rsidR="00AA085B" w:rsidRPr="0097622F" w:rsidRDefault="00AA085B" w:rsidP="00AA085B">
      <w:pPr>
        <w:rPr>
          <w:color w:val="000000"/>
        </w:rPr>
      </w:pPr>
      <w:r w:rsidRPr="0097622F">
        <w:rPr>
          <w:color w:val="000000"/>
        </w:rPr>
        <w:t>sched_setscheduler</w:t>
      </w:r>
      <w:r w:rsidR="00042E6A" w:rsidRPr="0097622F">
        <w:rPr>
          <w:color w:val="000000"/>
        </w:rPr>
        <w:tab/>
      </w:r>
      <w:r w:rsidR="00042E6A" w:rsidRPr="0097622F">
        <w:rPr>
          <w:color w:val="000000"/>
        </w:rPr>
        <w:tab/>
      </w:r>
      <w:r w:rsidRPr="0097622F">
        <w:rPr>
          <w:color w:val="000000"/>
        </w:rPr>
        <w:t xml:space="preserve">Sets the scheduling policy and priority of a specified process </w:t>
      </w:r>
    </w:p>
    <w:p w14:paraId="2B4CAD13" w14:textId="41D9BD33" w:rsidR="00AA085B" w:rsidRPr="0097622F" w:rsidRDefault="00AA085B" w:rsidP="00AA085B">
      <w:pPr>
        <w:rPr>
          <w:color w:val="000000"/>
        </w:rPr>
      </w:pPr>
      <w:r w:rsidRPr="0097622F">
        <w:rPr>
          <w:color w:val="000000"/>
        </w:rPr>
        <w:t>sched_setparam</w:t>
      </w:r>
      <w:r w:rsidR="00042E6A" w:rsidRPr="0097622F">
        <w:rPr>
          <w:color w:val="000000"/>
        </w:rPr>
        <w:tab/>
      </w:r>
      <w:r w:rsidR="00042E6A" w:rsidRPr="0097622F">
        <w:rPr>
          <w:color w:val="000000"/>
        </w:rPr>
        <w:tab/>
      </w:r>
      <w:r w:rsidRPr="0097622F">
        <w:rPr>
          <w:color w:val="000000"/>
        </w:rPr>
        <w:t xml:space="preserve">Sets the scheduling priority of a specified process </w:t>
      </w:r>
    </w:p>
    <w:p w14:paraId="37988A3E" w14:textId="1639AC01" w:rsidR="00AA085B" w:rsidRPr="0097622F" w:rsidRDefault="00AA085B" w:rsidP="00AA085B">
      <w:pPr>
        <w:rPr>
          <w:color w:val="000000"/>
        </w:rPr>
      </w:pPr>
      <w:r w:rsidRPr="0097622F">
        <w:rPr>
          <w:color w:val="000000"/>
        </w:rPr>
        <w:t>sched_yield</w:t>
      </w:r>
      <w:r w:rsidR="00042E6A" w:rsidRPr="0097622F">
        <w:rPr>
          <w:color w:val="000000"/>
        </w:rPr>
        <w:tab/>
      </w:r>
      <w:r w:rsidR="00042E6A" w:rsidRPr="0097622F">
        <w:rPr>
          <w:color w:val="000000"/>
        </w:rPr>
        <w:tab/>
      </w:r>
      <w:r w:rsidR="00042E6A" w:rsidRPr="0097622F">
        <w:rPr>
          <w:color w:val="000000"/>
        </w:rPr>
        <w:tab/>
      </w:r>
      <w:r w:rsidRPr="0097622F">
        <w:rPr>
          <w:color w:val="000000"/>
        </w:rPr>
        <w:t xml:space="preserve">Yields execution to another process </w:t>
      </w:r>
    </w:p>
    <w:p w14:paraId="2D9EF830" w14:textId="77777777" w:rsidR="0097622F" w:rsidRPr="0097622F" w:rsidRDefault="0097622F" w:rsidP="0097622F">
      <w:pPr>
        <w:rPr>
          <w:rFonts w:cs="LABFEH+TimesNewRoman"/>
          <w:color w:val="000000"/>
        </w:rPr>
      </w:pPr>
    </w:p>
    <w:p w14:paraId="46A40348" w14:textId="77777777" w:rsidR="0097622F" w:rsidRPr="0097622F" w:rsidRDefault="0097622F" w:rsidP="0097622F">
      <w:pPr>
        <w:rPr>
          <w:rFonts w:cs="LABFEH+TimesNewRoman"/>
          <w:color w:val="000000"/>
        </w:rPr>
      </w:pPr>
    </w:p>
    <w:p w14:paraId="4FCA299D" w14:textId="043C8505" w:rsidR="00296429" w:rsidRPr="0097622F" w:rsidRDefault="0097622F" w:rsidP="0097622F">
      <w:pPr>
        <w:rPr>
          <w:rFonts w:ascii="LABFPG+CourierNewPSMT" w:hAnsi="LABFPG+CourierNewPSMT" w:cs="LABFPG+CourierNewPSMT"/>
          <w:color w:val="000000"/>
        </w:rPr>
      </w:pPr>
      <w:r w:rsidRPr="0097622F">
        <w:rPr>
          <w:rFonts w:cs="LABFEH+TimesNewRoman"/>
          <w:color w:val="000000"/>
        </w:rPr>
        <w:t xml:space="preserve">5. </w:t>
      </w:r>
      <w:r w:rsidR="00AA085B" w:rsidRPr="0097622F">
        <w:rPr>
          <w:color w:val="000000"/>
        </w:rPr>
        <w:t>Compile</w:t>
      </w:r>
      <w:r w:rsidR="002E5F65">
        <w:rPr>
          <w:color w:val="000000"/>
        </w:rPr>
        <w:t xml:space="preserve">, run and analyze the results for </w:t>
      </w:r>
      <w:r w:rsidR="00870638" w:rsidRPr="0097622F">
        <w:rPr>
          <w:color w:val="000000"/>
        </w:rPr>
        <w:t>the following</w:t>
      </w:r>
      <w:r w:rsidRPr="0097622F">
        <w:rPr>
          <w:color w:val="000000"/>
        </w:rPr>
        <w:t xml:space="preserve"> program.</w:t>
      </w:r>
    </w:p>
    <w:p w14:paraId="19AB5589" w14:textId="77777777" w:rsidR="00296429" w:rsidRDefault="00296429" w:rsidP="00AA085B">
      <w:pPr>
        <w:rPr>
          <w:rFonts w:ascii="LABFPG+CourierNewPSMT" w:hAnsi="LABFPG+CourierNewPSMT" w:cs="LABFPG+CourierNewPSMT"/>
          <w:color w:val="000000"/>
          <w:sz w:val="16"/>
          <w:szCs w:val="16"/>
        </w:rPr>
      </w:pPr>
    </w:p>
    <w:p w14:paraId="5CFD3904" w14:textId="77777777" w:rsidR="00296429" w:rsidRDefault="00296429" w:rsidP="00AA085B">
      <w:pPr>
        <w:rPr>
          <w:rFonts w:ascii="LABFPG+CourierNewPSMT" w:hAnsi="LABFPG+CourierNewPSMT" w:cs="LABFPG+CourierNewPSMT"/>
          <w:color w:val="000000"/>
          <w:sz w:val="16"/>
          <w:szCs w:val="16"/>
        </w:rPr>
      </w:pPr>
    </w:p>
    <w:p w14:paraId="08509D7D" w14:textId="77777777" w:rsidR="0097622F" w:rsidRPr="0097622F" w:rsidRDefault="0097622F" w:rsidP="0097622F">
      <w:pPr>
        <w:rPr>
          <w:color w:val="000000"/>
        </w:rPr>
      </w:pPr>
      <w:r w:rsidRPr="0097622F">
        <w:rPr>
          <w:color w:val="000000"/>
        </w:rPr>
        <w:t>/* Change to the SCHED_RR policy and the highest priority, then */</w:t>
      </w:r>
    </w:p>
    <w:p w14:paraId="17B669BA" w14:textId="77777777" w:rsidR="0097622F" w:rsidRPr="0097622F" w:rsidRDefault="0097622F" w:rsidP="0097622F">
      <w:pPr>
        <w:rPr>
          <w:color w:val="000000"/>
        </w:rPr>
      </w:pPr>
      <w:r w:rsidRPr="0097622F">
        <w:rPr>
          <w:color w:val="000000"/>
        </w:rPr>
        <w:t>/* lowest priority, then back to the original policy and priority. */</w:t>
      </w:r>
    </w:p>
    <w:p w14:paraId="114006FC" w14:textId="77777777" w:rsidR="0097622F" w:rsidRDefault="0097622F" w:rsidP="0097622F">
      <w:pPr>
        <w:rPr>
          <w:color w:val="000000"/>
        </w:rPr>
      </w:pPr>
    </w:p>
    <w:p w14:paraId="4C02C994" w14:textId="77777777" w:rsidR="0097622F" w:rsidRPr="0097622F" w:rsidRDefault="0097622F" w:rsidP="0097622F">
      <w:pPr>
        <w:rPr>
          <w:color w:val="000000"/>
        </w:rPr>
      </w:pPr>
      <w:r w:rsidRPr="0097622F">
        <w:rPr>
          <w:color w:val="000000"/>
        </w:rPr>
        <w:t>#include &lt;unistd.h&gt;</w:t>
      </w:r>
    </w:p>
    <w:p w14:paraId="21FC17C5" w14:textId="77777777" w:rsidR="0097622F" w:rsidRPr="0097622F" w:rsidRDefault="0097622F" w:rsidP="0097622F">
      <w:pPr>
        <w:rPr>
          <w:color w:val="000000"/>
        </w:rPr>
      </w:pPr>
      <w:r w:rsidRPr="0097622F">
        <w:rPr>
          <w:color w:val="000000"/>
        </w:rPr>
        <w:t>#include &lt;sched.h&gt;</w:t>
      </w:r>
    </w:p>
    <w:p w14:paraId="5F28B4B6" w14:textId="77777777" w:rsidR="0097622F" w:rsidRPr="0097622F" w:rsidRDefault="0097622F" w:rsidP="0097622F">
      <w:pPr>
        <w:rPr>
          <w:color w:val="000000"/>
        </w:rPr>
      </w:pPr>
      <w:r w:rsidRPr="0097622F">
        <w:rPr>
          <w:color w:val="000000"/>
        </w:rPr>
        <w:t>#include &lt;stdio.h&gt;</w:t>
      </w:r>
    </w:p>
    <w:p w14:paraId="37A98348" w14:textId="77777777" w:rsidR="0097622F" w:rsidRPr="0097622F" w:rsidRDefault="0097622F" w:rsidP="0097622F">
      <w:pPr>
        <w:rPr>
          <w:color w:val="000000"/>
        </w:rPr>
      </w:pPr>
      <w:r w:rsidRPr="0097622F">
        <w:rPr>
          <w:color w:val="000000"/>
        </w:rPr>
        <w:t>main ()</w:t>
      </w:r>
    </w:p>
    <w:p w14:paraId="7D1E40D6" w14:textId="77777777" w:rsidR="0097622F" w:rsidRPr="0097622F" w:rsidRDefault="0097622F" w:rsidP="0097622F">
      <w:pPr>
        <w:rPr>
          <w:color w:val="000000"/>
        </w:rPr>
      </w:pPr>
      <w:r w:rsidRPr="0097622F">
        <w:rPr>
          <w:color w:val="000000"/>
        </w:rPr>
        <w:t>{</w:t>
      </w:r>
    </w:p>
    <w:p w14:paraId="0CAA5039" w14:textId="6058B86D" w:rsidR="0097622F" w:rsidRPr="0097622F" w:rsidRDefault="0097622F" w:rsidP="0097622F">
      <w:pPr>
        <w:rPr>
          <w:color w:val="000000"/>
        </w:rPr>
      </w:pPr>
      <w:r w:rsidRPr="0097622F">
        <w:rPr>
          <w:color w:val="000000"/>
        </w:rPr>
        <w:t>struct sched_param param;</w:t>
      </w:r>
      <w:r>
        <w:rPr>
          <w:color w:val="000000"/>
        </w:rPr>
        <w:t xml:space="preserve"> </w:t>
      </w:r>
      <w:r w:rsidRPr="0097622F">
        <w:rPr>
          <w:color w:val="000000"/>
        </w:rPr>
        <w:t xml:space="preserve"> //copy sched_param structure to param</w:t>
      </w:r>
    </w:p>
    <w:p w14:paraId="7CD4658F" w14:textId="46A8275B" w:rsidR="0097622F" w:rsidRPr="0097622F" w:rsidRDefault="0097622F" w:rsidP="0097622F">
      <w:pPr>
        <w:rPr>
          <w:color w:val="000000"/>
        </w:rPr>
      </w:pPr>
      <w:r w:rsidRPr="0097622F">
        <w:rPr>
          <w:color w:val="000000"/>
        </w:rPr>
        <w:t xml:space="preserve">struct timespec rr_interval; </w:t>
      </w:r>
      <w:r>
        <w:rPr>
          <w:color w:val="000000"/>
        </w:rPr>
        <w:t xml:space="preserve"> </w:t>
      </w:r>
      <w:r w:rsidRPr="0097622F">
        <w:rPr>
          <w:color w:val="000000"/>
        </w:rPr>
        <w:t>//copy timespec structure to rr_interval</w:t>
      </w:r>
    </w:p>
    <w:p w14:paraId="7B490A65" w14:textId="77777777" w:rsidR="0097622F" w:rsidRPr="0097622F" w:rsidRDefault="0097622F" w:rsidP="0097622F">
      <w:pPr>
        <w:rPr>
          <w:color w:val="000000"/>
        </w:rPr>
      </w:pPr>
      <w:r w:rsidRPr="0097622F">
        <w:rPr>
          <w:color w:val="000000"/>
        </w:rPr>
        <w:lastRenderedPageBreak/>
        <w:t>int my_pid = 0;</w:t>
      </w:r>
    </w:p>
    <w:p w14:paraId="3C20B0D0" w14:textId="77777777" w:rsidR="0097622F" w:rsidRPr="0097622F" w:rsidRDefault="0097622F" w:rsidP="0097622F">
      <w:pPr>
        <w:rPr>
          <w:color w:val="000000"/>
        </w:rPr>
      </w:pPr>
      <w:r w:rsidRPr="0097622F">
        <w:rPr>
          <w:color w:val="000000"/>
        </w:rPr>
        <w:t>int old_policy, new_policy, old_priority;</w:t>
      </w:r>
    </w:p>
    <w:p w14:paraId="4D2BF999" w14:textId="77777777" w:rsidR="0097622F" w:rsidRPr="0097622F" w:rsidRDefault="0097622F" w:rsidP="0097622F">
      <w:pPr>
        <w:rPr>
          <w:color w:val="000000"/>
        </w:rPr>
      </w:pPr>
      <w:r w:rsidRPr="0097622F">
        <w:rPr>
          <w:color w:val="000000"/>
        </w:rPr>
        <w:t>int low_priority, high_priority;</w:t>
      </w:r>
    </w:p>
    <w:p w14:paraId="3BFAAE44" w14:textId="77777777" w:rsidR="0097622F" w:rsidRDefault="0097622F" w:rsidP="0097622F">
      <w:pPr>
        <w:rPr>
          <w:color w:val="000000"/>
        </w:rPr>
      </w:pPr>
    </w:p>
    <w:p w14:paraId="2B133AD9" w14:textId="77777777" w:rsidR="0097622F" w:rsidRPr="0097622F" w:rsidRDefault="0097622F" w:rsidP="0097622F">
      <w:pPr>
        <w:rPr>
          <w:color w:val="000000"/>
        </w:rPr>
      </w:pPr>
      <w:r w:rsidRPr="0097622F">
        <w:rPr>
          <w:color w:val="000000"/>
        </w:rPr>
        <w:t>/* Determine the round-robin quantum */</w:t>
      </w:r>
    </w:p>
    <w:p w14:paraId="1BC56FA0" w14:textId="77777777" w:rsidR="0097622F" w:rsidRPr="0097622F" w:rsidRDefault="0097622F" w:rsidP="0097622F">
      <w:pPr>
        <w:rPr>
          <w:color w:val="000000"/>
        </w:rPr>
      </w:pPr>
      <w:r w:rsidRPr="0097622F">
        <w:rPr>
          <w:color w:val="000000"/>
        </w:rPr>
        <w:t>sched_rr_get_interval(my_pid, &amp;rr_interval);</w:t>
      </w:r>
    </w:p>
    <w:p w14:paraId="005809F9" w14:textId="77777777" w:rsidR="0097622F" w:rsidRPr="0097622F" w:rsidRDefault="0097622F" w:rsidP="0097622F">
      <w:pPr>
        <w:rPr>
          <w:color w:val="000000"/>
        </w:rPr>
      </w:pPr>
      <w:r w:rsidRPr="0097622F">
        <w:rPr>
          <w:color w:val="000000"/>
        </w:rPr>
        <w:t>printf("Round-robin quantum is %lu seconds, %ld nanoseconds\n",rr_interval.tv_nsec);</w:t>
      </w:r>
    </w:p>
    <w:p w14:paraId="1AFC493D" w14:textId="77777777" w:rsidR="0097622F" w:rsidRDefault="0097622F" w:rsidP="0097622F">
      <w:pPr>
        <w:rPr>
          <w:color w:val="000000"/>
        </w:rPr>
      </w:pPr>
    </w:p>
    <w:p w14:paraId="4C833573" w14:textId="77777777" w:rsidR="0097622F" w:rsidRPr="0097622F" w:rsidRDefault="0097622F" w:rsidP="0097622F">
      <w:pPr>
        <w:rPr>
          <w:color w:val="000000"/>
        </w:rPr>
      </w:pPr>
      <w:r w:rsidRPr="0097622F">
        <w:rPr>
          <w:color w:val="000000"/>
        </w:rPr>
        <w:t>/* Get parameters to use later. Do this now */</w:t>
      </w:r>
    </w:p>
    <w:p w14:paraId="60A66C1F" w14:textId="77777777" w:rsidR="0097622F" w:rsidRPr="0097622F" w:rsidRDefault="0097622F" w:rsidP="0097622F">
      <w:pPr>
        <w:rPr>
          <w:color w:val="000000"/>
        </w:rPr>
      </w:pPr>
      <w:r w:rsidRPr="0097622F">
        <w:rPr>
          <w:color w:val="000000"/>
        </w:rPr>
        <w:t>/* Avoid overhead during time-critical phases.*/</w:t>
      </w:r>
    </w:p>
    <w:p w14:paraId="6B8EC656" w14:textId="77777777" w:rsidR="0097622F" w:rsidRPr="0097622F" w:rsidRDefault="0097622F" w:rsidP="0097622F">
      <w:pPr>
        <w:rPr>
          <w:color w:val="000000"/>
        </w:rPr>
      </w:pPr>
      <w:r w:rsidRPr="0097622F">
        <w:rPr>
          <w:color w:val="000000"/>
        </w:rPr>
        <w:t>high_priority = sched_get_priority_max(SCHED_RR);</w:t>
      </w:r>
    </w:p>
    <w:p w14:paraId="5F5BD2B7" w14:textId="77777777" w:rsidR="0097622F" w:rsidRPr="0097622F" w:rsidRDefault="0097622F" w:rsidP="0097622F">
      <w:pPr>
        <w:rPr>
          <w:color w:val="000000"/>
        </w:rPr>
      </w:pPr>
      <w:r w:rsidRPr="0097622F">
        <w:rPr>
          <w:color w:val="000000"/>
        </w:rPr>
        <w:t>printf("High Priority %d\n",high_priority);</w:t>
      </w:r>
    </w:p>
    <w:p w14:paraId="60AFB1E3" w14:textId="77777777" w:rsidR="0097622F" w:rsidRPr="0097622F" w:rsidRDefault="0097622F" w:rsidP="0097622F">
      <w:pPr>
        <w:rPr>
          <w:color w:val="000000"/>
        </w:rPr>
      </w:pPr>
      <w:r w:rsidRPr="0097622F">
        <w:rPr>
          <w:color w:val="000000"/>
        </w:rPr>
        <w:t>low_priority = sched_get_priority_min(SCHED_RR);</w:t>
      </w:r>
    </w:p>
    <w:p w14:paraId="4F483186" w14:textId="77777777" w:rsidR="0097622F" w:rsidRPr="0097622F" w:rsidRDefault="0097622F" w:rsidP="0097622F">
      <w:pPr>
        <w:rPr>
          <w:color w:val="000000"/>
        </w:rPr>
      </w:pPr>
      <w:r w:rsidRPr="0097622F">
        <w:rPr>
          <w:color w:val="000000"/>
        </w:rPr>
        <w:t>printf("Low Priority %d\n",low_priority);</w:t>
      </w:r>
    </w:p>
    <w:p w14:paraId="5B92572A" w14:textId="77777777" w:rsidR="0097622F" w:rsidRDefault="0097622F" w:rsidP="0097622F">
      <w:pPr>
        <w:rPr>
          <w:color w:val="000000"/>
        </w:rPr>
      </w:pPr>
    </w:p>
    <w:p w14:paraId="1826D455" w14:textId="77777777" w:rsidR="0097622F" w:rsidRDefault="0097622F" w:rsidP="0097622F">
      <w:pPr>
        <w:rPr>
          <w:color w:val="000000"/>
        </w:rPr>
      </w:pPr>
    </w:p>
    <w:p w14:paraId="1FA0B647" w14:textId="77777777" w:rsidR="0097622F" w:rsidRPr="0097622F" w:rsidRDefault="0097622F" w:rsidP="0097622F">
      <w:pPr>
        <w:rPr>
          <w:color w:val="000000"/>
        </w:rPr>
      </w:pPr>
      <w:r w:rsidRPr="0097622F">
        <w:rPr>
          <w:color w:val="000000"/>
        </w:rPr>
        <w:t>/* Save the old policy for when it is restored. */</w:t>
      </w:r>
    </w:p>
    <w:p w14:paraId="737D780A" w14:textId="77777777" w:rsidR="0097622F" w:rsidRPr="0097622F" w:rsidRDefault="0097622F" w:rsidP="0097622F">
      <w:pPr>
        <w:rPr>
          <w:color w:val="000000"/>
        </w:rPr>
      </w:pPr>
      <w:r w:rsidRPr="0097622F">
        <w:rPr>
          <w:color w:val="000000"/>
        </w:rPr>
        <w:t>old_policy = sched_getscheduler(my_pid);</w:t>
      </w:r>
    </w:p>
    <w:p w14:paraId="2F7304F4" w14:textId="77777777" w:rsidR="0097622F" w:rsidRPr="0097622F" w:rsidRDefault="0097622F" w:rsidP="0097622F">
      <w:pPr>
        <w:rPr>
          <w:color w:val="000000"/>
        </w:rPr>
      </w:pPr>
      <w:r w:rsidRPr="0097622F">
        <w:rPr>
          <w:color w:val="000000"/>
        </w:rPr>
        <w:t>printf("Old Policy is %d\n",old_policy);</w:t>
      </w:r>
    </w:p>
    <w:p w14:paraId="24AC6DD6" w14:textId="77777777" w:rsidR="0097622F" w:rsidRDefault="0097622F" w:rsidP="0097622F">
      <w:pPr>
        <w:rPr>
          <w:color w:val="000000"/>
        </w:rPr>
      </w:pPr>
    </w:p>
    <w:p w14:paraId="6A91DF14" w14:textId="77777777" w:rsidR="0097622F" w:rsidRPr="0097622F" w:rsidRDefault="0097622F" w:rsidP="0097622F">
      <w:pPr>
        <w:rPr>
          <w:color w:val="000000"/>
        </w:rPr>
      </w:pPr>
      <w:r w:rsidRPr="0097622F">
        <w:rPr>
          <w:color w:val="000000"/>
        </w:rPr>
        <w:t>/* Get all fields of the param structure. This is where */</w:t>
      </w:r>
    </w:p>
    <w:p w14:paraId="7927E551" w14:textId="77777777" w:rsidR="0097622F" w:rsidRPr="0097622F" w:rsidRDefault="0097622F" w:rsidP="0097622F">
      <w:pPr>
        <w:rPr>
          <w:color w:val="000000"/>
        </w:rPr>
      </w:pPr>
      <w:r w:rsidRPr="0097622F">
        <w:rPr>
          <w:color w:val="000000"/>
        </w:rPr>
        <w:t>/* fields other than priority get filled in. */</w:t>
      </w:r>
    </w:p>
    <w:p w14:paraId="0A955994" w14:textId="77777777" w:rsidR="0097622F" w:rsidRPr="0097622F" w:rsidRDefault="0097622F" w:rsidP="0097622F">
      <w:pPr>
        <w:rPr>
          <w:color w:val="000000"/>
        </w:rPr>
      </w:pPr>
      <w:r w:rsidRPr="0097622F">
        <w:rPr>
          <w:color w:val="000000"/>
        </w:rPr>
        <w:t>sched_getparam(my_pid, &amp;param);</w:t>
      </w:r>
    </w:p>
    <w:p w14:paraId="1E9A2DB4" w14:textId="77777777" w:rsidR="0097622F" w:rsidRPr="0097622F" w:rsidRDefault="0097622F" w:rsidP="0097622F">
      <w:pPr>
        <w:rPr>
          <w:color w:val="000000"/>
        </w:rPr>
      </w:pPr>
      <w:r w:rsidRPr="0097622F">
        <w:rPr>
          <w:color w:val="000000"/>
        </w:rPr>
        <w:t>printf("Scheduler parameters %d\n",param.sched_priority);</w:t>
      </w:r>
    </w:p>
    <w:p w14:paraId="05FE83FC" w14:textId="77777777" w:rsidR="0097622F" w:rsidRDefault="0097622F" w:rsidP="0097622F">
      <w:pPr>
        <w:rPr>
          <w:color w:val="000000"/>
        </w:rPr>
      </w:pPr>
    </w:p>
    <w:p w14:paraId="1BD808F1" w14:textId="77777777" w:rsidR="0097622F" w:rsidRPr="0097622F" w:rsidRDefault="0097622F" w:rsidP="0097622F">
      <w:pPr>
        <w:rPr>
          <w:color w:val="000000"/>
        </w:rPr>
      </w:pPr>
      <w:r w:rsidRPr="0097622F">
        <w:rPr>
          <w:color w:val="000000"/>
        </w:rPr>
        <w:t>/* Keep track of the old priority. */</w:t>
      </w:r>
    </w:p>
    <w:p w14:paraId="49DBC205" w14:textId="77777777" w:rsidR="0097622F" w:rsidRPr="0097622F" w:rsidRDefault="0097622F" w:rsidP="0097622F">
      <w:pPr>
        <w:rPr>
          <w:color w:val="000000"/>
        </w:rPr>
      </w:pPr>
      <w:r w:rsidRPr="0097622F">
        <w:rPr>
          <w:color w:val="000000"/>
        </w:rPr>
        <w:t>old_priority = param.sched_priority;</w:t>
      </w:r>
    </w:p>
    <w:p w14:paraId="101A1AD7" w14:textId="77777777" w:rsidR="0097622F" w:rsidRDefault="0097622F" w:rsidP="0097622F">
      <w:pPr>
        <w:rPr>
          <w:color w:val="000000"/>
        </w:rPr>
      </w:pPr>
    </w:p>
    <w:p w14:paraId="0EAF03B3" w14:textId="77777777" w:rsidR="0097622F" w:rsidRPr="0097622F" w:rsidRDefault="0097622F" w:rsidP="0097622F">
      <w:pPr>
        <w:rPr>
          <w:color w:val="000000"/>
        </w:rPr>
      </w:pPr>
      <w:r w:rsidRPr="0097622F">
        <w:rPr>
          <w:color w:val="000000"/>
        </w:rPr>
        <w:t>/* Change to SCHED_RR, highest priority. The param */</w:t>
      </w:r>
    </w:p>
    <w:p w14:paraId="6B2DA13F" w14:textId="77777777" w:rsidR="0097622F" w:rsidRPr="0097622F" w:rsidRDefault="0097622F" w:rsidP="0097622F">
      <w:pPr>
        <w:rPr>
          <w:color w:val="000000"/>
        </w:rPr>
      </w:pPr>
      <w:r w:rsidRPr="0097622F">
        <w:rPr>
          <w:color w:val="000000"/>
        </w:rPr>
        <w:t>/* fields other than priority get used here.*/</w:t>
      </w:r>
    </w:p>
    <w:p w14:paraId="508FE911" w14:textId="77777777" w:rsidR="0097622F" w:rsidRPr="0097622F" w:rsidRDefault="0097622F" w:rsidP="0097622F">
      <w:pPr>
        <w:rPr>
          <w:color w:val="000000"/>
        </w:rPr>
      </w:pPr>
      <w:r w:rsidRPr="0097622F">
        <w:rPr>
          <w:color w:val="000000"/>
        </w:rPr>
        <w:t>param.sched_priority = high_priority;</w:t>
      </w:r>
    </w:p>
    <w:p w14:paraId="3BED22B1" w14:textId="77777777" w:rsidR="0097622F" w:rsidRPr="0097622F" w:rsidRDefault="0097622F" w:rsidP="0097622F">
      <w:pPr>
        <w:rPr>
          <w:color w:val="000000"/>
        </w:rPr>
      </w:pPr>
      <w:r w:rsidRPr="0097622F">
        <w:rPr>
          <w:color w:val="000000"/>
        </w:rPr>
        <w:t>sched_setscheduler(my_pid, SCHED_RR, &amp;param);</w:t>
      </w:r>
    </w:p>
    <w:p w14:paraId="1358C143" w14:textId="77777777" w:rsidR="0097622F" w:rsidRPr="0097622F" w:rsidRDefault="0097622F" w:rsidP="0097622F">
      <w:pPr>
        <w:rPr>
          <w:color w:val="000000"/>
        </w:rPr>
      </w:pPr>
      <w:r w:rsidRPr="0097622F">
        <w:rPr>
          <w:color w:val="000000"/>
        </w:rPr>
        <w:t>printf("Scheduler parameters %d\n",param.sched_priority);</w:t>
      </w:r>
    </w:p>
    <w:p w14:paraId="548457BC" w14:textId="77777777" w:rsidR="0097622F" w:rsidRDefault="0097622F" w:rsidP="0097622F">
      <w:pPr>
        <w:rPr>
          <w:color w:val="000000"/>
        </w:rPr>
      </w:pPr>
    </w:p>
    <w:p w14:paraId="4EFADC77" w14:textId="77777777" w:rsidR="0097622F" w:rsidRPr="0097622F" w:rsidRDefault="0097622F" w:rsidP="0097622F">
      <w:pPr>
        <w:rPr>
          <w:color w:val="000000"/>
        </w:rPr>
      </w:pPr>
      <w:r w:rsidRPr="0097622F">
        <w:rPr>
          <w:color w:val="000000"/>
        </w:rPr>
        <w:t>/* Print the value associated with the RR policy */</w:t>
      </w:r>
    </w:p>
    <w:p w14:paraId="08E892C2" w14:textId="77777777" w:rsidR="0097622F" w:rsidRPr="0097622F" w:rsidRDefault="0097622F" w:rsidP="0097622F">
      <w:pPr>
        <w:rPr>
          <w:color w:val="000000"/>
        </w:rPr>
      </w:pPr>
      <w:r w:rsidRPr="0097622F">
        <w:rPr>
          <w:color w:val="000000"/>
        </w:rPr>
        <w:t>new_policy = sched_getscheduler(my_pid);</w:t>
      </w:r>
    </w:p>
    <w:p w14:paraId="5D52C191" w14:textId="77777777" w:rsidR="0097622F" w:rsidRPr="0097622F" w:rsidRDefault="0097622F" w:rsidP="0097622F">
      <w:pPr>
        <w:rPr>
          <w:color w:val="000000"/>
        </w:rPr>
      </w:pPr>
      <w:r w:rsidRPr="0097622F">
        <w:rPr>
          <w:color w:val="000000"/>
        </w:rPr>
        <w:t>printf("New Policy is %d\n",new_policy);</w:t>
      </w:r>
    </w:p>
    <w:p w14:paraId="7426B8E3" w14:textId="77777777" w:rsidR="0097622F" w:rsidRDefault="0097622F" w:rsidP="0097622F">
      <w:pPr>
        <w:rPr>
          <w:color w:val="000000"/>
        </w:rPr>
      </w:pPr>
    </w:p>
    <w:p w14:paraId="4AD8AE25" w14:textId="77777777" w:rsidR="0097622F" w:rsidRPr="0097622F" w:rsidRDefault="0097622F" w:rsidP="0097622F">
      <w:pPr>
        <w:rPr>
          <w:color w:val="000000"/>
        </w:rPr>
      </w:pPr>
      <w:r w:rsidRPr="0097622F">
        <w:rPr>
          <w:color w:val="000000"/>
        </w:rPr>
        <w:t>/* Change to SCHED_RR, lowest priority. The param */</w:t>
      </w:r>
    </w:p>
    <w:p w14:paraId="759D8C71" w14:textId="77777777" w:rsidR="0097622F" w:rsidRPr="0097622F" w:rsidRDefault="0097622F" w:rsidP="0097622F">
      <w:pPr>
        <w:rPr>
          <w:color w:val="000000"/>
        </w:rPr>
      </w:pPr>
      <w:r w:rsidRPr="0097622F">
        <w:rPr>
          <w:color w:val="000000"/>
        </w:rPr>
        <w:t>/* fields other than priority get used here, too. */</w:t>
      </w:r>
    </w:p>
    <w:p w14:paraId="3821C46F" w14:textId="77777777" w:rsidR="0097622F" w:rsidRPr="0097622F" w:rsidRDefault="0097622F" w:rsidP="0097622F">
      <w:pPr>
        <w:rPr>
          <w:color w:val="000000"/>
        </w:rPr>
      </w:pPr>
      <w:r w:rsidRPr="0097622F">
        <w:rPr>
          <w:color w:val="000000"/>
        </w:rPr>
        <w:t>param.sched_priority = low_priority;</w:t>
      </w:r>
    </w:p>
    <w:p w14:paraId="0279BA0F" w14:textId="77777777" w:rsidR="0097622F" w:rsidRPr="0097622F" w:rsidRDefault="0097622F" w:rsidP="0097622F">
      <w:pPr>
        <w:rPr>
          <w:color w:val="000000"/>
        </w:rPr>
      </w:pPr>
      <w:r w:rsidRPr="0097622F">
        <w:rPr>
          <w:color w:val="000000"/>
        </w:rPr>
        <w:t>sched_setparam(my_pid, &amp;param);</w:t>
      </w:r>
    </w:p>
    <w:p w14:paraId="0C8FC465" w14:textId="77777777" w:rsidR="0097622F" w:rsidRDefault="0097622F" w:rsidP="0097622F">
      <w:pPr>
        <w:rPr>
          <w:color w:val="000000"/>
        </w:rPr>
      </w:pPr>
    </w:p>
    <w:p w14:paraId="12E37BDD" w14:textId="77777777" w:rsidR="0097622F" w:rsidRPr="0097622F" w:rsidRDefault="0097622F" w:rsidP="0097622F">
      <w:pPr>
        <w:rPr>
          <w:color w:val="000000"/>
        </w:rPr>
      </w:pPr>
      <w:r w:rsidRPr="0097622F">
        <w:rPr>
          <w:color w:val="000000"/>
        </w:rPr>
        <w:t>/* Restore original policy, parameters. Again, other */</w:t>
      </w:r>
    </w:p>
    <w:p w14:paraId="3C13796C" w14:textId="77777777" w:rsidR="0097622F" w:rsidRPr="0097622F" w:rsidRDefault="0097622F" w:rsidP="0097622F">
      <w:pPr>
        <w:rPr>
          <w:color w:val="000000"/>
        </w:rPr>
      </w:pPr>
      <w:r w:rsidRPr="0097622F">
        <w:rPr>
          <w:color w:val="000000"/>
        </w:rPr>
        <w:t>/* param fields are used here. */</w:t>
      </w:r>
    </w:p>
    <w:p w14:paraId="5225EE30" w14:textId="77777777" w:rsidR="0097622F" w:rsidRPr="0097622F" w:rsidRDefault="0097622F" w:rsidP="0097622F">
      <w:pPr>
        <w:rPr>
          <w:color w:val="000000"/>
        </w:rPr>
      </w:pPr>
      <w:r w:rsidRPr="0097622F">
        <w:rPr>
          <w:color w:val="000000"/>
        </w:rPr>
        <w:t>param.sched_priority = old_priority;</w:t>
      </w:r>
    </w:p>
    <w:p w14:paraId="142F8BFF" w14:textId="77777777" w:rsidR="0097622F" w:rsidRPr="0097622F" w:rsidRDefault="0097622F" w:rsidP="0097622F">
      <w:pPr>
        <w:rPr>
          <w:color w:val="000000"/>
        </w:rPr>
      </w:pPr>
      <w:r w:rsidRPr="0097622F">
        <w:rPr>
          <w:color w:val="000000"/>
        </w:rPr>
        <w:t>sched_setscheduler(my_pid, old_policy, &amp;param);</w:t>
      </w:r>
    </w:p>
    <w:p w14:paraId="7F1A5FF8" w14:textId="77777777" w:rsidR="0097622F" w:rsidRPr="0097622F" w:rsidRDefault="0097622F" w:rsidP="0097622F">
      <w:pPr>
        <w:rPr>
          <w:color w:val="000000"/>
        </w:rPr>
      </w:pPr>
      <w:r w:rsidRPr="0097622F">
        <w:rPr>
          <w:color w:val="000000"/>
        </w:rPr>
        <w:t>return(0);</w:t>
      </w:r>
    </w:p>
    <w:p w14:paraId="79813CE5" w14:textId="31E09EFC" w:rsidR="00296429" w:rsidRPr="0097622F" w:rsidRDefault="0097622F" w:rsidP="0097622F">
      <w:pPr>
        <w:rPr>
          <w:color w:val="000000"/>
        </w:rPr>
      </w:pPr>
      <w:r w:rsidRPr="0097622F">
        <w:rPr>
          <w:color w:val="000000"/>
        </w:rPr>
        <w:t>}</w:t>
      </w:r>
    </w:p>
    <w:p w14:paraId="6B56DE10" w14:textId="77777777" w:rsidR="0097622F" w:rsidRDefault="0097622F" w:rsidP="00AA085B">
      <w:pPr>
        <w:rPr>
          <w:rFonts w:ascii="LABFPG+CourierNewPSMT" w:hAnsi="LABFPG+CourierNewPSMT" w:cs="LABFPG+CourierNewPSMT"/>
          <w:color w:val="000000"/>
          <w:sz w:val="16"/>
          <w:szCs w:val="16"/>
        </w:rPr>
      </w:pPr>
    </w:p>
    <w:p w14:paraId="6E0A135A" w14:textId="77777777" w:rsidR="00296429" w:rsidRPr="0092569F" w:rsidRDefault="00296429" w:rsidP="00AA085B">
      <w:pPr>
        <w:rPr>
          <w:color w:val="000000"/>
        </w:rPr>
      </w:pPr>
    </w:p>
    <w:p w14:paraId="20C7B349" w14:textId="3ABFB564" w:rsidR="002E5F65" w:rsidRDefault="0097622F" w:rsidP="00AA085B">
      <w:pPr>
        <w:rPr>
          <w:color w:val="000000"/>
        </w:rPr>
      </w:pPr>
      <w:r w:rsidRPr="0092569F">
        <w:rPr>
          <w:color w:val="000000"/>
        </w:rPr>
        <w:t xml:space="preserve">6. </w:t>
      </w:r>
      <w:r w:rsidR="00794209" w:rsidRPr="0092569F">
        <w:rPr>
          <w:color w:val="000000"/>
        </w:rPr>
        <w:t>What is the purpose of this program?</w:t>
      </w:r>
    </w:p>
    <w:p w14:paraId="0F7EB61E" w14:textId="77777777" w:rsidR="0092569F" w:rsidRDefault="0092569F" w:rsidP="00AA085B">
      <w:pPr>
        <w:rPr>
          <w:color w:val="000000"/>
        </w:rPr>
      </w:pPr>
    </w:p>
    <w:p w14:paraId="7F61F59F" w14:textId="155DE0E2" w:rsidR="0092569F" w:rsidRPr="00DC586F" w:rsidRDefault="00256965" w:rsidP="00DC586F">
      <w:pPr>
        <w:ind w:left="720"/>
        <w:rPr>
          <w:b/>
          <w:bCs/>
          <w:color w:val="000000"/>
        </w:rPr>
      </w:pPr>
      <w:r w:rsidRPr="00DC586F">
        <w:rPr>
          <w:b/>
          <w:bCs/>
          <w:color w:val="000000"/>
        </w:rPr>
        <w:t xml:space="preserve">Changes a process to the SHED_RR policy and the highest priority </w:t>
      </w:r>
      <w:r w:rsidR="00DC586F" w:rsidRPr="00DC586F">
        <w:rPr>
          <w:b/>
          <w:bCs/>
          <w:color w:val="000000"/>
        </w:rPr>
        <w:t xml:space="preserve">then changes it to the lowest priority. Then finally it changes it back to the original policy and priority. </w:t>
      </w:r>
    </w:p>
    <w:p w14:paraId="6C18E0BA" w14:textId="77777777" w:rsidR="0092569F" w:rsidRDefault="0092569F" w:rsidP="00AA085B">
      <w:pPr>
        <w:rPr>
          <w:color w:val="000000"/>
        </w:rPr>
      </w:pPr>
    </w:p>
    <w:p w14:paraId="1172251A" w14:textId="77777777" w:rsidR="0092569F" w:rsidRDefault="0092569F" w:rsidP="00AA085B">
      <w:pPr>
        <w:rPr>
          <w:color w:val="000000"/>
        </w:rPr>
      </w:pPr>
    </w:p>
    <w:p w14:paraId="63060EB7" w14:textId="77777777" w:rsidR="0092569F" w:rsidRDefault="0092569F" w:rsidP="00AA085B">
      <w:pPr>
        <w:rPr>
          <w:color w:val="000000"/>
        </w:rPr>
      </w:pPr>
    </w:p>
    <w:p w14:paraId="7A6F6C20" w14:textId="77777777" w:rsidR="0092569F" w:rsidRDefault="0092569F" w:rsidP="00AA085B">
      <w:pPr>
        <w:rPr>
          <w:color w:val="000000"/>
        </w:rPr>
      </w:pPr>
    </w:p>
    <w:p w14:paraId="43D041ED" w14:textId="77777777" w:rsidR="0092569F" w:rsidRPr="0092569F" w:rsidRDefault="0092569F" w:rsidP="00AA085B">
      <w:pPr>
        <w:rPr>
          <w:color w:val="000000"/>
        </w:rPr>
      </w:pPr>
    </w:p>
    <w:p w14:paraId="61FBA4C5" w14:textId="72048DA5" w:rsidR="00296429" w:rsidRDefault="002E5F65" w:rsidP="00AA085B">
      <w:pPr>
        <w:rPr>
          <w:color w:val="000000"/>
        </w:rPr>
      </w:pPr>
      <w:r w:rsidRPr="0092569F">
        <w:rPr>
          <w:color w:val="000000"/>
        </w:rPr>
        <w:t xml:space="preserve">7. </w:t>
      </w:r>
      <w:r w:rsidR="0097622F" w:rsidRPr="0092569F">
        <w:rPr>
          <w:color w:val="000000"/>
        </w:rPr>
        <w:t>Identify scheduling system calls?</w:t>
      </w:r>
    </w:p>
    <w:p w14:paraId="33BAD95F" w14:textId="273BFEDC" w:rsidR="00036FB6" w:rsidRPr="0092569F" w:rsidRDefault="00036FB6" w:rsidP="00AA085B">
      <w:pPr>
        <w:rPr>
          <w:color w:val="000000"/>
        </w:rPr>
      </w:pPr>
      <w:r>
        <w:rPr>
          <w:noProof/>
          <w:color w:val="000000"/>
        </w:rPr>
        <w:drawing>
          <wp:inline distT="0" distB="0" distL="0" distR="0" wp14:anchorId="1E139C40" wp14:editId="24A6EDDE">
            <wp:extent cx="4194106" cy="3076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6473" cy="3078312"/>
                    </a:xfrm>
                    <a:prstGeom prst="rect">
                      <a:avLst/>
                    </a:prstGeom>
                    <a:noFill/>
                    <a:ln>
                      <a:noFill/>
                    </a:ln>
                  </pic:spPr>
                </pic:pic>
              </a:graphicData>
            </a:graphic>
          </wp:inline>
        </w:drawing>
      </w:r>
    </w:p>
    <w:p w14:paraId="2DA9822F" w14:textId="77777777" w:rsidR="0092569F" w:rsidRDefault="002E5F65" w:rsidP="00AA085B">
      <w:pPr>
        <w:rPr>
          <w:color w:val="000000"/>
        </w:rPr>
      </w:pPr>
      <w:r w:rsidRPr="0092569F">
        <w:rPr>
          <w:color w:val="000000"/>
        </w:rPr>
        <w:t xml:space="preserve">8. </w:t>
      </w:r>
      <w:r w:rsidR="0092569F">
        <w:rPr>
          <w:color w:val="000000"/>
        </w:rPr>
        <w:t>Modify the program to:</w:t>
      </w:r>
    </w:p>
    <w:p w14:paraId="0DED052B" w14:textId="1D1AA0DD" w:rsidR="00296429" w:rsidRDefault="00E1387B" w:rsidP="00AA085B">
      <w:pPr>
        <w:rPr>
          <w:color w:val="000000"/>
        </w:rPr>
      </w:pPr>
      <w:r>
        <w:rPr>
          <w:color w:val="000000"/>
        </w:rPr>
        <w:t xml:space="preserve">    a. clone a process using fork() </w:t>
      </w:r>
      <w:r w:rsidR="0092569F">
        <w:rPr>
          <w:color w:val="000000"/>
        </w:rPr>
        <w:t xml:space="preserve">before the scheduler is changed to the maximum priority. </w:t>
      </w:r>
    </w:p>
    <w:p w14:paraId="7A11F9EA" w14:textId="2DCBA27B" w:rsidR="0092569F" w:rsidRDefault="0092569F" w:rsidP="00AA085B">
      <w:pPr>
        <w:rPr>
          <w:color w:val="000000"/>
        </w:rPr>
      </w:pPr>
      <w:r>
        <w:rPr>
          <w:color w:val="000000"/>
        </w:rPr>
        <w:t xml:space="preserve">    b. print child process PID </w:t>
      </w:r>
      <w:r w:rsidR="00E1387B">
        <w:rPr>
          <w:color w:val="000000"/>
        </w:rPr>
        <w:t xml:space="preserve">using </w:t>
      </w:r>
      <w:r>
        <w:rPr>
          <w:color w:val="000000"/>
        </w:rPr>
        <w:t>getpid()</w:t>
      </w:r>
      <w:r w:rsidR="00E1387B">
        <w:rPr>
          <w:color w:val="000000"/>
        </w:rPr>
        <w:t xml:space="preserve"> </w:t>
      </w:r>
    </w:p>
    <w:p w14:paraId="517AE3AF" w14:textId="4EFA1037" w:rsidR="0092569F" w:rsidRDefault="0092569F" w:rsidP="00AA085B">
      <w:pPr>
        <w:rPr>
          <w:color w:val="000000"/>
        </w:rPr>
      </w:pPr>
      <w:r>
        <w:rPr>
          <w:color w:val="000000"/>
        </w:rPr>
        <w:t xml:space="preserve">    d. After the scheduler is set to maximum priority</w:t>
      </w:r>
      <w:r w:rsidR="003448BF">
        <w:rPr>
          <w:color w:val="000000"/>
        </w:rPr>
        <w:t xml:space="preserve"> </w:t>
      </w:r>
      <w:r>
        <w:rPr>
          <w:color w:val="000000"/>
        </w:rPr>
        <w:t xml:space="preserve">make the new process  </w:t>
      </w:r>
    </w:p>
    <w:p w14:paraId="3F921A61" w14:textId="18EC94E8" w:rsidR="0092569F" w:rsidRDefault="0092569F" w:rsidP="00AA085B">
      <w:pPr>
        <w:rPr>
          <w:color w:val="000000"/>
        </w:rPr>
      </w:pPr>
      <w:r>
        <w:rPr>
          <w:color w:val="000000"/>
        </w:rPr>
        <w:t xml:space="preserve">        (child process) to execute in a</w:t>
      </w:r>
      <w:r w:rsidR="003448BF">
        <w:rPr>
          <w:color w:val="000000"/>
        </w:rPr>
        <w:t xml:space="preserve"> loop as follows</w:t>
      </w:r>
    </w:p>
    <w:p w14:paraId="25070236" w14:textId="77777777" w:rsidR="003448BF" w:rsidRDefault="003448BF" w:rsidP="00AA085B">
      <w:pPr>
        <w:rPr>
          <w:color w:val="000000"/>
        </w:rPr>
      </w:pPr>
    </w:p>
    <w:p w14:paraId="7DD33C37" w14:textId="55C85D1C" w:rsidR="003448BF" w:rsidRPr="003448BF" w:rsidRDefault="003448BF" w:rsidP="003448BF">
      <w:pPr>
        <w:ind w:left="720"/>
        <w:rPr>
          <w:color w:val="000000"/>
        </w:rPr>
      </w:pPr>
      <w:r w:rsidRPr="003448BF">
        <w:rPr>
          <w:color w:val="000000"/>
        </w:rPr>
        <w:lastRenderedPageBreak/>
        <w:t xml:space="preserve">/* CPU intensive code, </w:t>
      </w:r>
      <w:r w:rsidR="00FA256A">
        <w:rPr>
          <w:color w:val="000000"/>
        </w:rPr>
        <w:t xml:space="preserve">new </w:t>
      </w:r>
      <w:r>
        <w:rPr>
          <w:color w:val="000000"/>
        </w:rPr>
        <w:t xml:space="preserve">process </w:t>
      </w:r>
      <w:r w:rsidRPr="003448BF">
        <w:rPr>
          <w:color w:val="000000"/>
        </w:rPr>
        <w:t xml:space="preserve">will run this */ </w:t>
      </w:r>
    </w:p>
    <w:p w14:paraId="2BBA096F" w14:textId="64A19331" w:rsidR="003448BF" w:rsidRPr="003448BF" w:rsidRDefault="003448BF" w:rsidP="003448BF">
      <w:pPr>
        <w:ind w:left="720"/>
        <w:rPr>
          <w:color w:val="000000"/>
        </w:rPr>
      </w:pPr>
      <w:r>
        <w:rPr>
          <w:color w:val="000000"/>
        </w:rPr>
        <w:t>for (try_cnt = 0; try_cnt &lt; 100</w:t>
      </w:r>
      <w:r w:rsidRPr="003448BF">
        <w:rPr>
          <w:color w:val="000000"/>
        </w:rPr>
        <w:t xml:space="preserve">; try_cnt++) </w:t>
      </w:r>
    </w:p>
    <w:p w14:paraId="1B08C01E" w14:textId="77777777" w:rsidR="003448BF" w:rsidRPr="003448BF" w:rsidRDefault="003448BF" w:rsidP="003448BF">
      <w:pPr>
        <w:ind w:left="720"/>
        <w:rPr>
          <w:color w:val="000000"/>
        </w:rPr>
      </w:pPr>
      <w:r w:rsidRPr="003448BF">
        <w:rPr>
          <w:color w:val="000000"/>
        </w:rPr>
        <w:t xml:space="preserve">/* Perform some CPU-intensive operations */ </w:t>
      </w:r>
    </w:p>
    <w:p w14:paraId="39BEFBBE" w14:textId="77777777" w:rsidR="003448BF" w:rsidRPr="003448BF" w:rsidRDefault="003448BF" w:rsidP="003448BF">
      <w:pPr>
        <w:ind w:left="720"/>
        <w:rPr>
          <w:color w:val="000000"/>
        </w:rPr>
      </w:pPr>
      <w:r w:rsidRPr="003448BF">
        <w:rPr>
          <w:color w:val="000000"/>
        </w:rPr>
        <w:t xml:space="preserve">{ </w:t>
      </w:r>
    </w:p>
    <w:p w14:paraId="6ECC6E61" w14:textId="1B0F2744" w:rsidR="003448BF" w:rsidRPr="003448BF" w:rsidRDefault="003448BF" w:rsidP="003448BF">
      <w:pPr>
        <w:ind w:left="720"/>
        <w:rPr>
          <w:color w:val="000000"/>
        </w:rPr>
      </w:pPr>
      <w:r w:rsidRPr="003448BF">
        <w:rPr>
          <w:color w:val="000000"/>
        </w:rPr>
        <w:t>for(l</w:t>
      </w:r>
      <w:r>
        <w:rPr>
          <w:color w:val="000000"/>
        </w:rPr>
        <w:t>oop_cnt = 0; loop_cnt &lt; 1000000</w:t>
      </w:r>
      <w:r w:rsidRPr="003448BF">
        <w:rPr>
          <w:color w:val="000000"/>
        </w:rPr>
        <w:t xml:space="preserve">; loop_cnt++) </w:t>
      </w:r>
    </w:p>
    <w:p w14:paraId="33B36E95" w14:textId="77777777" w:rsidR="003448BF" w:rsidRPr="003448BF" w:rsidRDefault="003448BF" w:rsidP="003448BF">
      <w:pPr>
        <w:ind w:left="720"/>
        <w:rPr>
          <w:color w:val="000000"/>
        </w:rPr>
      </w:pPr>
      <w:r w:rsidRPr="003448BF">
        <w:rPr>
          <w:color w:val="000000"/>
        </w:rPr>
        <w:t xml:space="preserve">{ </w:t>
      </w:r>
    </w:p>
    <w:p w14:paraId="05A620FA" w14:textId="77777777" w:rsidR="003448BF" w:rsidRPr="003448BF" w:rsidRDefault="003448BF" w:rsidP="003448BF">
      <w:pPr>
        <w:ind w:left="720"/>
        <w:rPr>
          <w:color w:val="000000"/>
        </w:rPr>
      </w:pPr>
      <w:r w:rsidRPr="003448BF">
        <w:rPr>
          <w:color w:val="000000"/>
        </w:rPr>
        <w:t xml:space="preserve">tmp_nbr+=loop_cnt; </w:t>
      </w:r>
    </w:p>
    <w:p w14:paraId="514BB7F0" w14:textId="77777777" w:rsidR="003448BF" w:rsidRPr="003448BF" w:rsidRDefault="003448BF" w:rsidP="003448BF">
      <w:pPr>
        <w:ind w:left="720"/>
        <w:rPr>
          <w:color w:val="000000"/>
        </w:rPr>
      </w:pPr>
      <w:r w:rsidRPr="003448BF">
        <w:rPr>
          <w:color w:val="000000"/>
        </w:rPr>
        <w:t xml:space="preserve">tmp_nbr-=loop_cnt; </w:t>
      </w:r>
    </w:p>
    <w:p w14:paraId="60DC56F7" w14:textId="77777777" w:rsidR="003448BF" w:rsidRPr="003448BF" w:rsidRDefault="003448BF" w:rsidP="003448BF">
      <w:pPr>
        <w:ind w:left="720"/>
        <w:rPr>
          <w:color w:val="000000"/>
        </w:rPr>
      </w:pPr>
      <w:r w:rsidRPr="003448BF">
        <w:rPr>
          <w:color w:val="000000"/>
        </w:rPr>
        <w:t xml:space="preserve">} </w:t>
      </w:r>
    </w:p>
    <w:p w14:paraId="00012756" w14:textId="77777777" w:rsidR="003448BF" w:rsidRPr="003448BF" w:rsidRDefault="003448BF" w:rsidP="003448BF">
      <w:pPr>
        <w:ind w:left="720"/>
        <w:rPr>
          <w:color w:val="000000"/>
        </w:rPr>
      </w:pPr>
      <w:r w:rsidRPr="003448BF">
        <w:rPr>
          <w:color w:val="000000"/>
        </w:rPr>
        <w:t xml:space="preserve">} </w:t>
      </w:r>
    </w:p>
    <w:p w14:paraId="4719401A" w14:textId="474ECD68" w:rsidR="003448BF" w:rsidRDefault="003448BF" w:rsidP="003448BF">
      <w:pPr>
        <w:ind w:left="720"/>
        <w:rPr>
          <w:color w:val="000000"/>
        </w:rPr>
      </w:pPr>
      <w:r w:rsidRPr="003448BF">
        <w:rPr>
          <w:color w:val="000000"/>
        </w:rPr>
        <w:t>printf("Completed test %d\n",try_cnt);</w:t>
      </w:r>
    </w:p>
    <w:p w14:paraId="50E57D06" w14:textId="77777777" w:rsidR="00FA256A" w:rsidRDefault="00FA256A" w:rsidP="00FA256A">
      <w:pPr>
        <w:rPr>
          <w:color w:val="000000"/>
        </w:rPr>
      </w:pPr>
    </w:p>
    <w:p w14:paraId="0EFA2B1F" w14:textId="77777777" w:rsidR="00FA256A" w:rsidRDefault="00FA256A" w:rsidP="00FA256A">
      <w:pPr>
        <w:rPr>
          <w:color w:val="000000"/>
        </w:rPr>
      </w:pPr>
    </w:p>
    <w:p w14:paraId="2E54F2DE" w14:textId="6E8EAD1C" w:rsidR="00FA256A" w:rsidRDefault="00FA256A" w:rsidP="00FA256A">
      <w:pPr>
        <w:rPr>
          <w:color w:val="000000"/>
        </w:rPr>
      </w:pPr>
      <w:r>
        <w:rPr>
          <w:color w:val="000000"/>
        </w:rPr>
        <w:t xml:space="preserve"> 9. </w:t>
      </w:r>
      <w:r w:rsidR="00447F64">
        <w:rPr>
          <w:color w:val="000000"/>
        </w:rPr>
        <w:t xml:space="preserve">Compile and run </w:t>
      </w:r>
      <w:r w:rsidR="00B87A77">
        <w:rPr>
          <w:color w:val="000000"/>
        </w:rPr>
        <w:t xml:space="preserve">the program </w:t>
      </w:r>
      <w:r w:rsidR="00447F64">
        <w:rPr>
          <w:color w:val="000000"/>
        </w:rPr>
        <w:t xml:space="preserve">using </w:t>
      </w:r>
      <w:r w:rsidR="00100D84" w:rsidRPr="00447F64">
        <w:rPr>
          <w:b/>
          <w:color w:val="000000"/>
        </w:rPr>
        <w:t>time  ./a.out</w:t>
      </w:r>
      <w:r w:rsidR="00100D84">
        <w:rPr>
          <w:color w:val="000000"/>
        </w:rPr>
        <w:t xml:space="preserve"> command to verify execution time</w:t>
      </w:r>
    </w:p>
    <w:p w14:paraId="78251FBF" w14:textId="047AEC10" w:rsidR="00E1387B" w:rsidRDefault="00E1387B" w:rsidP="00FA256A">
      <w:pPr>
        <w:rPr>
          <w:color w:val="000000"/>
        </w:rPr>
      </w:pPr>
      <w:r>
        <w:rPr>
          <w:color w:val="000000"/>
        </w:rPr>
        <w:t>10 Use strace to trace system calls used by this program and compare it with the scheduling system calls provided above</w:t>
      </w:r>
    </w:p>
    <w:p w14:paraId="638AF146" w14:textId="77777777" w:rsidR="00E1387B" w:rsidRDefault="00E1387B" w:rsidP="00FA256A">
      <w:pPr>
        <w:rPr>
          <w:color w:val="000000"/>
        </w:rPr>
      </w:pPr>
      <w:r>
        <w:rPr>
          <w:color w:val="000000"/>
        </w:rPr>
        <w:t>11. Attach the screen capture that demo the following:</w:t>
      </w:r>
    </w:p>
    <w:p w14:paraId="4450B156" w14:textId="33003132" w:rsidR="00E1387B" w:rsidRDefault="00E1387B" w:rsidP="00E1387B">
      <w:pPr>
        <w:ind w:firstLine="720"/>
        <w:rPr>
          <w:color w:val="000000"/>
        </w:rPr>
      </w:pPr>
      <w:r>
        <w:rPr>
          <w:color w:val="000000"/>
        </w:rPr>
        <w:t>a. Modified code and results after compiling and running the program</w:t>
      </w:r>
    </w:p>
    <w:p w14:paraId="296C29F3" w14:textId="22A12473" w:rsidR="00036FB6" w:rsidRDefault="00036FB6" w:rsidP="00E1387B">
      <w:pPr>
        <w:ind w:firstLine="720"/>
        <w:rPr>
          <w:color w:val="000000"/>
        </w:rPr>
      </w:pPr>
      <w:r>
        <w:rPr>
          <w:noProof/>
          <w:color w:val="000000"/>
        </w:rPr>
        <w:drawing>
          <wp:inline distT="0" distB="0" distL="0" distR="0" wp14:anchorId="629971DE" wp14:editId="693472C1">
            <wp:extent cx="3352800" cy="266504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902" cy="2669896"/>
                    </a:xfrm>
                    <a:prstGeom prst="rect">
                      <a:avLst/>
                    </a:prstGeom>
                    <a:noFill/>
                    <a:ln>
                      <a:noFill/>
                    </a:ln>
                  </pic:spPr>
                </pic:pic>
              </a:graphicData>
            </a:graphic>
          </wp:inline>
        </w:drawing>
      </w:r>
    </w:p>
    <w:p w14:paraId="1B002785" w14:textId="3E8F6311" w:rsidR="00036FB6" w:rsidRDefault="00036FB6" w:rsidP="00E1387B">
      <w:pPr>
        <w:ind w:firstLine="720"/>
        <w:rPr>
          <w:color w:val="000000"/>
        </w:rPr>
      </w:pPr>
      <w:r>
        <w:rPr>
          <w:noProof/>
          <w:color w:val="000000"/>
        </w:rPr>
        <w:drawing>
          <wp:inline distT="0" distB="0" distL="0" distR="0" wp14:anchorId="0BB546E4" wp14:editId="34FF834E">
            <wp:extent cx="3962400" cy="1832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8335" cy="1835108"/>
                    </a:xfrm>
                    <a:prstGeom prst="rect">
                      <a:avLst/>
                    </a:prstGeom>
                    <a:noFill/>
                    <a:ln>
                      <a:noFill/>
                    </a:ln>
                  </pic:spPr>
                </pic:pic>
              </a:graphicData>
            </a:graphic>
          </wp:inline>
        </w:drawing>
      </w:r>
    </w:p>
    <w:p w14:paraId="735CD321" w14:textId="05F12717" w:rsidR="00E1387B" w:rsidRDefault="00E1387B" w:rsidP="00E1387B">
      <w:pPr>
        <w:ind w:firstLine="720"/>
        <w:rPr>
          <w:color w:val="000000"/>
        </w:rPr>
      </w:pPr>
      <w:r>
        <w:rPr>
          <w:color w:val="000000"/>
        </w:rPr>
        <w:lastRenderedPageBreak/>
        <w:t xml:space="preserve">b. System calls after using strace </w:t>
      </w:r>
    </w:p>
    <w:p w14:paraId="07C238DC" w14:textId="151C078A" w:rsidR="00EC491B" w:rsidRDefault="00E1387B" w:rsidP="00FA256A">
      <w:pPr>
        <w:rPr>
          <w:color w:val="000000"/>
        </w:rPr>
      </w:pPr>
      <w:r>
        <w:rPr>
          <w:color w:val="000000"/>
        </w:rPr>
        <w:t xml:space="preserve">  </w:t>
      </w:r>
      <w:bookmarkEnd w:id="11"/>
      <w:r w:rsidR="00036FB6">
        <w:rPr>
          <w:noProof/>
          <w:color w:val="000000"/>
        </w:rPr>
        <w:drawing>
          <wp:inline distT="0" distB="0" distL="0" distR="0" wp14:anchorId="56B991F2" wp14:editId="79DFADD0">
            <wp:extent cx="594360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0BF6893" w14:textId="77777777" w:rsidR="00EC491B" w:rsidRDefault="00EC491B">
      <w:pPr>
        <w:spacing w:line="240" w:lineRule="auto"/>
        <w:rPr>
          <w:color w:val="000000"/>
        </w:rPr>
      </w:pPr>
      <w:r>
        <w:rPr>
          <w:color w:val="000000"/>
        </w:rPr>
        <w:br w:type="page"/>
      </w:r>
    </w:p>
    <w:p w14:paraId="69E39F1E" w14:textId="2CD1AD6E" w:rsidR="00EC491B" w:rsidRDefault="00EC491B" w:rsidP="00D8201E">
      <w:pPr>
        <w:pStyle w:val="HeadingStyle1"/>
        <w:numPr>
          <w:ilvl w:val="0"/>
          <w:numId w:val="31"/>
        </w:numPr>
      </w:pPr>
      <w:r>
        <w:lastRenderedPageBreak/>
        <w:t>POSIX Threads                                                          ____/10</w:t>
      </w:r>
    </w:p>
    <w:p w14:paraId="4A71E866" w14:textId="6F0C46BB" w:rsidR="00D8201E" w:rsidRPr="00D8201E" w:rsidRDefault="00D8201E" w:rsidP="00D8201E">
      <w:pPr>
        <w:autoSpaceDE w:val="0"/>
        <w:autoSpaceDN w:val="0"/>
        <w:adjustRightInd w:val="0"/>
        <w:spacing w:after="200"/>
      </w:pPr>
      <w:r w:rsidRPr="00D8201E">
        <w:t xml:space="preserve">Modern operating systems are multithreaded. A thread is an instance (function) of a process. These functions (threads) run in parallel sharing resources. </w:t>
      </w:r>
    </w:p>
    <w:p w14:paraId="044486DF" w14:textId="53F6C033" w:rsidR="00CB317E" w:rsidRDefault="00CB317E" w:rsidP="00CB317E">
      <w:pPr>
        <w:pStyle w:val="ListParagraph"/>
        <w:numPr>
          <w:ilvl w:val="0"/>
          <w:numId w:val="30"/>
        </w:numPr>
        <w:autoSpaceDE w:val="0"/>
        <w:autoSpaceDN w:val="0"/>
        <w:adjustRightInd w:val="0"/>
        <w:spacing w:after="200"/>
      </w:pPr>
      <w:r w:rsidRPr="00D8201E">
        <w:t xml:space="preserve">Read Linux manual and class notes/slides to learn how to implement pthread_create( ), pthread_join( ) system calls. These system calls are in chapter (3). </w:t>
      </w:r>
      <w:r w:rsidRPr="00D8201E">
        <w:rPr>
          <w:b/>
        </w:rPr>
        <w:t xml:space="preserve">man 3 pthread_create </w:t>
      </w:r>
      <w:r>
        <w:rPr>
          <w:b/>
        </w:rPr>
        <w:t xml:space="preserve">. </w:t>
      </w:r>
      <w:r w:rsidRPr="00D8201E">
        <w:t xml:space="preserve">Read Linux man pthreads and identify what is shared and what is unique by threads. </w:t>
      </w:r>
    </w:p>
    <w:p w14:paraId="095068A2" w14:textId="77777777" w:rsidR="00CB317E" w:rsidRPr="00CB317E" w:rsidRDefault="00CB317E" w:rsidP="00CB317E">
      <w:pPr>
        <w:pStyle w:val="ListParagraph"/>
        <w:autoSpaceDE w:val="0"/>
        <w:autoSpaceDN w:val="0"/>
        <w:adjustRightInd w:val="0"/>
        <w:spacing w:after="200"/>
        <w:ind w:left="600"/>
      </w:pPr>
    </w:p>
    <w:p w14:paraId="71BD45BC" w14:textId="657B81E2" w:rsidR="00F94E92" w:rsidRDefault="00F94E92" w:rsidP="00D8201E">
      <w:pPr>
        <w:pStyle w:val="ListParagraph"/>
        <w:numPr>
          <w:ilvl w:val="0"/>
          <w:numId w:val="30"/>
        </w:numPr>
        <w:autoSpaceDE w:val="0"/>
        <w:autoSpaceDN w:val="0"/>
        <w:adjustRightInd w:val="0"/>
        <w:spacing w:after="200"/>
      </w:pPr>
      <w:r>
        <w:t>Compile and Run the following code.</w:t>
      </w:r>
      <w:r w:rsidR="00DE3D11">
        <w:t xml:space="preserve"> Remember when compiling POSIX threads is required to link pthread library </w:t>
      </w:r>
      <w:r w:rsidR="00DE3D11" w:rsidRPr="00DE3D11">
        <w:rPr>
          <w:b/>
        </w:rPr>
        <w:t>-lpthread</w:t>
      </w:r>
      <w:r w:rsidR="00DE3D11">
        <w:t xml:space="preserve"> </w:t>
      </w:r>
    </w:p>
    <w:p w14:paraId="65F53FFD" w14:textId="14044BE1" w:rsidR="00CB317E" w:rsidRDefault="00DE3D11" w:rsidP="00CB317E">
      <w:pPr>
        <w:pStyle w:val="ListParagraph"/>
        <w:autoSpaceDE w:val="0"/>
        <w:autoSpaceDN w:val="0"/>
        <w:adjustRightInd w:val="0"/>
        <w:spacing w:after="200"/>
        <w:ind w:left="600"/>
      </w:pPr>
      <w:r>
        <w:rPr>
          <w:noProof/>
          <w:lang w:val="en-CA" w:eastAsia="en-CA"/>
        </w:rPr>
        <w:drawing>
          <wp:inline distT="0" distB="0" distL="0" distR="0" wp14:anchorId="0ED14C7A" wp14:editId="27416D21">
            <wp:extent cx="594360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0CA4B032" w14:textId="4A001F7C" w:rsidR="00CB317E" w:rsidRDefault="00DE3D11" w:rsidP="00CB317E">
      <w:pPr>
        <w:pStyle w:val="ListParagraph"/>
        <w:autoSpaceDE w:val="0"/>
        <w:autoSpaceDN w:val="0"/>
        <w:adjustRightInd w:val="0"/>
        <w:spacing w:after="200"/>
        <w:ind w:left="600"/>
      </w:pPr>
      <w:r>
        <w:rPr>
          <w:noProof/>
          <w:lang w:val="en-CA" w:eastAsia="en-CA"/>
        </w:rPr>
        <w:lastRenderedPageBreak/>
        <w:drawing>
          <wp:inline distT="0" distB="0" distL="0" distR="0" wp14:anchorId="51C57250" wp14:editId="173AE8C2">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25081521" w14:textId="77777777" w:rsidR="00CB317E" w:rsidRDefault="00CB317E" w:rsidP="00CB317E">
      <w:pPr>
        <w:pStyle w:val="ListParagraph"/>
        <w:autoSpaceDE w:val="0"/>
        <w:autoSpaceDN w:val="0"/>
        <w:adjustRightInd w:val="0"/>
        <w:spacing w:after="200"/>
        <w:ind w:left="600"/>
      </w:pPr>
    </w:p>
    <w:p w14:paraId="245BD4EF" w14:textId="12F1ED3E" w:rsidR="00F94E92" w:rsidRDefault="00F94E92" w:rsidP="00D8201E">
      <w:pPr>
        <w:pStyle w:val="ListParagraph"/>
        <w:numPr>
          <w:ilvl w:val="0"/>
          <w:numId w:val="30"/>
        </w:numPr>
        <w:autoSpaceDE w:val="0"/>
        <w:autoSpaceDN w:val="0"/>
        <w:adjustRightInd w:val="0"/>
        <w:spacing w:after="200"/>
      </w:pPr>
      <w:r>
        <w:t xml:space="preserve">What is </w:t>
      </w:r>
      <w:r w:rsidR="00CB317E">
        <w:t xml:space="preserve">the job of the </w:t>
      </w:r>
      <w:r>
        <w:t>thread</w:t>
      </w:r>
      <w:r w:rsidR="00CB317E">
        <w:t xml:space="preserve"> in this program</w:t>
      </w:r>
      <w:r>
        <w:t>?</w:t>
      </w:r>
    </w:p>
    <w:p w14:paraId="66272E86" w14:textId="6263DE12" w:rsidR="008B38ED" w:rsidRPr="008B38ED" w:rsidRDefault="008B38ED" w:rsidP="008B38ED">
      <w:pPr>
        <w:pStyle w:val="ListParagraph"/>
        <w:autoSpaceDE w:val="0"/>
        <w:autoSpaceDN w:val="0"/>
        <w:adjustRightInd w:val="0"/>
        <w:spacing w:after="200"/>
        <w:rPr>
          <w:b/>
          <w:bCs/>
        </w:rPr>
      </w:pPr>
      <w:r>
        <w:rPr>
          <w:b/>
          <w:bCs/>
        </w:rPr>
        <w:t>To count the words in a given file</w:t>
      </w:r>
    </w:p>
    <w:p w14:paraId="20486FA2" w14:textId="322D4755" w:rsidR="00683CB2" w:rsidRDefault="00683CB2" w:rsidP="00D8201E">
      <w:pPr>
        <w:pStyle w:val="ListParagraph"/>
        <w:numPr>
          <w:ilvl w:val="0"/>
          <w:numId w:val="30"/>
        </w:numPr>
        <w:autoSpaceDE w:val="0"/>
        <w:autoSpaceDN w:val="0"/>
        <w:adjustRightInd w:val="0"/>
        <w:spacing w:after="200"/>
      </w:pPr>
      <w:r>
        <w:t xml:space="preserve">In the printf ( ) function what is the purpose of </w:t>
      </w:r>
      <w:r w:rsidRPr="00683CB2">
        <w:rPr>
          <w:b/>
        </w:rPr>
        <w:t>av[1]</w:t>
      </w:r>
      <w:r>
        <w:t xml:space="preserve">  ?</w:t>
      </w:r>
    </w:p>
    <w:p w14:paraId="0E165EF3" w14:textId="5FBA5E58" w:rsidR="006E1A18" w:rsidRPr="006E1A18" w:rsidRDefault="006E1A18" w:rsidP="006E1A18">
      <w:pPr>
        <w:pStyle w:val="ListParagraph"/>
        <w:autoSpaceDE w:val="0"/>
        <w:autoSpaceDN w:val="0"/>
        <w:adjustRightInd w:val="0"/>
        <w:spacing w:after="200"/>
        <w:rPr>
          <w:b/>
          <w:bCs/>
        </w:rPr>
      </w:pPr>
      <w:r>
        <w:rPr>
          <w:b/>
          <w:bCs/>
        </w:rPr>
        <w:t>The name of the file</w:t>
      </w:r>
    </w:p>
    <w:p w14:paraId="36579C55" w14:textId="5848D723" w:rsidR="00F94E92" w:rsidRDefault="00545047" w:rsidP="00D8201E">
      <w:pPr>
        <w:pStyle w:val="ListParagraph"/>
        <w:numPr>
          <w:ilvl w:val="0"/>
          <w:numId w:val="30"/>
        </w:numPr>
        <w:autoSpaceDE w:val="0"/>
        <w:autoSpaceDN w:val="0"/>
        <w:adjustRightInd w:val="0"/>
        <w:spacing w:after="200"/>
      </w:pPr>
      <w:r>
        <w:t>In this program a</w:t>
      </w:r>
      <w:r w:rsidR="00F94E92">
        <w:t>dd a new thread</w:t>
      </w:r>
      <w:r>
        <w:t xml:space="preserve"> identified as t2</w:t>
      </w:r>
      <w:r w:rsidR="00F94E92">
        <w:t xml:space="preserve"> that </w:t>
      </w:r>
      <w:r w:rsidR="00CB317E">
        <w:t xml:space="preserve">executes same function </w:t>
      </w:r>
      <w:r w:rsidR="00683CB2" w:rsidRPr="00CE160A">
        <w:rPr>
          <w:b/>
        </w:rPr>
        <w:t>count_</w:t>
      </w:r>
      <w:r w:rsidR="00CB317E" w:rsidRPr="00CE160A">
        <w:rPr>
          <w:b/>
        </w:rPr>
        <w:t>words</w:t>
      </w:r>
      <w:r w:rsidR="00683CB2">
        <w:t xml:space="preserve"> to count the words </w:t>
      </w:r>
      <w:r w:rsidR="00CB317E">
        <w:t>for a second file</w:t>
      </w:r>
      <w:r w:rsidR="00CE160A">
        <w:t xml:space="preserve"> </w:t>
      </w:r>
    </w:p>
    <w:p w14:paraId="24C21F72" w14:textId="2D1BD85F" w:rsidR="00CB317E" w:rsidRPr="00D8201E" w:rsidRDefault="00683CB2" w:rsidP="00CB317E">
      <w:pPr>
        <w:pStyle w:val="ListParagraph"/>
        <w:numPr>
          <w:ilvl w:val="0"/>
          <w:numId w:val="30"/>
        </w:numPr>
        <w:autoSpaceDE w:val="0"/>
        <w:autoSpaceDN w:val="0"/>
        <w:adjustRightInd w:val="0"/>
        <w:spacing w:after="200"/>
      </w:pPr>
      <w:r>
        <w:t xml:space="preserve">Attach modified </w:t>
      </w:r>
      <w:r w:rsidR="00CB317E">
        <w:t>code and results</w:t>
      </w:r>
      <w:r>
        <w:t xml:space="preserve"> </w:t>
      </w:r>
    </w:p>
    <w:p w14:paraId="362EDB9F" w14:textId="450AAD4F" w:rsidR="00D8201E" w:rsidRDefault="006E1A18" w:rsidP="00CB317E">
      <w:pPr>
        <w:pStyle w:val="ListParagraph"/>
        <w:spacing w:after="200"/>
        <w:ind w:left="600"/>
        <w:rPr>
          <w:sz w:val="28"/>
          <w:szCs w:val="28"/>
        </w:rPr>
      </w:pPr>
      <w:r>
        <w:rPr>
          <w:noProof/>
          <w:sz w:val="28"/>
          <w:szCs w:val="28"/>
        </w:rPr>
        <w:drawing>
          <wp:inline distT="0" distB="0" distL="0" distR="0" wp14:anchorId="77996B95" wp14:editId="5154B804">
            <wp:extent cx="4305300" cy="355325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7119" cy="3554753"/>
                    </a:xfrm>
                    <a:prstGeom prst="rect">
                      <a:avLst/>
                    </a:prstGeom>
                    <a:noFill/>
                    <a:ln>
                      <a:noFill/>
                    </a:ln>
                  </pic:spPr>
                </pic:pic>
              </a:graphicData>
            </a:graphic>
          </wp:inline>
        </w:drawing>
      </w:r>
    </w:p>
    <w:p w14:paraId="4C8D2F2D" w14:textId="77777777" w:rsidR="00E1387B" w:rsidRDefault="00E1387B" w:rsidP="00FA256A">
      <w:pPr>
        <w:rPr>
          <w:color w:val="000000"/>
        </w:rPr>
      </w:pPr>
    </w:p>
    <w:sectPr w:rsidR="00E1387B" w:rsidSect="00512D26">
      <w:headerReference w:type="first" r:id="rId32"/>
      <w:footerReference w:type="first" r:id="rId33"/>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43D15" w14:textId="77777777" w:rsidR="00C476F0" w:rsidRDefault="00C476F0" w:rsidP="007F2B57">
      <w:r>
        <w:separator/>
      </w:r>
    </w:p>
    <w:p w14:paraId="4D583DAC" w14:textId="77777777" w:rsidR="00C476F0" w:rsidRDefault="00C476F0" w:rsidP="007F2B57"/>
    <w:p w14:paraId="4D42D0D1" w14:textId="77777777" w:rsidR="00C476F0" w:rsidRDefault="00C476F0" w:rsidP="007F2B57"/>
  </w:endnote>
  <w:endnote w:type="continuationSeparator" w:id="0">
    <w:p w14:paraId="3555431C" w14:textId="77777777" w:rsidR="00C476F0" w:rsidRDefault="00C476F0" w:rsidP="007F2B57">
      <w:r>
        <w:continuationSeparator/>
      </w:r>
    </w:p>
    <w:p w14:paraId="22FC5680" w14:textId="77777777" w:rsidR="00C476F0" w:rsidRDefault="00C476F0" w:rsidP="007F2B57"/>
    <w:p w14:paraId="458F315C" w14:textId="77777777" w:rsidR="00C476F0" w:rsidRDefault="00C476F0"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panose1 w:val="00000000000000000000"/>
    <w:charset w:val="00"/>
    <w:family w:val="moder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LABFEH+TimesNewRoman">
    <w:altName w:val="Times New Roman"/>
    <w:panose1 w:val="00000000000000000000"/>
    <w:charset w:val="00"/>
    <w:family w:val="roman"/>
    <w:notTrueType/>
    <w:pitch w:val="default"/>
    <w:sig w:usb0="00000003" w:usb1="00000000" w:usb2="00000000" w:usb3="00000000" w:csb0="00000001"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LABFHL+TimesNewRoman,Bold">
    <w:altName w:val="Times New Roman"/>
    <w:panose1 w:val="00000000000000000000"/>
    <w:charset w:val="00"/>
    <w:family w:val="roman"/>
    <w:notTrueType/>
    <w:pitch w:val="default"/>
    <w:sig w:usb0="00000003" w:usb1="00000000" w:usb2="00000000" w:usb3="00000000" w:csb0="00000001" w:csb1="00000000"/>
  </w:font>
  <w:font w:name="LABFPG+CourierNewPSMT">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val="0"/>
      </w:rPr>
      <w:id w:val="-1208951536"/>
      <w:docPartObj>
        <w:docPartGallery w:val="Page Numbers (Bottom of Page)"/>
        <w:docPartUnique/>
      </w:docPartObj>
    </w:sdtPr>
    <w:sdtEndPr>
      <w:rPr>
        <w:b/>
        <w:color w:val="7F7F7F" w:themeColor="background1" w:themeShade="7F"/>
        <w:spacing w:val="60"/>
      </w:rPr>
    </w:sdtEndPr>
    <w:sdtContent>
      <w:p w14:paraId="048C3C46" w14:textId="73E8AEEB" w:rsidR="007F6618" w:rsidRPr="00923F83" w:rsidRDefault="007F6618" w:rsidP="007F6618">
        <w:pPr>
          <w:pStyle w:val="Footer"/>
          <w:rPr>
            <w:sz w:val="16"/>
          </w:rPr>
        </w:pPr>
        <w:r w:rsidRPr="00923F83">
          <w:rPr>
            <w:b w:val="0"/>
            <w:sz w:val="18"/>
          </w:rPr>
          <w:fldChar w:fldCharType="begin"/>
        </w:r>
        <w:r w:rsidRPr="00923F83">
          <w:rPr>
            <w:sz w:val="18"/>
          </w:rPr>
          <w:instrText xml:space="preserve"> PAGE   \* MERGEFORMAT </w:instrText>
        </w:r>
        <w:r w:rsidRPr="00923F83">
          <w:rPr>
            <w:b w:val="0"/>
            <w:sz w:val="18"/>
          </w:rPr>
          <w:fldChar w:fldCharType="separate"/>
        </w:r>
        <w:r w:rsidR="00545047" w:rsidRPr="00545047">
          <w:rPr>
            <w:bCs/>
            <w:noProof/>
            <w:sz w:val="18"/>
          </w:rPr>
          <w:t>11</w:t>
        </w:r>
        <w:r w:rsidRPr="00923F83">
          <w:rPr>
            <w:b w:val="0"/>
            <w:bCs/>
            <w:noProof/>
            <w:sz w:val="18"/>
          </w:rPr>
          <w:fldChar w:fldCharType="end"/>
        </w:r>
        <w:r>
          <w:rPr>
            <w:bCs/>
          </w:rPr>
          <w:t xml:space="preserve"> </w:t>
        </w:r>
        <w:r w:rsidRPr="00923F83">
          <w:rPr>
            <w:bCs/>
            <w:sz w:val="16"/>
          </w:rPr>
          <w:t xml:space="preserve">| </w:t>
        </w:r>
        <w:r w:rsidR="004D4FB5">
          <w:rPr>
            <w:sz w:val="16"/>
          </w:rPr>
          <w:t>ITSC205: Lab 6</w:t>
        </w:r>
      </w:p>
      <w:p w14:paraId="178A8380" w14:textId="54408B96" w:rsidR="007F6618" w:rsidRDefault="004D4FB5" w:rsidP="007F6618">
        <w:pPr>
          <w:pStyle w:val="Footer"/>
          <w:pBdr>
            <w:top w:val="single" w:sz="4" w:space="1" w:color="D9D9D9" w:themeColor="background1" w:themeShade="D9"/>
          </w:pBdr>
          <w:rPr>
            <w:b w:val="0"/>
            <w:bCs/>
          </w:rPr>
        </w:pPr>
        <w:r>
          <w:rPr>
            <w:sz w:val="16"/>
          </w:rPr>
          <w:t xml:space="preserve">     © 2020</w:t>
        </w:r>
        <w:r w:rsidR="007F6618" w:rsidRPr="00923F83">
          <w:rPr>
            <w:sz w:val="16"/>
          </w:rPr>
          <w:t>, Southern Alberta Institute of Technology</w:t>
        </w:r>
      </w:p>
    </w:sdtContent>
  </w:sdt>
  <w:p w14:paraId="1E43440A" w14:textId="77777777" w:rsidR="007F6618" w:rsidRDefault="007F66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EC27" w14:textId="77777777" w:rsidR="00017FD6" w:rsidRPr="00335963" w:rsidRDefault="00017FD6" w:rsidP="00335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C2AD2" w14:textId="77777777" w:rsidR="00C476F0" w:rsidRDefault="00C476F0" w:rsidP="007F2B57">
      <w:r>
        <w:separator/>
      </w:r>
    </w:p>
    <w:p w14:paraId="03438CA4" w14:textId="77777777" w:rsidR="00C476F0" w:rsidRDefault="00C476F0" w:rsidP="007F2B57"/>
    <w:p w14:paraId="51771498" w14:textId="77777777" w:rsidR="00C476F0" w:rsidRDefault="00C476F0" w:rsidP="007F2B57"/>
  </w:footnote>
  <w:footnote w:type="continuationSeparator" w:id="0">
    <w:p w14:paraId="0B9CAAF9" w14:textId="77777777" w:rsidR="00C476F0" w:rsidRDefault="00C476F0" w:rsidP="007F2B57">
      <w:r>
        <w:continuationSeparator/>
      </w:r>
    </w:p>
    <w:p w14:paraId="1457DC0A" w14:textId="77777777" w:rsidR="00C476F0" w:rsidRDefault="00C476F0" w:rsidP="007F2B57"/>
    <w:p w14:paraId="09A12D59" w14:textId="77777777" w:rsidR="00C476F0" w:rsidRDefault="00C476F0"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0A31" w14:textId="76A473A0" w:rsidR="00EE5927" w:rsidRDefault="00335963">
    <w:pPr>
      <w:pStyle w:val="Header"/>
    </w:pPr>
    <w:r w:rsidRPr="0088153E">
      <w:rPr>
        <w:noProof/>
        <w:lang w:val="en-CA" w:eastAsia="en-CA"/>
      </w:rPr>
      <mc:AlternateContent>
        <mc:Choice Requires="wps">
          <w:drawing>
            <wp:anchor distT="0" distB="0" distL="114300" distR="114300" simplePos="0" relativeHeight="251659264" behindDoc="0" locked="0" layoutInCell="1" allowOverlap="1" wp14:anchorId="7771E39D" wp14:editId="21B644E5">
              <wp:simplePos x="0" y="0"/>
              <wp:positionH relativeFrom="column">
                <wp:posOffset>-104775</wp:posOffset>
              </wp:positionH>
              <wp:positionV relativeFrom="paragraph">
                <wp:posOffset>294640</wp:posOffset>
              </wp:positionV>
              <wp:extent cx="6219825" cy="28575"/>
              <wp:effectExtent l="19050" t="19050" r="9525" b="28575"/>
              <wp:wrapNone/>
              <wp:docPr id="12" name="Straight Connector 12"/>
              <wp:cNvGraphicFramePr/>
              <a:graphic xmlns:a="http://schemas.openxmlformats.org/drawingml/2006/main">
                <a:graphicData uri="http://schemas.microsoft.com/office/word/2010/wordprocessingShape">
                  <wps:wsp>
                    <wps:cNvCnPr/>
                    <wps:spPr>
                      <a:xfrm flipH="1">
                        <a:off x="0" y="0"/>
                        <a:ext cx="6219825" cy="28575"/>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8A6E1" id="Straight Connector 1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23.2pt" to="48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" strokecolor="#005eb8" strokeweight="2.25pt"/>
          </w:pict>
        </mc:Fallback>
      </mc:AlternateContent>
    </w:r>
    <w:r w:rsidRPr="0088153E">
      <w:rPr>
        <w:noProof/>
        <w:lang w:val="en-CA" w:eastAsia="en-CA"/>
      </w:rPr>
      <w:drawing>
        <wp:anchor distT="0" distB="0" distL="114300" distR="114300" simplePos="0" relativeHeight="251656192" behindDoc="1" locked="0" layoutInCell="1" allowOverlap="1" wp14:anchorId="1E3F9E4A" wp14:editId="749ABE1A">
          <wp:simplePos x="0" y="0"/>
          <wp:positionH relativeFrom="column">
            <wp:posOffset>5238750</wp:posOffset>
          </wp:positionH>
          <wp:positionV relativeFrom="page">
            <wp:posOffset>247650</wp:posOffset>
          </wp:positionV>
          <wp:extent cx="1052195" cy="434222"/>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054325" cy="435101"/>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512D26" w:rsidRPr="00EF5C89" w:rsidRDefault="00512D26"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58240" behindDoc="1" locked="0" layoutInCell="1" allowOverlap="1" wp14:anchorId="3B6D4FB2" wp14:editId="60B4DF7C">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5408"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0608C" id="Straight Connector 36"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598"/>
    <w:multiLevelType w:val="hybridMultilevel"/>
    <w:tmpl w:val="6BEE0898"/>
    <w:lvl w:ilvl="0" w:tplc="60B0D7A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2F75C6C"/>
    <w:multiLevelType w:val="multilevel"/>
    <w:tmpl w:val="B1C6A632"/>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05E5564E"/>
    <w:multiLevelType w:val="hybridMultilevel"/>
    <w:tmpl w:val="9EA8FFC4"/>
    <w:lvl w:ilvl="0" w:tplc="04090019">
      <w:start w:val="1"/>
      <w:numFmt w:val="lowerLetter"/>
      <w:lvlText w:val="%1."/>
      <w:lvlJc w:val="left"/>
      <w:pPr>
        <w:tabs>
          <w:tab w:val="num" w:pos="1080"/>
        </w:tabs>
        <w:ind w:left="1080" w:hanging="360"/>
      </w:pPr>
      <w:rPr>
        <w:rFonts w:hint="default"/>
      </w:rPr>
    </w:lvl>
    <w:lvl w:ilvl="1" w:tplc="B00C41C6">
      <w:start w:val="1"/>
      <w:numFmt w:val="decimal"/>
      <w:lvlText w:val="%2."/>
      <w:lvlJc w:val="left"/>
      <w:pPr>
        <w:tabs>
          <w:tab w:val="num" w:pos="1800"/>
        </w:tabs>
        <w:ind w:left="1800" w:hanging="360"/>
      </w:pPr>
      <w:rPr>
        <w:rFonts w:ascii="Arial" w:eastAsia="Times New Roman" w:hAnsi="Arial" w:cs="Arial"/>
      </w:rPr>
    </w:lvl>
    <w:lvl w:ilvl="2" w:tplc="E75405A2">
      <w:start w:val="5"/>
      <w:numFmt w:val="decimal"/>
      <w:lvlText w:val="%3."/>
      <w:lvlJc w:val="left"/>
      <w:pPr>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CE3BD5"/>
    <w:multiLevelType w:val="hybridMultilevel"/>
    <w:tmpl w:val="21C4BC48"/>
    <w:lvl w:ilvl="0" w:tplc="BA1C4684">
      <w:start w:val="1"/>
      <w:numFmt w:val="decimal"/>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D5770"/>
    <w:multiLevelType w:val="multilevel"/>
    <w:tmpl w:val="72D4B820"/>
    <w:lvl w:ilvl="0">
      <w:numFmt w:val="decimal"/>
      <w:lvlText w:val="%1.0"/>
      <w:lvlJc w:val="left"/>
      <w:pPr>
        <w:ind w:left="2775" w:hanging="615"/>
      </w:pPr>
      <w:rPr>
        <w:rFonts w:hint="default"/>
      </w:rPr>
    </w:lvl>
    <w:lvl w:ilvl="1">
      <w:start w:val="1"/>
      <w:numFmt w:val="decimalZero"/>
      <w:lvlText w:val="%1.%2"/>
      <w:lvlJc w:val="left"/>
      <w:pPr>
        <w:ind w:left="3495" w:hanging="61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8640" w:hanging="1440"/>
      </w:pPr>
      <w:rPr>
        <w:rFonts w:hint="default"/>
      </w:rPr>
    </w:lvl>
    <w:lvl w:ilvl="8">
      <w:start w:val="1"/>
      <w:numFmt w:val="decimal"/>
      <w:lvlText w:val="%1.%2.%3.%4.%5.%6.%7.%8.%9"/>
      <w:lvlJc w:val="left"/>
      <w:pPr>
        <w:ind w:left="9720" w:hanging="1800"/>
      </w:pPr>
      <w:rPr>
        <w:rFonts w:hint="default"/>
      </w:rPr>
    </w:lvl>
  </w:abstractNum>
  <w:abstractNum w:abstractNumId="8" w15:restartNumberingAfterBreak="0">
    <w:nsid w:val="10A82DE7"/>
    <w:multiLevelType w:val="hybridMultilevel"/>
    <w:tmpl w:val="21C4BC48"/>
    <w:lvl w:ilvl="0" w:tplc="BA1C4684">
      <w:start w:val="1"/>
      <w:numFmt w:val="decimal"/>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D3115"/>
    <w:multiLevelType w:val="hybridMultilevel"/>
    <w:tmpl w:val="AED6EDCE"/>
    <w:lvl w:ilvl="0" w:tplc="30CC5948">
      <w:start w:val="7"/>
      <w:numFmt w:val="lowerLetter"/>
      <w:lvlText w:val="%1."/>
      <w:lvlJc w:val="left"/>
      <w:pPr>
        <w:ind w:left="1087" w:hanging="360"/>
      </w:pPr>
      <w:rPr>
        <w:rFonts w:hint="default"/>
      </w:rPr>
    </w:lvl>
    <w:lvl w:ilvl="1" w:tplc="10090019" w:tentative="1">
      <w:start w:val="1"/>
      <w:numFmt w:val="lowerLetter"/>
      <w:lvlText w:val="%2."/>
      <w:lvlJc w:val="left"/>
      <w:pPr>
        <w:ind w:left="1807" w:hanging="360"/>
      </w:pPr>
    </w:lvl>
    <w:lvl w:ilvl="2" w:tplc="1009001B" w:tentative="1">
      <w:start w:val="1"/>
      <w:numFmt w:val="lowerRoman"/>
      <w:lvlText w:val="%3."/>
      <w:lvlJc w:val="right"/>
      <w:pPr>
        <w:ind w:left="2527" w:hanging="180"/>
      </w:pPr>
    </w:lvl>
    <w:lvl w:ilvl="3" w:tplc="1009000F" w:tentative="1">
      <w:start w:val="1"/>
      <w:numFmt w:val="decimal"/>
      <w:lvlText w:val="%4."/>
      <w:lvlJc w:val="left"/>
      <w:pPr>
        <w:ind w:left="3247" w:hanging="360"/>
      </w:pPr>
    </w:lvl>
    <w:lvl w:ilvl="4" w:tplc="10090019" w:tentative="1">
      <w:start w:val="1"/>
      <w:numFmt w:val="lowerLetter"/>
      <w:lvlText w:val="%5."/>
      <w:lvlJc w:val="left"/>
      <w:pPr>
        <w:ind w:left="3967" w:hanging="360"/>
      </w:pPr>
    </w:lvl>
    <w:lvl w:ilvl="5" w:tplc="1009001B" w:tentative="1">
      <w:start w:val="1"/>
      <w:numFmt w:val="lowerRoman"/>
      <w:lvlText w:val="%6."/>
      <w:lvlJc w:val="right"/>
      <w:pPr>
        <w:ind w:left="4687" w:hanging="180"/>
      </w:pPr>
    </w:lvl>
    <w:lvl w:ilvl="6" w:tplc="1009000F" w:tentative="1">
      <w:start w:val="1"/>
      <w:numFmt w:val="decimal"/>
      <w:lvlText w:val="%7."/>
      <w:lvlJc w:val="left"/>
      <w:pPr>
        <w:ind w:left="5407" w:hanging="360"/>
      </w:pPr>
    </w:lvl>
    <w:lvl w:ilvl="7" w:tplc="10090019" w:tentative="1">
      <w:start w:val="1"/>
      <w:numFmt w:val="lowerLetter"/>
      <w:lvlText w:val="%8."/>
      <w:lvlJc w:val="left"/>
      <w:pPr>
        <w:ind w:left="6127" w:hanging="360"/>
      </w:pPr>
    </w:lvl>
    <w:lvl w:ilvl="8" w:tplc="1009001B" w:tentative="1">
      <w:start w:val="1"/>
      <w:numFmt w:val="lowerRoman"/>
      <w:lvlText w:val="%9."/>
      <w:lvlJc w:val="right"/>
      <w:pPr>
        <w:ind w:left="6847" w:hanging="180"/>
      </w:pPr>
    </w:lvl>
  </w:abstractNum>
  <w:abstractNum w:abstractNumId="10" w15:restartNumberingAfterBreak="0">
    <w:nsid w:val="1CAC3307"/>
    <w:multiLevelType w:val="hybridMultilevel"/>
    <w:tmpl w:val="B1405368"/>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1EDF12CB"/>
    <w:multiLevelType w:val="hybridMultilevel"/>
    <w:tmpl w:val="7FCE5E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5BD0992"/>
    <w:multiLevelType w:val="multilevel"/>
    <w:tmpl w:val="BB729E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5499B"/>
    <w:multiLevelType w:val="hybridMultilevel"/>
    <w:tmpl w:val="66C4F22C"/>
    <w:lvl w:ilvl="0" w:tplc="AC5A8FDC">
      <w:start w:val="7"/>
      <w:numFmt w:val="lowerLetter"/>
      <w:lvlText w:val="%1."/>
      <w:lvlJc w:val="left"/>
      <w:pPr>
        <w:ind w:left="1087" w:hanging="360"/>
      </w:pPr>
      <w:rPr>
        <w:rFonts w:hint="default"/>
      </w:rPr>
    </w:lvl>
    <w:lvl w:ilvl="1" w:tplc="10090019" w:tentative="1">
      <w:start w:val="1"/>
      <w:numFmt w:val="lowerLetter"/>
      <w:lvlText w:val="%2."/>
      <w:lvlJc w:val="left"/>
      <w:pPr>
        <w:ind w:left="1807" w:hanging="360"/>
      </w:pPr>
    </w:lvl>
    <w:lvl w:ilvl="2" w:tplc="1009001B" w:tentative="1">
      <w:start w:val="1"/>
      <w:numFmt w:val="lowerRoman"/>
      <w:lvlText w:val="%3."/>
      <w:lvlJc w:val="right"/>
      <w:pPr>
        <w:ind w:left="2527" w:hanging="180"/>
      </w:pPr>
    </w:lvl>
    <w:lvl w:ilvl="3" w:tplc="1009000F" w:tentative="1">
      <w:start w:val="1"/>
      <w:numFmt w:val="decimal"/>
      <w:lvlText w:val="%4."/>
      <w:lvlJc w:val="left"/>
      <w:pPr>
        <w:ind w:left="3247" w:hanging="360"/>
      </w:pPr>
    </w:lvl>
    <w:lvl w:ilvl="4" w:tplc="10090019" w:tentative="1">
      <w:start w:val="1"/>
      <w:numFmt w:val="lowerLetter"/>
      <w:lvlText w:val="%5."/>
      <w:lvlJc w:val="left"/>
      <w:pPr>
        <w:ind w:left="3967" w:hanging="360"/>
      </w:pPr>
    </w:lvl>
    <w:lvl w:ilvl="5" w:tplc="1009001B" w:tentative="1">
      <w:start w:val="1"/>
      <w:numFmt w:val="lowerRoman"/>
      <w:lvlText w:val="%6."/>
      <w:lvlJc w:val="right"/>
      <w:pPr>
        <w:ind w:left="4687" w:hanging="180"/>
      </w:pPr>
    </w:lvl>
    <w:lvl w:ilvl="6" w:tplc="1009000F" w:tentative="1">
      <w:start w:val="1"/>
      <w:numFmt w:val="decimal"/>
      <w:lvlText w:val="%7."/>
      <w:lvlJc w:val="left"/>
      <w:pPr>
        <w:ind w:left="5407" w:hanging="360"/>
      </w:pPr>
    </w:lvl>
    <w:lvl w:ilvl="7" w:tplc="10090019" w:tentative="1">
      <w:start w:val="1"/>
      <w:numFmt w:val="lowerLetter"/>
      <w:lvlText w:val="%8."/>
      <w:lvlJc w:val="left"/>
      <w:pPr>
        <w:ind w:left="6127" w:hanging="360"/>
      </w:pPr>
    </w:lvl>
    <w:lvl w:ilvl="8" w:tplc="1009001B" w:tentative="1">
      <w:start w:val="1"/>
      <w:numFmt w:val="lowerRoman"/>
      <w:lvlText w:val="%9."/>
      <w:lvlJc w:val="right"/>
      <w:pPr>
        <w:ind w:left="6847" w:hanging="180"/>
      </w:pPr>
    </w:lvl>
  </w:abstractNum>
  <w:abstractNum w:abstractNumId="14" w15:restartNumberingAfterBreak="0">
    <w:nsid w:val="2C3D65F2"/>
    <w:multiLevelType w:val="hybridMultilevel"/>
    <w:tmpl w:val="E37810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526F1F"/>
    <w:multiLevelType w:val="hybridMultilevel"/>
    <w:tmpl w:val="DDAA6E0A"/>
    <w:lvl w:ilvl="0" w:tplc="F53211B0">
      <w:start w:val="1"/>
      <w:numFmt w:val="lowerLetter"/>
      <w:lvlText w:val="%1."/>
      <w:lvlJc w:val="left"/>
      <w:pPr>
        <w:ind w:left="1080" w:hanging="360"/>
      </w:pPr>
      <w:rPr>
        <w:rFonts w:ascii="Times New Roman" w:hAnsi="Times New Roman" w:cs="Times New Roman" w:hint="default"/>
        <w:sz w:val="28"/>
        <w:szCs w:val="28"/>
      </w:rPr>
    </w:lvl>
    <w:lvl w:ilvl="1" w:tplc="DCFEBC8E">
      <w:start w:val="1"/>
      <w:numFmt w:val="bullet"/>
      <w:lvlText w:val=""/>
      <w:lvlJc w:val="left"/>
      <w:pPr>
        <w:ind w:left="1800" w:hanging="360"/>
      </w:pPr>
      <w:rPr>
        <w:rFonts w:ascii="Symbol" w:hAnsi="Symbol" w:hint="default"/>
        <w:sz w:val="28"/>
        <w:szCs w:val="28"/>
      </w:rPr>
    </w:lvl>
    <w:lvl w:ilvl="2" w:tplc="A41EA364">
      <w:start w:val="1"/>
      <w:numFmt w:val="lowerRoman"/>
      <w:lvlText w:val="%3."/>
      <w:lvlJc w:val="right"/>
      <w:pPr>
        <w:ind w:left="2520" w:hanging="180"/>
      </w:pPr>
      <w:rPr>
        <w:rFonts w:ascii="Times New Roman" w:hAnsi="Times New Roman" w:cs="Times New Roman" w:hint="default"/>
        <w:sz w:val="28"/>
        <w:szCs w:val="28"/>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9964F6"/>
    <w:multiLevelType w:val="hybridMultilevel"/>
    <w:tmpl w:val="B8E0E7C4"/>
    <w:lvl w:ilvl="0" w:tplc="10090019">
      <w:start w:val="1"/>
      <w:numFmt w:val="lowerLetter"/>
      <w:lvlText w:val="%1."/>
      <w:lvlJc w:val="left"/>
      <w:pPr>
        <w:ind w:left="1080" w:hanging="360"/>
      </w:pPr>
    </w:lvl>
    <w:lvl w:ilvl="1" w:tplc="10090019">
      <w:start w:val="1"/>
      <w:numFmt w:val="lowerLetter"/>
      <w:lvlText w:val="%2."/>
      <w:lvlJc w:val="left"/>
      <w:pPr>
        <w:ind w:left="1800" w:hanging="360"/>
      </w:pPr>
    </w:lvl>
    <w:lvl w:ilvl="2" w:tplc="06FE8396">
      <w:start w:val="1"/>
      <w:numFmt w:val="lowerLetter"/>
      <w:lvlText w:val="%3."/>
      <w:lvlJc w:val="right"/>
      <w:pPr>
        <w:ind w:left="2520" w:hanging="180"/>
      </w:pPr>
      <w:rPr>
        <w:rFonts w:ascii="Arial" w:eastAsia="Times New Roman" w:hAnsi="Arial" w:cs="Arial"/>
      </w:r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A6B5B57"/>
    <w:multiLevelType w:val="hybridMultilevel"/>
    <w:tmpl w:val="389077CA"/>
    <w:lvl w:ilvl="0" w:tplc="EAAED9F6">
      <w:start w:val="1"/>
      <w:numFmt w:val="decimal"/>
      <w:lvlText w:val="%1."/>
      <w:lvlJc w:val="left"/>
      <w:pPr>
        <w:ind w:left="600" w:hanging="360"/>
      </w:pPr>
      <w:rPr>
        <w:rFonts w:hint="default"/>
      </w:rPr>
    </w:lvl>
    <w:lvl w:ilvl="1" w:tplc="04090019">
      <w:start w:val="1"/>
      <w:numFmt w:val="lowerLetter"/>
      <w:lvlText w:val="%2."/>
      <w:lvlJc w:val="left"/>
      <w:pPr>
        <w:ind w:left="1320" w:hanging="360"/>
      </w:pPr>
    </w:lvl>
    <w:lvl w:ilvl="2" w:tplc="0409001B">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43B3630B"/>
    <w:multiLevelType w:val="hybridMultilevel"/>
    <w:tmpl w:val="09B4C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595638"/>
    <w:multiLevelType w:val="hybridMultilevel"/>
    <w:tmpl w:val="D4B82B70"/>
    <w:lvl w:ilvl="0" w:tplc="BA1C4684">
      <w:start w:val="1"/>
      <w:numFmt w:val="decimal"/>
      <w:lvlText w:val="%1."/>
      <w:lvlJc w:val="left"/>
      <w:pPr>
        <w:ind w:left="720" w:hanging="360"/>
      </w:pPr>
      <w:rPr>
        <w:rFonts w:ascii="Arial" w:eastAsia="Times New Roman" w:hAnsi="Arial" w:cs="Arial"/>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0E1389"/>
    <w:multiLevelType w:val="hybridMultilevel"/>
    <w:tmpl w:val="E37810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66090F"/>
    <w:multiLevelType w:val="hybridMultilevel"/>
    <w:tmpl w:val="281AD7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BF50F3C"/>
    <w:multiLevelType w:val="hybridMultilevel"/>
    <w:tmpl w:val="F59E6F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362A78"/>
    <w:multiLevelType w:val="hybridMultilevel"/>
    <w:tmpl w:val="63063B28"/>
    <w:lvl w:ilvl="0" w:tplc="824E8DE8">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5D6C55"/>
    <w:multiLevelType w:val="hybridMultilevel"/>
    <w:tmpl w:val="B14097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75E1CAA"/>
    <w:multiLevelType w:val="hybridMultilevel"/>
    <w:tmpl w:val="109C809E"/>
    <w:lvl w:ilvl="0" w:tplc="FAEA731A">
      <w:start w:val="3"/>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E3226DD"/>
    <w:multiLevelType w:val="hybridMultilevel"/>
    <w:tmpl w:val="0CBAA0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7"/>
  </w:num>
  <w:num w:numId="2">
    <w:abstractNumId w:val="21"/>
  </w:num>
  <w:num w:numId="3">
    <w:abstractNumId w:val="15"/>
  </w:num>
  <w:num w:numId="4">
    <w:abstractNumId w:val="4"/>
  </w:num>
  <w:num w:numId="5">
    <w:abstractNumId w:val="26"/>
  </w:num>
  <w:num w:numId="6">
    <w:abstractNumId w:val="5"/>
  </w:num>
  <w:num w:numId="7">
    <w:abstractNumId w:val="28"/>
  </w:num>
  <w:num w:numId="8">
    <w:abstractNumId w:val="2"/>
  </w:num>
  <w:num w:numId="9">
    <w:abstractNumId w:val="12"/>
  </w:num>
  <w:num w:numId="10">
    <w:abstractNumId w:val="19"/>
  </w:num>
  <w:num w:numId="11">
    <w:abstractNumId w:val="8"/>
  </w:num>
  <w:num w:numId="12">
    <w:abstractNumId w:val="6"/>
  </w:num>
  <w:num w:numId="13">
    <w:abstractNumId w:val="30"/>
  </w:num>
  <w:num w:numId="14">
    <w:abstractNumId w:val="20"/>
  </w:num>
  <w:num w:numId="15">
    <w:abstractNumId w:val="29"/>
  </w:num>
  <w:num w:numId="16">
    <w:abstractNumId w:val="24"/>
  </w:num>
  <w:num w:numId="17">
    <w:abstractNumId w:val="3"/>
  </w:num>
  <w:num w:numId="18">
    <w:abstractNumId w:val="22"/>
  </w:num>
  <w:num w:numId="19">
    <w:abstractNumId w:val="17"/>
  </w:num>
  <w:num w:numId="20">
    <w:abstractNumId w:val="25"/>
  </w:num>
  <w:num w:numId="21">
    <w:abstractNumId w:val="14"/>
  </w:num>
  <w:num w:numId="22">
    <w:abstractNumId w:val="0"/>
  </w:num>
  <w:num w:numId="23">
    <w:abstractNumId w:val="9"/>
  </w:num>
  <w:num w:numId="24">
    <w:abstractNumId w:val="13"/>
  </w:num>
  <w:num w:numId="25">
    <w:abstractNumId w:val="16"/>
  </w:num>
  <w:num w:numId="26">
    <w:abstractNumId w:val="31"/>
  </w:num>
  <w:num w:numId="27">
    <w:abstractNumId w:val="23"/>
  </w:num>
  <w:num w:numId="28">
    <w:abstractNumId w:val="11"/>
  </w:num>
  <w:num w:numId="29">
    <w:abstractNumId w:val="10"/>
  </w:num>
  <w:num w:numId="30">
    <w:abstractNumId w:val="18"/>
  </w:num>
  <w:num w:numId="31">
    <w:abstractNumId w:val="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1A44"/>
    <w:rsid w:val="00001FA6"/>
    <w:rsid w:val="00007095"/>
    <w:rsid w:val="00011D38"/>
    <w:rsid w:val="0001287B"/>
    <w:rsid w:val="0001503F"/>
    <w:rsid w:val="00017FD6"/>
    <w:rsid w:val="00021F2F"/>
    <w:rsid w:val="00031A79"/>
    <w:rsid w:val="00033828"/>
    <w:rsid w:val="000362BD"/>
    <w:rsid w:val="00036F15"/>
    <w:rsid w:val="00036FB6"/>
    <w:rsid w:val="00041B5E"/>
    <w:rsid w:val="00041CED"/>
    <w:rsid w:val="00042E6A"/>
    <w:rsid w:val="0004384D"/>
    <w:rsid w:val="00045BB1"/>
    <w:rsid w:val="0005203C"/>
    <w:rsid w:val="0005300F"/>
    <w:rsid w:val="000537E5"/>
    <w:rsid w:val="00053992"/>
    <w:rsid w:val="000554E3"/>
    <w:rsid w:val="000579BB"/>
    <w:rsid w:val="000621B6"/>
    <w:rsid w:val="00064D4C"/>
    <w:rsid w:val="000671CE"/>
    <w:rsid w:val="00076713"/>
    <w:rsid w:val="0009096F"/>
    <w:rsid w:val="00090ACB"/>
    <w:rsid w:val="00095D68"/>
    <w:rsid w:val="000A60A3"/>
    <w:rsid w:val="000B2A7F"/>
    <w:rsid w:val="000C51C8"/>
    <w:rsid w:val="000C75C5"/>
    <w:rsid w:val="000D5A67"/>
    <w:rsid w:val="000D651E"/>
    <w:rsid w:val="000D680F"/>
    <w:rsid w:val="000D6CD4"/>
    <w:rsid w:val="000E61FC"/>
    <w:rsid w:val="000F1B7D"/>
    <w:rsid w:val="00100D84"/>
    <w:rsid w:val="001020A1"/>
    <w:rsid w:val="0010369B"/>
    <w:rsid w:val="00104A2B"/>
    <w:rsid w:val="00105586"/>
    <w:rsid w:val="0010711D"/>
    <w:rsid w:val="00110F86"/>
    <w:rsid w:val="00117156"/>
    <w:rsid w:val="00117501"/>
    <w:rsid w:val="0011751E"/>
    <w:rsid w:val="00124410"/>
    <w:rsid w:val="001264B0"/>
    <w:rsid w:val="001328B2"/>
    <w:rsid w:val="00133DFD"/>
    <w:rsid w:val="00144E22"/>
    <w:rsid w:val="00153990"/>
    <w:rsid w:val="001547CE"/>
    <w:rsid w:val="0016421B"/>
    <w:rsid w:val="00172AF3"/>
    <w:rsid w:val="00175888"/>
    <w:rsid w:val="00180223"/>
    <w:rsid w:val="00180A21"/>
    <w:rsid w:val="00186EC2"/>
    <w:rsid w:val="001A0A50"/>
    <w:rsid w:val="001A65A8"/>
    <w:rsid w:val="001A7B2E"/>
    <w:rsid w:val="001B0A05"/>
    <w:rsid w:val="001B3C14"/>
    <w:rsid w:val="001C77AE"/>
    <w:rsid w:val="001D0091"/>
    <w:rsid w:val="001D399F"/>
    <w:rsid w:val="001D580D"/>
    <w:rsid w:val="001D76A1"/>
    <w:rsid w:val="001E2684"/>
    <w:rsid w:val="001E53ED"/>
    <w:rsid w:val="001E692B"/>
    <w:rsid w:val="001F65C1"/>
    <w:rsid w:val="002034FF"/>
    <w:rsid w:val="00207476"/>
    <w:rsid w:val="00216DBD"/>
    <w:rsid w:val="00227605"/>
    <w:rsid w:val="00227626"/>
    <w:rsid w:val="002337CE"/>
    <w:rsid w:val="00241EDE"/>
    <w:rsid w:val="00242511"/>
    <w:rsid w:val="00250BF4"/>
    <w:rsid w:val="00251B5B"/>
    <w:rsid w:val="00253EC4"/>
    <w:rsid w:val="00254B09"/>
    <w:rsid w:val="00256965"/>
    <w:rsid w:val="00261D11"/>
    <w:rsid w:val="002634E1"/>
    <w:rsid w:val="0026415C"/>
    <w:rsid w:val="00264C10"/>
    <w:rsid w:val="00264F4C"/>
    <w:rsid w:val="00270182"/>
    <w:rsid w:val="00270C03"/>
    <w:rsid w:val="0027683C"/>
    <w:rsid w:val="00276B8F"/>
    <w:rsid w:val="00282174"/>
    <w:rsid w:val="002864D3"/>
    <w:rsid w:val="0028681D"/>
    <w:rsid w:val="00291FF4"/>
    <w:rsid w:val="00293099"/>
    <w:rsid w:val="00296429"/>
    <w:rsid w:val="002B02B2"/>
    <w:rsid w:val="002C6414"/>
    <w:rsid w:val="002D316C"/>
    <w:rsid w:val="002E06A1"/>
    <w:rsid w:val="002E3959"/>
    <w:rsid w:val="002E5F65"/>
    <w:rsid w:val="002E664F"/>
    <w:rsid w:val="002F331D"/>
    <w:rsid w:val="002F3569"/>
    <w:rsid w:val="002F358F"/>
    <w:rsid w:val="002F5D9E"/>
    <w:rsid w:val="002F6319"/>
    <w:rsid w:val="00300937"/>
    <w:rsid w:val="00307BD0"/>
    <w:rsid w:val="00311CEF"/>
    <w:rsid w:val="00311F98"/>
    <w:rsid w:val="00312AFC"/>
    <w:rsid w:val="003152BC"/>
    <w:rsid w:val="003251E6"/>
    <w:rsid w:val="00325662"/>
    <w:rsid w:val="0033512D"/>
    <w:rsid w:val="00335963"/>
    <w:rsid w:val="00337BAE"/>
    <w:rsid w:val="00341AD9"/>
    <w:rsid w:val="00342C34"/>
    <w:rsid w:val="003448BF"/>
    <w:rsid w:val="00350155"/>
    <w:rsid w:val="00350648"/>
    <w:rsid w:val="003533F3"/>
    <w:rsid w:val="00357496"/>
    <w:rsid w:val="00360926"/>
    <w:rsid w:val="0036327D"/>
    <w:rsid w:val="00364A72"/>
    <w:rsid w:val="003704CA"/>
    <w:rsid w:val="00373D1D"/>
    <w:rsid w:val="0038027C"/>
    <w:rsid w:val="003827BD"/>
    <w:rsid w:val="00382A47"/>
    <w:rsid w:val="00382B14"/>
    <w:rsid w:val="003919F8"/>
    <w:rsid w:val="0039345F"/>
    <w:rsid w:val="00393D87"/>
    <w:rsid w:val="003A06AB"/>
    <w:rsid w:val="003B13A4"/>
    <w:rsid w:val="003B393C"/>
    <w:rsid w:val="003B6D78"/>
    <w:rsid w:val="003D1B25"/>
    <w:rsid w:val="003D481D"/>
    <w:rsid w:val="003E6884"/>
    <w:rsid w:val="003F12CC"/>
    <w:rsid w:val="003F1384"/>
    <w:rsid w:val="003F2078"/>
    <w:rsid w:val="003F3614"/>
    <w:rsid w:val="003F5D6A"/>
    <w:rsid w:val="0040455A"/>
    <w:rsid w:val="00412481"/>
    <w:rsid w:val="00416C01"/>
    <w:rsid w:val="0042104F"/>
    <w:rsid w:val="00426F5E"/>
    <w:rsid w:val="00427C0F"/>
    <w:rsid w:val="00433B33"/>
    <w:rsid w:val="00435688"/>
    <w:rsid w:val="00447F64"/>
    <w:rsid w:val="004503C5"/>
    <w:rsid w:val="00451B4A"/>
    <w:rsid w:val="004540D0"/>
    <w:rsid w:val="00457729"/>
    <w:rsid w:val="00464AA9"/>
    <w:rsid w:val="00475522"/>
    <w:rsid w:val="00490798"/>
    <w:rsid w:val="00492351"/>
    <w:rsid w:val="0049255F"/>
    <w:rsid w:val="004974D2"/>
    <w:rsid w:val="004A1DFF"/>
    <w:rsid w:val="004A24C8"/>
    <w:rsid w:val="004A51BA"/>
    <w:rsid w:val="004B3928"/>
    <w:rsid w:val="004B48A9"/>
    <w:rsid w:val="004B5E94"/>
    <w:rsid w:val="004B69FB"/>
    <w:rsid w:val="004B71BD"/>
    <w:rsid w:val="004C15EB"/>
    <w:rsid w:val="004C3D7F"/>
    <w:rsid w:val="004C4C4D"/>
    <w:rsid w:val="004C6863"/>
    <w:rsid w:val="004C6B67"/>
    <w:rsid w:val="004D0112"/>
    <w:rsid w:val="004D3C32"/>
    <w:rsid w:val="004D4FB5"/>
    <w:rsid w:val="004D7EB9"/>
    <w:rsid w:val="004E2235"/>
    <w:rsid w:val="004E5F8F"/>
    <w:rsid w:val="004F2926"/>
    <w:rsid w:val="004F4363"/>
    <w:rsid w:val="004F6FA9"/>
    <w:rsid w:val="0050120A"/>
    <w:rsid w:val="00512D26"/>
    <w:rsid w:val="00517C12"/>
    <w:rsid w:val="005218F6"/>
    <w:rsid w:val="00540D3D"/>
    <w:rsid w:val="00544183"/>
    <w:rsid w:val="00545047"/>
    <w:rsid w:val="00551325"/>
    <w:rsid w:val="00551EE2"/>
    <w:rsid w:val="00556870"/>
    <w:rsid w:val="00560B6D"/>
    <w:rsid w:val="00561D74"/>
    <w:rsid w:val="00564138"/>
    <w:rsid w:val="00564236"/>
    <w:rsid w:val="00565C0C"/>
    <w:rsid w:val="005662C7"/>
    <w:rsid w:val="005671CF"/>
    <w:rsid w:val="00570086"/>
    <w:rsid w:val="005865C0"/>
    <w:rsid w:val="00590F16"/>
    <w:rsid w:val="00591939"/>
    <w:rsid w:val="00595E89"/>
    <w:rsid w:val="005A1156"/>
    <w:rsid w:val="005A25B4"/>
    <w:rsid w:val="005A659E"/>
    <w:rsid w:val="005B2745"/>
    <w:rsid w:val="005B2B6A"/>
    <w:rsid w:val="005D1830"/>
    <w:rsid w:val="005D194E"/>
    <w:rsid w:val="005D76AA"/>
    <w:rsid w:val="005E2437"/>
    <w:rsid w:val="005E2FAF"/>
    <w:rsid w:val="005E62D2"/>
    <w:rsid w:val="005E7E43"/>
    <w:rsid w:val="005F7D80"/>
    <w:rsid w:val="006075E7"/>
    <w:rsid w:val="006148DC"/>
    <w:rsid w:val="00615523"/>
    <w:rsid w:val="00617D1A"/>
    <w:rsid w:val="00622C01"/>
    <w:rsid w:val="00623A43"/>
    <w:rsid w:val="006302AC"/>
    <w:rsid w:val="006404A1"/>
    <w:rsid w:val="0064249B"/>
    <w:rsid w:val="00644444"/>
    <w:rsid w:val="00647D54"/>
    <w:rsid w:val="00657374"/>
    <w:rsid w:val="00666EA3"/>
    <w:rsid w:val="00667316"/>
    <w:rsid w:val="00667C38"/>
    <w:rsid w:val="00683CB2"/>
    <w:rsid w:val="00686FED"/>
    <w:rsid w:val="00691ECC"/>
    <w:rsid w:val="006A1CDF"/>
    <w:rsid w:val="006A4C19"/>
    <w:rsid w:val="006A6D5A"/>
    <w:rsid w:val="006A77F4"/>
    <w:rsid w:val="006B2449"/>
    <w:rsid w:val="006C16DE"/>
    <w:rsid w:val="006C4292"/>
    <w:rsid w:val="006C46B0"/>
    <w:rsid w:val="006C6BBF"/>
    <w:rsid w:val="006C7762"/>
    <w:rsid w:val="006D3322"/>
    <w:rsid w:val="006E1A18"/>
    <w:rsid w:val="006F18B1"/>
    <w:rsid w:val="006F37CB"/>
    <w:rsid w:val="006F5BC8"/>
    <w:rsid w:val="006F6A90"/>
    <w:rsid w:val="007059E3"/>
    <w:rsid w:val="00733D8D"/>
    <w:rsid w:val="007466A5"/>
    <w:rsid w:val="007470D0"/>
    <w:rsid w:val="0075588B"/>
    <w:rsid w:val="007615E1"/>
    <w:rsid w:val="00776805"/>
    <w:rsid w:val="00783221"/>
    <w:rsid w:val="0078734A"/>
    <w:rsid w:val="00794209"/>
    <w:rsid w:val="00794EDD"/>
    <w:rsid w:val="007968E2"/>
    <w:rsid w:val="00797648"/>
    <w:rsid w:val="007A381D"/>
    <w:rsid w:val="007A5107"/>
    <w:rsid w:val="007A56A2"/>
    <w:rsid w:val="007A6178"/>
    <w:rsid w:val="007B6BA5"/>
    <w:rsid w:val="007C12F5"/>
    <w:rsid w:val="007C2098"/>
    <w:rsid w:val="007C6642"/>
    <w:rsid w:val="007D01AD"/>
    <w:rsid w:val="007D2617"/>
    <w:rsid w:val="007D2933"/>
    <w:rsid w:val="007D6F13"/>
    <w:rsid w:val="007E4603"/>
    <w:rsid w:val="007E5769"/>
    <w:rsid w:val="007E7F84"/>
    <w:rsid w:val="007F2654"/>
    <w:rsid w:val="007F2B57"/>
    <w:rsid w:val="007F6618"/>
    <w:rsid w:val="00812F17"/>
    <w:rsid w:val="00812F35"/>
    <w:rsid w:val="008305FF"/>
    <w:rsid w:val="008340FE"/>
    <w:rsid w:val="00835DB2"/>
    <w:rsid w:val="00835E23"/>
    <w:rsid w:val="0083738E"/>
    <w:rsid w:val="008411EE"/>
    <w:rsid w:val="0084434E"/>
    <w:rsid w:val="00853ABC"/>
    <w:rsid w:val="00855710"/>
    <w:rsid w:val="008647F4"/>
    <w:rsid w:val="00865E08"/>
    <w:rsid w:val="00870638"/>
    <w:rsid w:val="0087540B"/>
    <w:rsid w:val="0088153E"/>
    <w:rsid w:val="008853E9"/>
    <w:rsid w:val="00886C26"/>
    <w:rsid w:val="00897B0B"/>
    <w:rsid w:val="008A0BC5"/>
    <w:rsid w:val="008A1EC8"/>
    <w:rsid w:val="008A2040"/>
    <w:rsid w:val="008A6B33"/>
    <w:rsid w:val="008B2EBF"/>
    <w:rsid w:val="008B38ED"/>
    <w:rsid w:val="008B573D"/>
    <w:rsid w:val="008B5F02"/>
    <w:rsid w:val="008B6EED"/>
    <w:rsid w:val="008C05F3"/>
    <w:rsid w:val="008C2999"/>
    <w:rsid w:val="008C2E88"/>
    <w:rsid w:val="008D2B18"/>
    <w:rsid w:val="008D427F"/>
    <w:rsid w:val="008D4516"/>
    <w:rsid w:val="008D73DF"/>
    <w:rsid w:val="008E4F1E"/>
    <w:rsid w:val="008E58AF"/>
    <w:rsid w:val="008E7053"/>
    <w:rsid w:val="008F1D80"/>
    <w:rsid w:val="00900BDB"/>
    <w:rsid w:val="0090753F"/>
    <w:rsid w:val="009213A0"/>
    <w:rsid w:val="00923F83"/>
    <w:rsid w:val="0092569F"/>
    <w:rsid w:val="00926A68"/>
    <w:rsid w:val="00935B3E"/>
    <w:rsid w:val="00942623"/>
    <w:rsid w:val="00942F8D"/>
    <w:rsid w:val="009463C5"/>
    <w:rsid w:val="0094694D"/>
    <w:rsid w:val="009544C5"/>
    <w:rsid w:val="00955C37"/>
    <w:rsid w:val="00956AFF"/>
    <w:rsid w:val="00970B47"/>
    <w:rsid w:val="0097218A"/>
    <w:rsid w:val="00973C85"/>
    <w:rsid w:val="009744B7"/>
    <w:rsid w:val="0097622F"/>
    <w:rsid w:val="009802E7"/>
    <w:rsid w:val="00983AD5"/>
    <w:rsid w:val="00985494"/>
    <w:rsid w:val="0099639C"/>
    <w:rsid w:val="009A095F"/>
    <w:rsid w:val="009A1E48"/>
    <w:rsid w:val="009A33B2"/>
    <w:rsid w:val="009A557C"/>
    <w:rsid w:val="009A74F2"/>
    <w:rsid w:val="009B34D7"/>
    <w:rsid w:val="009B4EC0"/>
    <w:rsid w:val="009B5BBC"/>
    <w:rsid w:val="009C01FB"/>
    <w:rsid w:val="009C1F3C"/>
    <w:rsid w:val="009C7567"/>
    <w:rsid w:val="009C77F7"/>
    <w:rsid w:val="009E700F"/>
    <w:rsid w:val="009F33BF"/>
    <w:rsid w:val="009F62C4"/>
    <w:rsid w:val="009F6C19"/>
    <w:rsid w:val="00A01E04"/>
    <w:rsid w:val="00A06462"/>
    <w:rsid w:val="00A07387"/>
    <w:rsid w:val="00A15ADA"/>
    <w:rsid w:val="00A213D6"/>
    <w:rsid w:val="00A25317"/>
    <w:rsid w:val="00A300E3"/>
    <w:rsid w:val="00A330A0"/>
    <w:rsid w:val="00A366CB"/>
    <w:rsid w:val="00A40478"/>
    <w:rsid w:val="00A45E4E"/>
    <w:rsid w:val="00A45EC3"/>
    <w:rsid w:val="00A45FB0"/>
    <w:rsid w:val="00A504CA"/>
    <w:rsid w:val="00A5077E"/>
    <w:rsid w:val="00A50BBF"/>
    <w:rsid w:val="00A5116C"/>
    <w:rsid w:val="00A52B64"/>
    <w:rsid w:val="00A57B49"/>
    <w:rsid w:val="00A60CFE"/>
    <w:rsid w:val="00A634DF"/>
    <w:rsid w:val="00A70299"/>
    <w:rsid w:val="00A76137"/>
    <w:rsid w:val="00A765F9"/>
    <w:rsid w:val="00A86C79"/>
    <w:rsid w:val="00A91421"/>
    <w:rsid w:val="00AA06A1"/>
    <w:rsid w:val="00AA085B"/>
    <w:rsid w:val="00AA1527"/>
    <w:rsid w:val="00AA7508"/>
    <w:rsid w:val="00AA7AE8"/>
    <w:rsid w:val="00AB152B"/>
    <w:rsid w:val="00AB2026"/>
    <w:rsid w:val="00AC0083"/>
    <w:rsid w:val="00AC1F7C"/>
    <w:rsid w:val="00AD0E78"/>
    <w:rsid w:val="00AD47D6"/>
    <w:rsid w:val="00B074E1"/>
    <w:rsid w:val="00B143D8"/>
    <w:rsid w:val="00B15D11"/>
    <w:rsid w:val="00B17DD2"/>
    <w:rsid w:val="00B22503"/>
    <w:rsid w:val="00B23BE0"/>
    <w:rsid w:val="00B317F4"/>
    <w:rsid w:val="00B32D65"/>
    <w:rsid w:val="00B41E73"/>
    <w:rsid w:val="00B4401E"/>
    <w:rsid w:val="00B50B60"/>
    <w:rsid w:val="00B53BF5"/>
    <w:rsid w:val="00B53CF2"/>
    <w:rsid w:val="00B60534"/>
    <w:rsid w:val="00B635CF"/>
    <w:rsid w:val="00B63A9B"/>
    <w:rsid w:val="00B65140"/>
    <w:rsid w:val="00B701D7"/>
    <w:rsid w:val="00B71F75"/>
    <w:rsid w:val="00B746D0"/>
    <w:rsid w:val="00B8548D"/>
    <w:rsid w:val="00B87A77"/>
    <w:rsid w:val="00B92910"/>
    <w:rsid w:val="00B9605B"/>
    <w:rsid w:val="00B97B1D"/>
    <w:rsid w:val="00BA4726"/>
    <w:rsid w:val="00BA6590"/>
    <w:rsid w:val="00BB33C2"/>
    <w:rsid w:val="00BB3F7A"/>
    <w:rsid w:val="00BB53C6"/>
    <w:rsid w:val="00BD3DD3"/>
    <w:rsid w:val="00BE142F"/>
    <w:rsid w:val="00BE7ECC"/>
    <w:rsid w:val="00BF377E"/>
    <w:rsid w:val="00BF6FBC"/>
    <w:rsid w:val="00BF7BEB"/>
    <w:rsid w:val="00C01287"/>
    <w:rsid w:val="00C01323"/>
    <w:rsid w:val="00C05A1F"/>
    <w:rsid w:val="00C10994"/>
    <w:rsid w:val="00C10B13"/>
    <w:rsid w:val="00C10B87"/>
    <w:rsid w:val="00C13E94"/>
    <w:rsid w:val="00C24CD4"/>
    <w:rsid w:val="00C3795F"/>
    <w:rsid w:val="00C41673"/>
    <w:rsid w:val="00C43AB3"/>
    <w:rsid w:val="00C47080"/>
    <w:rsid w:val="00C476F0"/>
    <w:rsid w:val="00C50689"/>
    <w:rsid w:val="00C52086"/>
    <w:rsid w:val="00C577BB"/>
    <w:rsid w:val="00C60B05"/>
    <w:rsid w:val="00C72591"/>
    <w:rsid w:val="00C77974"/>
    <w:rsid w:val="00C84D3E"/>
    <w:rsid w:val="00C868DF"/>
    <w:rsid w:val="00C91BB9"/>
    <w:rsid w:val="00C9438E"/>
    <w:rsid w:val="00C964E5"/>
    <w:rsid w:val="00C96F5B"/>
    <w:rsid w:val="00C974BD"/>
    <w:rsid w:val="00CB2B99"/>
    <w:rsid w:val="00CB317E"/>
    <w:rsid w:val="00CC08CE"/>
    <w:rsid w:val="00CC0FE8"/>
    <w:rsid w:val="00CC55E1"/>
    <w:rsid w:val="00CD0BF9"/>
    <w:rsid w:val="00CD39F3"/>
    <w:rsid w:val="00CE160A"/>
    <w:rsid w:val="00CE2E0B"/>
    <w:rsid w:val="00CE6287"/>
    <w:rsid w:val="00CF0AF7"/>
    <w:rsid w:val="00CF62E5"/>
    <w:rsid w:val="00CF7801"/>
    <w:rsid w:val="00D021D1"/>
    <w:rsid w:val="00D02DC8"/>
    <w:rsid w:val="00D06FE3"/>
    <w:rsid w:val="00D1086A"/>
    <w:rsid w:val="00D21775"/>
    <w:rsid w:val="00D24BAD"/>
    <w:rsid w:val="00D250AC"/>
    <w:rsid w:val="00D26144"/>
    <w:rsid w:val="00D36210"/>
    <w:rsid w:val="00D37A07"/>
    <w:rsid w:val="00D43F59"/>
    <w:rsid w:val="00D4672E"/>
    <w:rsid w:val="00D60049"/>
    <w:rsid w:val="00D601EB"/>
    <w:rsid w:val="00D664EC"/>
    <w:rsid w:val="00D7289F"/>
    <w:rsid w:val="00D74B2C"/>
    <w:rsid w:val="00D74C51"/>
    <w:rsid w:val="00D806EC"/>
    <w:rsid w:val="00D8201E"/>
    <w:rsid w:val="00D97BC4"/>
    <w:rsid w:val="00DB0871"/>
    <w:rsid w:val="00DC2142"/>
    <w:rsid w:val="00DC3610"/>
    <w:rsid w:val="00DC3BFD"/>
    <w:rsid w:val="00DC55FB"/>
    <w:rsid w:val="00DC586F"/>
    <w:rsid w:val="00DC7B81"/>
    <w:rsid w:val="00DD2883"/>
    <w:rsid w:val="00DD4CCC"/>
    <w:rsid w:val="00DD612B"/>
    <w:rsid w:val="00DD7DE0"/>
    <w:rsid w:val="00DE3380"/>
    <w:rsid w:val="00DE3D11"/>
    <w:rsid w:val="00DE4B75"/>
    <w:rsid w:val="00DF4CF9"/>
    <w:rsid w:val="00E00E9B"/>
    <w:rsid w:val="00E026F5"/>
    <w:rsid w:val="00E02798"/>
    <w:rsid w:val="00E05C69"/>
    <w:rsid w:val="00E070CA"/>
    <w:rsid w:val="00E071C8"/>
    <w:rsid w:val="00E07206"/>
    <w:rsid w:val="00E0749B"/>
    <w:rsid w:val="00E11EC0"/>
    <w:rsid w:val="00E1387B"/>
    <w:rsid w:val="00E20709"/>
    <w:rsid w:val="00E22232"/>
    <w:rsid w:val="00E22447"/>
    <w:rsid w:val="00E22BC2"/>
    <w:rsid w:val="00E309A7"/>
    <w:rsid w:val="00E44D6A"/>
    <w:rsid w:val="00E45249"/>
    <w:rsid w:val="00E45F6E"/>
    <w:rsid w:val="00E4794F"/>
    <w:rsid w:val="00E528C4"/>
    <w:rsid w:val="00E5353D"/>
    <w:rsid w:val="00E548FA"/>
    <w:rsid w:val="00E552DA"/>
    <w:rsid w:val="00E56E10"/>
    <w:rsid w:val="00E64327"/>
    <w:rsid w:val="00E7012B"/>
    <w:rsid w:val="00E7453A"/>
    <w:rsid w:val="00E779E0"/>
    <w:rsid w:val="00E84BDE"/>
    <w:rsid w:val="00E96698"/>
    <w:rsid w:val="00EA0ED5"/>
    <w:rsid w:val="00EA2CD9"/>
    <w:rsid w:val="00EB176F"/>
    <w:rsid w:val="00EC491B"/>
    <w:rsid w:val="00EC5E6E"/>
    <w:rsid w:val="00ED0126"/>
    <w:rsid w:val="00ED277A"/>
    <w:rsid w:val="00ED2B1C"/>
    <w:rsid w:val="00ED3282"/>
    <w:rsid w:val="00ED5CDA"/>
    <w:rsid w:val="00EE5927"/>
    <w:rsid w:val="00EF2EBA"/>
    <w:rsid w:val="00EF5C89"/>
    <w:rsid w:val="00EF6528"/>
    <w:rsid w:val="00F02869"/>
    <w:rsid w:val="00F03265"/>
    <w:rsid w:val="00F0551D"/>
    <w:rsid w:val="00F116E0"/>
    <w:rsid w:val="00F24457"/>
    <w:rsid w:val="00F33A84"/>
    <w:rsid w:val="00F43380"/>
    <w:rsid w:val="00F5374B"/>
    <w:rsid w:val="00F6109E"/>
    <w:rsid w:val="00F629FD"/>
    <w:rsid w:val="00F62EC0"/>
    <w:rsid w:val="00F71A90"/>
    <w:rsid w:val="00F81734"/>
    <w:rsid w:val="00F8571C"/>
    <w:rsid w:val="00F8588C"/>
    <w:rsid w:val="00F87FAA"/>
    <w:rsid w:val="00F90270"/>
    <w:rsid w:val="00F91646"/>
    <w:rsid w:val="00F939D4"/>
    <w:rsid w:val="00F94E92"/>
    <w:rsid w:val="00FA256A"/>
    <w:rsid w:val="00FA430C"/>
    <w:rsid w:val="00FB03D1"/>
    <w:rsid w:val="00FB2A0A"/>
    <w:rsid w:val="00FB3A0B"/>
    <w:rsid w:val="00FB3AC4"/>
    <w:rsid w:val="00FB3D74"/>
    <w:rsid w:val="00FB4B81"/>
    <w:rsid w:val="00FB4D7F"/>
    <w:rsid w:val="00FB677C"/>
    <w:rsid w:val="00FC1CFE"/>
    <w:rsid w:val="00FC3577"/>
    <w:rsid w:val="00FC7B98"/>
    <w:rsid w:val="00FD26F7"/>
    <w:rsid w:val="00FF2185"/>
    <w:rsid w:val="00FF3806"/>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6F82A5"/>
  <w15:docId w15:val="{BAEB6BF4-F85C-434F-AE1F-FADF574D1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PlainText">
    <w:name w:val="Plain Text"/>
    <w:basedOn w:val="Normal"/>
    <w:link w:val="PlainTextChar"/>
    <w:uiPriority w:val="99"/>
    <w:unhideWhenUsed/>
    <w:rsid w:val="000F1B7D"/>
    <w:pPr>
      <w:spacing w:line="240" w:lineRule="auto"/>
    </w:pPr>
    <w:rPr>
      <w:rFonts w:ascii="Consolas" w:eastAsiaTheme="minorHAnsi" w:hAnsi="Consolas" w:cstheme="minorBidi"/>
      <w:sz w:val="21"/>
      <w:szCs w:val="21"/>
      <w:lang w:val="en-CA"/>
    </w:rPr>
  </w:style>
  <w:style w:type="character" w:customStyle="1" w:styleId="PlainTextChar">
    <w:name w:val="Plain Text Char"/>
    <w:basedOn w:val="DefaultParagraphFont"/>
    <w:link w:val="PlainText"/>
    <w:uiPriority w:val="99"/>
    <w:rsid w:val="000F1B7D"/>
    <w:rPr>
      <w:rFonts w:ascii="Consolas" w:eastAsiaTheme="minorHAnsi" w:hAnsi="Consolas" w:cstheme="minorBidi"/>
      <w:sz w:val="21"/>
      <w:szCs w:val="21"/>
      <w:lang w:val="en-CA"/>
    </w:rPr>
  </w:style>
  <w:style w:type="paragraph" w:customStyle="1" w:styleId="first-para">
    <w:name w:val="first-para"/>
    <w:basedOn w:val="Normal"/>
    <w:rsid w:val="009A1E48"/>
    <w:pPr>
      <w:spacing w:before="210" w:after="210" w:line="240" w:lineRule="auto"/>
      <w:ind w:left="367" w:right="367"/>
    </w:pPr>
    <w:rPr>
      <w:rFonts w:ascii="Times New Roman" w:hAnsi="Times New Roman" w:cs="Times New Roman"/>
      <w:sz w:val="24"/>
      <w:szCs w:val="24"/>
      <w:lang w:val="en-CA" w:eastAsia="en-CA"/>
    </w:rPr>
  </w:style>
  <w:style w:type="character" w:customStyle="1" w:styleId="figuremediaobject">
    <w:name w:val="figuremediaobject"/>
    <w:basedOn w:val="DefaultParagraphFont"/>
    <w:rsid w:val="00A765F9"/>
  </w:style>
  <w:style w:type="paragraph" w:customStyle="1" w:styleId="para">
    <w:name w:val="para"/>
    <w:basedOn w:val="Normal"/>
    <w:rsid w:val="004F2926"/>
    <w:pPr>
      <w:spacing w:before="210" w:after="210" w:line="240" w:lineRule="auto"/>
      <w:ind w:left="367" w:right="367"/>
    </w:pPr>
    <w:rPr>
      <w:rFonts w:ascii="Times New Roman" w:hAnsi="Times New Roman" w:cs="Times New Roman"/>
      <w:sz w:val="24"/>
      <w:szCs w:val="24"/>
      <w:lang w:val="en-CA" w:eastAsia="en-CA"/>
    </w:rPr>
  </w:style>
  <w:style w:type="character" w:styleId="Emphasis">
    <w:name w:val="Emphasis"/>
    <w:uiPriority w:val="20"/>
    <w:qFormat/>
    <w:rsid w:val="00686FED"/>
    <w:rPr>
      <w:i/>
      <w:iCs/>
    </w:rPr>
  </w:style>
  <w:style w:type="paragraph" w:customStyle="1" w:styleId="Default">
    <w:name w:val="Default"/>
    <w:rsid w:val="00AA085B"/>
    <w:pPr>
      <w:autoSpaceDE w:val="0"/>
      <w:autoSpaceDN w:val="0"/>
      <w:adjustRightInd w:val="0"/>
    </w:pPr>
    <w:rPr>
      <w:rFonts w:ascii="LABFEH+TimesNewRoman" w:hAnsi="LABFEH+TimesNewRoman" w:cs="LABFEH+TimesNewRoman"/>
      <w:color w:val="000000"/>
      <w:sz w:val="24"/>
      <w:szCs w:val="24"/>
      <w:lang w:val="en-CA"/>
    </w:rPr>
  </w:style>
  <w:style w:type="paragraph" w:customStyle="1" w:styleId="WW-NormalWeb">
    <w:name w:val="WW-Normal (Web)"/>
    <w:basedOn w:val="Default"/>
    <w:next w:val="Default"/>
    <w:uiPriority w:val="99"/>
    <w:rsid w:val="00AA085B"/>
    <w:rPr>
      <w:rFonts w:cs="Times New Roman"/>
      <w:color w:val="auto"/>
    </w:rPr>
  </w:style>
  <w:style w:type="character" w:styleId="FollowedHyperlink">
    <w:name w:val="FollowedHyperlink"/>
    <w:basedOn w:val="DefaultParagraphFont"/>
    <w:uiPriority w:val="99"/>
    <w:semiHidden/>
    <w:unhideWhenUsed/>
    <w:rsid w:val="00CD39F3"/>
    <w:rPr>
      <w:color w:val="800080" w:themeColor="followedHyperlink"/>
      <w:u w:val="single"/>
    </w:rPr>
  </w:style>
  <w:style w:type="paragraph" w:customStyle="1" w:styleId="WW-BodyText2">
    <w:name w:val="WW-Body Text 2"/>
    <w:basedOn w:val="Normal"/>
    <w:rsid w:val="002E664F"/>
    <w:pPr>
      <w:suppressAutoHyphens/>
      <w:spacing w:line="240" w:lineRule="auto"/>
    </w:pPr>
    <w:rPr>
      <w:rFonts w:ascii="Times New Roman" w:hAnsi="Times New Roman" w:cs="Times New Roman"/>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icrosoftpressstore.com/articles/article.aspx?p=2233328&amp;seqNum=4"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msdn.microsoft.com/en-us/library/windows/desktop/ms685100%28v=vs.85%29.aspx" TargetMode="External"/><Relationship Id="rId20" Type="http://schemas.openxmlformats.org/officeDocument/2006/relationships/hyperlink" Target="https://technet.microsoft.com/en-us/sysinternals/processexplor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microsoftpressstore.com/articles/article.aspx?p=2233328&amp;seqNum=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B265F-5C00-40E9-88C7-9C88E464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Template>
  <TotalTime>2764</TotalTime>
  <Pages>20</Pages>
  <Words>2677</Words>
  <Characters>15260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coleton sanheim</cp:lastModifiedBy>
  <cp:revision>62</cp:revision>
  <cp:lastPrinted>2016-10-25T21:35:00Z</cp:lastPrinted>
  <dcterms:created xsi:type="dcterms:W3CDTF">2020-01-06T03:41:00Z</dcterms:created>
  <dcterms:modified xsi:type="dcterms:W3CDTF">2021-08-04T02:17:00Z</dcterms:modified>
</cp:coreProperties>
</file>