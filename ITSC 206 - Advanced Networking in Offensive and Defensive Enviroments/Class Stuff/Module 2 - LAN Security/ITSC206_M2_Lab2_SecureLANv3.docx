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F8A3D" w14:textId="77777777" w:rsidR="00C01287" w:rsidRPr="00644444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C6414" w:rsidRPr="00090ACB" w:rsidRDefault="002C641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BA77E3" w14:textId="43E218D1" w:rsidR="005366D1" w:rsidRDefault="005366D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CA33E2">
                                  <w:rPr>
                                    <w:rFonts w:ascii="Titillium Bd" w:hAnsi="Titillium Bd"/>
                                  </w:rPr>
                                  <w:t>2</w:t>
                                </w:r>
                              </w:p>
                              <w:p w14:paraId="3C4049E3" w14:textId="66052181" w:rsidR="00886A41" w:rsidRDefault="00BD1ADB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Secure LAN</w:t>
                                </w:r>
                              </w:p>
                              <w:p w14:paraId="767D7429" w14:textId="7C05B3E1" w:rsidR="002C6414" w:rsidRPr="00A45EC3" w:rsidRDefault="002C6414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7B12870C" w:rsidR="002C6414" w:rsidRPr="00A45EC3" w:rsidRDefault="00AA3555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20</w:t>
                                </w:r>
                                <w:r w:rsidR="001D2757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975EE7" w:rsidRPr="00975EE7">
                                  <w:rPr>
                                    <w:rFonts w:ascii="Titillium Bd" w:hAnsi="Titillium Bd"/>
                                  </w:rPr>
                                  <w:t>Advanced Networking for Offensive and Defensive Environments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C6414" w:rsidRPr="008B6EED" w:rsidRDefault="002C641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2866EF47" w14:textId="0B94EDA9" w:rsidR="002C6414" w:rsidRPr="00090ACB" w:rsidRDefault="002C641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CBA77E3" w14:textId="43E218D1" w:rsidR="005366D1" w:rsidRDefault="005366D1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CA33E2">
                            <w:rPr>
                              <w:rFonts w:ascii="Titillium Bd" w:hAnsi="Titillium Bd"/>
                            </w:rPr>
                            <w:t>2</w:t>
                          </w:r>
                        </w:p>
                        <w:p w14:paraId="3C4049E3" w14:textId="66052181" w:rsidR="00886A41" w:rsidRDefault="00BD1ADB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Secure LAN</w:t>
                          </w:r>
                        </w:p>
                        <w:p w14:paraId="767D7429" w14:textId="7C05B3E1" w:rsidR="002C6414" w:rsidRPr="00A45EC3" w:rsidRDefault="002C6414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0394799F" w14:textId="7B12870C" w:rsidR="002C6414" w:rsidRPr="00A45EC3" w:rsidRDefault="00AA3555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20</w:t>
                          </w:r>
                          <w:r w:rsidR="001D2757">
                            <w:rPr>
                              <w:rFonts w:ascii="Titillium Bd" w:hAnsi="Titillium Bd"/>
                            </w:rPr>
                            <w:t>6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975EE7" w:rsidRPr="00975EE7">
                            <w:rPr>
                              <w:rFonts w:ascii="Titillium Bd" w:hAnsi="Titillium Bd"/>
                            </w:rPr>
                            <w:t>Advanced Networking for Offensive and Defensive Environments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2C6414" w:rsidRPr="008B6EED" w:rsidRDefault="002C641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2019695F" w14:textId="77777777" w:rsidR="00C10B87" w:rsidRPr="001547CE" w:rsidRDefault="00C10B87" w:rsidP="007F2B57"/>
    <w:p w14:paraId="09EC2DA4" w14:textId="77777777" w:rsidR="00C01287" w:rsidRPr="001547CE" w:rsidRDefault="00C01287" w:rsidP="007F2B57"/>
    <w:p w14:paraId="449FB509" w14:textId="2535E64E" w:rsidR="009F6C19" w:rsidRDefault="009F6C19" w:rsidP="007F2B57"/>
    <w:p w14:paraId="0A409048" w14:textId="77777777" w:rsidR="009F6C19" w:rsidRPr="009F6C19" w:rsidRDefault="009F6C19" w:rsidP="009F6C19"/>
    <w:p w14:paraId="14316910" w14:textId="77777777" w:rsidR="009F6C19" w:rsidRPr="009F6C19" w:rsidRDefault="009F6C19" w:rsidP="009F6C19"/>
    <w:p w14:paraId="5CB3CADC" w14:textId="77777777" w:rsidR="009F6C19" w:rsidRPr="009F6C19" w:rsidRDefault="009F6C19" w:rsidP="009F6C19"/>
    <w:p w14:paraId="0514BB03" w14:textId="77777777" w:rsidR="009F6C19" w:rsidRPr="009F6C19" w:rsidRDefault="009F6C19" w:rsidP="009F6C19"/>
    <w:p w14:paraId="349819B1" w14:textId="77777777" w:rsidR="009F6C19" w:rsidRPr="009F6C19" w:rsidRDefault="009F6C19" w:rsidP="009F6C19"/>
    <w:p w14:paraId="1FD107D8" w14:textId="4A1E681A" w:rsidR="009F6C19" w:rsidRDefault="009F6C19" w:rsidP="009F6C19"/>
    <w:p w14:paraId="13172206" w14:textId="77777777" w:rsidR="009F6C19" w:rsidRPr="009F6C19" w:rsidRDefault="009F6C19" w:rsidP="009F6C19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62BF0F7D" w14:textId="77777777" w:rsidR="00590937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503819985" w:history="1">
            <w:r w:rsidR="00590937" w:rsidRPr="00634F58">
              <w:rPr>
                <w:rStyle w:val="Hyperlink"/>
              </w:rPr>
              <w:t>Lab Outcomes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_Toc503819985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56C21450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6" w:history="1">
            <w:r w:rsidR="00590937" w:rsidRPr="00634F58">
              <w:rPr>
                <w:rStyle w:val="Hyperlink"/>
              </w:rPr>
              <w:t>Files/Download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_Toc503819986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6E921C19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7" w:history="1">
            <w:r w:rsidR="00590937" w:rsidRPr="00634F58">
              <w:rPr>
                <w:rStyle w:val="Hyperlink"/>
              </w:rPr>
              <w:t>Reading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_Toc503819987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764CDF85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8" w:history="1">
            <w:r w:rsidR="00590937" w:rsidRPr="00634F58">
              <w:rPr>
                <w:rStyle w:val="Hyperlink"/>
              </w:rPr>
              <w:t>Introduction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_Toc503819988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7E27D5A4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9" w:history="1">
            <w:r w:rsidR="00590937" w:rsidRPr="00634F58">
              <w:rPr>
                <w:rStyle w:val="Hyperlink"/>
              </w:rPr>
              <w:t>MAC Address Spoofing - Demo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_Toc503819989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593BFD2C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0" w:history="1">
            <w:r w:rsidR="00590937" w:rsidRPr="00634F58">
              <w:rPr>
                <w:rStyle w:val="Hyperlink"/>
              </w:rPr>
              <w:t>ARP Address Spoofing (Poisoning)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_Toc503819990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5</w:t>
            </w:r>
            <w:r w:rsidR="00590937">
              <w:rPr>
                <w:webHidden/>
              </w:rPr>
              <w:fldChar w:fldCharType="end"/>
            </w:r>
          </w:hyperlink>
        </w:p>
        <w:p w14:paraId="6D6C5FEB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1" w:history="1">
            <w:r w:rsidR="00590937" w:rsidRPr="00634F58">
              <w:rPr>
                <w:rStyle w:val="Hyperlink"/>
              </w:rPr>
              <w:t>VLAN Hopping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_Toc503819991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6</w:t>
            </w:r>
            <w:r w:rsidR="00590937">
              <w:rPr>
                <w:webHidden/>
              </w:rPr>
              <w:fldChar w:fldCharType="end"/>
            </w:r>
          </w:hyperlink>
        </w:p>
        <w:p w14:paraId="71A89987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2" w:history="1">
            <w:r w:rsidR="00590937" w:rsidRPr="00634F58">
              <w:rPr>
                <w:rStyle w:val="Hyperlink"/>
              </w:rPr>
              <w:t>DHCP Starvation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_Toc503819992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7</w:t>
            </w:r>
            <w:r w:rsidR="00590937">
              <w:rPr>
                <w:webHidden/>
              </w:rPr>
              <w:fldChar w:fldCharType="end"/>
            </w:r>
          </w:hyperlink>
        </w:p>
        <w:p w14:paraId="6C16C441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3" w:history="1">
            <w:r w:rsidR="00590937" w:rsidRPr="00634F58">
              <w:rPr>
                <w:rStyle w:val="Hyperlink"/>
              </w:rPr>
              <w:t>DHCP Server Spoofing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_Toc503819993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9</w:t>
            </w:r>
            <w:r w:rsidR="00590937">
              <w:rPr>
                <w:webHidden/>
              </w:rPr>
              <w:fldChar w:fldCharType="end"/>
            </w:r>
          </w:hyperlink>
        </w:p>
        <w:p w14:paraId="4073E753" w14:textId="77777777" w:rsidR="00590937" w:rsidRDefault="003D1F61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4" w:history="1">
            <w:r w:rsidR="00590937" w:rsidRPr="00634F58">
              <w:rPr>
                <w:rStyle w:val="Hyperlink"/>
              </w:rPr>
              <w:t>STP Spoofing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_Toc503819994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10</w:t>
            </w:r>
            <w:r w:rsidR="00590937">
              <w:rPr>
                <w:webHidden/>
              </w:rPr>
              <w:fldChar w:fldCharType="end"/>
            </w:r>
          </w:hyperlink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72DE1E43" w14:textId="5902C18F" w:rsidR="007B6BA5" w:rsidRPr="000537E5" w:rsidRDefault="00FB3AC4" w:rsidP="007B6BA5">
      <w:pPr>
        <w:pStyle w:val="HeadingStyle1"/>
      </w:pPr>
      <w:bookmarkStart w:id="0" w:name="_Toc452022643"/>
      <w:bookmarkStart w:id="1" w:name="_Toc503819985"/>
      <w:r>
        <w:lastRenderedPageBreak/>
        <w:t xml:space="preserve">Lab </w:t>
      </w:r>
      <w:r w:rsidR="007B6BA5" w:rsidRPr="000537E5">
        <w:t>Outcome</w:t>
      </w:r>
      <w:bookmarkEnd w:id="0"/>
      <w:r>
        <w:t>s</w:t>
      </w:r>
      <w:bookmarkEnd w:id="1"/>
    </w:p>
    <w:p w14:paraId="00C09487" w14:textId="1DBDEA1C" w:rsidR="001F470D" w:rsidRDefault="00974FD7" w:rsidP="001F470D">
      <w:pPr>
        <w:pStyle w:val="ListParagraph"/>
        <w:numPr>
          <w:ilvl w:val="0"/>
          <w:numId w:val="4"/>
        </w:numPr>
      </w:pPr>
      <w:r>
        <w:t>Perform n</w:t>
      </w:r>
      <w:r w:rsidR="00D17E8F">
        <w:t xml:space="preserve">etwork </w:t>
      </w:r>
      <w:r>
        <w:t xml:space="preserve">setup and </w:t>
      </w:r>
      <w:r w:rsidR="00D17E8F">
        <w:t>attack</w:t>
      </w:r>
      <w:r>
        <w:t xml:space="preserve"> against network device</w:t>
      </w:r>
      <w:r w:rsidR="005366D1">
        <w:t>.</w:t>
      </w:r>
    </w:p>
    <w:p w14:paraId="30F93EAE" w14:textId="1486B05E" w:rsidR="001D399F" w:rsidRDefault="001F470D" w:rsidP="007F2B57">
      <w:pPr>
        <w:pStyle w:val="ListParagraph"/>
        <w:numPr>
          <w:ilvl w:val="0"/>
          <w:numId w:val="4"/>
        </w:numPr>
      </w:pPr>
      <w:r>
        <w:t>L</w:t>
      </w:r>
      <w:r w:rsidR="004C465A">
        <w:t xml:space="preserve">earn how to </w:t>
      </w:r>
      <w:r w:rsidR="00FB593F">
        <w:t xml:space="preserve">use multiple tools to perform </w:t>
      </w:r>
      <w:r w:rsidR="00BD1ADB">
        <w:t xml:space="preserve">various </w:t>
      </w:r>
      <w:r w:rsidR="00974FD7">
        <w:t xml:space="preserve">network </w:t>
      </w:r>
      <w:r w:rsidR="00BD1ADB">
        <w:t xml:space="preserve">LAN </w:t>
      </w:r>
      <w:r w:rsidR="00974FD7">
        <w:t>attack</w:t>
      </w:r>
      <w:r w:rsidR="00BD1ADB">
        <w:t>s</w:t>
      </w:r>
      <w:r w:rsidR="00C81E39">
        <w:t>.</w:t>
      </w:r>
    </w:p>
    <w:p w14:paraId="234A936A" w14:textId="0D920CA7" w:rsidR="00162316" w:rsidRDefault="009804B6" w:rsidP="00FB3AC4">
      <w:pPr>
        <w:pStyle w:val="HeadingStyle1"/>
      </w:pPr>
      <w:bookmarkStart w:id="2" w:name="_Toc503819986"/>
      <w:r>
        <w:t>Lab Resources (Devices/OS/</w:t>
      </w:r>
      <w:r w:rsidR="00162316">
        <w:t>Files/Download</w:t>
      </w:r>
      <w:bookmarkEnd w:id="2"/>
      <w:r>
        <w:t>)</w:t>
      </w:r>
    </w:p>
    <w:p w14:paraId="4D590709" w14:textId="77777777" w:rsidR="009804B6" w:rsidRDefault="009804B6" w:rsidP="009804B6">
      <w:pPr>
        <w:pStyle w:val="ListParagraph"/>
        <w:numPr>
          <w:ilvl w:val="0"/>
          <w:numId w:val="18"/>
        </w:numPr>
        <w:rPr>
          <w:rStyle w:val="Hyperlink"/>
          <w:color w:val="000000" w:themeColor="text1"/>
          <w:u w:val="none"/>
        </w:rPr>
      </w:pPr>
      <w:r w:rsidRPr="00747A0E">
        <w:rPr>
          <w:rStyle w:val="Hyperlink"/>
          <w:color w:val="000000" w:themeColor="text1"/>
          <w:u w:val="none"/>
        </w:rPr>
        <w:t>Windows 2012R2 VM – Either from instructor or locally on workstation</w:t>
      </w:r>
    </w:p>
    <w:p w14:paraId="6B6FD5C9" w14:textId="77B3FB2B" w:rsidR="009804B6" w:rsidRDefault="009804B6" w:rsidP="009804B6">
      <w:pPr>
        <w:pStyle w:val="ListParagraph"/>
        <w:numPr>
          <w:ilvl w:val="1"/>
          <w:numId w:val="18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TFTPD64 software (rename from .txt to .exe) – D2L Student resources</w:t>
      </w:r>
    </w:p>
    <w:p w14:paraId="4EB7A565" w14:textId="040F0C38" w:rsidR="00F66A43" w:rsidRPr="00F66A43" w:rsidRDefault="00F66A43" w:rsidP="00F66A43">
      <w:pPr>
        <w:pStyle w:val="ListParagraph"/>
        <w:numPr>
          <w:ilvl w:val="1"/>
          <w:numId w:val="18"/>
        </w:numPr>
        <w:rPr>
          <w:rStyle w:val="Hyperlink"/>
          <w:color w:val="auto"/>
          <w:u w:val="none"/>
        </w:rPr>
      </w:pPr>
      <w:r>
        <w:t xml:space="preserve">TMAC </w:t>
      </w:r>
      <w:r>
        <w:rPr>
          <w:rStyle w:val="Hyperlink"/>
          <w:color w:val="000000" w:themeColor="text1"/>
          <w:u w:val="none"/>
        </w:rPr>
        <w:t>– D2L Student resources</w:t>
      </w:r>
    </w:p>
    <w:p w14:paraId="3C6960FA" w14:textId="77777777" w:rsidR="009804B6" w:rsidRDefault="009804B6" w:rsidP="009804B6">
      <w:pPr>
        <w:pStyle w:val="ListParagraph"/>
        <w:numPr>
          <w:ilvl w:val="0"/>
          <w:numId w:val="18"/>
        </w:numPr>
      </w:pPr>
      <w:r>
        <w:t>Kali Linux with Yersinnia</w:t>
      </w:r>
    </w:p>
    <w:p w14:paraId="79E1EF5A" w14:textId="691E3D47" w:rsidR="00162316" w:rsidRDefault="009804B6" w:rsidP="009804B6">
      <w:pPr>
        <w:pStyle w:val="ListParagraph"/>
        <w:numPr>
          <w:ilvl w:val="0"/>
          <w:numId w:val="18"/>
        </w:numPr>
      </w:pPr>
      <w:r>
        <w:t xml:space="preserve">Cisco Switches </w:t>
      </w:r>
      <w:r w:rsidR="00D7150C">
        <w:t xml:space="preserve">(Cisco Catalyst 2960) </w:t>
      </w:r>
      <w:r>
        <w:t>within SAIT lab</w:t>
      </w:r>
    </w:p>
    <w:p w14:paraId="5089985F" w14:textId="7F061555" w:rsidR="00FB3AC4" w:rsidRDefault="00FB3AC4" w:rsidP="00FB3AC4">
      <w:pPr>
        <w:pStyle w:val="HeadingStyle1"/>
      </w:pPr>
      <w:bookmarkStart w:id="3" w:name="_Toc503819987"/>
      <w:r>
        <w:t>Reading</w:t>
      </w:r>
      <w:bookmarkEnd w:id="3"/>
    </w:p>
    <w:p w14:paraId="766E5BB0" w14:textId="440D4C2D" w:rsidR="00264C10" w:rsidRDefault="00371458" w:rsidP="007F2B57">
      <w:pPr>
        <w:pStyle w:val="ListParagraph"/>
        <w:numPr>
          <w:ilvl w:val="0"/>
          <w:numId w:val="5"/>
        </w:numPr>
      </w:pPr>
      <w:r>
        <w:t>None</w:t>
      </w:r>
    </w:p>
    <w:p w14:paraId="78FDBDCF" w14:textId="77777777" w:rsidR="00FB3AC4" w:rsidRPr="001D399F" w:rsidRDefault="00FB3AC4" w:rsidP="00FB3AC4">
      <w:pPr>
        <w:pStyle w:val="HeadingStyle1"/>
      </w:pPr>
      <w:bookmarkStart w:id="4" w:name="_Toc452022645"/>
      <w:bookmarkStart w:id="5" w:name="_Toc503819988"/>
      <w:r w:rsidRPr="001D399F">
        <w:t>Introduction</w:t>
      </w:r>
      <w:bookmarkEnd w:id="4"/>
      <w:bookmarkEnd w:id="5"/>
    </w:p>
    <w:p w14:paraId="3967AFD3" w14:textId="3B606DA1" w:rsidR="00FB3AC4" w:rsidRDefault="00E630E5" w:rsidP="00FB3AC4">
      <w:r>
        <w:t>This lab</w:t>
      </w:r>
      <w:r w:rsidR="005366D1">
        <w:t xml:space="preserve"> gives you</w:t>
      </w:r>
      <w:r w:rsidR="00EA33DA">
        <w:t xml:space="preserve"> </w:t>
      </w:r>
      <w:r w:rsidR="00E70FE0">
        <w:t xml:space="preserve">practice </w:t>
      </w:r>
      <w:r w:rsidR="005366D1">
        <w:t xml:space="preserve">in </w:t>
      </w:r>
      <w:r w:rsidR="00AC6E90">
        <w:t xml:space="preserve">basic </w:t>
      </w:r>
      <w:r w:rsidR="00D17E8F">
        <w:t>network attack</w:t>
      </w:r>
      <w:r w:rsidR="00AC6E90">
        <w:t xml:space="preserve"> focused on OSI layer 2 (MAC)</w:t>
      </w:r>
      <w:r w:rsidR="00842EB4">
        <w:t>.</w:t>
      </w:r>
    </w:p>
    <w:p w14:paraId="44269DE0" w14:textId="15FA236B" w:rsidR="00107423" w:rsidRPr="00D17E8F" w:rsidRDefault="00AF4286" w:rsidP="00D17E8F">
      <w:pPr>
        <w:pStyle w:val="HeadingStyle1"/>
      </w:pPr>
      <w:bookmarkStart w:id="6" w:name="_Toc503819989"/>
      <w:r w:rsidRPr="00D17E8F">
        <w:t>MAC Address Spoofing</w:t>
      </w:r>
      <w:r w:rsidR="00131CE0">
        <w:t xml:space="preserve"> - Demo</w:t>
      </w:r>
      <w:bookmarkEnd w:id="6"/>
    </w:p>
    <w:p w14:paraId="1C058E16" w14:textId="158D71FB" w:rsidR="00AF4286" w:rsidRDefault="00AF4286" w:rsidP="00D3150E">
      <w:r>
        <w:t>Within Linux (Kali) use macchanger.</w:t>
      </w:r>
    </w:p>
    <w:p w14:paraId="4BD3C084" w14:textId="73F4F28F" w:rsidR="00AF4286" w:rsidRDefault="00780207" w:rsidP="00780207">
      <w:pPr>
        <w:jc w:val="center"/>
      </w:pPr>
      <w:r>
        <w:rPr>
          <w:noProof/>
        </w:rPr>
        <w:drawing>
          <wp:inline distT="0" distB="0" distL="0" distR="0" wp14:anchorId="170A5C93" wp14:editId="038E3A5D">
            <wp:extent cx="3665551" cy="20881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619" cy="20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1155" w14:textId="77777777" w:rsidR="00211449" w:rsidRDefault="00211449" w:rsidP="00211449"/>
    <w:p w14:paraId="435CE812" w14:textId="77777777" w:rsidR="00AB5FC8" w:rsidRDefault="00211449" w:rsidP="00151D67">
      <w:pPr>
        <w:pStyle w:val="ListParagraph"/>
        <w:numPr>
          <w:ilvl w:val="0"/>
          <w:numId w:val="27"/>
        </w:numPr>
        <w:ind w:left="720"/>
      </w:pPr>
      <w:r>
        <w:t>Write down initial MAC on the Attacker PC (Kali):_______________________</w:t>
      </w:r>
    </w:p>
    <w:p w14:paraId="0A6DD7F2" w14:textId="518141E2" w:rsidR="00211449" w:rsidRDefault="00AB5FC8" w:rsidP="00151D67">
      <w:pPr>
        <w:pStyle w:val="ListParagraph"/>
        <w:numPr>
          <w:ilvl w:val="0"/>
          <w:numId w:val="27"/>
        </w:numPr>
        <w:ind w:left="720"/>
      </w:pPr>
      <w:r>
        <w:t xml:space="preserve">Execute command: </w:t>
      </w:r>
      <w:r w:rsidRPr="00AB5FC8">
        <w:t>macchanger -m 00:0c:29:1d:dc:58 eth0</w:t>
      </w:r>
    </w:p>
    <w:p w14:paraId="39832CE1" w14:textId="77777777" w:rsidR="00151D67" w:rsidRDefault="00151D67" w:rsidP="00151D67">
      <w:pPr>
        <w:ind w:left="720"/>
      </w:pPr>
    </w:p>
    <w:p w14:paraId="401C2277" w14:textId="126304BA" w:rsidR="00151D67" w:rsidRDefault="00151D67" w:rsidP="00151D67">
      <w:r>
        <w:t>Within Windows 10 use TMAC</w:t>
      </w:r>
    </w:p>
    <w:p w14:paraId="54079DD3" w14:textId="77777777" w:rsidR="00151D67" w:rsidRDefault="003D1F61" w:rsidP="00151D67">
      <w:pPr>
        <w:pStyle w:val="ListParagraph"/>
        <w:numPr>
          <w:ilvl w:val="0"/>
          <w:numId w:val="31"/>
        </w:numPr>
      </w:pPr>
      <w:hyperlink r:id="rId10" w:history="1">
        <w:r w:rsidR="00151D67" w:rsidRPr="00CA31A9">
          <w:rPr>
            <w:rStyle w:val="Hyperlink"/>
          </w:rPr>
          <w:t>https://technitium.com/tmac/</w:t>
        </w:r>
      </w:hyperlink>
      <w:r w:rsidR="00151D67">
        <w:t xml:space="preserve"> - Windows MAC Changer</w:t>
      </w:r>
    </w:p>
    <w:p w14:paraId="1860F57C" w14:textId="77777777" w:rsidR="00151D67" w:rsidRDefault="00151D67" w:rsidP="00151D67">
      <w:pPr>
        <w:pStyle w:val="ListParagraph"/>
        <w:numPr>
          <w:ilvl w:val="0"/>
          <w:numId w:val="31"/>
        </w:numPr>
      </w:pPr>
      <w:r>
        <w:t>Write down initial MAC on the Win10 PC (Test):_______________________</w:t>
      </w:r>
    </w:p>
    <w:p w14:paraId="610BD3FC" w14:textId="1D7493C3" w:rsidR="00151D67" w:rsidRDefault="00151D67" w:rsidP="00151D67">
      <w:pPr>
        <w:pStyle w:val="ListParagraph"/>
        <w:numPr>
          <w:ilvl w:val="0"/>
          <w:numId w:val="31"/>
        </w:numPr>
      </w:pPr>
      <w:r>
        <w:t>Install and open TMAC tool</w:t>
      </w:r>
    </w:p>
    <w:p w14:paraId="140D6E4B" w14:textId="4B900B91" w:rsidR="00151D67" w:rsidRDefault="00151D67" w:rsidP="00151D67">
      <w:pPr>
        <w:pStyle w:val="ListParagraph"/>
        <w:numPr>
          <w:ilvl w:val="0"/>
          <w:numId w:val="31"/>
        </w:numPr>
      </w:pPr>
      <w:r>
        <w:t xml:space="preserve">Review </w:t>
      </w:r>
      <w:r w:rsidRPr="00151D67">
        <w:t>http://blog.technitium.com/2011/05/tmac-issue-with-wireless-network.html</w:t>
      </w:r>
    </w:p>
    <w:p w14:paraId="70189D1A" w14:textId="41598637" w:rsidR="00151D67" w:rsidRDefault="00E05250" w:rsidP="00151D67">
      <w:pPr>
        <w:pStyle w:val="ListParagraph"/>
        <w:numPr>
          <w:ilvl w:val="0"/>
          <w:numId w:val="31"/>
        </w:numPr>
      </w:pPr>
      <w:r>
        <w:lastRenderedPageBreak/>
        <w:t>Question: Why is changing the MAC address not always a good idea?</w:t>
      </w:r>
      <w:r w:rsidR="004E0939">
        <w:t xml:space="preserve"> </w:t>
      </w:r>
      <w:r>
        <w:t>_______________</w:t>
      </w:r>
    </w:p>
    <w:p w14:paraId="18836921" w14:textId="561009BA" w:rsidR="00107423" w:rsidRPr="00D17E8F" w:rsidRDefault="00AF4286" w:rsidP="00D17E8F">
      <w:pPr>
        <w:pStyle w:val="HeadingStyle1"/>
      </w:pPr>
      <w:bookmarkStart w:id="7" w:name="_Toc503819990"/>
      <w:r w:rsidRPr="00D17E8F">
        <w:t>ARP Address Spoofing</w:t>
      </w:r>
      <w:r w:rsidR="00780207">
        <w:t xml:space="preserve"> (Poisoning)</w:t>
      </w:r>
      <w:bookmarkEnd w:id="7"/>
      <w:r w:rsidR="001B6890">
        <w:t xml:space="preserve"> </w:t>
      </w:r>
    </w:p>
    <w:p w14:paraId="43F16115" w14:textId="546C101B" w:rsidR="00C83C74" w:rsidRDefault="00065EC5" w:rsidP="000539D7">
      <w:pPr>
        <w:jc w:val="center"/>
      </w:pPr>
      <w:r>
        <w:rPr>
          <w:noProof/>
        </w:rPr>
        <w:drawing>
          <wp:inline distT="0" distB="0" distL="0" distR="0" wp14:anchorId="50B2B50C" wp14:editId="0532B0D4">
            <wp:extent cx="3188473" cy="28083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341" cy="28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34C1" w14:textId="46214BAF" w:rsidR="00C83C74" w:rsidRDefault="00CE2617" w:rsidP="00CE2617">
      <w:pPr>
        <w:ind w:firstLine="720"/>
      </w:pPr>
      <w:r>
        <w:t>Tools:</w:t>
      </w:r>
    </w:p>
    <w:p w14:paraId="3AC28696" w14:textId="62A81A24" w:rsidR="00C83C74" w:rsidRDefault="00C83C74" w:rsidP="00C83C74">
      <w:r>
        <w:tab/>
      </w:r>
      <w:hyperlink r:id="rId12" w:history="1">
        <w:r w:rsidR="00065EC5" w:rsidRPr="00F05EC4">
          <w:rPr>
            <w:rStyle w:val="Hyperlink"/>
          </w:rPr>
          <w:t>http://www.macfro.com/ethical-hacking-sniffing-attack/</w:t>
        </w:r>
      </w:hyperlink>
      <w:r w:rsidR="00065EC5">
        <w:t xml:space="preserve"> (Cain&amp;Able)</w:t>
      </w:r>
      <w:r w:rsidR="00C8378F">
        <w:t xml:space="preserve"> Windows10 - demo</w:t>
      </w:r>
    </w:p>
    <w:p w14:paraId="0873C24C" w14:textId="5EA000CE" w:rsidR="00065EC5" w:rsidRDefault="00065EC5" w:rsidP="00C83C74">
      <w:r>
        <w:tab/>
      </w:r>
      <w:r w:rsidR="006676CE">
        <w:t>http://</w:t>
      </w:r>
      <w:r>
        <w:t>Cyberang3l.wikispaces.com/HOWTO+-+ARP+Poison</w:t>
      </w:r>
      <w:r w:rsidR="00C8378F">
        <w:t xml:space="preserve">ing+in+Linux (arpspoof &amp; dsniff </w:t>
      </w:r>
      <w:r w:rsidR="00F05F64">
        <w:t>–</w:t>
      </w:r>
      <w:r w:rsidR="00C8378F">
        <w:t xml:space="preserve"> </w:t>
      </w:r>
      <w:r w:rsidR="00F05F64">
        <w:t>Kali</w:t>
      </w:r>
      <w:r w:rsidR="00C8378F">
        <w:t>)</w:t>
      </w:r>
    </w:p>
    <w:p w14:paraId="3F078411" w14:textId="77777777" w:rsidR="00CE2617" w:rsidRDefault="00CE2617" w:rsidP="00CE2617"/>
    <w:p w14:paraId="206ADB71" w14:textId="77777777" w:rsidR="00386855" w:rsidRDefault="00CE2617" w:rsidP="00211449">
      <w:pPr>
        <w:pStyle w:val="ListParagraph"/>
        <w:numPr>
          <w:ilvl w:val="0"/>
          <w:numId w:val="29"/>
        </w:numPr>
        <w:ind w:left="1080"/>
      </w:pPr>
      <w:r>
        <w:t xml:space="preserve">View initial ARP cache on the Victim PC (Windows </w:t>
      </w:r>
      <w:r w:rsidR="00386855">
        <w:t>2k12Rs</w:t>
      </w:r>
      <w:r>
        <w:t>)</w:t>
      </w:r>
    </w:p>
    <w:p w14:paraId="5A24136C" w14:textId="77777777" w:rsidR="00386855" w:rsidRDefault="00CE2617" w:rsidP="00211449">
      <w:pPr>
        <w:pStyle w:val="ListParagraph"/>
        <w:numPr>
          <w:ilvl w:val="0"/>
          <w:numId w:val="29"/>
        </w:numPr>
        <w:ind w:left="1080"/>
      </w:pPr>
      <w:r>
        <w:t>View initial ARP cache on the Attacker PC (</w:t>
      </w:r>
      <w:r w:rsidR="00386855">
        <w:t>Kali</w:t>
      </w:r>
      <w:r>
        <w:t>)</w:t>
      </w:r>
    </w:p>
    <w:p w14:paraId="5039904A" w14:textId="77777777" w:rsidR="00386855" w:rsidRDefault="00CE2617" w:rsidP="00211449">
      <w:pPr>
        <w:pStyle w:val="ListParagraph"/>
        <w:numPr>
          <w:ilvl w:val="0"/>
          <w:numId w:val="29"/>
        </w:numPr>
        <w:ind w:left="1080"/>
      </w:pPr>
      <w:r>
        <w:t xml:space="preserve">View initial MAC Address-Table on the Cisco Catalyst </w:t>
      </w:r>
      <w:r w:rsidR="00386855">
        <w:t>2</w:t>
      </w:r>
      <w:r>
        <w:t>9</w:t>
      </w:r>
      <w:r w:rsidR="00386855">
        <w:t>50/60</w:t>
      </w:r>
    </w:p>
    <w:p w14:paraId="1A86342C" w14:textId="41AC509A" w:rsidR="00386855" w:rsidRDefault="00386855" w:rsidP="004E7948">
      <w:pPr>
        <w:pStyle w:val="ListParagraph"/>
        <w:ind w:left="1440"/>
      </w:pPr>
      <w:r>
        <w:t>Student1</w:t>
      </w:r>
      <w:r w:rsidRPr="00386855">
        <w:t>Sw</w:t>
      </w:r>
      <w:r>
        <w:t>1</w:t>
      </w:r>
      <w:r w:rsidRPr="00386855">
        <w:t xml:space="preserve">#show </w:t>
      </w:r>
      <w:r w:rsidR="008D533B">
        <w:t xml:space="preserve">mac </w:t>
      </w:r>
      <w:r w:rsidRPr="00386855">
        <w:t>address-table dynamic</w:t>
      </w:r>
    </w:p>
    <w:p w14:paraId="6E9D9820" w14:textId="77777777" w:rsidR="00386855" w:rsidRDefault="00386855" w:rsidP="00DD2C0A"/>
    <w:p w14:paraId="514E7E1A" w14:textId="77777777" w:rsidR="00DD2C0A" w:rsidRDefault="00DD2C0A" w:rsidP="00211449">
      <w:pPr>
        <w:pStyle w:val="ListParagraph"/>
        <w:numPr>
          <w:ilvl w:val="0"/>
          <w:numId w:val="29"/>
        </w:numPr>
        <w:ind w:left="1080"/>
      </w:pPr>
      <w:r>
        <w:t>Configure &amp; start Wireshark to sniff on Attacker PC (Kali)</w:t>
      </w:r>
    </w:p>
    <w:p w14:paraId="4B487D92" w14:textId="77777777" w:rsidR="00DD2C0A" w:rsidRDefault="00DD2C0A" w:rsidP="00DD2C0A"/>
    <w:p w14:paraId="0DC8B30F" w14:textId="77777777" w:rsidR="00513FC3" w:rsidRDefault="00CE2617" w:rsidP="00211449">
      <w:pPr>
        <w:pStyle w:val="ListParagraph"/>
        <w:numPr>
          <w:ilvl w:val="0"/>
          <w:numId w:val="29"/>
        </w:numPr>
        <w:ind w:left="1080"/>
      </w:pPr>
      <w:r>
        <w:t xml:space="preserve">Start </w:t>
      </w:r>
      <w:r w:rsidR="004E7948">
        <w:t>arpspoof</w:t>
      </w:r>
      <w:r>
        <w:t xml:space="preserve"> attack application on the Attacker PC (</w:t>
      </w:r>
      <w:r w:rsidR="004E7948">
        <w:t>Kali</w:t>
      </w:r>
      <w:r>
        <w:t>)</w:t>
      </w:r>
    </w:p>
    <w:p w14:paraId="7E9F2314" w14:textId="00D7ED0B" w:rsidR="00513FC3" w:rsidRDefault="00513FC3" w:rsidP="00513FC3">
      <w:pPr>
        <w:pStyle w:val="ListParagraph"/>
        <w:ind w:left="1440"/>
      </w:pPr>
      <w:r>
        <w:t>arpspoof -t desktopIP</w:t>
      </w:r>
      <w:r w:rsidR="00DD2C0A">
        <w:t xml:space="preserve"> serverIP</w:t>
      </w:r>
    </w:p>
    <w:p w14:paraId="1AA7D47C" w14:textId="3AE6F9D4" w:rsidR="001B6890" w:rsidRDefault="001B6890" w:rsidP="0021144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19F186F" wp14:editId="22249610">
            <wp:extent cx="5057030" cy="1198285"/>
            <wp:effectExtent l="0" t="0" r="0" b="1905"/>
            <wp:docPr id="10" name="Picture 10" descr="\\SISLAPTOP14\Temp\SISLAPTOP10VMWrk\Henri\Projects\SISTek\Services\Projects\w_SAIT\ITSC206\labsupport\Lab2\Lab2-ArpPoisoningAttack-arpspoof-sidetwo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2\Lab2-ArpPoisoningAttack-arpspoof-sidetwoJP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02" cy="11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C41B" w14:textId="431D2BAC" w:rsidR="00513FC3" w:rsidRDefault="00513FC3" w:rsidP="00513FC3">
      <w:pPr>
        <w:pStyle w:val="ListParagraph"/>
        <w:ind w:left="1440"/>
      </w:pPr>
      <w:r>
        <w:t xml:space="preserve">arpspoof -t </w:t>
      </w:r>
      <w:r w:rsidR="00DD2C0A">
        <w:t>serverIP</w:t>
      </w:r>
      <w:r>
        <w:t xml:space="preserve"> </w:t>
      </w:r>
      <w:r w:rsidR="00DD2C0A">
        <w:t>desktopIP</w:t>
      </w:r>
    </w:p>
    <w:p w14:paraId="1016D172" w14:textId="1090C2CB" w:rsidR="00DD2C0A" w:rsidRDefault="00211449" w:rsidP="00211449">
      <w:pPr>
        <w:jc w:val="center"/>
      </w:pPr>
      <w:r>
        <w:rPr>
          <w:noProof/>
        </w:rPr>
        <w:lastRenderedPageBreak/>
        <w:drawing>
          <wp:inline distT="0" distB="0" distL="0" distR="0" wp14:anchorId="6AFE487A" wp14:editId="1672FDA0">
            <wp:extent cx="4770782" cy="2334010"/>
            <wp:effectExtent l="0" t="0" r="0" b="9525"/>
            <wp:docPr id="11" name="Picture 11" descr="\\SISLAPTOP14\Temp\SISLAPTOP10VMWrk\Henri\Projects\SISTek\Services\Projects\w_SAIT\ITSC206\labsupport\Lab2\Lab2-ArpPoisoningAttack-arpspoof-side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2\Lab2-ArpPoisoningAttack-arpspoof-sideon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72" cy="23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76D1" w14:textId="22682316" w:rsidR="00065EC5" w:rsidRDefault="00CE2617" w:rsidP="00211449">
      <w:pPr>
        <w:pStyle w:val="ListParagraph"/>
        <w:numPr>
          <w:ilvl w:val="0"/>
          <w:numId w:val="29"/>
        </w:numPr>
        <w:ind w:left="1080"/>
      </w:pPr>
      <w:r>
        <w:t>Start the MITM (ARP Poisoning) attack</w:t>
      </w:r>
    </w:p>
    <w:p w14:paraId="6EEA39A8" w14:textId="77777777" w:rsidR="00C8378F" w:rsidRDefault="00C8378F" w:rsidP="00C8378F">
      <w:pPr>
        <w:pStyle w:val="ListParagraph"/>
      </w:pPr>
    </w:p>
    <w:p w14:paraId="52552823" w14:textId="77777777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>View initial ARP cache on the Victim PC (Windows 2k12Rs)</w:t>
      </w:r>
    </w:p>
    <w:p w14:paraId="27F1A979" w14:textId="77777777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>View initial ARP cache on the Attacker PC (Kali)</w:t>
      </w:r>
    </w:p>
    <w:p w14:paraId="7CFF49DD" w14:textId="77777777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>View initial MAC Address-Table on the Cisco Catalyst 2950/60</w:t>
      </w:r>
    </w:p>
    <w:p w14:paraId="4DC73933" w14:textId="7424B38B" w:rsidR="00C8378F" w:rsidRDefault="00C8378F" w:rsidP="00C8378F">
      <w:pPr>
        <w:pStyle w:val="ListParagraph"/>
        <w:ind w:left="1440"/>
      </w:pPr>
      <w:r>
        <w:t>Student1</w:t>
      </w:r>
      <w:r w:rsidRPr="00386855">
        <w:t>Sw</w:t>
      </w:r>
      <w:r>
        <w:t>1</w:t>
      </w:r>
      <w:r w:rsidR="008D533B">
        <w:t xml:space="preserve">#show mac </w:t>
      </w:r>
      <w:r w:rsidRPr="00386855">
        <w:t>address-table dynamic</w:t>
      </w:r>
    </w:p>
    <w:p w14:paraId="440A276E" w14:textId="77777777" w:rsidR="00C8378F" w:rsidRDefault="00C8378F" w:rsidP="00C8378F">
      <w:pPr>
        <w:pStyle w:val="ListParagraph"/>
        <w:ind w:left="1440"/>
      </w:pPr>
    </w:p>
    <w:p w14:paraId="53E09CF7" w14:textId="7D4B124E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>Question: List the MAC addresses:______________________</w:t>
      </w:r>
    </w:p>
    <w:p w14:paraId="657BA7C8" w14:textId="77777777" w:rsidR="00C8378F" w:rsidRDefault="00C8378F" w:rsidP="00C8378F">
      <w:pPr>
        <w:pStyle w:val="ListParagraph"/>
        <w:ind w:left="1440"/>
      </w:pPr>
    </w:p>
    <w:p w14:paraId="7BEFA94D" w14:textId="77777777" w:rsidR="00F530C2" w:rsidRDefault="00F530C2">
      <w:pPr>
        <w:spacing w:line="240" w:lineRule="auto"/>
        <w:rPr>
          <w:b/>
          <w:sz w:val="32"/>
        </w:rPr>
      </w:pPr>
      <w:bookmarkStart w:id="8" w:name="_Toc503819991"/>
      <w:r>
        <w:br w:type="page"/>
      </w:r>
    </w:p>
    <w:p w14:paraId="0464C6CC" w14:textId="2F697664" w:rsidR="00107423" w:rsidRPr="00D17E8F" w:rsidRDefault="00AF4286" w:rsidP="00D17E8F">
      <w:pPr>
        <w:pStyle w:val="HeadingStyle1"/>
      </w:pPr>
      <w:r w:rsidRPr="00D17E8F">
        <w:lastRenderedPageBreak/>
        <w:t>VLAN Hopping</w:t>
      </w:r>
      <w:bookmarkEnd w:id="8"/>
    </w:p>
    <w:p w14:paraId="6560D883" w14:textId="5E399C67" w:rsidR="00986F95" w:rsidRDefault="00D1053A" w:rsidP="00F94FCD">
      <w:pPr>
        <w:jc w:val="center"/>
      </w:pPr>
      <w:r>
        <w:rPr>
          <w:noProof/>
        </w:rPr>
        <w:drawing>
          <wp:inline distT="0" distB="0" distL="0" distR="0" wp14:anchorId="6331F614" wp14:editId="7E40838B">
            <wp:extent cx="4023360" cy="225927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565" cy="22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357" w14:textId="681B17E9" w:rsidR="00C83C74" w:rsidRDefault="00E16095" w:rsidP="00CE2617">
      <w:pPr>
        <w:ind w:firstLine="720"/>
      </w:pPr>
      <w:r>
        <w:t>Tools:</w:t>
      </w:r>
    </w:p>
    <w:p w14:paraId="223E56B9" w14:textId="7EF3BA9C" w:rsidR="00F1114D" w:rsidRDefault="00C83C74" w:rsidP="00D3150E">
      <w:r>
        <w:tab/>
      </w:r>
      <w:r w:rsidR="00365B01">
        <w:t>Yersinia</w:t>
      </w:r>
      <w:r w:rsidR="00CE2617">
        <w:t xml:space="preserve"> - </w:t>
      </w:r>
      <w:r w:rsidR="00365B01" w:rsidRPr="00C8378F">
        <w:t>http://www.yersinia.net/index.net</w:t>
      </w:r>
      <w:r w:rsidR="00F05F64" w:rsidRPr="00C8378F">
        <w:rPr>
          <w:rStyle w:val="Hyperlink"/>
          <w:color w:val="auto"/>
          <w:u w:val="none"/>
        </w:rPr>
        <w:t xml:space="preserve"> (</w:t>
      </w:r>
      <w:r w:rsidR="00C8378F" w:rsidRPr="00C8378F">
        <w:rPr>
          <w:rStyle w:val="Hyperlink"/>
          <w:color w:val="auto"/>
          <w:u w:val="none"/>
        </w:rPr>
        <w:t>Kali -</w:t>
      </w:r>
      <w:r w:rsidR="00F1114D">
        <w:t>DTP</w:t>
      </w:r>
      <w:r w:rsidR="00F05F64">
        <w:t xml:space="preserve"> &amp; </w:t>
      </w:r>
      <w:r w:rsidR="00F1114D">
        <w:t xml:space="preserve">DTP </w:t>
      </w:r>
      <w:commentRangeStart w:id="9"/>
      <w:r w:rsidR="00F1114D">
        <w:t>Trunk</w:t>
      </w:r>
      <w:commentRangeEnd w:id="9"/>
      <w:r w:rsidR="003D1F61">
        <w:rPr>
          <w:rStyle w:val="CommentReference"/>
          <w:rFonts w:eastAsia="Calibri"/>
        </w:rPr>
        <w:commentReference w:id="9"/>
      </w:r>
      <w:r w:rsidR="00F05F64">
        <w:t>)</w:t>
      </w:r>
    </w:p>
    <w:p w14:paraId="24AE038C" w14:textId="77777777" w:rsidR="00F05F64" w:rsidRDefault="00F05F64" w:rsidP="00D3150E"/>
    <w:p w14:paraId="05922BA2" w14:textId="77777777" w:rsidR="00E546C4" w:rsidRDefault="00E546C4" w:rsidP="00E546C4">
      <w:pPr>
        <w:pStyle w:val="ListParagraph"/>
        <w:numPr>
          <w:ilvl w:val="0"/>
          <w:numId w:val="30"/>
        </w:numPr>
        <w:ind w:left="720"/>
      </w:pPr>
      <w:r>
        <w:t>View initial Trunk Table on the Cisco Catalyst 2950/60</w:t>
      </w:r>
    </w:p>
    <w:p w14:paraId="0D88CFB3" w14:textId="77777777" w:rsidR="00E546C4" w:rsidRDefault="00E546C4" w:rsidP="006161EA">
      <w:pPr>
        <w:ind w:firstLine="720"/>
      </w:pPr>
      <w:r>
        <w:t>Student1</w:t>
      </w:r>
      <w:r w:rsidRPr="00386855">
        <w:t>Sw</w:t>
      </w:r>
      <w:r>
        <w:t>1</w:t>
      </w:r>
      <w:r w:rsidRPr="00386855">
        <w:t xml:space="preserve">#show </w:t>
      </w:r>
      <w:r>
        <w:t>interfaces trunk</w:t>
      </w:r>
    </w:p>
    <w:p w14:paraId="55D5FE47" w14:textId="52C06514" w:rsidR="00E546C4" w:rsidRDefault="00E546C4" w:rsidP="00E546C4">
      <w:pPr>
        <w:jc w:val="center"/>
      </w:pPr>
      <w:r>
        <w:rPr>
          <w:noProof/>
        </w:rPr>
        <w:drawing>
          <wp:inline distT="0" distB="0" distL="0" distR="0" wp14:anchorId="1B4C771A" wp14:editId="6D3CDB92">
            <wp:extent cx="5939790" cy="318135"/>
            <wp:effectExtent l="0" t="0" r="3810" b="5715"/>
            <wp:docPr id="12" name="Picture 12" descr="\\SISLAPTOP14\Temp\SISLAPTOP10VMWrk\Henri\Projects\SISTek\Services\Projects\w_SAIT\ITSC206\labsupport\Lab2\SwTerminal-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2\SwTerminal-Initi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4BE7" w14:textId="027F65CB" w:rsidR="00E91594" w:rsidRDefault="00E91594" w:rsidP="00E05250">
      <w:pPr>
        <w:pStyle w:val="ListParagraph"/>
        <w:numPr>
          <w:ilvl w:val="0"/>
          <w:numId w:val="30"/>
        </w:numPr>
        <w:ind w:left="720"/>
      </w:pPr>
      <w:r>
        <w:t>Configure student1sw</w:t>
      </w:r>
      <w:r w:rsidR="006161EA">
        <w:t xml:space="preserve">1 to have vlan 100 on </w:t>
      </w:r>
      <w:r>
        <w:t>switch port</w:t>
      </w:r>
      <w:r w:rsidR="006161EA">
        <w:t xml:space="preserve"> 24</w:t>
      </w:r>
    </w:p>
    <w:p w14:paraId="7179ACB6" w14:textId="59C960ED" w:rsidR="00E91594" w:rsidRDefault="00E91594" w:rsidP="00E91594">
      <w:pPr>
        <w:pStyle w:val="ListParagraph"/>
      </w:pPr>
      <w:r>
        <w:t>student1sw1#config t</w:t>
      </w:r>
    </w:p>
    <w:p w14:paraId="1C28A29E" w14:textId="77E89692" w:rsidR="00130126" w:rsidRDefault="00E50411" w:rsidP="00130126">
      <w:pPr>
        <w:pStyle w:val="ListParagraph"/>
      </w:pPr>
      <w:r>
        <w:t>student1sw1(config</w:t>
      </w:r>
      <w:r w:rsidR="00130126">
        <w:t>)#</w:t>
      </w:r>
      <w:r w:rsidR="00130126" w:rsidRPr="00F83AE5">
        <w:t xml:space="preserve"> </w:t>
      </w:r>
      <w:r w:rsidR="00130126">
        <w:t>interface fa0/1</w:t>
      </w:r>
    </w:p>
    <w:p w14:paraId="5DF345AA" w14:textId="08A529F5" w:rsidR="00130126" w:rsidRDefault="00130126" w:rsidP="00130126">
      <w:pPr>
        <w:pStyle w:val="ListParagraph"/>
      </w:pPr>
      <w:r>
        <w:t>student1sw1(config-if)#</w:t>
      </w:r>
      <w:r w:rsidRPr="00F83AE5">
        <w:t xml:space="preserve"> </w:t>
      </w:r>
      <w:r>
        <w:t>vlan 1</w:t>
      </w:r>
    </w:p>
    <w:p w14:paraId="4D9F3A99" w14:textId="17C63F71" w:rsidR="00130126" w:rsidRDefault="00E50411" w:rsidP="00130126">
      <w:pPr>
        <w:pStyle w:val="ListParagraph"/>
      </w:pPr>
      <w:r>
        <w:t>student1sw1(config-if</w:t>
      </w:r>
      <w:r w:rsidR="00130126">
        <w:t>)#</w:t>
      </w:r>
      <w:r>
        <w:t>end</w:t>
      </w:r>
    </w:p>
    <w:p w14:paraId="4AA42FB0" w14:textId="5AA74E7B" w:rsidR="00E50411" w:rsidRDefault="00E50411" w:rsidP="00130126">
      <w:pPr>
        <w:pStyle w:val="ListParagraph"/>
      </w:pPr>
      <w:r>
        <w:t>student1sw1#config t</w:t>
      </w:r>
    </w:p>
    <w:p w14:paraId="786F1931" w14:textId="23777681" w:rsidR="00E91594" w:rsidRDefault="00E91594" w:rsidP="00F83AE5">
      <w:pPr>
        <w:pStyle w:val="ListParagraph"/>
      </w:pPr>
      <w:r>
        <w:t>student1sw1(config)#</w:t>
      </w:r>
      <w:r w:rsidR="00F83AE5" w:rsidRPr="00F83AE5">
        <w:t xml:space="preserve"> </w:t>
      </w:r>
      <w:r w:rsidR="00F83AE5">
        <w:t>interface fa0/24</w:t>
      </w:r>
    </w:p>
    <w:p w14:paraId="6C4C1DA5" w14:textId="332772EB" w:rsidR="00F83AE5" w:rsidRDefault="00E91594" w:rsidP="00F83AE5">
      <w:pPr>
        <w:pStyle w:val="ListParagraph"/>
      </w:pPr>
      <w:r>
        <w:t>student1sw1(config</w:t>
      </w:r>
      <w:r w:rsidR="00F83AE5">
        <w:t>-if</w:t>
      </w:r>
      <w:r>
        <w:t>)#</w:t>
      </w:r>
      <w:r w:rsidR="00F83AE5" w:rsidRPr="00F83AE5">
        <w:t xml:space="preserve"> </w:t>
      </w:r>
      <w:r w:rsidR="00F83AE5">
        <w:t>vlan 100</w:t>
      </w:r>
    </w:p>
    <w:p w14:paraId="0D9B1403" w14:textId="055C8D44" w:rsidR="006161EA" w:rsidRDefault="006161EA" w:rsidP="00F83AE5">
      <w:pPr>
        <w:pStyle w:val="ListParagraph"/>
      </w:pPr>
      <w:r>
        <w:t>student1sw1(config-if)#</w:t>
      </w:r>
      <w:r w:rsidR="00E50411">
        <w:t>end</w:t>
      </w:r>
    </w:p>
    <w:p w14:paraId="2F33F383" w14:textId="77777777" w:rsidR="00E91594" w:rsidRDefault="00E91594" w:rsidP="00E91594">
      <w:pPr>
        <w:pStyle w:val="ListParagraph"/>
      </w:pPr>
    </w:p>
    <w:p w14:paraId="7FCAE38E" w14:textId="27CC025F" w:rsidR="006161EA" w:rsidRDefault="006161EA" w:rsidP="006161EA">
      <w:pPr>
        <w:pStyle w:val="ListParagraph"/>
        <w:numPr>
          <w:ilvl w:val="0"/>
          <w:numId w:val="30"/>
        </w:numPr>
        <w:ind w:left="720"/>
      </w:pPr>
      <w:r>
        <w:t>Use following command student1sw1#</w:t>
      </w:r>
      <w:r w:rsidRPr="006161EA">
        <w:t xml:space="preserve"> show interfaces trunk</w:t>
      </w:r>
    </w:p>
    <w:p w14:paraId="14880341" w14:textId="77777777" w:rsidR="00454A85" w:rsidRDefault="00454A85" w:rsidP="00454A85">
      <w:pPr>
        <w:ind w:left="360"/>
      </w:pPr>
    </w:p>
    <w:p w14:paraId="40D135A4" w14:textId="2EE80EAC" w:rsidR="00130126" w:rsidRDefault="008A4AAF" w:rsidP="00454A85">
      <w:pPr>
        <w:ind w:left="360"/>
      </w:pPr>
      <w:r>
        <w:t>Question: What is the displayed configuration?</w:t>
      </w:r>
      <w:r w:rsidR="00511FAC">
        <w:t xml:space="preserve"> _________________</w:t>
      </w:r>
    </w:p>
    <w:p w14:paraId="7E9BB686" w14:textId="77777777" w:rsidR="008A4AAF" w:rsidRDefault="008A4AAF" w:rsidP="00454A85">
      <w:pPr>
        <w:ind w:left="360"/>
      </w:pPr>
    </w:p>
    <w:p w14:paraId="058048A6" w14:textId="77777777" w:rsidR="008A4AAF" w:rsidRDefault="008A4AAF" w:rsidP="00454A85">
      <w:pPr>
        <w:ind w:left="360"/>
      </w:pPr>
    </w:p>
    <w:p w14:paraId="4A9115A2" w14:textId="77777777" w:rsidR="00454A85" w:rsidRDefault="00454A85" w:rsidP="00454A85">
      <w:pPr>
        <w:ind w:left="360"/>
      </w:pPr>
    </w:p>
    <w:p w14:paraId="72B5FA6E" w14:textId="301A5D10" w:rsidR="00A67ED9" w:rsidRDefault="00D1053A" w:rsidP="00E05250">
      <w:pPr>
        <w:pStyle w:val="ListParagraph"/>
        <w:numPr>
          <w:ilvl w:val="0"/>
          <w:numId w:val="30"/>
        </w:numPr>
        <w:ind w:left="720"/>
      </w:pPr>
      <w:r>
        <w:t xml:space="preserve">Kali, enter from terminal window </w:t>
      </w:r>
      <w:r w:rsidR="00A67ED9">
        <w:t>ping the IP address of the desktop or server, Question: Are you successful?  _______________</w:t>
      </w:r>
    </w:p>
    <w:p w14:paraId="3DDF06F3" w14:textId="77777777" w:rsidR="00A67ED9" w:rsidRDefault="00A67ED9" w:rsidP="00A67ED9">
      <w:pPr>
        <w:ind w:left="360"/>
      </w:pPr>
    </w:p>
    <w:p w14:paraId="4EA54A20" w14:textId="4034CB52" w:rsidR="00D1053A" w:rsidRDefault="00A67ED9" w:rsidP="00E05250">
      <w:pPr>
        <w:pStyle w:val="ListParagraph"/>
        <w:numPr>
          <w:ilvl w:val="0"/>
          <w:numId w:val="30"/>
        </w:numPr>
        <w:ind w:left="720"/>
      </w:pPr>
      <w:r>
        <w:t xml:space="preserve">Kali, enter from terminal window, </w:t>
      </w:r>
      <w:r w:rsidR="00D1053A">
        <w:t>Yersinia –G</w:t>
      </w:r>
      <w:r w:rsidR="006274FF">
        <w:t>, click on Launch attack button on left</w:t>
      </w:r>
      <w:r>
        <w:t>, the choose attack pop up window, select enabling trunking, click OK</w:t>
      </w:r>
    </w:p>
    <w:p w14:paraId="35E1D6E9" w14:textId="13A462A6" w:rsidR="006274FF" w:rsidRDefault="006274FF" w:rsidP="006274FF">
      <w:pPr>
        <w:jc w:val="center"/>
      </w:pPr>
      <w:r>
        <w:rPr>
          <w:noProof/>
        </w:rPr>
        <w:lastRenderedPageBreak/>
        <w:drawing>
          <wp:inline distT="0" distB="0" distL="0" distR="0" wp14:anchorId="16F02479" wp14:editId="77C3D8E5">
            <wp:extent cx="4279392" cy="2363903"/>
            <wp:effectExtent l="0" t="0" r="6985" b="0"/>
            <wp:docPr id="4" name="Picture 4" descr="\\SISLAPTOP14\Temp\SISLAPTOP10VMWrk\Henri\Projects\SISTek\Services\Projects\w_SAIT\ITSC206\labsupport\Lab2\Lab2-DTPTrunkingAttack-Yersi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2\Lab2-DTPTrunkingAttack-Yersin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20" cy="236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C63F" w14:textId="77777777" w:rsidR="006274FF" w:rsidRDefault="006274FF" w:rsidP="006274FF">
      <w:pPr>
        <w:jc w:val="center"/>
      </w:pPr>
    </w:p>
    <w:p w14:paraId="7914AFBA" w14:textId="77777777" w:rsidR="00A67ED9" w:rsidRDefault="00A67ED9" w:rsidP="00E05250">
      <w:pPr>
        <w:pStyle w:val="ListParagraph"/>
        <w:numPr>
          <w:ilvl w:val="0"/>
          <w:numId w:val="30"/>
        </w:numPr>
        <w:ind w:left="720"/>
      </w:pPr>
      <w:r>
        <w:t xml:space="preserve">Waiting three minutes should be enough time to capture DTP traffic (left pane) </w:t>
      </w:r>
    </w:p>
    <w:p w14:paraId="52252025" w14:textId="2EE38180" w:rsidR="00A67ED9" w:rsidRDefault="00511FAC" w:rsidP="00E05250">
      <w:pPr>
        <w:pStyle w:val="ListParagraph"/>
        <w:numPr>
          <w:ilvl w:val="0"/>
          <w:numId w:val="30"/>
        </w:numPr>
        <w:ind w:left="720"/>
      </w:pPr>
      <w:r>
        <w:t>Kali, enter from terminal window, ping the IP address of the desktop or server, Question: Are you successful?  _______________</w:t>
      </w:r>
    </w:p>
    <w:p w14:paraId="508A72D9" w14:textId="77777777" w:rsidR="00511FAC" w:rsidRDefault="00511FAC" w:rsidP="00511FAC">
      <w:pPr>
        <w:pStyle w:val="ListParagraph"/>
        <w:numPr>
          <w:ilvl w:val="0"/>
          <w:numId w:val="30"/>
        </w:numPr>
        <w:ind w:left="720"/>
      </w:pPr>
      <w:r>
        <w:t>Use following command student1sw1#</w:t>
      </w:r>
      <w:r w:rsidRPr="006161EA">
        <w:t xml:space="preserve"> show interfaces trunk</w:t>
      </w:r>
    </w:p>
    <w:p w14:paraId="6A64CCB7" w14:textId="77777777" w:rsidR="00511FAC" w:rsidRDefault="00511FAC" w:rsidP="00511FAC">
      <w:pPr>
        <w:ind w:left="360"/>
      </w:pPr>
    </w:p>
    <w:p w14:paraId="380E792C" w14:textId="77777777" w:rsidR="00511FAC" w:rsidRDefault="00511FAC" w:rsidP="00511FAC">
      <w:pPr>
        <w:ind w:left="360"/>
      </w:pPr>
      <w:r>
        <w:t>Question: What is the displayed configuration? _________________</w:t>
      </w:r>
    </w:p>
    <w:p w14:paraId="1E4B6E05" w14:textId="77777777" w:rsidR="00511FAC" w:rsidRDefault="00511FAC" w:rsidP="00511FAC">
      <w:pPr>
        <w:ind w:left="360"/>
      </w:pPr>
    </w:p>
    <w:p w14:paraId="4EC871E9" w14:textId="77777777" w:rsidR="00511FAC" w:rsidRDefault="00511FAC" w:rsidP="00511FAC">
      <w:pPr>
        <w:ind w:left="360"/>
      </w:pPr>
    </w:p>
    <w:p w14:paraId="7AC6C50B" w14:textId="77777777" w:rsidR="00511FAC" w:rsidRDefault="00511FAC" w:rsidP="00511FAC">
      <w:pPr>
        <w:ind w:left="360"/>
      </w:pPr>
    </w:p>
    <w:p w14:paraId="78DDF839" w14:textId="0E6E7C2F" w:rsidR="00427229" w:rsidRDefault="00511FAC" w:rsidP="00E05250">
      <w:pPr>
        <w:pStyle w:val="ListParagraph"/>
        <w:numPr>
          <w:ilvl w:val="0"/>
          <w:numId w:val="30"/>
        </w:numPr>
        <w:ind w:left="720"/>
      </w:pPr>
      <w:r>
        <w:t>In Kali, from the Yersinia window, click on List attack</w:t>
      </w:r>
      <w:r w:rsidR="00427229">
        <w:t>s</w:t>
      </w:r>
      <w:r>
        <w:t xml:space="preserve"> button on center</w:t>
      </w:r>
      <w:r w:rsidR="00427229">
        <w:t xml:space="preserve">, in the </w:t>
      </w:r>
      <w:r>
        <w:t xml:space="preserve">choose </w:t>
      </w:r>
      <w:r w:rsidR="00427229">
        <w:t xml:space="preserve">cancel all </w:t>
      </w:r>
      <w:r>
        <w:t>attack</w:t>
      </w:r>
      <w:r w:rsidR="00427229">
        <w:t>s from the Attack list pop up window</w:t>
      </w:r>
    </w:p>
    <w:p w14:paraId="510AC17F" w14:textId="3F9ECDEC" w:rsidR="00F05F64" w:rsidRDefault="00427229" w:rsidP="0042722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58015D6" wp14:editId="71CCB1A8">
            <wp:extent cx="4133088" cy="3267940"/>
            <wp:effectExtent l="0" t="0" r="1270" b="8890"/>
            <wp:docPr id="16" name="Picture 16" descr="\\SISLAPTOP14\Temp\SISLAPTOP10VMWrk\Henri\Projects\SISTek\Services\Projects\w_SAIT\ITSC206\labsupport\Lab2\Lab2-DTPTrunkingAttack-Yersinia-can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2\Lab2-DTPTrunkingAttack-Yersinia-cance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74" cy="326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8896" w14:textId="77777777" w:rsidR="00F05F64" w:rsidRDefault="00F05F64" w:rsidP="00D3150E"/>
    <w:p w14:paraId="4CCEAA56" w14:textId="77777777" w:rsidR="00F530C2" w:rsidRDefault="00F530C2">
      <w:pPr>
        <w:spacing w:line="240" w:lineRule="auto"/>
        <w:rPr>
          <w:b/>
          <w:sz w:val="32"/>
        </w:rPr>
      </w:pPr>
      <w:bookmarkStart w:id="11" w:name="_Toc503819992"/>
      <w:r>
        <w:br w:type="page"/>
      </w:r>
    </w:p>
    <w:p w14:paraId="292B2F3E" w14:textId="65F39602" w:rsidR="00107423" w:rsidRDefault="00AF4286" w:rsidP="00D17E8F">
      <w:pPr>
        <w:pStyle w:val="HeadingStyle1"/>
      </w:pPr>
      <w:r w:rsidRPr="00D17E8F">
        <w:lastRenderedPageBreak/>
        <w:t>DHCP Starvation</w:t>
      </w:r>
      <w:bookmarkEnd w:id="11"/>
    </w:p>
    <w:p w14:paraId="40845C86" w14:textId="50D6C7D5" w:rsidR="008C61FC" w:rsidRPr="00D17E8F" w:rsidRDefault="00E16095" w:rsidP="00BD1ADB">
      <w:pPr>
        <w:jc w:val="center"/>
      </w:pPr>
      <w:r>
        <w:rPr>
          <w:noProof/>
        </w:rPr>
        <w:drawing>
          <wp:inline distT="0" distB="0" distL="0" distR="0" wp14:anchorId="01F53D94" wp14:editId="3847F629">
            <wp:extent cx="4047214" cy="229688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9335" cy="22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E6D" w14:textId="77777777" w:rsidR="00C83C74" w:rsidRDefault="00C83C74" w:rsidP="00C83C74">
      <w:r>
        <w:tab/>
        <w:t>http://itsecurity.telelink.com/dhcp-attacks/</w:t>
      </w:r>
    </w:p>
    <w:p w14:paraId="48A51ABE" w14:textId="6B5AFA7E" w:rsidR="00D17E8F" w:rsidRDefault="00F05F64" w:rsidP="00D3150E">
      <w:r>
        <w:tab/>
      </w:r>
      <w:r w:rsidR="000F5174">
        <w:t>Yersinia DHCP tools (Discovery)</w:t>
      </w:r>
    </w:p>
    <w:p w14:paraId="5742076C" w14:textId="77777777" w:rsidR="00F05F64" w:rsidRDefault="00F05F64" w:rsidP="00D3150E"/>
    <w:p w14:paraId="2C78CE51" w14:textId="59D09AE6" w:rsidR="00D4162B" w:rsidRDefault="00D4162B" w:rsidP="00F05F64">
      <w:pPr>
        <w:pStyle w:val="ListParagraph"/>
        <w:numPr>
          <w:ilvl w:val="0"/>
          <w:numId w:val="26"/>
        </w:numPr>
      </w:pPr>
      <w:r>
        <w:t>In the switch console window, run the following command: #show mac address-table dynamic</w:t>
      </w:r>
    </w:p>
    <w:p w14:paraId="3B8AE06D" w14:textId="0A4374CC" w:rsidR="00D4162B" w:rsidRDefault="00D4162B" w:rsidP="00F05F64">
      <w:pPr>
        <w:pStyle w:val="ListParagraph"/>
        <w:numPr>
          <w:ilvl w:val="0"/>
          <w:numId w:val="26"/>
        </w:numPr>
      </w:pPr>
      <w:r>
        <w:t>Question: How many and what are the MAC addresses shown?__________________</w:t>
      </w:r>
    </w:p>
    <w:p w14:paraId="58E46264" w14:textId="77777777" w:rsidR="00D4162B" w:rsidRDefault="00D4162B" w:rsidP="00D4162B">
      <w:pPr>
        <w:ind w:left="360"/>
      </w:pPr>
    </w:p>
    <w:p w14:paraId="2B112911" w14:textId="77777777" w:rsidR="00D4162B" w:rsidRDefault="00D4162B" w:rsidP="00D4162B">
      <w:pPr>
        <w:ind w:left="360"/>
      </w:pPr>
    </w:p>
    <w:p w14:paraId="4C614818" w14:textId="77777777" w:rsidR="00D4162B" w:rsidRDefault="00D4162B" w:rsidP="00D4162B">
      <w:pPr>
        <w:ind w:left="360"/>
      </w:pPr>
    </w:p>
    <w:p w14:paraId="717C2315" w14:textId="318FC913" w:rsidR="00AC53B0" w:rsidRDefault="00AC53B0" w:rsidP="00F05F64">
      <w:pPr>
        <w:pStyle w:val="ListParagraph"/>
        <w:numPr>
          <w:ilvl w:val="0"/>
          <w:numId w:val="26"/>
        </w:numPr>
      </w:pPr>
      <w:r>
        <w:t>Configure Yersinia as pictured below</w:t>
      </w:r>
      <w:r w:rsidR="007429F0">
        <w:t xml:space="preserve"> by executing from Kali command shell: yersinia –G</w:t>
      </w:r>
    </w:p>
    <w:p w14:paraId="2A6F54D8" w14:textId="438EFE9D" w:rsidR="007429F0" w:rsidRDefault="007429F0" w:rsidP="00F05F64">
      <w:pPr>
        <w:pStyle w:val="ListParagraph"/>
        <w:numPr>
          <w:ilvl w:val="0"/>
          <w:numId w:val="26"/>
        </w:numPr>
      </w:pPr>
      <w:r>
        <w:t>Then click on the DHCP tab in the window, then the Launch Attack button, which brings up the pop up as seen below</w:t>
      </w:r>
    </w:p>
    <w:p w14:paraId="3024C82A" w14:textId="7370962F" w:rsidR="00AC53B0" w:rsidRDefault="00B458C7" w:rsidP="00AC53B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6FE874C" wp14:editId="4F77833F">
            <wp:extent cx="4067251" cy="3050655"/>
            <wp:effectExtent l="0" t="0" r="0" b="0"/>
            <wp:docPr id="34" name="Picture 34" descr="\\SISLAPTOP14\Temp\SISLAPTOP10VMWrk\Henri\Projects\SISTek\Services\Projects\w_SAIT\ITSC206\labsupport\Lab2\Lab2-DHCPStarvationAttack-Yersini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2\Lab2-DHCPStarvationAttack-Yersini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37" cy="305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D8A1" w14:textId="77777777" w:rsidR="003D5BDD" w:rsidRDefault="007429F0" w:rsidP="00F05F64">
      <w:pPr>
        <w:pStyle w:val="ListParagraph"/>
        <w:numPr>
          <w:ilvl w:val="0"/>
          <w:numId w:val="26"/>
        </w:numPr>
      </w:pPr>
      <w:r>
        <w:t xml:space="preserve">Click </w:t>
      </w:r>
      <w:r w:rsidR="003D5BDD">
        <w:t xml:space="preserve">on sending Discovery and then </w:t>
      </w:r>
      <w:r>
        <w:t xml:space="preserve">OK in the popup window, </w:t>
      </w:r>
    </w:p>
    <w:p w14:paraId="3689390C" w14:textId="3DFD3615" w:rsidR="007429F0" w:rsidRDefault="003D5BDD" w:rsidP="00F05F64">
      <w:pPr>
        <w:pStyle w:val="ListParagraph"/>
        <w:numPr>
          <w:ilvl w:val="0"/>
          <w:numId w:val="26"/>
        </w:numPr>
      </w:pPr>
      <w:r>
        <w:t>L</w:t>
      </w:r>
      <w:r w:rsidR="007429F0">
        <w:t>eave run for twenty to thirty seconds</w:t>
      </w:r>
      <w:r>
        <w:t>, click on List Attacks, and cancel the DHCP Discovery Attack</w:t>
      </w:r>
    </w:p>
    <w:p w14:paraId="3610A51D" w14:textId="696317A4" w:rsidR="003D5BDD" w:rsidRDefault="003D5BDD" w:rsidP="003D5BDD">
      <w:pPr>
        <w:ind w:left="360"/>
        <w:jc w:val="center"/>
      </w:pPr>
      <w:r>
        <w:rPr>
          <w:noProof/>
        </w:rPr>
        <w:drawing>
          <wp:inline distT="0" distB="0" distL="0" distR="0" wp14:anchorId="3FBF3A86" wp14:editId="137E3249">
            <wp:extent cx="4081882" cy="2583795"/>
            <wp:effectExtent l="0" t="0" r="0" b="7620"/>
            <wp:docPr id="33" name="Picture 33" descr="\\SISLAPTOP14\Temp\SISLAPTOP10VMWrk\Henri\Projects\SISTek\Services\Projects\w_SAIT\ITSC206\labsupport\Lab2\Lab2-DHCPStarvationAttack-Yersinia-cance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2\Lab2-DHCPStarvationAttack-Yersinia-cancel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8" cy="25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9AC5" w14:textId="1EF75479" w:rsidR="00D4162B" w:rsidRDefault="007429F0" w:rsidP="00D4162B">
      <w:pPr>
        <w:pStyle w:val="ListParagraph"/>
        <w:numPr>
          <w:ilvl w:val="0"/>
          <w:numId w:val="26"/>
        </w:numPr>
      </w:pPr>
      <w:r>
        <w:t>Within the switch console run</w:t>
      </w:r>
      <w:r w:rsidR="00D4162B">
        <w:t>:</w:t>
      </w:r>
      <w:r w:rsidR="00D4162B" w:rsidRPr="00D4162B">
        <w:t xml:space="preserve"> </w:t>
      </w:r>
      <w:r w:rsidR="00D4162B">
        <w:t>: #show mac address-table dynamic | begin criterion:</w:t>
      </w:r>
    </w:p>
    <w:p w14:paraId="43846935" w14:textId="693485A1" w:rsidR="007429F0" w:rsidRDefault="00D4162B" w:rsidP="00D4162B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E9DB6FC" wp14:editId="64A859FE">
            <wp:extent cx="4396436" cy="1759702"/>
            <wp:effectExtent l="0" t="0" r="4445" b="0"/>
            <wp:docPr id="32" name="Picture 32" descr="\\SISLAPTOP14\Temp\SISLAPTOP10VMWrk\Henri\Projects\SISTek\Services\Projects\w_SAIT\ITSC206\labsupport\Lab2\SwTerminal-DHCPDiscovery-Attac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2\SwTerminal-DHCPDiscovery-Attack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50" cy="17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3248" w14:textId="3E777716" w:rsidR="00F05F64" w:rsidRDefault="00D4162B" w:rsidP="00D3150E">
      <w:pPr>
        <w:pStyle w:val="ListParagraph"/>
        <w:numPr>
          <w:ilvl w:val="0"/>
          <w:numId w:val="26"/>
        </w:numPr>
      </w:pPr>
      <w:r>
        <w:t xml:space="preserve">Question: How many MAC addresses were added to the table? </w:t>
      </w:r>
      <w:r w:rsidR="00F05F64">
        <w:t xml:space="preserve"> ______________ </w:t>
      </w:r>
    </w:p>
    <w:p w14:paraId="574FDC15" w14:textId="77777777" w:rsidR="00B458C7" w:rsidRDefault="00B458C7" w:rsidP="00B458C7">
      <w:pPr>
        <w:pStyle w:val="ListParagraph"/>
      </w:pPr>
    </w:p>
    <w:p w14:paraId="08206448" w14:textId="5DB3D71A" w:rsidR="00B458C7" w:rsidRDefault="00B458C7" w:rsidP="00D3150E">
      <w:pPr>
        <w:pStyle w:val="ListParagraph"/>
        <w:numPr>
          <w:ilvl w:val="0"/>
          <w:numId w:val="26"/>
        </w:numPr>
      </w:pPr>
      <w:r>
        <w:t>Question:  Will this method fill up the CAM table? __________</w:t>
      </w:r>
    </w:p>
    <w:p w14:paraId="2A7EDC1D" w14:textId="77777777" w:rsidR="00F530C2" w:rsidRDefault="00F530C2">
      <w:pPr>
        <w:spacing w:line="240" w:lineRule="auto"/>
        <w:rPr>
          <w:b/>
          <w:sz w:val="32"/>
        </w:rPr>
      </w:pPr>
      <w:bookmarkStart w:id="12" w:name="_Toc503819993"/>
      <w:r>
        <w:br w:type="page"/>
      </w:r>
    </w:p>
    <w:p w14:paraId="78C01AA9" w14:textId="54C87D61" w:rsidR="00107423" w:rsidRPr="00D17E8F" w:rsidRDefault="00AF4286" w:rsidP="00D17E8F">
      <w:pPr>
        <w:pStyle w:val="HeadingStyle1"/>
      </w:pPr>
      <w:r w:rsidRPr="00D17E8F">
        <w:lastRenderedPageBreak/>
        <w:t>DHCP Server Spoofing</w:t>
      </w:r>
      <w:bookmarkEnd w:id="12"/>
    </w:p>
    <w:p w14:paraId="203E60C5" w14:textId="5ABD055A" w:rsidR="00E16095" w:rsidRDefault="00E16095" w:rsidP="00E16095">
      <w:pPr>
        <w:jc w:val="center"/>
      </w:pPr>
      <w:r>
        <w:rPr>
          <w:noProof/>
        </w:rPr>
        <w:drawing>
          <wp:inline distT="0" distB="0" distL="0" distR="0" wp14:anchorId="208338C5" wp14:editId="2739EBD4">
            <wp:extent cx="3760967" cy="21344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38" cy="21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2E90" w14:textId="77777777" w:rsidR="00D4162B" w:rsidRDefault="00C83C74" w:rsidP="00D4162B">
      <w:r>
        <w:tab/>
      </w:r>
      <w:r w:rsidR="00D4162B">
        <w:t>http://itsecurity.telelink.com/dhcp-attacks/</w:t>
      </w:r>
    </w:p>
    <w:p w14:paraId="482F0030" w14:textId="77777777" w:rsidR="00D4162B" w:rsidRDefault="00D4162B" w:rsidP="00D4162B">
      <w:r>
        <w:tab/>
        <w:t>Yersinia DHCP tools (Discovery)</w:t>
      </w:r>
    </w:p>
    <w:p w14:paraId="4E26FBEA" w14:textId="77777777" w:rsidR="00D4162B" w:rsidRDefault="00D4162B" w:rsidP="00D4162B"/>
    <w:p w14:paraId="489B2EFA" w14:textId="77777777" w:rsidR="00D4162B" w:rsidRDefault="00D4162B" w:rsidP="00D4162B">
      <w:pPr>
        <w:pStyle w:val="ListParagraph"/>
        <w:numPr>
          <w:ilvl w:val="0"/>
          <w:numId w:val="32"/>
        </w:numPr>
      </w:pPr>
      <w:r>
        <w:t>In the switch console window, run the following command: #show mac address-table dynamic</w:t>
      </w:r>
    </w:p>
    <w:p w14:paraId="0466070A" w14:textId="77777777" w:rsidR="00D4162B" w:rsidRDefault="00D4162B" w:rsidP="00D4162B">
      <w:pPr>
        <w:pStyle w:val="ListParagraph"/>
        <w:numPr>
          <w:ilvl w:val="0"/>
          <w:numId w:val="32"/>
        </w:numPr>
      </w:pPr>
      <w:r>
        <w:t>Question: How many and what are the MAC addresses shown?__________________</w:t>
      </w:r>
    </w:p>
    <w:p w14:paraId="5928B26B" w14:textId="77777777" w:rsidR="00D4162B" w:rsidRDefault="00D4162B" w:rsidP="00D4162B">
      <w:pPr>
        <w:ind w:left="360"/>
      </w:pPr>
    </w:p>
    <w:p w14:paraId="09519E06" w14:textId="77777777" w:rsidR="00D4162B" w:rsidRDefault="00D4162B" w:rsidP="00D4162B">
      <w:pPr>
        <w:ind w:left="360"/>
      </w:pPr>
    </w:p>
    <w:p w14:paraId="1B27F5EB" w14:textId="77777777" w:rsidR="00D4162B" w:rsidRDefault="00D4162B" w:rsidP="00D4162B">
      <w:pPr>
        <w:ind w:left="360"/>
      </w:pPr>
    </w:p>
    <w:p w14:paraId="6711F283" w14:textId="12980BE5" w:rsidR="00D4162B" w:rsidRDefault="00B458C7" w:rsidP="00D4162B">
      <w:pPr>
        <w:pStyle w:val="ListParagraph"/>
        <w:numPr>
          <w:ilvl w:val="0"/>
          <w:numId w:val="32"/>
        </w:numPr>
      </w:pPr>
      <w:r>
        <w:t xml:space="preserve">It is expected that </w:t>
      </w:r>
      <w:r w:rsidR="00D4162B">
        <w:t xml:space="preserve"> yersinia –G</w:t>
      </w:r>
      <w:r>
        <w:t xml:space="preserve"> has run and the Yersinia tool is available</w:t>
      </w:r>
    </w:p>
    <w:p w14:paraId="52C2802F" w14:textId="334D8768" w:rsidR="003D5BDD" w:rsidRDefault="00D4162B" w:rsidP="003D5BDD">
      <w:pPr>
        <w:pStyle w:val="ListParagraph"/>
        <w:numPr>
          <w:ilvl w:val="0"/>
          <w:numId w:val="32"/>
        </w:numPr>
      </w:pPr>
      <w:r>
        <w:t>Then click on the DHCP tab in the window, then the Launch Attack button, which br</w:t>
      </w:r>
      <w:r w:rsidR="003D5BDD">
        <w:t>ings up the pop up as seen below</w:t>
      </w:r>
    </w:p>
    <w:p w14:paraId="6E0D1426" w14:textId="43497D0A" w:rsidR="00B458C7" w:rsidRDefault="00B458C7" w:rsidP="00B458C7">
      <w:pPr>
        <w:ind w:left="360"/>
        <w:jc w:val="center"/>
      </w:pPr>
      <w:r>
        <w:rPr>
          <w:noProof/>
        </w:rPr>
        <w:drawing>
          <wp:inline distT="0" distB="0" distL="0" distR="0" wp14:anchorId="758C035E" wp14:editId="79ACDFA9">
            <wp:extent cx="3672231" cy="2754370"/>
            <wp:effectExtent l="0" t="0" r="4445" b="8255"/>
            <wp:docPr id="35" name="Picture 35" descr="\\SISLAPTOP14\Temp\SISLAPTOP10VMWrk\Henri\Projects\SISTek\Services\Projects\w_SAIT\ITSC206\labsupport\Lab2\Lab2-DHCPRogueServerAttack-Yersini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2\Lab2-DHCPRogueServerAttack-Yersinia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99" cy="27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F648" w14:textId="23BDDB1F" w:rsidR="006531CE" w:rsidRDefault="006531CE" w:rsidP="006531CE">
      <w:pPr>
        <w:pStyle w:val="ListParagraph"/>
        <w:numPr>
          <w:ilvl w:val="0"/>
          <w:numId w:val="32"/>
        </w:numPr>
      </w:pPr>
      <w:r>
        <w:t xml:space="preserve">Click on sending DHCP rogue server and then OK in the popup window, </w:t>
      </w:r>
    </w:p>
    <w:p w14:paraId="458C0389" w14:textId="0B9DFE6D" w:rsidR="006531CE" w:rsidRDefault="006531CE" w:rsidP="006531CE">
      <w:pPr>
        <w:pStyle w:val="ListParagraph"/>
        <w:numPr>
          <w:ilvl w:val="0"/>
          <w:numId w:val="32"/>
        </w:numPr>
      </w:pPr>
      <w:r>
        <w:t>Another pop up window comes up with the DHCP details needed, click OK once</w:t>
      </w:r>
    </w:p>
    <w:p w14:paraId="27707F5B" w14:textId="43856287" w:rsidR="006531CE" w:rsidRDefault="006531CE" w:rsidP="006531C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35F1DCE" wp14:editId="5A5F0DB7">
            <wp:extent cx="4978624" cy="3372307"/>
            <wp:effectExtent l="0" t="0" r="0" b="0"/>
            <wp:docPr id="37" name="Picture 37" descr="\\SISLAPTOP14\Temp\SISLAPTOP10VMWrk\Henri\Projects\SISTek\Services\Projects\w_SAIT\ITSC206\labsupport\Lab2\Lab2-DHCPRogueServerAttack-Yersinia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2\Lab2-DHCPRogueServerAttack-Yersinia2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24" cy="33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DDA7" w14:textId="2CB80530" w:rsidR="006531CE" w:rsidRDefault="006531CE" w:rsidP="006531CE">
      <w:pPr>
        <w:pStyle w:val="ListParagraph"/>
        <w:numPr>
          <w:ilvl w:val="0"/>
          <w:numId w:val="32"/>
        </w:numPr>
      </w:pPr>
      <w:r>
        <w:t>Leave run for two to three minutes, click on List Attacks, and cancel the DHCP rogue server Attack</w:t>
      </w:r>
    </w:p>
    <w:p w14:paraId="4908F009" w14:textId="7C46AAD6" w:rsidR="00F05F64" w:rsidRPr="00F37F0A" w:rsidRDefault="00F05F64" w:rsidP="003D5BDD"/>
    <w:p w14:paraId="25D6112E" w14:textId="77777777" w:rsidR="00F530C2" w:rsidRDefault="00F530C2">
      <w:pPr>
        <w:spacing w:line="240" w:lineRule="auto"/>
        <w:rPr>
          <w:b/>
          <w:sz w:val="32"/>
        </w:rPr>
      </w:pPr>
      <w:bookmarkStart w:id="13" w:name="_Toc503819994"/>
      <w:r>
        <w:br w:type="page"/>
      </w:r>
    </w:p>
    <w:p w14:paraId="65341222" w14:textId="5FCF1143" w:rsidR="00F37F0A" w:rsidRDefault="00F37F0A" w:rsidP="00C87A13">
      <w:pPr>
        <w:pStyle w:val="HeadingStyle1"/>
        <w:tabs>
          <w:tab w:val="left" w:pos="5910"/>
        </w:tabs>
      </w:pPr>
      <w:r w:rsidRPr="00F37F0A">
        <w:lastRenderedPageBreak/>
        <w:t>STP Spoofing</w:t>
      </w:r>
      <w:bookmarkEnd w:id="13"/>
      <w:r w:rsidR="00C87A13">
        <w:tab/>
      </w: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0"/>
      </w:tblGrid>
      <w:tr w:rsidR="00F42743" w14:paraId="7D4704EA" w14:textId="77777777" w:rsidTr="00F42743">
        <w:tc>
          <w:tcPr>
            <w:tcW w:w="9576" w:type="dxa"/>
          </w:tcPr>
          <w:p w14:paraId="2894739B" w14:textId="408B93A4" w:rsidR="00F42743" w:rsidRDefault="00F42743" w:rsidP="00BD1A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8384FC" wp14:editId="2F6BD416">
                  <wp:extent cx="4637837" cy="2672929"/>
                  <wp:effectExtent l="0" t="0" r="0" b="0"/>
                  <wp:docPr id="23" name="Picture 23" descr="\\SISLAPTOP14\Temp\SISLAPTOP10VMWrk\Henri\Projects\SISTek\Services\Projects\w_SAIT\ITSC206\labsupport\Lab2\STPSpoofingDiag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SISLAPTOP14\Temp\SISLAPTOP10VMWrk\Henri\Projects\SISTek\Services\Projects\w_SAIT\ITSC206\labsupport\Lab2\STPSpoofingDiag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718" cy="2672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63548" w14:textId="6223B8AE" w:rsidR="00F42743" w:rsidRDefault="00F42743" w:rsidP="00BD1ADB">
            <w:pPr>
              <w:jc w:val="center"/>
            </w:pPr>
            <w:r>
              <w:t>STP Network Diagram</w:t>
            </w:r>
          </w:p>
        </w:tc>
      </w:tr>
    </w:tbl>
    <w:p w14:paraId="4DBB6968" w14:textId="61803C7E" w:rsidR="00C87A13" w:rsidRDefault="00C87A13" w:rsidP="00BD1ADB">
      <w:pPr>
        <w:jc w:val="center"/>
      </w:pPr>
    </w:p>
    <w:p w14:paraId="487339E1" w14:textId="7F66DEE8" w:rsidR="00273641" w:rsidRDefault="003D1F61" w:rsidP="00273641">
      <w:pPr>
        <w:pStyle w:val="ListParagraph"/>
      </w:pPr>
      <w:hyperlink r:id="rId28" w:history="1">
        <w:r w:rsidR="005A5C63" w:rsidRPr="00C976E2">
          <w:rPr>
            <w:rStyle w:val="Hyperlink"/>
          </w:rPr>
          <w:t>http://www.ciscopress.com/articles/article.asp?p=1016582&amp;seqNum=2</w:t>
        </w:r>
      </w:hyperlink>
    </w:p>
    <w:p w14:paraId="6EA4E608" w14:textId="77777777" w:rsidR="00C87A13" w:rsidRDefault="00C87A13" w:rsidP="00C87A13">
      <w:pPr>
        <w:pStyle w:val="ListParagraph"/>
      </w:pPr>
    </w:p>
    <w:p w14:paraId="1B6FF9A2" w14:textId="77777777" w:rsidR="00C87A13" w:rsidRDefault="00C87A13" w:rsidP="00C87A13">
      <w:pPr>
        <w:pStyle w:val="ListParagraph"/>
      </w:pPr>
      <w:r>
        <w:t>Attack 1: Taking Over the Root Bridge</w:t>
      </w:r>
    </w:p>
    <w:p w14:paraId="31C8734D" w14:textId="77777777" w:rsidR="00C87A13" w:rsidRDefault="00C87A13" w:rsidP="00C87A13">
      <w:pPr>
        <w:pStyle w:val="ListParagraph"/>
      </w:pPr>
    </w:p>
    <w:p w14:paraId="4D315656" w14:textId="7E804376" w:rsidR="005A5C63" w:rsidRDefault="00C87A13" w:rsidP="00C87A13">
      <w:pPr>
        <w:pStyle w:val="ListParagraph"/>
      </w:pPr>
      <w:r>
        <w:t>Taking over a root bridge is probably one of the most disruptive attacks. The default STP bridge priority is 32768. Once in root attack mode, Yersinia sends a BPDU every 2 sec with the same priority as the current root bridge, but with a slightly numerically lower MAC address, which ensures it a victory in the root-bridge election process. Below shows Yersinia's STP attack screen, followed by a show command capture on the LAN switch under attack.</w:t>
      </w:r>
    </w:p>
    <w:p w14:paraId="19A8F9EF" w14:textId="698F16D8" w:rsidR="00C87A13" w:rsidRDefault="00C87A13" w:rsidP="00644169">
      <w:pPr>
        <w:pStyle w:val="ListParagraph"/>
        <w:jc w:val="center"/>
      </w:pPr>
      <w:r>
        <w:rPr>
          <w:noProof/>
        </w:rPr>
        <w:drawing>
          <wp:inline distT="0" distB="0" distL="0" distR="0" wp14:anchorId="61879ED2" wp14:editId="2D5BE224">
            <wp:extent cx="5518205" cy="2322833"/>
            <wp:effectExtent l="0" t="0" r="6350" b="1270"/>
            <wp:docPr id="7" name="Picture 7" descr="\\SISLAPTOP14\Temp\SISLAPTOP10VMWrk\Henri\Projects\SISTek\Services\Projects\w_SAIT\ITSC206\labsupport\Lab2\STPattack-yersi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2\STPattack-yersini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48" cy="23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3DDC" w14:textId="77777777" w:rsidR="00644169" w:rsidRDefault="00644169" w:rsidP="00644169">
      <w:pPr>
        <w:pStyle w:val="ListParagraph"/>
      </w:pPr>
    </w:p>
    <w:p w14:paraId="47E10C8F" w14:textId="77777777" w:rsidR="00EC1DE5" w:rsidRDefault="00EC1DE5" w:rsidP="00644169">
      <w:pPr>
        <w:pStyle w:val="ListParagraph"/>
        <w:numPr>
          <w:ilvl w:val="0"/>
          <w:numId w:val="24"/>
        </w:numPr>
      </w:pPr>
      <w:r>
        <w:lastRenderedPageBreak/>
        <w:t>Click on Claiming Root Role on Yersinia</w:t>
      </w:r>
    </w:p>
    <w:p w14:paraId="76DFD944" w14:textId="1FAB9541" w:rsidR="00644169" w:rsidRDefault="00644169" w:rsidP="00644169">
      <w:pPr>
        <w:pStyle w:val="ListParagraph"/>
        <w:numPr>
          <w:ilvl w:val="0"/>
          <w:numId w:val="24"/>
        </w:numPr>
      </w:pPr>
      <w:r>
        <w:t xml:space="preserve">Perform </w:t>
      </w:r>
      <w:r w:rsidR="00EC1DE5">
        <w:t xml:space="preserve">the </w:t>
      </w:r>
      <w:r>
        <w:t>following command</w:t>
      </w:r>
      <w:r w:rsidR="00EC1DE5">
        <w:t>s on the switch</w:t>
      </w:r>
      <w:r>
        <w:t>:</w:t>
      </w:r>
    </w:p>
    <w:p w14:paraId="51499367" w14:textId="3BA8FDF3" w:rsidR="00894E65" w:rsidRDefault="00894E65" w:rsidP="00894E65">
      <w:pPr>
        <w:pStyle w:val="ListParagraph"/>
      </w:pPr>
      <w:r>
        <w:t>Student1SW1#</w:t>
      </w:r>
      <w:r w:rsidRPr="00894E65">
        <w:t>show spanning-tree summary totals</w:t>
      </w:r>
    </w:p>
    <w:p w14:paraId="049EF653" w14:textId="3E8741C9" w:rsidR="00644169" w:rsidRDefault="00644169" w:rsidP="00644169">
      <w:pPr>
        <w:pStyle w:val="ListParagraph"/>
      </w:pPr>
      <w:r>
        <w:t>Student1SW1#</w:t>
      </w:r>
      <w:r w:rsidRPr="00644169">
        <w:t>show spanning-tree vlan 1</w:t>
      </w:r>
      <w:r>
        <w:t>00</w:t>
      </w:r>
      <w:r w:rsidRPr="00644169">
        <w:t xml:space="preserve"> interface f</w:t>
      </w:r>
      <w:r>
        <w:t>a0/2</w:t>
      </w:r>
      <w:r w:rsidR="00F530C2">
        <w:t>4</w:t>
      </w:r>
    </w:p>
    <w:p w14:paraId="47991F67" w14:textId="2C9FFBC9" w:rsidR="00644169" w:rsidRDefault="00644169" w:rsidP="00644169">
      <w:pPr>
        <w:pStyle w:val="ListParagraph"/>
      </w:pPr>
      <w:r>
        <w:t xml:space="preserve">Student1SW1#show </w:t>
      </w:r>
      <w:r w:rsidRPr="00644169">
        <w:t>spanning-tree vlan 1</w:t>
      </w:r>
      <w:r>
        <w:t>00</w:t>
      </w:r>
      <w:r w:rsidRPr="00644169">
        <w:t xml:space="preserve"> root</w:t>
      </w:r>
    </w:p>
    <w:p w14:paraId="7987E60B" w14:textId="77777777" w:rsidR="00EC1DE5" w:rsidRDefault="00EC1DE5" w:rsidP="00644169">
      <w:pPr>
        <w:pStyle w:val="ListParagraph"/>
      </w:pPr>
    </w:p>
    <w:p w14:paraId="64EDDB28" w14:textId="373920B4" w:rsidR="00165D28" w:rsidRDefault="00EC1DE5" w:rsidP="00F05F64">
      <w:pPr>
        <w:pStyle w:val="ListParagraph"/>
        <w:numPr>
          <w:ilvl w:val="0"/>
          <w:numId w:val="24"/>
        </w:numPr>
      </w:pPr>
      <w:r>
        <w:t xml:space="preserve">Question: Does the RootId match </w:t>
      </w:r>
      <w:r w:rsidR="00165D28">
        <w:t xml:space="preserve">the </w:t>
      </w:r>
      <w:r>
        <w:t>one on Yersinia</w:t>
      </w:r>
      <w:r w:rsidR="00165D28">
        <w:t xml:space="preserve">: ______________ </w:t>
      </w:r>
    </w:p>
    <w:p w14:paraId="2774DBBA" w14:textId="5AC09C0A" w:rsidR="00F05F64" w:rsidRDefault="00F05F64" w:rsidP="00FF6356"/>
    <w:p w14:paraId="48AD9B24" w14:textId="77777777" w:rsidR="00900395" w:rsidRDefault="00900395" w:rsidP="00571487">
      <w:pPr>
        <w:ind w:left="360"/>
      </w:pPr>
    </w:p>
    <w:p w14:paraId="60755330" w14:textId="77777777" w:rsidR="007713E4" w:rsidRPr="007713E4" w:rsidRDefault="007713E4" w:rsidP="007713E4"/>
    <w:p w14:paraId="6BE9E11E" w14:textId="78CCC840" w:rsidR="00E8462F" w:rsidRDefault="00E8462F" w:rsidP="00F530C2">
      <w:pPr>
        <w:pStyle w:val="HeadingStyle1"/>
        <w:tabs>
          <w:tab w:val="left" w:pos="5910"/>
        </w:tabs>
      </w:pPr>
      <w:r w:rsidRPr="00F37F0A">
        <w:t>S</w:t>
      </w:r>
      <w:r>
        <w:t xml:space="preserve">ecuring </w:t>
      </w:r>
      <w:r w:rsidRPr="00F37F0A">
        <w:t>T</w:t>
      </w:r>
      <w:r>
        <w:t>he LAN</w:t>
      </w:r>
      <w:r>
        <w:tab/>
      </w:r>
    </w:p>
    <w:p w14:paraId="066E3CB5" w14:textId="77777777" w:rsidR="00E8462F" w:rsidRDefault="00E8462F" w:rsidP="00E8462F">
      <w:pPr>
        <w:pStyle w:val="ListParagraph"/>
      </w:pPr>
    </w:p>
    <w:p w14:paraId="69020E5F" w14:textId="77777777" w:rsidR="00A83580" w:rsidRDefault="00A83580" w:rsidP="00E8462F">
      <w:pPr>
        <w:pStyle w:val="ListParagraph"/>
        <w:numPr>
          <w:ilvl w:val="0"/>
          <w:numId w:val="33"/>
        </w:numPr>
      </w:pPr>
      <w:r>
        <w:t>On the switch enter the following commands:</w:t>
      </w:r>
    </w:p>
    <w:p w14:paraId="60702A77" w14:textId="7AF397EA" w:rsidR="00A83580" w:rsidRDefault="00A83580" w:rsidP="00A83580">
      <w:pPr>
        <w:ind w:left="360"/>
      </w:pPr>
      <w:r>
        <w:t>Student1Sw1&gt;enable</w:t>
      </w:r>
    </w:p>
    <w:p w14:paraId="47C9B67B" w14:textId="36036D4A" w:rsidR="00A83580" w:rsidRDefault="00A83580" w:rsidP="00A83580">
      <w:pPr>
        <w:ind w:left="360"/>
      </w:pPr>
      <w:r w:rsidRPr="00A83580">
        <w:t xml:space="preserve">Student1Sw1# </w:t>
      </w:r>
      <w:r>
        <w:t>config terminal</w:t>
      </w:r>
    </w:p>
    <w:p w14:paraId="4C15714C" w14:textId="375162C7" w:rsidR="002418D8" w:rsidRDefault="002418D8" w:rsidP="00A83580">
      <w:pPr>
        <w:ind w:left="360"/>
      </w:pPr>
      <w:r w:rsidRPr="00A83580">
        <w:t>Student1Sw1</w:t>
      </w:r>
      <w:r>
        <w:t>(config)#</w:t>
      </w:r>
      <w:r w:rsidRPr="002418D8">
        <w:t xml:space="preserve"> int range fa0/1-24</w:t>
      </w:r>
    </w:p>
    <w:p w14:paraId="4D0E2AFE" w14:textId="542293F8" w:rsidR="009A43AB" w:rsidRDefault="009A43AB" w:rsidP="00A83580">
      <w:pPr>
        <w:ind w:left="360"/>
      </w:pPr>
      <w:r w:rsidRPr="00A83580">
        <w:t>Student1Sw1</w:t>
      </w:r>
      <w:r>
        <w:t>(config</w:t>
      </w:r>
      <w:r w:rsidRPr="002418D8">
        <w:t xml:space="preserve"> -if-range</w:t>
      </w:r>
      <w:r>
        <w:t>)</w:t>
      </w:r>
      <w:r w:rsidRPr="00A83580">
        <w:t>#</w:t>
      </w:r>
      <w:r w:rsidRPr="009A43AB">
        <w:t xml:space="preserve"> switchport mode access</w:t>
      </w:r>
    </w:p>
    <w:p w14:paraId="56E8C0A5" w14:textId="1BE03608" w:rsidR="009A43AB" w:rsidRDefault="009A43AB" w:rsidP="00A83580">
      <w:pPr>
        <w:ind w:left="360"/>
      </w:pPr>
      <w:r w:rsidRPr="00A83580">
        <w:t>Student1Sw1</w:t>
      </w:r>
      <w:r>
        <w:t>(config</w:t>
      </w:r>
      <w:r w:rsidRPr="002418D8">
        <w:t xml:space="preserve"> -if-range</w:t>
      </w:r>
      <w:r>
        <w:t>)</w:t>
      </w:r>
      <w:r w:rsidRPr="00A83580">
        <w:t>#</w:t>
      </w:r>
      <w:r w:rsidRPr="009A43AB">
        <w:t xml:space="preserve"> switchport port-security maximum 3</w:t>
      </w:r>
    </w:p>
    <w:p w14:paraId="604138E2" w14:textId="7514E18C" w:rsidR="009A43AB" w:rsidRDefault="009A43AB" w:rsidP="00A83580">
      <w:pPr>
        <w:ind w:left="360"/>
      </w:pPr>
      <w:r w:rsidRPr="00A83580">
        <w:t>Student1Sw1</w:t>
      </w:r>
      <w:r>
        <w:t>(config</w:t>
      </w:r>
      <w:r w:rsidRPr="002418D8">
        <w:t xml:space="preserve"> -if-range</w:t>
      </w:r>
      <w:r>
        <w:t>)</w:t>
      </w:r>
      <w:r w:rsidRPr="00A83580">
        <w:t>#</w:t>
      </w:r>
      <w:r w:rsidRPr="009A43AB">
        <w:t xml:space="preserve"> switchport port-security mac-address sticky</w:t>
      </w:r>
    </w:p>
    <w:p w14:paraId="63EE75EF" w14:textId="6DA859BB" w:rsidR="00A83580" w:rsidRDefault="00A83580" w:rsidP="00A83580">
      <w:pPr>
        <w:ind w:left="360"/>
      </w:pPr>
      <w:r w:rsidRPr="00A83580">
        <w:t>Student1Sw1</w:t>
      </w:r>
      <w:r>
        <w:t>(config</w:t>
      </w:r>
      <w:r w:rsidR="002418D8" w:rsidRPr="002418D8">
        <w:t xml:space="preserve"> -if-range</w:t>
      </w:r>
      <w:r>
        <w:t>)</w:t>
      </w:r>
      <w:r w:rsidRPr="00A83580">
        <w:t># switchport port-security violation restrict</w:t>
      </w:r>
    </w:p>
    <w:p w14:paraId="2E49CDFD" w14:textId="70533866" w:rsidR="00A83580" w:rsidRDefault="009A43AB" w:rsidP="00A83580">
      <w:pPr>
        <w:ind w:left="360"/>
      </w:pPr>
      <w:r w:rsidRPr="00A83580">
        <w:t>Student1Sw1</w:t>
      </w:r>
      <w:r>
        <w:t>(config</w:t>
      </w:r>
      <w:r w:rsidRPr="002418D8">
        <w:t xml:space="preserve"> -if-range</w:t>
      </w:r>
      <w:r>
        <w:t>)</w:t>
      </w:r>
      <w:r w:rsidRPr="00A83580">
        <w:t>#</w:t>
      </w:r>
      <w:r w:rsidR="00A85250">
        <w:t>end</w:t>
      </w:r>
    </w:p>
    <w:p w14:paraId="632B4239" w14:textId="7A9E8EEE" w:rsidR="00F530C2" w:rsidRDefault="00F530C2" w:rsidP="00A83580">
      <w:pPr>
        <w:ind w:left="360"/>
      </w:pPr>
      <w:r w:rsidRPr="00A83580">
        <w:t>Student1Sw1</w:t>
      </w:r>
      <w:r>
        <w:t>#</w:t>
      </w:r>
    </w:p>
    <w:p w14:paraId="2FDE405D" w14:textId="77777777" w:rsidR="00F530C2" w:rsidRDefault="00F530C2" w:rsidP="00A83580">
      <w:pPr>
        <w:ind w:left="360"/>
      </w:pPr>
    </w:p>
    <w:p w14:paraId="77B61CCA" w14:textId="2C657B66" w:rsidR="00425838" w:rsidRDefault="00B84871" w:rsidP="00E026F5">
      <w:pPr>
        <w:pStyle w:val="ListParagraph"/>
        <w:numPr>
          <w:ilvl w:val="0"/>
          <w:numId w:val="33"/>
        </w:numPr>
      </w:pPr>
      <w:r>
        <w:t xml:space="preserve">Perform the same </w:t>
      </w:r>
      <w:r w:rsidR="00E8462F">
        <w:t>Yersinia</w:t>
      </w:r>
      <w:r>
        <w:t xml:space="preserve"> testing as above and gather the same evidence as above:</w:t>
      </w:r>
    </w:p>
    <w:p w14:paraId="1C36AD23" w14:textId="79F8B3CA" w:rsidR="00B84871" w:rsidRDefault="00B84871" w:rsidP="00B84871">
      <w:pPr>
        <w:pStyle w:val="HeadingStyle1"/>
      </w:pPr>
      <w:r w:rsidRPr="00D17E8F">
        <w:t>ARP Address Spoofing</w:t>
      </w:r>
      <w:r>
        <w:t xml:space="preserve"> (Poisoning) </w:t>
      </w:r>
    </w:p>
    <w:p w14:paraId="2449452C" w14:textId="77777777" w:rsidR="00594CF2" w:rsidRDefault="00594CF2" w:rsidP="00594CF2">
      <w:pPr>
        <w:ind w:firstLine="360"/>
      </w:pPr>
      <w:r>
        <w:t>Add the following commands to the switch:</w:t>
      </w:r>
    </w:p>
    <w:p w14:paraId="68BC196A" w14:textId="624785DD" w:rsidR="00594CF2" w:rsidRDefault="00E13511" w:rsidP="00594CF2">
      <w:pPr>
        <w:ind w:firstLine="360"/>
      </w:pPr>
      <w:r w:rsidRPr="00A83580">
        <w:t>Student1Sw1</w:t>
      </w:r>
      <w:r>
        <w:t>(config)#</w:t>
      </w:r>
      <w:r w:rsidRPr="002418D8">
        <w:t xml:space="preserve"> </w:t>
      </w:r>
      <w:r w:rsidR="00594CF2" w:rsidRPr="00594CF2">
        <w:t>ip arp inspection validate</w:t>
      </w:r>
    </w:p>
    <w:p w14:paraId="50787ACC" w14:textId="77777777" w:rsidR="00560826" w:rsidRDefault="00560826" w:rsidP="00594CF2">
      <w:pPr>
        <w:ind w:firstLine="360"/>
      </w:pPr>
    </w:p>
    <w:p w14:paraId="12864ECE" w14:textId="1327E1C2" w:rsidR="00D9241D" w:rsidRDefault="00D9241D" w:rsidP="00594CF2">
      <w:pPr>
        <w:ind w:firstLine="360"/>
      </w:pPr>
      <w:r>
        <w:t>A</w:t>
      </w:r>
    </w:p>
    <w:p w14:paraId="313A795F" w14:textId="4589E3AB" w:rsidR="00B84871" w:rsidRDefault="00B84871" w:rsidP="00B84871">
      <w:pPr>
        <w:pStyle w:val="ListParagraph"/>
        <w:numPr>
          <w:ilvl w:val="0"/>
          <w:numId w:val="26"/>
        </w:numPr>
      </w:pPr>
      <w:r>
        <w:t>Question: List the MAC addresses:______________________</w:t>
      </w:r>
    </w:p>
    <w:p w14:paraId="789CE663" w14:textId="375A69BC" w:rsidR="00B84871" w:rsidRDefault="00B84871" w:rsidP="00B84871"/>
    <w:p w14:paraId="7C9BA43D" w14:textId="77777777" w:rsidR="00B84871" w:rsidRDefault="00B84871" w:rsidP="00B84871">
      <w:pPr>
        <w:pStyle w:val="HeadingStyle1"/>
      </w:pPr>
      <w:r w:rsidRPr="00D17E8F">
        <w:t>VLAN Hopping</w:t>
      </w:r>
    </w:p>
    <w:p w14:paraId="73104428" w14:textId="77777777" w:rsidR="000A546E" w:rsidRDefault="000A546E" w:rsidP="000A546E">
      <w:pPr>
        <w:ind w:firstLine="360"/>
      </w:pPr>
      <w:r>
        <w:t>On the switch enter the following commands:</w:t>
      </w:r>
    </w:p>
    <w:p w14:paraId="308646F9" w14:textId="5FF0F816" w:rsidR="000A546E" w:rsidRDefault="000A546E" w:rsidP="000A546E">
      <w:pPr>
        <w:ind w:left="360"/>
      </w:pPr>
      <w:r w:rsidRPr="00A83580">
        <w:t>Student1Sw1</w:t>
      </w:r>
      <w:r>
        <w:t>(config)</w:t>
      </w:r>
      <w:r w:rsidRPr="000A546E">
        <w:t xml:space="preserve"> </w:t>
      </w:r>
      <w:r>
        <w:t>)#</w:t>
      </w:r>
      <w:r w:rsidRPr="002418D8">
        <w:t xml:space="preserve"> int range fa0/1-24</w:t>
      </w:r>
    </w:p>
    <w:p w14:paraId="3A08A448" w14:textId="3A6A52BD" w:rsidR="000A546E" w:rsidRDefault="000A546E" w:rsidP="000A546E">
      <w:pPr>
        <w:ind w:firstLine="360"/>
      </w:pPr>
      <w:r w:rsidRPr="00A83580">
        <w:t>Student1Sw1</w:t>
      </w:r>
      <w:r>
        <w:t>(config</w:t>
      </w:r>
      <w:r w:rsidRPr="002418D8">
        <w:t xml:space="preserve"> -if-range</w:t>
      </w:r>
      <w:r>
        <w:t>)</w:t>
      </w:r>
      <w:r w:rsidRPr="00A83580">
        <w:t>#</w:t>
      </w:r>
      <w:r>
        <w:t>vlan 100</w:t>
      </w:r>
    </w:p>
    <w:p w14:paraId="0B7F070F" w14:textId="77777777" w:rsidR="000A546E" w:rsidRDefault="000A546E" w:rsidP="000A546E">
      <w:pPr>
        <w:ind w:firstLine="360"/>
      </w:pPr>
    </w:p>
    <w:p w14:paraId="7A9908C4" w14:textId="77777777" w:rsidR="000D6ACB" w:rsidRDefault="000D6ACB" w:rsidP="000D6ACB">
      <w:pPr>
        <w:pStyle w:val="ListParagraph"/>
        <w:numPr>
          <w:ilvl w:val="0"/>
          <w:numId w:val="35"/>
        </w:numPr>
        <w:ind w:left="720"/>
      </w:pPr>
      <w:r>
        <w:t>Use following command student1sw1#</w:t>
      </w:r>
      <w:r w:rsidRPr="006161EA">
        <w:t xml:space="preserve"> show interfaces trunk</w:t>
      </w:r>
    </w:p>
    <w:p w14:paraId="5BF23545" w14:textId="77777777" w:rsidR="000D6ACB" w:rsidRDefault="000D6ACB" w:rsidP="000D6ACB">
      <w:pPr>
        <w:ind w:left="360"/>
      </w:pPr>
    </w:p>
    <w:p w14:paraId="75F291D2" w14:textId="77777777" w:rsidR="000D6ACB" w:rsidRDefault="000D6ACB" w:rsidP="000D6ACB">
      <w:pPr>
        <w:ind w:left="360"/>
      </w:pPr>
      <w:r>
        <w:lastRenderedPageBreak/>
        <w:t>Question: What is the displayed configuration? _________________</w:t>
      </w:r>
    </w:p>
    <w:p w14:paraId="5516417F" w14:textId="77777777" w:rsidR="00B84871" w:rsidRPr="00D17E8F" w:rsidRDefault="00B84871" w:rsidP="00B84871"/>
    <w:p w14:paraId="7D6AC2F9" w14:textId="77777777" w:rsidR="00B84871" w:rsidRDefault="00B84871" w:rsidP="00B84871"/>
    <w:p w14:paraId="1D10467B" w14:textId="77777777" w:rsidR="000D6ACB" w:rsidRDefault="000D6ACB" w:rsidP="000D6ACB">
      <w:pPr>
        <w:pStyle w:val="ListParagraph"/>
        <w:numPr>
          <w:ilvl w:val="0"/>
          <w:numId w:val="36"/>
        </w:numPr>
        <w:ind w:left="720"/>
      </w:pPr>
      <w:r>
        <w:t>Kali, enter from terminal window ping the IP address of the desktop or server, Question: Are you successful?  _______________</w:t>
      </w:r>
    </w:p>
    <w:p w14:paraId="09B08BFB" w14:textId="77777777" w:rsidR="000D6ACB" w:rsidRDefault="000D6ACB" w:rsidP="00B84871"/>
    <w:p w14:paraId="6661DBCC" w14:textId="77777777" w:rsidR="000D6ACB" w:rsidRDefault="000D6ACB" w:rsidP="00B84871"/>
    <w:p w14:paraId="75F7C46F" w14:textId="77777777" w:rsidR="000D6ACB" w:rsidRDefault="000D6ACB" w:rsidP="000D6ACB">
      <w:pPr>
        <w:pStyle w:val="ListParagraph"/>
        <w:numPr>
          <w:ilvl w:val="0"/>
          <w:numId w:val="37"/>
        </w:numPr>
        <w:ind w:left="720"/>
      </w:pPr>
      <w:r>
        <w:t>Kali, enter from terminal window, ping the IP address of the desktop or server, Question: Are you successful?  _______________</w:t>
      </w:r>
    </w:p>
    <w:p w14:paraId="3D37C392" w14:textId="77777777" w:rsidR="000D6ACB" w:rsidRDefault="000D6ACB" w:rsidP="000D6ACB">
      <w:pPr>
        <w:pStyle w:val="ListParagraph"/>
        <w:numPr>
          <w:ilvl w:val="0"/>
          <w:numId w:val="37"/>
        </w:numPr>
        <w:ind w:left="720"/>
      </w:pPr>
      <w:r>
        <w:t>Use following command student1sw1#</w:t>
      </w:r>
      <w:r w:rsidRPr="006161EA">
        <w:t xml:space="preserve"> show interfaces trunk</w:t>
      </w:r>
    </w:p>
    <w:p w14:paraId="1F568B96" w14:textId="77777777" w:rsidR="000D6ACB" w:rsidRDefault="000D6ACB" w:rsidP="000D6ACB">
      <w:pPr>
        <w:ind w:left="360"/>
      </w:pPr>
    </w:p>
    <w:p w14:paraId="5635C146" w14:textId="77777777" w:rsidR="000D6ACB" w:rsidRDefault="000D6ACB" w:rsidP="000D6ACB">
      <w:pPr>
        <w:ind w:left="360"/>
      </w:pPr>
      <w:r>
        <w:t>Question: What is the displayed configuration? _________________</w:t>
      </w:r>
    </w:p>
    <w:p w14:paraId="674474B7" w14:textId="77777777" w:rsidR="000D6ACB" w:rsidRDefault="000D6ACB" w:rsidP="000D6ACB">
      <w:pPr>
        <w:ind w:left="360"/>
      </w:pPr>
    </w:p>
    <w:p w14:paraId="5EB51D78" w14:textId="77777777" w:rsidR="000D6ACB" w:rsidRDefault="000D6ACB" w:rsidP="000D6ACB">
      <w:pPr>
        <w:pStyle w:val="HeadingStyle1"/>
      </w:pPr>
      <w:r w:rsidRPr="00D17E8F">
        <w:t>DHCP Starvation</w:t>
      </w:r>
    </w:p>
    <w:p w14:paraId="48FA4D5A" w14:textId="402541C4" w:rsidR="00AF6FA0" w:rsidRDefault="00AF6FA0" w:rsidP="000A546E">
      <w:pPr>
        <w:ind w:firstLine="360"/>
      </w:pPr>
      <w:r>
        <w:t>Add the following</w:t>
      </w:r>
      <w:r w:rsidR="00D9241D">
        <w:t xml:space="preserve"> commands to the switch:</w:t>
      </w:r>
    </w:p>
    <w:p w14:paraId="06B5D1D5" w14:textId="073035E4" w:rsidR="00D9241D" w:rsidRDefault="00D9241D" w:rsidP="00D9241D">
      <w:pPr>
        <w:ind w:firstLine="360"/>
      </w:pPr>
      <w:r>
        <w:t>Switch(config)# ip dhcp snooping</w:t>
      </w:r>
    </w:p>
    <w:p w14:paraId="22D0D26C" w14:textId="1BF4E1F9" w:rsidR="00D9241D" w:rsidRDefault="00D9241D" w:rsidP="00D9241D">
      <w:pPr>
        <w:ind w:firstLine="360"/>
      </w:pPr>
      <w:r>
        <w:t>Switch(config)# ip dhcp snooping vlan 1</w:t>
      </w:r>
      <w:r w:rsidR="000A546E">
        <w:t>00</w:t>
      </w:r>
    </w:p>
    <w:p w14:paraId="5F902B71" w14:textId="77777777" w:rsidR="00D9241D" w:rsidRDefault="00D9241D" w:rsidP="00D9241D">
      <w:pPr>
        <w:ind w:firstLine="360"/>
      </w:pPr>
    </w:p>
    <w:p w14:paraId="2A0DCFD8" w14:textId="77777777" w:rsidR="000D6ACB" w:rsidRDefault="000D6ACB" w:rsidP="000D6ACB">
      <w:pPr>
        <w:pStyle w:val="ListParagraph"/>
        <w:numPr>
          <w:ilvl w:val="0"/>
          <w:numId w:val="39"/>
        </w:numPr>
      </w:pPr>
      <w:r>
        <w:t>Question: How many and what are the MAC addresses shown?__________________</w:t>
      </w:r>
    </w:p>
    <w:p w14:paraId="6EEB59D9" w14:textId="77777777" w:rsidR="000D6ACB" w:rsidRDefault="000D6ACB" w:rsidP="000D6ACB">
      <w:pPr>
        <w:ind w:left="360"/>
      </w:pPr>
    </w:p>
    <w:p w14:paraId="7B8F27DB" w14:textId="77777777" w:rsidR="000D6ACB" w:rsidRDefault="000D6ACB" w:rsidP="000D6ACB">
      <w:pPr>
        <w:pStyle w:val="ListParagraph"/>
        <w:numPr>
          <w:ilvl w:val="0"/>
          <w:numId w:val="40"/>
        </w:numPr>
      </w:pPr>
      <w:r>
        <w:t xml:space="preserve">Question: How many MAC addresses were added to the table?  ______________ </w:t>
      </w:r>
    </w:p>
    <w:p w14:paraId="3DF9005C" w14:textId="77777777" w:rsidR="000D6ACB" w:rsidRDefault="000D6ACB" w:rsidP="000D6ACB">
      <w:pPr>
        <w:pStyle w:val="ListParagraph"/>
      </w:pPr>
    </w:p>
    <w:p w14:paraId="148F9062" w14:textId="77777777" w:rsidR="000D6ACB" w:rsidRDefault="000D6ACB" w:rsidP="000D6ACB">
      <w:pPr>
        <w:pStyle w:val="ListParagraph"/>
        <w:numPr>
          <w:ilvl w:val="0"/>
          <w:numId w:val="40"/>
        </w:numPr>
      </w:pPr>
      <w:r>
        <w:t>Question:  Will this method fill up the CAM table? __________</w:t>
      </w:r>
    </w:p>
    <w:p w14:paraId="55E2C581" w14:textId="77777777" w:rsidR="000D6ACB" w:rsidRDefault="000D6ACB" w:rsidP="000D6ACB">
      <w:pPr>
        <w:ind w:left="360"/>
      </w:pPr>
    </w:p>
    <w:p w14:paraId="4B90BF4A" w14:textId="77777777" w:rsidR="000D6ACB" w:rsidRDefault="000D6ACB" w:rsidP="000D6ACB">
      <w:pPr>
        <w:pStyle w:val="HeadingStyle1"/>
      </w:pPr>
      <w:r w:rsidRPr="00D17E8F">
        <w:t>DHCP Server Spoofing</w:t>
      </w:r>
    </w:p>
    <w:p w14:paraId="1915F7E3" w14:textId="0F432B55" w:rsidR="000A546E" w:rsidRDefault="00467240" w:rsidP="000A546E">
      <w:pPr>
        <w:ind w:firstLine="360"/>
      </w:pPr>
      <w:r>
        <w:t>The extra protection should be implemented above</w:t>
      </w:r>
    </w:p>
    <w:p w14:paraId="6299DAE3" w14:textId="77777777" w:rsidR="000A546E" w:rsidRPr="00D17E8F" w:rsidRDefault="000A546E" w:rsidP="000A546E"/>
    <w:p w14:paraId="327A1983" w14:textId="77777777" w:rsidR="000D6ACB" w:rsidRDefault="000D6ACB" w:rsidP="000D6ACB">
      <w:pPr>
        <w:pStyle w:val="ListParagraph"/>
        <w:numPr>
          <w:ilvl w:val="0"/>
          <w:numId w:val="42"/>
        </w:numPr>
      </w:pPr>
      <w:r>
        <w:t>Question: How many and what are the MAC addresses shown?__________________</w:t>
      </w:r>
    </w:p>
    <w:p w14:paraId="37FF7841" w14:textId="77777777" w:rsidR="000D6ACB" w:rsidRDefault="000D6ACB" w:rsidP="000D6ACB">
      <w:pPr>
        <w:ind w:left="360"/>
      </w:pPr>
    </w:p>
    <w:p w14:paraId="2D8576FF" w14:textId="7432DCCA" w:rsidR="000D6ACB" w:rsidRDefault="000D6ACB" w:rsidP="0013440D">
      <w:pPr>
        <w:pStyle w:val="HeadingStyle1"/>
      </w:pPr>
      <w:r w:rsidRPr="00F37F0A">
        <w:t>STP Spoofing</w:t>
      </w:r>
    </w:p>
    <w:p w14:paraId="7AD37E07" w14:textId="77777777" w:rsidR="000A546E" w:rsidRDefault="000A546E" w:rsidP="000A546E">
      <w:pPr>
        <w:ind w:firstLine="360"/>
      </w:pPr>
      <w:r>
        <w:t>On the switch enter the following commands:</w:t>
      </w:r>
    </w:p>
    <w:p w14:paraId="61D36EA1" w14:textId="77777777" w:rsidR="00EF09EF" w:rsidRDefault="000A546E" w:rsidP="000A546E">
      <w:pPr>
        <w:ind w:firstLine="360"/>
      </w:pPr>
      <w:r w:rsidRPr="00A83580">
        <w:t>Student1Sw1</w:t>
      </w:r>
      <w:r>
        <w:t>(config)#</w:t>
      </w:r>
      <w:r w:rsidR="00467240" w:rsidRPr="00467240">
        <w:t xml:space="preserve"> </w:t>
      </w:r>
      <w:r w:rsidR="00EF09EF" w:rsidRPr="00EF09EF">
        <w:t>spanning-tree portfast bpduguard default</w:t>
      </w:r>
    </w:p>
    <w:p w14:paraId="124909CE" w14:textId="302BD770" w:rsidR="00EF09EF" w:rsidRDefault="00EF09EF" w:rsidP="000A546E">
      <w:pPr>
        <w:ind w:firstLine="360"/>
      </w:pPr>
      <w:r w:rsidRPr="00A83580">
        <w:t>Student1Sw1</w:t>
      </w:r>
      <w:r>
        <w:t>(config-)#interface</w:t>
      </w:r>
      <w:r w:rsidR="00E50411">
        <w:t xml:space="preserve"> fa0/24</w:t>
      </w:r>
    </w:p>
    <w:p w14:paraId="1E96C616" w14:textId="0C94BC25" w:rsidR="000A546E" w:rsidRDefault="00EF09EF" w:rsidP="000A546E">
      <w:pPr>
        <w:ind w:firstLine="360"/>
      </w:pPr>
      <w:r w:rsidRPr="00A83580">
        <w:t>Student1Sw1</w:t>
      </w:r>
      <w:r>
        <w:t>(config-if)#spanning-tree portfast</w:t>
      </w:r>
    </w:p>
    <w:p w14:paraId="5625EBB8" w14:textId="1CF4B97C" w:rsidR="00086520" w:rsidRDefault="00086520" w:rsidP="000A546E">
      <w:pPr>
        <w:ind w:firstLine="360"/>
      </w:pPr>
      <w:r w:rsidRPr="00A83580">
        <w:t>Student1Sw1</w:t>
      </w:r>
      <w:r>
        <w:t>(config-if)#</w:t>
      </w:r>
      <w:r w:rsidRPr="00086520">
        <w:t>spanning-tree guard root</w:t>
      </w:r>
    </w:p>
    <w:p w14:paraId="483E8BF6" w14:textId="77777777" w:rsidR="000D6ACB" w:rsidRDefault="000D6ACB" w:rsidP="000D6ACB">
      <w:pPr>
        <w:ind w:left="360"/>
      </w:pPr>
    </w:p>
    <w:p w14:paraId="02FE6AD9" w14:textId="77777777" w:rsidR="0013440D" w:rsidRDefault="0013440D" w:rsidP="0013440D">
      <w:pPr>
        <w:pStyle w:val="ListParagraph"/>
        <w:numPr>
          <w:ilvl w:val="0"/>
          <w:numId w:val="44"/>
        </w:numPr>
      </w:pPr>
      <w:r>
        <w:t xml:space="preserve">Question: Does the RootId match the one on Yersinia: ______________ </w:t>
      </w:r>
    </w:p>
    <w:p w14:paraId="533A1300" w14:textId="77777777" w:rsidR="000D6ACB" w:rsidRDefault="000D6ACB" w:rsidP="00B84871">
      <w:pPr>
        <w:sectPr w:rsidR="000D6ACB" w:rsidSect="00512D26">
          <w:headerReference w:type="default" r:id="rId30"/>
          <w:footerReference w:type="default" r:id="rId31"/>
          <w:headerReference w:type="first" r:id="rId32"/>
          <w:footerReference w:type="first" r:id="rId33"/>
          <w:pgSz w:w="12240" w:h="15840" w:code="1"/>
          <w:pgMar w:top="1872" w:right="1440" w:bottom="1152" w:left="1440" w:header="720" w:footer="720" w:gutter="0"/>
          <w:cols w:space="720"/>
          <w:titlePg/>
          <w:docGrid w:linePitch="360"/>
        </w:sectPr>
      </w:pPr>
    </w:p>
    <w:p w14:paraId="1FB1DE63" w14:textId="77777777" w:rsidR="00E026F5" w:rsidRDefault="00512D26" w:rsidP="00E026F5">
      <w:r>
        <w:lastRenderedPageBreak/>
        <w:t>Blank page if necessary to make pages an even number</w:t>
      </w:r>
    </w:p>
    <w:p w14:paraId="4F63AA8E" w14:textId="77777777" w:rsidR="00512D26" w:rsidRDefault="00512D26" w:rsidP="00E026F5"/>
    <w:p w14:paraId="3D92F928" w14:textId="09E423C7" w:rsidR="00512D26" w:rsidRPr="009C77F7" w:rsidRDefault="00426F5E" w:rsidP="00E026F5">
      <w:pPr>
        <w:rPr>
          <w:b/>
        </w:rPr>
      </w:pPr>
      <w:r w:rsidRPr="009C77F7">
        <w:rPr>
          <w:b/>
        </w:rPr>
        <w:t xml:space="preserve">DO NOT DELETE THE SECTION BREAK BELOW. DELETING </w:t>
      </w:r>
      <w:r w:rsidR="0016421B" w:rsidRPr="009C77F7">
        <w:rPr>
          <w:b/>
        </w:rPr>
        <w:t>IT</w:t>
      </w:r>
      <w:r w:rsidR="004B3928" w:rsidRPr="009C77F7">
        <w:rPr>
          <w:b/>
        </w:rPr>
        <w:t xml:space="preserve"> MAY</w:t>
      </w:r>
      <w:r w:rsidR="00657374" w:rsidRPr="009C77F7">
        <w:rPr>
          <w:b/>
        </w:rPr>
        <w:t xml:space="preserve"> IMPACT</w:t>
      </w:r>
      <w:r w:rsidRPr="009C77F7">
        <w:rPr>
          <w:b/>
        </w:rPr>
        <w:t xml:space="preserve"> THE FORMATTING IN THIS DOCUMENT.</w:t>
      </w:r>
    </w:p>
    <w:p w14:paraId="4A6D38C4" w14:textId="77777777" w:rsidR="00512D26" w:rsidRDefault="00512D26" w:rsidP="00E026F5"/>
    <w:p w14:paraId="5B278ABF" w14:textId="77777777" w:rsidR="00512D26" w:rsidRDefault="00512D26" w:rsidP="00E026F5"/>
    <w:p w14:paraId="6D288093" w14:textId="42D0DF14" w:rsidR="00432E04" w:rsidRPr="00432E04" w:rsidRDefault="00432E04" w:rsidP="00AB5FC8">
      <w:pPr>
        <w:spacing w:line="240" w:lineRule="auto"/>
      </w:pPr>
    </w:p>
    <w:sectPr w:rsidR="00432E04" w:rsidRPr="00432E04" w:rsidSect="00512D26">
      <w:headerReference w:type="first" r:id="rId34"/>
      <w:footerReference w:type="first" r:id="rId35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Henri St Louis" w:date="2019-01-23T13:46:00Z" w:initials="HSL">
    <w:p w14:paraId="19491AAE" w14:textId="3FA975B4" w:rsidR="003D1F61" w:rsidRDefault="003D1F61">
      <w:pPr>
        <w:pStyle w:val="CommentText"/>
      </w:pPr>
      <w:r>
        <w:rPr>
          <w:rStyle w:val="CommentReference"/>
        </w:rPr>
        <w:annotationRef/>
      </w:r>
      <w:r>
        <w:t>2x IntFa0/24</w:t>
      </w:r>
      <w:bookmarkStart w:id="10" w:name="_GoBack"/>
      <w:bookmarkEnd w:id="10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9491AA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7661BB" w14:textId="77777777" w:rsidR="007277C7" w:rsidRDefault="007277C7" w:rsidP="007F2B57">
      <w:r>
        <w:separator/>
      </w:r>
    </w:p>
    <w:p w14:paraId="0C9025EB" w14:textId="77777777" w:rsidR="007277C7" w:rsidRDefault="007277C7" w:rsidP="007F2B57"/>
    <w:p w14:paraId="110B59D4" w14:textId="77777777" w:rsidR="007277C7" w:rsidRDefault="007277C7" w:rsidP="007F2B57"/>
  </w:endnote>
  <w:endnote w:type="continuationSeparator" w:id="0">
    <w:p w14:paraId="3D08B435" w14:textId="77777777" w:rsidR="007277C7" w:rsidRDefault="007277C7" w:rsidP="007F2B57">
      <w:r>
        <w:continuationSeparator/>
      </w:r>
    </w:p>
    <w:p w14:paraId="11F61984" w14:textId="77777777" w:rsidR="007277C7" w:rsidRDefault="007277C7" w:rsidP="007F2B57"/>
    <w:p w14:paraId="293DA2A3" w14:textId="77777777" w:rsidR="007277C7" w:rsidRDefault="007277C7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Arial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Titillium Bd">
    <w:altName w:val="Arial"/>
    <w:panose1 w:val="00000800000000000000"/>
    <w:charset w:val="00"/>
    <w:family w:val="auto"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005EB8"/>
        <w:insideH w:val="single" w:sz="18" w:space="0" w:color="005EB8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900BDB" w:rsidRPr="00A70299" w14:paraId="1C15721F" w14:textId="77777777" w:rsidTr="00F76802">
      <w:tc>
        <w:tcPr>
          <w:tcW w:w="918" w:type="dxa"/>
        </w:tcPr>
        <w:p w14:paraId="722DA5C6" w14:textId="6B1BA9FE" w:rsidR="00900BDB" w:rsidRPr="001E692B" w:rsidRDefault="00900BDB" w:rsidP="00900BDB">
          <w:pPr>
            <w:pStyle w:val="PageNo"/>
          </w:pPr>
          <w:r w:rsidRPr="001E692B">
            <w:fldChar w:fldCharType="begin"/>
          </w:r>
          <w:r w:rsidRPr="001E692B">
            <w:instrText xml:space="preserve"> PAGE   \* MERGEFORMAT </w:instrText>
          </w:r>
          <w:r w:rsidRPr="001E692B">
            <w:fldChar w:fldCharType="separate"/>
          </w:r>
          <w:r w:rsidR="003D1F61">
            <w:rPr>
              <w:noProof/>
            </w:rPr>
            <w:t>7</w:t>
          </w:r>
          <w:r w:rsidRPr="001E692B">
            <w:fldChar w:fldCharType="end"/>
          </w:r>
        </w:p>
      </w:tc>
      <w:tc>
        <w:tcPr>
          <w:tcW w:w="7938" w:type="dxa"/>
        </w:tcPr>
        <w:p w14:paraId="5C3D8FA5" w14:textId="28D68DDF" w:rsidR="00900BDB" w:rsidRPr="00A70299" w:rsidRDefault="003B0CFB" w:rsidP="00900BDB">
          <w:pPr>
            <w:pStyle w:val="Footer"/>
          </w:pPr>
          <w:r>
            <w:t>ITSC 20</w:t>
          </w:r>
          <w:r w:rsidR="00BD1ADB">
            <w:t>6</w:t>
          </w:r>
          <w:r w:rsidR="00900BDB" w:rsidRPr="00A70299">
            <w:t xml:space="preserve">: </w:t>
          </w:r>
          <w:r w:rsidR="00BD1ADB">
            <w:t xml:space="preserve">Secure LAN Lab </w:t>
          </w:r>
          <w:r w:rsidR="00960C3D">
            <w:t>2</w:t>
          </w:r>
        </w:p>
        <w:p w14:paraId="40BC8A61" w14:textId="4340C1BB" w:rsidR="00900BDB" w:rsidRPr="00A70299" w:rsidRDefault="00900BDB" w:rsidP="00900BDB">
          <w:pPr>
            <w:pStyle w:val="Copyright"/>
          </w:pPr>
          <w:r w:rsidRPr="00A70299">
            <w:t>© 201</w:t>
          </w:r>
          <w:r w:rsidR="003B0CFB">
            <w:t>7</w:t>
          </w:r>
          <w:r>
            <w:t>, Southern Alberta Institute of Technology</w:t>
          </w:r>
        </w:p>
      </w:tc>
    </w:tr>
  </w:tbl>
  <w:p w14:paraId="30BAB2F1" w14:textId="77777777" w:rsidR="00900BDB" w:rsidRPr="00900BDB" w:rsidRDefault="00900BDB" w:rsidP="00900B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005EB8"/>
        <w:insideH w:val="single" w:sz="18" w:space="0" w:color="005EB8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88153E" w:rsidRPr="00A70299" w14:paraId="543F3E41" w14:textId="77777777" w:rsidTr="0043796C">
      <w:tc>
        <w:tcPr>
          <w:tcW w:w="918" w:type="dxa"/>
        </w:tcPr>
        <w:p w14:paraId="27ECEF91" w14:textId="5B1B93B4" w:rsidR="0088153E" w:rsidRPr="001E692B" w:rsidRDefault="0088153E" w:rsidP="0088153E">
          <w:pPr>
            <w:pStyle w:val="PageNo"/>
          </w:pPr>
          <w:r w:rsidRPr="001E692B">
            <w:fldChar w:fldCharType="begin"/>
          </w:r>
          <w:r w:rsidRPr="001E692B">
            <w:instrText xml:space="preserve"> PAGE   \* MERGEFORMAT </w:instrText>
          </w:r>
          <w:r w:rsidRPr="001E692B">
            <w:fldChar w:fldCharType="separate"/>
          </w:r>
          <w:r w:rsidR="003D1F61">
            <w:rPr>
              <w:noProof/>
            </w:rPr>
            <w:t>3</w:t>
          </w:r>
          <w:r w:rsidRPr="001E692B">
            <w:fldChar w:fldCharType="end"/>
          </w:r>
        </w:p>
      </w:tc>
      <w:tc>
        <w:tcPr>
          <w:tcW w:w="7938" w:type="dxa"/>
        </w:tcPr>
        <w:p w14:paraId="47AF57EE" w14:textId="7FA9C859" w:rsidR="0088153E" w:rsidRPr="00A70299" w:rsidRDefault="00AA3555" w:rsidP="0088153E">
          <w:pPr>
            <w:pStyle w:val="Footer"/>
          </w:pPr>
          <w:r>
            <w:t>ITSC 20</w:t>
          </w:r>
          <w:r w:rsidR="00BD1ADB">
            <w:t>6</w:t>
          </w:r>
          <w:r w:rsidR="0088153E" w:rsidRPr="00A70299">
            <w:t xml:space="preserve">: </w:t>
          </w:r>
          <w:r w:rsidR="00BD1ADB">
            <w:t xml:space="preserve">Secure LAN Lab </w:t>
          </w:r>
          <w:r w:rsidR="001B23AA">
            <w:t>2</w:t>
          </w:r>
        </w:p>
        <w:p w14:paraId="2CCD1F87" w14:textId="3595E543" w:rsidR="0088153E" w:rsidRPr="00A70299" w:rsidRDefault="0088153E" w:rsidP="0088153E">
          <w:pPr>
            <w:pStyle w:val="Copyright"/>
          </w:pPr>
          <w:r w:rsidRPr="00A70299">
            <w:t>© 201</w:t>
          </w:r>
          <w:r w:rsidR="00AA3555">
            <w:t>7</w:t>
          </w:r>
          <w:r>
            <w:t>, Southern Alberta Institute of Technology</w:t>
          </w:r>
        </w:p>
      </w:tc>
    </w:tr>
  </w:tbl>
  <w:p w14:paraId="3104E230" w14:textId="77777777" w:rsidR="002C6414" w:rsidRPr="0088153E" w:rsidRDefault="002C6414" w:rsidP="00881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F802A" w14:textId="1B0ACA58" w:rsidR="00017FD6" w:rsidRDefault="003B0CFB" w:rsidP="00017FD6">
    <w:r>
      <w:t>© 2017</w:t>
    </w:r>
    <w:r w:rsidR="00017FD6">
      <w:t>, Southern Alberta Institute of Technology. All rights reserved.</w:t>
    </w:r>
  </w:p>
  <w:p w14:paraId="6B81DECE" w14:textId="232C2329" w:rsidR="00017FD6" w:rsidRDefault="00017FD6" w:rsidP="00017FD6">
    <w:r>
      <w:t>This publication and materials herein are protected by applicable intellectual property laws.</w:t>
    </w:r>
  </w:p>
  <w:p w14:paraId="65B9C7A0" w14:textId="130561B0" w:rsidR="00017FD6" w:rsidRDefault="00017FD6" w:rsidP="00017FD6">
    <w:r>
      <w:t>Unauthorized reproduction and distribution of this publication in whole or part is prohibited.</w:t>
    </w:r>
  </w:p>
  <w:p w14:paraId="6F4DB428" w14:textId="77777777" w:rsidR="00017FD6" w:rsidRDefault="00017FD6" w:rsidP="00017FD6"/>
  <w:p w14:paraId="508159DB" w14:textId="5B791053" w:rsidR="00017FD6" w:rsidRDefault="00017FD6" w:rsidP="00017FD6">
    <w:r>
      <w:t>For more information, contact:</w:t>
    </w:r>
  </w:p>
  <w:p w14:paraId="0D60F3E3" w14:textId="56AB9BBB" w:rsidR="00017FD6" w:rsidRDefault="00017FD6" w:rsidP="00017FD6">
    <w:r>
      <w:t>Director, Centre for Instructional Technology and Development</w:t>
    </w:r>
  </w:p>
  <w:p w14:paraId="4E741738" w14:textId="6D12960E" w:rsidR="00017FD6" w:rsidRDefault="00017FD6" w:rsidP="00017FD6">
    <w:r>
      <w:t>Southern Alberta Institute of Technology</w:t>
    </w:r>
  </w:p>
  <w:p w14:paraId="10822D5A" w14:textId="73CAE1C3" w:rsidR="00017FD6" w:rsidRDefault="00017FD6" w:rsidP="00017FD6">
    <w:r>
      <w:t>1301 16 Ave. N.W., Calgary, AB T2M 0L4</w:t>
    </w:r>
  </w:p>
  <w:p w14:paraId="7D139869" w14:textId="77777777" w:rsidR="00017FD6" w:rsidRDefault="00017FD6" w:rsidP="00017FD6"/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BB48A5" w14:textId="77777777" w:rsidR="007277C7" w:rsidRDefault="007277C7" w:rsidP="007F2B57">
      <w:r>
        <w:separator/>
      </w:r>
    </w:p>
    <w:p w14:paraId="47DEB124" w14:textId="77777777" w:rsidR="007277C7" w:rsidRDefault="007277C7" w:rsidP="007F2B57"/>
    <w:p w14:paraId="453E8BB1" w14:textId="77777777" w:rsidR="007277C7" w:rsidRDefault="007277C7" w:rsidP="007F2B57"/>
  </w:footnote>
  <w:footnote w:type="continuationSeparator" w:id="0">
    <w:p w14:paraId="11BEA9B7" w14:textId="77777777" w:rsidR="007277C7" w:rsidRDefault="007277C7" w:rsidP="007F2B57">
      <w:r>
        <w:continuationSeparator/>
      </w:r>
    </w:p>
    <w:p w14:paraId="5A819E95" w14:textId="77777777" w:rsidR="007277C7" w:rsidRDefault="007277C7" w:rsidP="007F2B57"/>
    <w:p w14:paraId="39AD9072" w14:textId="77777777" w:rsidR="007277C7" w:rsidRDefault="007277C7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194CAE" w14:textId="7C93E373" w:rsidR="002C6414" w:rsidRPr="0088153E" w:rsidRDefault="0088153E" w:rsidP="0088153E">
    <w:pPr>
      <w:pStyle w:val="Header"/>
    </w:pPr>
    <w:r w:rsidRPr="0088153E">
      <w:rPr>
        <w:noProof/>
      </w:rPr>
      <w:drawing>
        <wp:anchor distT="0" distB="0" distL="114300" distR="114300" simplePos="0" relativeHeight="251662336" behindDoc="1" locked="0" layoutInCell="1" allowOverlap="1" wp14:anchorId="61928881" wp14:editId="6804B71A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051FB5C" wp14:editId="2AB4754C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354307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20377F" w14:textId="6321CB9C" w:rsidR="002C6414" w:rsidRPr="00EF5C89" w:rsidRDefault="0088153E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59264" behindDoc="1" locked="0" layoutInCell="1" allowOverlap="1" wp14:anchorId="57322C47" wp14:editId="343A4B53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32B578" wp14:editId="2801DA07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45A868" id="Straight Connector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98B370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756F"/>
    <w:multiLevelType w:val="hybridMultilevel"/>
    <w:tmpl w:val="D92CFDC4"/>
    <w:lvl w:ilvl="0" w:tplc="F990BDF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E520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D2D34"/>
    <w:multiLevelType w:val="hybridMultilevel"/>
    <w:tmpl w:val="9EC46A64"/>
    <w:lvl w:ilvl="0" w:tplc="3998F3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70F2B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48147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035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1319E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A228C5"/>
    <w:multiLevelType w:val="hybridMultilevel"/>
    <w:tmpl w:val="6EE6D5DC"/>
    <w:lvl w:ilvl="0" w:tplc="159A0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A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40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07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C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6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D2A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3211553"/>
    <w:multiLevelType w:val="hybridMultilevel"/>
    <w:tmpl w:val="AAD2A462"/>
    <w:lvl w:ilvl="0" w:tplc="E4F0843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4335F3"/>
    <w:multiLevelType w:val="hybridMultilevel"/>
    <w:tmpl w:val="BA84D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81B6FE1"/>
    <w:multiLevelType w:val="hybridMultilevel"/>
    <w:tmpl w:val="AC629D0A"/>
    <w:lvl w:ilvl="0" w:tplc="D340FFA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23425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F2545E"/>
    <w:multiLevelType w:val="hybridMultilevel"/>
    <w:tmpl w:val="D0C4664E"/>
    <w:lvl w:ilvl="0" w:tplc="066A495C">
      <w:start w:val="1"/>
      <w:numFmt w:val="decimal"/>
      <w:lvlText w:val="%1."/>
      <w:lvlJc w:val="left"/>
      <w:pPr>
        <w:ind w:left="121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CF56A8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25292"/>
    <w:multiLevelType w:val="hybridMultilevel"/>
    <w:tmpl w:val="FD4E5A24"/>
    <w:lvl w:ilvl="0" w:tplc="89C6F6D0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B60288"/>
    <w:multiLevelType w:val="hybridMultilevel"/>
    <w:tmpl w:val="A5F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D943D1E"/>
    <w:multiLevelType w:val="hybridMultilevel"/>
    <w:tmpl w:val="D966D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0170D2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4EF021A"/>
    <w:multiLevelType w:val="hybridMultilevel"/>
    <w:tmpl w:val="B2C0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C61AB"/>
    <w:multiLevelType w:val="hybridMultilevel"/>
    <w:tmpl w:val="5FB66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B992FCB"/>
    <w:multiLevelType w:val="multilevel"/>
    <w:tmpl w:val="5132700E"/>
    <w:lvl w:ilvl="0">
      <w:start w:val="1"/>
      <w:numFmt w:val="decimal"/>
      <w:lvlText w:val="%1.0"/>
      <w:lvlJc w:val="left"/>
      <w:pPr>
        <w:ind w:left="660" w:hanging="6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380" w:hanging="6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000FF" w:themeColor="hyperlink"/>
        <w:u w:val="single"/>
      </w:rPr>
    </w:lvl>
  </w:abstractNum>
  <w:abstractNum w:abstractNumId="25" w15:restartNumberingAfterBreak="0">
    <w:nsid w:val="3F2E0F17"/>
    <w:multiLevelType w:val="multilevel"/>
    <w:tmpl w:val="EEFE0E0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6" w15:restartNumberingAfterBreak="0">
    <w:nsid w:val="3F515171"/>
    <w:multiLevelType w:val="hybridMultilevel"/>
    <w:tmpl w:val="3A7C0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4C1F26"/>
    <w:multiLevelType w:val="multilevel"/>
    <w:tmpl w:val="5302D80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489E0E6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FC75C1"/>
    <w:multiLevelType w:val="hybridMultilevel"/>
    <w:tmpl w:val="826268CC"/>
    <w:lvl w:ilvl="0" w:tplc="DFD46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6A19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4E8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EA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348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249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BEC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829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40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96F85"/>
    <w:multiLevelType w:val="hybridMultilevel"/>
    <w:tmpl w:val="28D84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F751C0"/>
    <w:multiLevelType w:val="hybridMultilevel"/>
    <w:tmpl w:val="FBF0E07A"/>
    <w:lvl w:ilvl="0" w:tplc="52B8B21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84E8C1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260EBF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77A3D5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4A85C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55406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84659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13E73B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EDE715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3" w15:restartNumberingAfterBreak="0">
    <w:nsid w:val="613454A0"/>
    <w:multiLevelType w:val="hybridMultilevel"/>
    <w:tmpl w:val="9CA62EBE"/>
    <w:lvl w:ilvl="0" w:tplc="8E0C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4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5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EA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3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62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CA7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C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31162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11372"/>
    <w:multiLevelType w:val="hybridMultilevel"/>
    <w:tmpl w:val="53EA88AE"/>
    <w:lvl w:ilvl="0" w:tplc="AD32F95C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09A136E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313B72"/>
    <w:multiLevelType w:val="hybridMultilevel"/>
    <w:tmpl w:val="863E6632"/>
    <w:lvl w:ilvl="0" w:tplc="81C86A8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351D9F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554735F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0748B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BE1246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0"/>
  </w:num>
  <w:num w:numId="3">
    <w:abstractNumId w:val="19"/>
  </w:num>
  <w:num w:numId="4">
    <w:abstractNumId w:val="4"/>
  </w:num>
  <w:num w:numId="5">
    <w:abstractNumId w:val="35"/>
  </w:num>
  <w:num w:numId="6">
    <w:abstractNumId w:val="6"/>
  </w:num>
  <w:num w:numId="7">
    <w:abstractNumId w:val="38"/>
  </w:num>
  <w:num w:numId="8">
    <w:abstractNumId w:val="3"/>
  </w:num>
  <w:num w:numId="9">
    <w:abstractNumId w:val="12"/>
  </w:num>
  <w:num w:numId="10">
    <w:abstractNumId w:val="23"/>
  </w:num>
  <w:num w:numId="11">
    <w:abstractNumId w:val="22"/>
  </w:num>
  <w:num w:numId="12">
    <w:abstractNumId w:val="24"/>
  </w:num>
  <w:num w:numId="13">
    <w:abstractNumId w:val="25"/>
  </w:num>
  <w:num w:numId="14">
    <w:abstractNumId w:val="10"/>
  </w:num>
  <w:num w:numId="15">
    <w:abstractNumId w:val="33"/>
  </w:num>
  <w:num w:numId="16">
    <w:abstractNumId w:val="28"/>
  </w:num>
  <w:num w:numId="17">
    <w:abstractNumId w:val="18"/>
  </w:num>
  <w:num w:numId="18">
    <w:abstractNumId w:val="26"/>
  </w:num>
  <w:num w:numId="19">
    <w:abstractNumId w:val="27"/>
  </w:num>
  <w:num w:numId="20">
    <w:abstractNumId w:val="8"/>
  </w:num>
  <w:num w:numId="21">
    <w:abstractNumId w:val="1"/>
  </w:num>
  <w:num w:numId="22">
    <w:abstractNumId w:val="29"/>
  </w:num>
  <w:num w:numId="23">
    <w:abstractNumId w:val="32"/>
  </w:num>
  <w:num w:numId="24">
    <w:abstractNumId w:val="34"/>
  </w:num>
  <w:num w:numId="25">
    <w:abstractNumId w:val="14"/>
  </w:num>
  <w:num w:numId="26">
    <w:abstractNumId w:val="7"/>
  </w:num>
  <w:num w:numId="27">
    <w:abstractNumId w:val="41"/>
  </w:num>
  <w:num w:numId="28">
    <w:abstractNumId w:val="15"/>
  </w:num>
  <w:num w:numId="29">
    <w:abstractNumId w:val="21"/>
  </w:num>
  <w:num w:numId="30">
    <w:abstractNumId w:val="31"/>
  </w:num>
  <w:num w:numId="31">
    <w:abstractNumId w:val="20"/>
  </w:num>
  <w:num w:numId="32">
    <w:abstractNumId w:val="5"/>
  </w:num>
  <w:num w:numId="33">
    <w:abstractNumId w:val="39"/>
  </w:num>
  <w:num w:numId="34">
    <w:abstractNumId w:val="43"/>
  </w:num>
  <w:num w:numId="35">
    <w:abstractNumId w:val="37"/>
  </w:num>
  <w:num w:numId="36">
    <w:abstractNumId w:val="11"/>
  </w:num>
  <w:num w:numId="37">
    <w:abstractNumId w:val="17"/>
  </w:num>
  <w:num w:numId="38">
    <w:abstractNumId w:val="44"/>
  </w:num>
  <w:num w:numId="39">
    <w:abstractNumId w:val="0"/>
  </w:num>
  <w:num w:numId="40">
    <w:abstractNumId w:val="13"/>
  </w:num>
  <w:num w:numId="41">
    <w:abstractNumId w:val="9"/>
  </w:num>
  <w:num w:numId="42">
    <w:abstractNumId w:val="40"/>
  </w:num>
  <w:num w:numId="43">
    <w:abstractNumId w:val="42"/>
  </w:num>
  <w:num w:numId="44">
    <w:abstractNumId w:val="2"/>
  </w:num>
  <w:num w:numId="45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nri St Louis">
    <w15:presenceInfo w15:providerId="None" w15:userId="Henri St Lo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4EC"/>
    <w:rsid w:val="00006994"/>
    <w:rsid w:val="00011D38"/>
    <w:rsid w:val="00017FD6"/>
    <w:rsid w:val="000362BD"/>
    <w:rsid w:val="00036EB7"/>
    <w:rsid w:val="00036F15"/>
    <w:rsid w:val="00041B5E"/>
    <w:rsid w:val="0004384D"/>
    <w:rsid w:val="00051CC6"/>
    <w:rsid w:val="0005300F"/>
    <w:rsid w:val="000537E5"/>
    <w:rsid w:val="00053992"/>
    <w:rsid w:val="000539D7"/>
    <w:rsid w:val="000554E3"/>
    <w:rsid w:val="000579BB"/>
    <w:rsid w:val="00065EC5"/>
    <w:rsid w:val="000703BF"/>
    <w:rsid w:val="00075BCF"/>
    <w:rsid w:val="00086520"/>
    <w:rsid w:val="0009096F"/>
    <w:rsid w:val="00090ACB"/>
    <w:rsid w:val="000944B1"/>
    <w:rsid w:val="00095D68"/>
    <w:rsid w:val="000A2BA8"/>
    <w:rsid w:val="000A546E"/>
    <w:rsid w:val="000C0F3E"/>
    <w:rsid w:val="000D02E7"/>
    <w:rsid w:val="000D210F"/>
    <w:rsid w:val="000D5A67"/>
    <w:rsid w:val="000D6ACB"/>
    <w:rsid w:val="000D6CD4"/>
    <w:rsid w:val="000F5078"/>
    <w:rsid w:val="000F5174"/>
    <w:rsid w:val="0010125A"/>
    <w:rsid w:val="001020E8"/>
    <w:rsid w:val="0010711D"/>
    <w:rsid w:val="00107423"/>
    <w:rsid w:val="00117156"/>
    <w:rsid w:val="00130126"/>
    <w:rsid w:val="00131CE0"/>
    <w:rsid w:val="0013233B"/>
    <w:rsid w:val="001328B2"/>
    <w:rsid w:val="0013440D"/>
    <w:rsid w:val="00144E22"/>
    <w:rsid w:val="00151D67"/>
    <w:rsid w:val="001547CE"/>
    <w:rsid w:val="00162316"/>
    <w:rsid w:val="0016421B"/>
    <w:rsid w:val="00165D28"/>
    <w:rsid w:val="00186025"/>
    <w:rsid w:val="00194870"/>
    <w:rsid w:val="001A0046"/>
    <w:rsid w:val="001A0A50"/>
    <w:rsid w:val="001A7B2E"/>
    <w:rsid w:val="001B0A05"/>
    <w:rsid w:val="001B23AA"/>
    <w:rsid w:val="001B4455"/>
    <w:rsid w:val="001B6890"/>
    <w:rsid w:val="001C77AE"/>
    <w:rsid w:val="001D2757"/>
    <w:rsid w:val="001D399F"/>
    <w:rsid w:val="001E2684"/>
    <w:rsid w:val="001E53ED"/>
    <w:rsid w:val="001E692B"/>
    <w:rsid w:val="001F1521"/>
    <w:rsid w:val="001F470D"/>
    <w:rsid w:val="00211449"/>
    <w:rsid w:val="00230C13"/>
    <w:rsid w:val="0023710B"/>
    <w:rsid w:val="002416EE"/>
    <w:rsid w:val="002418D8"/>
    <w:rsid w:val="00242511"/>
    <w:rsid w:val="00247023"/>
    <w:rsid w:val="002518CB"/>
    <w:rsid w:val="00253EC4"/>
    <w:rsid w:val="00257E1E"/>
    <w:rsid w:val="00264C10"/>
    <w:rsid w:val="00273641"/>
    <w:rsid w:val="002760F6"/>
    <w:rsid w:val="00276B8F"/>
    <w:rsid w:val="00282174"/>
    <w:rsid w:val="002C0FDA"/>
    <w:rsid w:val="002C6414"/>
    <w:rsid w:val="002D316C"/>
    <w:rsid w:val="002F1139"/>
    <w:rsid w:val="002F3569"/>
    <w:rsid w:val="002F765A"/>
    <w:rsid w:val="00311CEF"/>
    <w:rsid w:val="00311F98"/>
    <w:rsid w:val="00313C58"/>
    <w:rsid w:val="003152BC"/>
    <w:rsid w:val="0031746A"/>
    <w:rsid w:val="00337BAE"/>
    <w:rsid w:val="00342C34"/>
    <w:rsid w:val="00350155"/>
    <w:rsid w:val="00350648"/>
    <w:rsid w:val="003558B2"/>
    <w:rsid w:val="00357496"/>
    <w:rsid w:val="00365B01"/>
    <w:rsid w:val="00371458"/>
    <w:rsid w:val="00373D1D"/>
    <w:rsid w:val="00386855"/>
    <w:rsid w:val="00393D87"/>
    <w:rsid w:val="003A6A22"/>
    <w:rsid w:val="003B0CFB"/>
    <w:rsid w:val="003C7789"/>
    <w:rsid w:val="003D1F61"/>
    <w:rsid w:val="003D5BDD"/>
    <w:rsid w:val="003E0DF0"/>
    <w:rsid w:val="003E4FEC"/>
    <w:rsid w:val="003F12CC"/>
    <w:rsid w:val="003F1384"/>
    <w:rsid w:val="003F31FE"/>
    <w:rsid w:val="003F3614"/>
    <w:rsid w:val="004054A2"/>
    <w:rsid w:val="00411C90"/>
    <w:rsid w:val="00412481"/>
    <w:rsid w:val="0041303A"/>
    <w:rsid w:val="00425838"/>
    <w:rsid w:val="00426F5E"/>
    <w:rsid w:val="00427229"/>
    <w:rsid w:val="00432E04"/>
    <w:rsid w:val="00433B33"/>
    <w:rsid w:val="004503C5"/>
    <w:rsid w:val="004540D0"/>
    <w:rsid w:val="00454A85"/>
    <w:rsid w:val="00457729"/>
    <w:rsid w:val="00464AA9"/>
    <w:rsid w:val="00467240"/>
    <w:rsid w:val="00475522"/>
    <w:rsid w:val="004862FB"/>
    <w:rsid w:val="004974D2"/>
    <w:rsid w:val="004A51BA"/>
    <w:rsid w:val="004B3928"/>
    <w:rsid w:val="004C465A"/>
    <w:rsid w:val="004C4C4D"/>
    <w:rsid w:val="004C5225"/>
    <w:rsid w:val="004C6B67"/>
    <w:rsid w:val="004D3407"/>
    <w:rsid w:val="004E0939"/>
    <w:rsid w:val="004E0A98"/>
    <w:rsid w:val="004E2235"/>
    <w:rsid w:val="004E7948"/>
    <w:rsid w:val="0050120A"/>
    <w:rsid w:val="00506CE1"/>
    <w:rsid w:val="00511FAC"/>
    <w:rsid w:val="00512D26"/>
    <w:rsid w:val="00513FC3"/>
    <w:rsid w:val="00514150"/>
    <w:rsid w:val="005366D1"/>
    <w:rsid w:val="00551EE2"/>
    <w:rsid w:val="00553AD6"/>
    <w:rsid w:val="00556CD0"/>
    <w:rsid w:val="0055717B"/>
    <w:rsid w:val="00560826"/>
    <w:rsid w:val="00571487"/>
    <w:rsid w:val="0058120D"/>
    <w:rsid w:val="00590937"/>
    <w:rsid w:val="00590F16"/>
    <w:rsid w:val="00594CF2"/>
    <w:rsid w:val="00595E89"/>
    <w:rsid w:val="005A25B4"/>
    <w:rsid w:val="005A4320"/>
    <w:rsid w:val="005A54F9"/>
    <w:rsid w:val="005A5C3A"/>
    <w:rsid w:val="005A5C63"/>
    <w:rsid w:val="005B1F8E"/>
    <w:rsid w:val="005B2857"/>
    <w:rsid w:val="005B2B6A"/>
    <w:rsid w:val="005C322D"/>
    <w:rsid w:val="005D2A06"/>
    <w:rsid w:val="006075E7"/>
    <w:rsid w:val="006148DC"/>
    <w:rsid w:val="006161EA"/>
    <w:rsid w:val="00623C7F"/>
    <w:rsid w:val="006274FF"/>
    <w:rsid w:val="00644169"/>
    <w:rsid w:val="00644444"/>
    <w:rsid w:val="006531CE"/>
    <w:rsid w:val="006543CA"/>
    <w:rsid w:val="00657374"/>
    <w:rsid w:val="00666EA3"/>
    <w:rsid w:val="006676CE"/>
    <w:rsid w:val="006A1CDF"/>
    <w:rsid w:val="006A6D5A"/>
    <w:rsid w:val="006C16DE"/>
    <w:rsid w:val="006D0CD0"/>
    <w:rsid w:val="006D0FE0"/>
    <w:rsid w:val="006F44A1"/>
    <w:rsid w:val="00701DE6"/>
    <w:rsid w:val="00703C7D"/>
    <w:rsid w:val="00715028"/>
    <w:rsid w:val="00723846"/>
    <w:rsid w:val="007277C7"/>
    <w:rsid w:val="007343A7"/>
    <w:rsid w:val="007429F0"/>
    <w:rsid w:val="00762164"/>
    <w:rsid w:val="007646FF"/>
    <w:rsid w:val="007713E4"/>
    <w:rsid w:val="007729EE"/>
    <w:rsid w:val="007753FB"/>
    <w:rsid w:val="00780207"/>
    <w:rsid w:val="00785175"/>
    <w:rsid w:val="0079356D"/>
    <w:rsid w:val="007A5107"/>
    <w:rsid w:val="007B6BA5"/>
    <w:rsid w:val="007C12F5"/>
    <w:rsid w:val="007D01AD"/>
    <w:rsid w:val="007E5769"/>
    <w:rsid w:val="007E7317"/>
    <w:rsid w:val="007F2B57"/>
    <w:rsid w:val="00812F17"/>
    <w:rsid w:val="00835E23"/>
    <w:rsid w:val="008411EE"/>
    <w:rsid w:val="00842EB4"/>
    <w:rsid w:val="00873AE2"/>
    <w:rsid w:val="0088153E"/>
    <w:rsid w:val="008853E9"/>
    <w:rsid w:val="00886A41"/>
    <w:rsid w:val="00894E03"/>
    <w:rsid w:val="00894E65"/>
    <w:rsid w:val="00897B0B"/>
    <w:rsid w:val="008A1EC8"/>
    <w:rsid w:val="008A4AAF"/>
    <w:rsid w:val="008B2EBF"/>
    <w:rsid w:val="008B4330"/>
    <w:rsid w:val="008B573D"/>
    <w:rsid w:val="008B5F02"/>
    <w:rsid w:val="008B6EED"/>
    <w:rsid w:val="008C2999"/>
    <w:rsid w:val="008C2E88"/>
    <w:rsid w:val="008C61FC"/>
    <w:rsid w:val="008C77F3"/>
    <w:rsid w:val="008D2B18"/>
    <w:rsid w:val="008D533B"/>
    <w:rsid w:val="008E7053"/>
    <w:rsid w:val="008F7C78"/>
    <w:rsid w:val="00900395"/>
    <w:rsid w:val="00900BDB"/>
    <w:rsid w:val="00903AC8"/>
    <w:rsid w:val="009155B1"/>
    <w:rsid w:val="00916B16"/>
    <w:rsid w:val="009213A0"/>
    <w:rsid w:val="00926A68"/>
    <w:rsid w:val="00935B3E"/>
    <w:rsid w:val="00936F9C"/>
    <w:rsid w:val="00955C37"/>
    <w:rsid w:val="00956AFF"/>
    <w:rsid w:val="00960C3D"/>
    <w:rsid w:val="00964C14"/>
    <w:rsid w:val="00970B47"/>
    <w:rsid w:val="009744B7"/>
    <w:rsid w:val="00974FD7"/>
    <w:rsid w:val="00975EE7"/>
    <w:rsid w:val="00975F19"/>
    <w:rsid w:val="009804B6"/>
    <w:rsid w:val="00986F95"/>
    <w:rsid w:val="009A43AB"/>
    <w:rsid w:val="009A557C"/>
    <w:rsid w:val="009A7E0D"/>
    <w:rsid w:val="009C1F3C"/>
    <w:rsid w:val="009C3A72"/>
    <w:rsid w:val="009C77F7"/>
    <w:rsid w:val="009D6ACA"/>
    <w:rsid w:val="009F6C19"/>
    <w:rsid w:val="00A00E6C"/>
    <w:rsid w:val="00A024B0"/>
    <w:rsid w:val="00A07387"/>
    <w:rsid w:val="00A213D6"/>
    <w:rsid w:val="00A300E3"/>
    <w:rsid w:val="00A45EC3"/>
    <w:rsid w:val="00A45FB0"/>
    <w:rsid w:val="00A504CA"/>
    <w:rsid w:val="00A5077E"/>
    <w:rsid w:val="00A66560"/>
    <w:rsid w:val="00A67ED9"/>
    <w:rsid w:val="00A70299"/>
    <w:rsid w:val="00A83580"/>
    <w:rsid w:val="00A85250"/>
    <w:rsid w:val="00A86C79"/>
    <w:rsid w:val="00A91102"/>
    <w:rsid w:val="00AA177B"/>
    <w:rsid w:val="00AA2C0E"/>
    <w:rsid w:val="00AA3555"/>
    <w:rsid w:val="00AB152B"/>
    <w:rsid w:val="00AB5FC8"/>
    <w:rsid w:val="00AC0083"/>
    <w:rsid w:val="00AC01A7"/>
    <w:rsid w:val="00AC0832"/>
    <w:rsid w:val="00AC197D"/>
    <w:rsid w:val="00AC1CB5"/>
    <w:rsid w:val="00AC3A6B"/>
    <w:rsid w:val="00AC53B0"/>
    <w:rsid w:val="00AC6E90"/>
    <w:rsid w:val="00AF285B"/>
    <w:rsid w:val="00AF3B24"/>
    <w:rsid w:val="00AF4286"/>
    <w:rsid w:val="00AF5DBD"/>
    <w:rsid w:val="00AF6FA0"/>
    <w:rsid w:val="00AF7CDD"/>
    <w:rsid w:val="00B074E1"/>
    <w:rsid w:val="00B178AE"/>
    <w:rsid w:val="00B221B1"/>
    <w:rsid w:val="00B3168D"/>
    <w:rsid w:val="00B317F4"/>
    <w:rsid w:val="00B4401E"/>
    <w:rsid w:val="00B458C7"/>
    <w:rsid w:val="00B53BF5"/>
    <w:rsid w:val="00B6174B"/>
    <w:rsid w:val="00B61821"/>
    <w:rsid w:val="00B638AF"/>
    <w:rsid w:val="00B66B8A"/>
    <w:rsid w:val="00B7306A"/>
    <w:rsid w:val="00B8361B"/>
    <w:rsid w:val="00B84871"/>
    <w:rsid w:val="00B97B1D"/>
    <w:rsid w:val="00BA4726"/>
    <w:rsid w:val="00BB3F7A"/>
    <w:rsid w:val="00BB7F5D"/>
    <w:rsid w:val="00BC7C9F"/>
    <w:rsid w:val="00BD1ADB"/>
    <w:rsid w:val="00BE4D23"/>
    <w:rsid w:val="00BF377E"/>
    <w:rsid w:val="00C01287"/>
    <w:rsid w:val="00C021F2"/>
    <w:rsid w:val="00C10994"/>
    <w:rsid w:val="00C10B87"/>
    <w:rsid w:val="00C23FEE"/>
    <w:rsid w:val="00C24CD4"/>
    <w:rsid w:val="00C42E7B"/>
    <w:rsid w:val="00C43AB3"/>
    <w:rsid w:val="00C52086"/>
    <w:rsid w:val="00C52864"/>
    <w:rsid w:val="00C577BB"/>
    <w:rsid w:val="00C72591"/>
    <w:rsid w:val="00C81E39"/>
    <w:rsid w:val="00C8378F"/>
    <w:rsid w:val="00C83C74"/>
    <w:rsid w:val="00C87A13"/>
    <w:rsid w:val="00C910EA"/>
    <w:rsid w:val="00C91BB9"/>
    <w:rsid w:val="00C964E5"/>
    <w:rsid w:val="00CA271C"/>
    <w:rsid w:val="00CA33E2"/>
    <w:rsid w:val="00CA6375"/>
    <w:rsid w:val="00CC08CE"/>
    <w:rsid w:val="00CC0FE8"/>
    <w:rsid w:val="00CC4ABC"/>
    <w:rsid w:val="00CC55E1"/>
    <w:rsid w:val="00CD0BF9"/>
    <w:rsid w:val="00CE2617"/>
    <w:rsid w:val="00CE6287"/>
    <w:rsid w:val="00CF7ECC"/>
    <w:rsid w:val="00D00BE5"/>
    <w:rsid w:val="00D043D8"/>
    <w:rsid w:val="00D058A1"/>
    <w:rsid w:val="00D1053A"/>
    <w:rsid w:val="00D143F7"/>
    <w:rsid w:val="00D16B6C"/>
    <w:rsid w:val="00D17E8F"/>
    <w:rsid w:val="00D222EF"/>
    <w:rsid w:val="00D250AC"/>
    <w:rsid w:val="00D26144"/>
    <w:rsid w:val="00D3150E"/>
    <w:rsid w:val="00D4162B"/>
    <w:rsid w:val="00D4672E"/>
    <w:rsid w:val="00D51594"/>
    <w:rsid w:val="00D53938"/>
    <w:rsid w:val="00D60049"/>
    <w:rsid w:val="00D601EB"/>
    <w:rsid w:val="00D64C23"/>
    <w:rsid w:val="00D664EC"/>
    <w:rsid w:val="00D7150C"/>
    <w:rsid w:val="00D74B2C"/>
    <w:rsid w:val="00D863CF"/>
    <w:rsid w:val="00D9241D"/>
    <w:rsid w:val="00DB0871"/>
    <w:rsid w:val="00DB0E47"/>
    <w:rsid w:val="00DB3942"/>
    <w:rsid w:val="00DC3BFD"/>
    <w:rsid w:val="00DC55FB"/>
    <w:rsid w:val="00DC7B81"/>
    <w:rsid w:val="00DD2035"/>
    <w:rsid w:val="00DD2C0A"/>
    <w:rsid w:val="00DD612B"/>
    <w:rsid w:val="00DE4B75"/>
    <w:rsid w:val="00DF124E"/>
    <w:rsid w:val="00E00E9B"/>
    <w:rsid w:val="00E026F5"/>
    <w:rsid w:val="00E02798"/>
    <w:rsid w:val="00E05250"/>
    <w:rsid w:val="00E070CA"/>
    <w:rsid w:val="00E0749B"/>
    <w:rsid w:val="00E13511"/>
    <w:rsid w:val="00E16095"/>
    <w:rsid w:val="00E22232"/>
    <w:rsid w:val="00E22447"/>
    <w:rsid w:val="00E26D34"/>
    <w:rsid w:val="00E33820"/>
    <w:rsid w:val="00E45F6E"/>
    <w:rsid w:val="00E50411"/>
    <w:rsid w:val="00E528C4"/>
    <w:rsid w:val="00E5353D"/>
    <w:rsid w:val="00E546C4"/>
    <w:rsid w:val="00E548FA"/>
    <w:rsid w:val="00E552DA"/>
    <w:rsid w:val="00E56E10"/>
    <w:rsid w:val="00E630E5"/>
    <w:rsid w:val="00E64327"/>
    <w:rsid w:val="00E7012B"/>
    <w:rsid w:val="00E70FE0"/>
    <w:rsid w:val="00E7460A"/>
    <w:rsid w:val="00E75146"/>
    <w:rsid w:val="00E7706F"/>
    <w:rsid w:val="00E8462F"/>
    <w:rsid w:val="00E91594"/>
    <w:rsid w:val="00EA0ED5"/>
    <w:rsid w:val="00EA33DA"/>
    <w:rsid w:val="00EB176F"/>
    <w:rsid w:val="00EC1DE5"/>
    <w:rsid w:val="00EC5E6E"/>
    <w:rsid w:val="00EC77BE"/>
    <w:rsid w:val="00ED3282"/>
    <w:rsid w:val="00EE0BC9"/>
    <w:rsid w:val="00EF09EF"/>
    <w:rsid w:val="00EF2EBA"/>
    <w:rsid w:val="00EF5C89"/>
    <w:rsid w:val="00F03265"/>
    <w:rsid w:val="00F04DBA"/>
    <w:rsid w:val="00F0551D"/>
    <w:rsid w:val="00F05F64"/>
    <w:rsid w:val="00F07195"/>
    <w:rsid w:val="00F1114D"/>
    <w:rsid w:val="00F116E0"/>
    <w:rsid w:val="00F33A84"/>
    <w:rsid w:val="00F37F0A"/>
    <w:rsid w:val="00F42743"/>
    <w:rsid w:val="00F4311A"/>
    <w:rsid w:val="00F530C2"/>
    <w:rsid w:val="00F609AF"/>
    <w:rsid w:val="00F62EC0"/>
    <w:rsid w:val="00F66A43"/>
    <w:rsid w:val="00F6742F"/>
    <w:rsid w:val="00F83AE5"/>
    <w:rsid w:val="00F8588C"/>
    <w:rsid w:val="00F85962"/>
    <w:rsid w:val="00F91646"/>
    <w:rsid w:val="00F94FCD"/>
    <w:rsid w:val="00F9655A"/>
    <w:rsid w:val="00FA2DA1"/>
    <w:rsid w:val="00FA3A5B"/>
    <w:rsid w:val="00FB3AC4"/>
    <w:rsid w:val="00FB3D74"/>
    <w:rsid w:val="00FB593F"/>
    <w:rsid w:val="00FC1CFE"/>
    <w:rsid w:val="00FE6010"/>
    <w:rsid w:val="00FF2185"/>
    <w:rsid w:val="00FF480E"/>
    <w:rsid w:val="00FF4A18"/>
    <w:rsid w:val="00FF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3009"/>
    <o:shapelayout v:ext="edit">
      <o:idmap v:ext="edit" data="1"/>
    </o:shapelayout>
  </w:shapeDefaults>
  <w:decimalSymbol w:val="."/>
  <w:listSeparator w:val=","/>
  <w14:docId w14:val="536F82A5"/>
  <w15:docId w15:val="{F8566591-BDB1-42DF-BCAA-F7655CBE3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936F9C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1F61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1F61"/>
    <w:rPr>
      <w:rFonts w:ascii="Arial" w:eastAsia="Calibri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3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45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7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2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://www.macfro.com/ethical-hacking-sniffing-attack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4.jpe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www.ciscopress.com/articles/article.asp?p=1016582&amp;seqNum=2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technitium.com/tmac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4FED6-DEF0-4CC3-8A5E-A07181EBA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0</TotalTime>
  <Pages>18</Pages>
  <Words>1384</Words>
  <Characters>7892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Henri St Louis</cp:lastModifiedBy>
  <cp:revision>2</cp:revision>
  <cp:lastPrinted>2016-10-25T21:35:00Z</cp:lastPrinted>
  <dcterms:created xsi:type="dcterms:W3CDTF">2019-01-23T20:46:00Z</dcterms:created>
  <dcterms:modified xsi:type="dcterms:W3CDTF">2019-01-23T20:46:00Z</dcterms:modified>
</cp:coreProperties>
</file>