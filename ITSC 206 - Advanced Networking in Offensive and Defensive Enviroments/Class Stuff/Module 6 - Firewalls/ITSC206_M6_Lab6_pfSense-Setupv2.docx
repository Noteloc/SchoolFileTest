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F8A3D" w14:textId="77777777" w:rsidR="00C01287" w:rsidRPr="00644444" w:rsidRDefault="004540D0" w:rsidP="007F2B57">
      <w:r>
        <w:rPr>
          <w:noProof/>
        </w:rPr>
        <w:drawing>
          <wp:anchor distT="0" distB="0" distL="114300" distR="114300" simplePos="0" relativeHeight="251704320" behindDoc="1" locked="0" layoutInCell="1" allowOverlap="1" wp14:anchorId="0CF05866" wp14:editId="7ED915A6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3D319" w14:textId="6A7895DA" w:rsidR="005A25B4" w:rsidRPr="001547CE" w:rsidRDefault="00F62EC0" w:rsidP="007F2B57"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AB6F95E" wp14:editId="2F19B1B9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6EF47" w14:textId="0B94EDA9" w:rsidR="002C6414" w:rsidRPr="00090ACB" w:rsidRDefault="002C6414" w:rsidP="007F2B5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BA77E3" w14:textId="7E8A2CEB" w:rsidR="005366D1" w:rsidRDefault="005366D1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Lab </w:t>
                                </w:r>
                                <w:r w:rsidR="00A369D0">
                                  <w:rPr>
                                    <w:rFonts w:ascii="Titillium Bd" w:hAnsi="Titillium Bd"/>
                                  </w:rPr>
                                  <w:t>6</w:t>
                                </w:r>
                              </w:p>
                              <w:p w14:paraId="3C4049E3" w14:textId="352B4CF8" w:rsidR="00886A41" w:rsidRDefault="00A369D0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Firewall</w:t>
                                </w:r>
                                <w:r w:rsidR="00B52D8E">
                                  <w:rPr>
                                    <w:rFonts w:ascii="Titillium Bd" w:hAnsi="Titillium Bd"/>
                                  </w:rPr>
                                  <w:t xml:space="preserve"> Lab</w:t>
                                </w:r>
                                <w:r w:rsidR="00B52D8E" w:rsidRPr="00B52D8E">
                                  <w:rPr>
                                    <w:rFonts w:ascii="Titillium Bd" w:hAnsi="Titillium Bd"/>
                                  </w:rPr>
                                  <w:t xml:space="preserve">- </w:t>
                                </w:r>
                                <w:proofErr w:type="spellStart"/>
                                <w:r>
                                  <w:rPr>
                                    <w:rFonts w:ascii="Titillium Bd" w:hAnsi="Titillium Bd"/>
                                  </w:rPr>
                                  <w:t>pfSense</w:t>
                                </w:r>
                                <w:proofErr w:type="spellEnd"/>
                                <w:r>
                                  <w:rPr>
                                    <w:rFonts w:ascii="Titillium Bd" w:hAnsi="Titillium Bd"/>
                                  </w:rPr>
                                  <w:t xml:space="preserve"> </w:t>
                                </w:r>
                                <w:r w:rsidR="00B52D8E" w:rsidRPr="00B52D8E">
                                  <w:rPr>
                                    <w:rFonts w:ascii="Titillium Bd" w:hAnsi="Titillium Bd"/>
                                  </w:rPr>
                                  <w:t>Setup</w:t>
                                </w:r>
                              </w:p>
                              <w:p w14:paraId="767D7429" w14:textId="7C05B3E1" w:rsidR="002C6414" w:rsidRPr="00A45EC3" w:rsidRDefault="002C6414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94799F" w14:textId="7B12870C" w:rsidR="002C6414" w:rsidRPr="00A45EC3" w:rsidRDefault="00AA3555" w:rsidP="007E576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ITSC 20</w:t>
                                </w:r>
                                <w:r w:rsidR="001D2757">
                                  <w:rPr>
                                    <w:rFonts w:ascii="Titillium Bd" w:hAnsi="Titillium Bd"/>
                                  </w:rPr>
                                  <w:t>6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 w:rsidR="00975EE7" w:rsidRPr="00975EE7">
                                  <w:rPr>
                                    <w:rFonts w:ascii="Titillium Bd" w:hAnsi="Titillium Bd"/>
                                  </w:rPr>
                                  <w:t>Advanced Networking for Offensive and Defensive Environments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50A1D" w14:textId="3D2A3FCE" w:rsidR="002C6414" w:rsidRPr="008B6EED" w:rsidRDefault="002C6414" w:rsidP="007F2B57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6F95E" id="Group 31" o:spid="_x0000_s1026" style="position:absolute;margin-left:-23.75pt;margin-top:274.75pt;width:548.1pt;height:410.2pt;z-index:251654656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">
                <v:group id="Group 30" o:spid="_x0000_s1027" style="position:absolute;left:4226;width:68978;height:47604" coordorigin="4226" coordsize="68978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2866EF47" w14:textId="0B94EDA9" w:rsidR="002C6414" w:rsidRPr="00090ACB" w:rsidRDefault="002C6414" w:rsidP="007F2B57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0CBA77E3" w14:textId="7E8A2CEB" w:rsidR="005366D1" w:rsidRDefault="005366D1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 xml:space="preserve">Lab </w:t>
                          </w:r>
                          <w:r w:rsidR="00A369D0">
                            <w:rPr>
                              <w:rFonts w:ascii="Titillium Bd" w:hAnsi="Titillium Bd"/>
                            </w:rPr>
                            <w:t>6</w:t>
                          </w:r>
                        </w:p>
                        <w:p w14:paraId="3C4049E3" w14:textId="352B4CF8" w:rsidR="00886A41" w:rsidRDefault="00A369D0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Firewall</w:t>
                          </w:r>
                          <w:r w:rsidR="00B52D8E">
                            <w:rPr>
                              <w:rFonts w:ascii="Titillium Bd" w:hAnsi="Titillium Bd"/>
                            </w:rPr>
                            <w:t xml:space="preserve"> Lab</w:t>
                          </w:r>
                          <w:r w:rsidR="00B52D8E" w:rsidRPr="00B52D8E">
                            <w:rPr>
                              <w:rFonts w:ascii="Titillium Bd" w:hAnsi="Titillium Bd"/>
                            </w:rPr>
                            <w:t xml:space="preserve">- </w:t>
                          </w:r>
                          <w:proofErr w:type="spellStart"/>
                          <w:r>
                            <w:rPr>
                              <w:rFonts w:ascii="Titillium Bd" w:hAnsi="Titillium Bd"/>
                            </w:rPr>
                            <w:t>pfSense</w:t>
                          </w:r>
                          <w:proofErr w:type="spellEnd"/>
                          <w:r>
                            <w:rPr>
                              <w:rFonts w:ascii="Titillium Bd" w:hAnsi="Titillium Bd"/>
                            </w:rPr>
                            <w:t xml:space="preserve"> </w:t>
                          </w:r>
                          <w:r w:rsidR="00B52D8E" w:rsidRPr="00B52D8E">
                            <w:rPr>
                              <w:rFonts w:ascii="Titillium Bd" w:hAnsi="Titillium Bd"/>
                            </w:rPr>
                            <w:t>Setup</w:t>
                          </w:r>
                        </w:p>
                        <w:p w14:paraId="767D7429" w14:textId="7C05B3E1" w:rsidR="002C6414" w:rsidRPr="00A45EC3" w:rsidRDefault="002C6414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<v:textbox>
                      <w:txbxContent>
                        <w:p w14:paraId="0394799F" w14:textId="7B12870C" w:rsidR="002C6414" w:rsidRPr="00A45EC3" w:rsidRDefault="00AA3555" w:rsidP="007E576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ITSC 20</w:t>
                          </w:r>
                          <w:r w:rsidR="001D2757">
                            <w:rPr>
                              <w:rFonts w:ascii="Titillium Bd" w:hAnsi="Titillium Bd"/>
                            </w:rPr>
                            <w:t>6</w:t>
                          </w:r>
                          <w:r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 w:rsidR="00975EE7" w:rsidRPr="00975EE7">
                            <w:rPr>
                              <w:rFonts w:ascii="Titillium Bd" w:hAnsi="Titillium Bd"/>
                            </w:rPr>
                            <w:t>Advanced Networking for Offensive and Defensive Environments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52184;top:49334;width:2165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6950A1D" w14:textId="3D2A3FCE" w:rsidR="002C6414" w:rsidRPr="008B6EED" w:rsidRDefault="002C6414" w:rsidP="007F2B57"/>
                    </w:txbxContent>
                  </v:textbox>
                </v:shape>
              </v:group>
            </w:pict>
          </mc:Fallback>
        </mc:AlternateContent>
      </w:r>
      <w:r w:rsidR="005A25B4">
        <w:br w:type="page"/>
      </w:r>
    </w:p>
    <w:p w14:paraId="41562014" w14:textId="77777777" w:rsidR="00C01287" w:rsidRDefault="00C01287" w:rsidP="007F2B57"/>
    <w:p w14:paraId="0B8C8E42" w14:textId="79810AE1" w:rsidR="009F6C19" w:rsidRDefault="009F6C19" w:rsidP="00900BDB"/>
    <w:p w14:paraId="668B5D9C" w14:textId="0B931DE4" w:rsidR="009F6C19" w:rsidRDefault="009F6C19" w:rsidP="009F6C19"/>
    <w:p w14:paraId="25EE5CBE" w14:textId="77777777" w:rsidR="00C01287" w:rsidRPr="009F6C19" w:rsidRDefault="00C01287" w:rsidP="009F6C19">
      <w:pPr>
        <w:sectPr w:rsidR="00C01287" w:rsidRPr="009F6C19" w:rsidSect="004C4C4D"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u w:val="single"/>
        </w:rPr>
      </w:sdtEndPr>
      <w:sdtContent>
        <w:p w14:paraId="56AABFF9" w14:textId="238FE33F" w:rsidR="008C2E88" w:rsidRPr="007E5769" w:rsidRDefault="008C2E88" w:rsidP="00FB3AC4">
          <w:pPr>
            <w:pStyle w:val="TOCHeading"/>
            <w:tabs>
              <w:tab w:val="left" w:pos="3960"/>
            </w:tabs>
          </w:pPr>
          <w:r w:rsidRPr="007E5769">
            <w:t>Table of Contents</w:t>
          </w:r>
          <w:r w:rsidR="00FB3AC4">
            <w:tab/>
          </w:r>
        </w:p>
        <w:p w14:paraId="00D80FB4" w14:textId="3F7D6F2A" w:rsidR="00BA1F51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4571877" w:history="1">
            <w:r w:rsidR="00BA1F51" w:rsidRPr="00ED3F26">
              <w:rPr>
                <w:rStyle w:val="Hyperlink"/>
              </w:rPr>
              <w:t>Lab Setup</w:t>
            </w:r>
            <w:r w:rsidR="00BA1F51">
              <w:rPr>
                <w:webHidden/>
              </w:rPr>
              <w:tab/>
            </w:r>
            <w:r w:rsidR="00BA1F51">
              <w:rPr>
                <w:webHidden/>
              </w:rPr>
              <w:fldChar w:fldCharType="begin"/>
            </w:r>
            <w:r w:rsidR="00BA1F51">
              <w:rPr>
                <w:webHidden/>
              </w:rPr>
              <w:instrText xml:space="preserve"> PAGEREF _Toc4571877 \h </w:instrText>
            </w:r>
            <w:r w:rsidR="00BA1F51">
              <w:rPr>
                <w:webHidden/>
              </w:rPr>
            </w:r>
            <w:r w:rsidR="00BA1F51">
              <w:rPr>
                <w:webHidden/>
              </w:rPr>
              <w:fldChar w:fldCharType="separate"/>
            </w:r>
            <w:r w:rsidR="00BA1F51">
              <w:rPr>
                <w:webHidden/>
              </w:rPr>
              <w:t>2</w:t>
            </w:r>
            <w:r w:rsidR="00BA1F51">
              <w:rPr>
                <w:webHidden/>
              </w:rPr>
              <w:fldChar w:fldCharType="end"/>
            </w:r>
          </w:hyperlink>
        </w:p>
        <w:p w14:paraId="7BDF0D0F" w14:textId="41F4BF5C" w:rsidR="00BA1F51" w:rsidRDefault="00BA1F5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571878" w:history="1">
            <w:r w:rsidRPr="00ED3F26">
              <w:rPr>
                <w:rStyle w:val="Hyperlink"/>
              </w:rPr>
              <w:t>Files/Download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_Toc4571878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704F0C7" w14:textId="5F5AB9A3" w:rsidR="00BA1F51" w:rsidRDefault="00BA1F5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571879" w:history="1">
            <w:r w:rsidRPr="00ED3F26">
              <w:rPr>
                <w:rStyle w:val="Hyperlink"/>
              </w:rPr>
              <w:t>Reading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_Toc4571879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395E486" w14:textId="48883860" w:rsidR="00BA1F51" w:rsidRDefault="00BA1F5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571880" w:history="1">
            <w:r w:rsidRPr="00ED3F26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_Toc4571880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86CC78A" w14:textId="79C63833" w:rsidR="00BA1F51" w:rsidRDefault="00BA1F5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571881" w:history="1">
            <w:r w:rsidRPr="00ED3F26">
              <w:rPr>
                <w:rStyle w:val="Hyperlink"/>
              </w:rPr>
              <w:t>Initial Firewall VM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_Toc4571881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02FD153" w14:textId="4FACE210" w:rsidR="00BA1F51" w:rsidRDefault="00BA1F5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571882" w:history="1">
            <w:r w:rsidRPr="00ED3F26">
              <w:rPr>
                <w:rStyle w:val="Hyperlink"/>
              </w:rPr>
              <w:t>Firewall VM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_Toc4571882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57E2EFA" w14:textId="5D0F92F3" w:rsidR="00BA1F51" w:rsidRDefault="00BA1F5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571883" w:history="1">
            <w:r w:rsidRPr="00ED3F26">
              <w:rPr>
                <w:rStyle w:val="Hyperlink"/>
              </w:rPr>
              <w:t>Extra Kali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_Toc4571883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F93916A" w14:textId="0211D2FE" w:rsidR="008C2E88" w:rsidRPr="007D01AD" w:rsidRDefault="00F62EC0" w:rsidP="007F2B57">
          <w:pPr>
            <w:pStyle w:val="TOC1"/>
            <w:rPr>
              <w:rStyle w:val="Hyperlink"/>
              <w:color w:val="auto"/>
            </w:rPr>
          </w:pPr>
          <w:r w:rsidRPr="00A70299">
            <w:rPr>
              <w:szCs w:val="22"/>
            </w:rPr>
            <w:fldChar w:fldCharType="end"/>
          </w:r>
        </w:p>
      </w:sdtContent>
    </w:sdt>
    <w:p w14:paraId="272C3736" w14:textId="664ED4C7" w:rsidR="00E45F6E" w:rsidRDefault="00E45F6E" w:rsidP="007F2B57">
      <w:r>
        <w:br w:type="page"/>
      </w:r>
    </w:p>
    <w:p w14:paraId="72DE1E43" w14:textId="2900DCF7" w:rsidR="007B6BA5" w:rsidRPr="000537E5" w:rsidRDefault="00FB3AC4" w:rsidP="007B6BA5">
      <w:pPr>
        <w:pStyle w:val="HeadingStyle1"/>
      </w:pPr>
      <w:bookmarkStart w:id="0" w:name="_Toc452022643"/>
      <w:bookmarkStart w:id="1" w:name="_Toc4571877"/>
      <w:r>
        <w:lastRenderedPageBreak/>
        <w:t xml:space="preserve">Lab </w:t>
      </w:r>
      <w:bookmarkEnd w:id="0"/>
      <w:r w:rsidR="00F85084">
        <w:t>Setup</w:t>
      </w:r>
      <w:bookmarkEnd w:id="1"/>
    </w:p>
    <w:p w14:paraId="00C09487" w14:textId="7DB66F98" w:rsidR="001F470D" w:rsidRDefault="00975F19" w:rsidP="001F470D">
      <w:pPr>
        <w:pStyle w:val="ListParagraph"/>
        <w:numPr>
          <w:ilvl w:val="0"/>
          <w:numId w:val="4"/>
        </w:numPr>
      </w:pPr>
      <w:r>
        <w:t xml:space="preserve">Review architecture </w:t>
      </w:r>
      <w:r w:rsidR="004535E0">
        <w:t xml:space="preserve">for each configuration and </w:t>
      </w:r>
      <w:r w:rsidR="00FB593F">
        <w:t>optimize</w:t>
      </w:r>
      <w:r w:rsidR="005366D1">
        <w:t>.</w:t>
      </w:r>
    </w:p>
    <w:p w14:paraId="234A936A" w14:textId="4D1EBBEE" w:rsidR="00162316" w:rsidRDefault="00162316" w:rsidP="00FB3AC4">
      <w:pPr>
        <w:pStyle w:val="HeadingStyle1"/>
      </w:pPr>
      <w:bookmarkStart w:id="2" w:name="_Toc4571878"/>
      <w:r>
        <w:t>Files/Download</w:t>
      </w:r>
      <w:bookmarkEnd w:id="2"/>
    </w:p>
    <w:p w14:paraId="79E1EF5A" w14:textId="679E42D9" w:rsidR="00162316" w:rsidRDefault="00162316" w:rsidP="00162316">
      <w:pPr>
        <w:pStyle w:val="ListParagraph"/>
        <w:numPr>
          <w:ilvl w:val="0"/>
          <w:numId w:val="18"/>
        </w:numPr>
      </w:pPr>
    </w:p>
    <w:p w14:paraId="5089985F" w14:textId="7F061555" w:rsidR="00FB3AC4" w:rsidRDefault="00FB3AC4" w:rsidP="00FB3AC4">
      <w:pPr>
        <w:pStyle w:val="HeadingStyle1"/>
      </w:pPr>
      <w:bookmarkStart w:id="3" w:name="_Toc4571879"/>
      <w:r>
        <w:t>Reading</w:t>
      </w:r>
      <w:bookmarkEnd w:id="3"/>
    </w:p>
    <w:p w14:paraId="766E5BB0" w14:textId="34B21048" w:rsidR="00264C10" w:rsidRDefault="00BA1F51" w:rsidP="007F2B57">
      <w:pPr>
        <w:pStyle w:val="ListParagraph"/>
        <w:numPr>
          <w:ilvl w:val="0"/>
          <w:numId w:val="5"/>
        </w:numPr>
      </w:pPr>
      <w:hyperlink r:id="rId9" w:history="1">
        <w:r w:rsidR="00A369D0" w:rsidRPr="00372FEE">
          <w:rPr>
            <w:rStyle w:val="Hyperlink"/>
          </w:rPr>
          <w:t>https://doc.pfsense.org/index.php/Installing_pfSense#</w:t>
        </w:r>
      </w:hyperlink>
    </w:p>
    <w:p w14:paraId="197D96E8" w14:textId="77777777" w:rsidR="00A369D0" w:rsidRDefault="00A369D0" w:rsidP="007F2B57">
      <w:pPr>
        <w:pStyle w:val="ListParagraph"/>
        <w:numPr>
          <w:ilvl w:val="0"/>
          <w:numId w:val="5"/>
        </w:numPr>
      </w:pPr>
    </w:p>
    <w:p w14:paraId="78FDBDCF" w14:textId="77777777" w:rsidR="00FB3AC4" w:rsidRPr="001D399F" w:rsidRDefault="00FB3AC4" w:rsidP="00FB3AC4">
      <w:pPr>
        <w:pStyle w:val="HeadingStyle1"/>
      </w:pPr>
      <w:bookmarkStart w:id="4" w:name="_Toc452022645"/>
      <w:bookmarkStart w:id="5" w:name="_Toc4571880"/>
      <w:r w:rsidRPr="001D399F">
        <w:t>Introduction</w:t>
      </w:r>
      <w:bookmarkEnd w:id="4"/>
      <w:bookmarkEnd w:id="5"/>
    </w:p>
    <w:p w14:paraId="3967AFD3" w14:textId="7D9B90A8" w:rsidR="00FB3AC4" w:rsidRDefault="00E630E5" w:rsidP="00FB3AC4">
      <w:r>
        <w:t xml:space="preserve">This </w:t>
      </w:r>
      <w:r w:rsidR="004535E0">
        <w:t>document supports the setup of Lab</w:t>
      </w:r>
      <w:r w:rsidR="008D2E71">
        <w:t>6 firewall</w:t>
      </w:r>
      <w:r w:rsidR="00842EB4">
        <w:t>.</w:t>
      </w:r>
    </w:p>
    <w:p w14:paraId="5F35EF57" w14:textId="310E72F9" w:rsidR="00C52864" w:rsidRDefault="00D775E3" w:rsidP="00BE4D23">
      <w:pPr>
        <w:pStyle w:val="HeadingStyle1"/>
      </w:pPr>
      <w:bookmarkStart w:id="6" w:name="_Toc4571881"/>
      <w:r>
        <w:t xml:space="preserve">Initial </w:t>
      </w:r>
      <w:r w:rsidR="008D2E71">
        <w:t>Firewall</w:t>
      </w:r>
      <w:r>
        <w:t xml:space="preserve"> </w:t>
      </w:r>
      <w:r w:rsidR="00324542">
        <w:t xml:space="preserve">VM </w:t>
      </w:r>
      <w:r>
        <w:t>Setup</w:t>
      </w:r>
      <w:bookmarkEnd w:id="6"/>
    </w:p>
    <w:p w14:paraId="27C94305" w14:textId="2513BD45" w:rsidR="00ED3967" w:rsidRDefault="00ED3967" w:rsidP="00ED3967">
      <w:r>
        <w:t xml:space="preserve">Setup </w:t>
      </w:r>
      <w:proofErr w:type="spellStart"/>
      <w:r w:rsidR="008D2E71">
        <w:t>pfSense</w:t>
      </w:r>
      <w:proofErr w:type="spellEnd"/>
      <w:r>
        <w:t xml:space="preserve"> with the following attributes in the VM Player:</w:t>
      </w:r>
    </w:p>
    <w:p w14:paraId="6CE6DBCE" w14:textId="4B6AA000" w:rsidR="00BF3EBF" w:rsidRDefault="00BF3EBF" w:rsidP="00BF3EBF">
      <w:pPr>
        <w:pStyle w:val="ListParagraph"/>
        <w:numPr>
          <w:ilvl w:val="0"/>
          <w:numId w:val="22"/>
        </w:numPr>
      </w:pPr>
      <w:r>
        <w:t>New Virtual Machine</w:t>
      </w:r>
    </w:p>
    <w:p w14:paraId="24F9C962" w14:textId="5278C771" w:rsidR="00BF3EBF" w:rsidRDefault="008F00C5" w:rsidP="00BF3EBF">
      <w:pPr>
        <w:jc w:val="center"/>
      </w:pPr>
      <w:r>
        <w:rPr>
          <w:noProof/>
        </w:rPr>
        <w:drawing>
          <wp:inline distT="0" distB="0" distL="0" distR="0" wp14:anchorId="7E882D96" wp14:editId="4949D724">
            <wp:extent cx="31623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4550" w14:textId="5D39C431" w:rsidR="002A68CA" w:rsidRDefault="00ED3967" w:rsidP="008F00C5">
      <w:pPr>
        <w:pStyle w:val="ListParagraph"/>
        <w:numPr>
          <w:ilvl w:val="0"/>
          <w:numId w:val="22"/>
        </w:numPr>
      </w:pPr>
      <w:r>
        <w:t xml:space="preserve">Build from </w:t>
      </w:r>
      <w:proofErr w:type="spellStart"/>
      <w:r>
        <w:t>eval</w:t>
      </w:r>
      <w:proofErr w:type="spellEnd"/>
      <w:r>
        <w:t xml:space="preserve"> ISO </w:t>
      </w:r>
      <w:r w:rsidR="00260616">
        <w:t xml:space="preserve">(C:\Temp directory) </w:t>
      </w:r>
      <w:r>
        <w:t>(</w:t>
      </w:r>
      <w:r w:rsidR="008F00C5" w:rsidRPr="008F00C5">
        <w:t>pfSense-CE-2.4.2-RELEASE-amd64.iso</w:t>
      </w:r>
      <w:r>
        <w:t>)</w:t>
      </w:r>
    </w:p>
    <w:p w14:paraId="547EA83D" w14:textId="34C21A17" w:rsidR="002A68CA" w:rsidRDefault="008F00C5" w:rsidP="002A68CA">
      <w:pPr>
        <w:jc w:val="center"/>
      </w:pPr>
      <w:r>
        <w:rPr>
          <w:noProof/>
        </w:rPr>
        <w:lastRenderedPageBreak/>
        <w:drawing>
          <wp:inline distT="0" distB="0" distL="0" distR="0" wp14:anchorId="5484BC5E" wp14:editId="0254F551">
            <wp:extent cx="3679417" cy="3395207"/>
            <wp:effectExtent l="0" t="0" r="0" b="0"/>
            <wp:docPr id="5" name="Picture 5" descr="\\SISLAPTOP14\Temp\SISLAPTOP10VMWrk\Henri\Projects\SISTek\Services\Projects\w_SAIT\ITSC206\labsupport\Lab6\pfSenseVMSetup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ISLAPTOP14\Temp\SISLAPTOP10VMWrk\Henri\Projects\SISTek\Services\Projects\w_SAIT\ITSC206\labsupport\Lab6\pfSenseVMSetupA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69" cy="33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4283" w14:textId="3471A48B" w:rsidR="002A68CA" w:rsidRDefault="00260616" w:rsidP="00ED3967">
      <w:pPr>
        <w:pStyle w:val="ListParagraph"/>
        <w:numPr>
          <w:ilvl w:val="0"/>
          <w:numId w:val="22"/>
        </w:numPr>
      </w:pPr>
      <w:r>
        <w:t xml:space="preserve">Name of Virtual Machine: </w:t>
      </w:r>
      <w:proofErr w:type="spellStart"/>
      <w:r w:rsidR="008F00C5">
        <w:t>pfSense</w:t>
      </w:r>
      <w:proofErr w:type="spellEnd"/>
      <w:r>
        <w:t xml:space="preserve"> within VM into C:\Virtual Machine folder so everyone to use it</w:t>
      </w:r>
    </w:p>
    <w:p w14:paraId="33D8C6CD" w14:textId="1EBAF802" w:rsidR="002A68CA" w:rsidRDefault="008F00C5" w:rsidP="002A68CA">
      <w:pPr>
        <w:jc w:val="center"/>
      </w:pPr>
      <w:r>
        <w:rPr>
          <w:noProof/>
        </w:rPr>
        <w:drawing>
          <wp:inline distT="0" distB="0" distL="0" distR="0" wp14:anchorId="30231BB4" wp14:editId="3CB2A286">
            <wp:extent cx="3601941" cy="3336082"/>
            <wp:effectExtent l="0" t="0" r="0" b="0"/>
            <wp:docPr id="6" name="Picture 6" descr="\\SISLAPTOP14\Temp\SISLAPTOP10VMWrk\Henri\Projects\SISTek\Services\Projects\w_SAIT\ITSC206\labsupport\Lab6\pfSenseVMSetup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ISLAPTOP14\Temp\SISLAPTOP10VMWrk\Henri\Projects\SISTek\Services\Projects\w_SAIT\ITSC206\labsupport\Lab6\pfSenseVMSetupA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11" cy="333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FBEA" w14:textId="6261D34C" w:rsidR="00260616" w:rsidRDefault="008F00C5" w:rsidP="00260616">
      <w:pPr>
        <w:pStyle w:val="ListParagraph"/>
        <w:numPr>
          <w:ilvl w:val="0"/>
          <w:numId w:val="22"/>
        </w:numPr>
      </w:pPr>
      <w:r>
        <w:t>Using 2</w:t>
      </w:r>
      <w:r w:rsidR="00260616">
        <w:t>0 GB Hard disk</w:t>
      </w:r>
    </w:p>
    <w:p w14:paraId="77D45993" w14:textId="30B14FA4" w:rsidR="00260616" w:rsidRDefault="008F00C5" w:rsidP="00260616">
      <w:pPr>
        <w:jc w:val="center"/>
      </w:pPr>
      <w:r>
        <w:rPr>
          <w:noProof/>
        </w:rPr>
        <w:lastRenderedPageBreak/>
        <w:drawing>
          <wp:inline distT="0" distB="0" distL="0" distR="0" wp14:anchorId="7D90C60C" wp14:editId="0A780D33">
            <wp:extent cx="3332819" cy="3093057"/>
            <wp:effectExtent l="0" t="0" r="1270" b="0"/>
            <wp:docPr id="27" name="Picture 27" descr="\\SISLAPTOP14\Temp\SISLAPTOP10VMWrk\Henri\Projects\SISTek\Services\Projects\w_SAIT\ITSC206\labsupport\Lab6\pfSenseVMSetup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ISLAPTOP14\Temp\SISLAPTOP10VMWrk\Henri\Projects\SISTek\Services\Projects\w_SAIT\ITSC206\labsupport\Lab6\pfSenseVMSetupA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892" cy="309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58C7" w14:textId="77777777" w:rsidR="008946D6" w:rsidRPr="008946D6" w:rsidRDefault="008946D6" w:rsidP="008946D6">
      <w:pPr>
        <w:pStyle w:val="ListParagraph"/>
        <w:numPr>
          <w:ilvl w:val="0"/>
          <w:numId w:val="22"/>
        </w:numPr>
      </w:pPr>
      <w:r w:rsidRPr="008946D6">
        <w:t>Using 20 GB Hard disk</w:t>
      </w:r>
    </w:p>
    <w:p w14:paraId="4F29A10E" w14:textId="568BDF79" w:rsidR="008946D6" w:rsidRDefault="00D377C2" w:rsidP="008946D6">
      <w:pPr>
        <w:ind w:left="360"/>
        <w:jc w:val="center"/>
      </w:pPr>
      <w:r>
        <w:rPr>
          <w:noProof/>
        </w:rPr>
        <w:drawing>
          <wp:inline distT="0" distB="0" distL="0" distR="0" wp14:anchorId="5D494CF9" wp14:editId="644F8722">
            <wp:extent cx="3244132" cy="3017680"/>
            <wp:effectExtent l="0" t="0" r="0" b="0"/>
            <wp:docPr id="30" name="Picture 30" descr="\\SISLAPTOP14\Temp\SISLAPTOP10VMWrk\Henri\Projects\SISTek\Services\Projects\w_SAIT\ITSC206\labsupport\Lab6\pfSenseVMSetup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SISLAPTOP14\Temp\SISLAPTOP10VMWrk\Henri\Projects\SISTek\Services\Projects\w_SAIT\ITSC206\labsupport\Lab6\pfSenseVMSetupA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023" cy="301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9939" w14:textId="41FDF067" w:rsidR="00260616" w:rsidRDefault="00A16CC6" w:rsidP="00260616">
      <w:pPr>
        <w:pStyle w:val="ListParagraph"/>
        <w:numPr>
          <w:ilvl w:val="0"/>
          <w:numId w:val="22"/>
        </w:numPr>
      </w:pPr>
      <w:r>
        <w:t>Click on Customize Har</w:t>
      </w:r>
      <w:r w:rsidR="008D2E71">
        <w:t>dware button to change the VM</w:t>
      </w:r>
    </w:p>
    <w:p w14:paraId="211C3399" w14:textId="244D8605" w:rsidR="00260616" w:rsidRDefault="008946D6" w:rsidP="00260616">
      <w:pPr>
        <w:jc w:val="center"/>
      </w:pPr>
      <w:r>
        <w:rPr>
          <w:noProof/>
        </w:rPr>
        <w:lastRenderedPageBreak/>
        <w:drawing>
          <wp:inline distT="0" distB="0" distL="0" distR="0" wp14:anchorId="4D1B227E" wp14:editId="1DCB8C5A">
            <wp:extent cx="3522428" cy="3241682"/>
            <wp:effectExtent l="0" t="0" r="1905" b="0"/>
            <wp:docPr id="28" name="Picture 28" descr="\\SISLAPTOP14\Temp\SISLAPTOP10VMWrk\Henri\Projects\SISTek\Services\Projects\w_SAIT\ITSC206\labsupport\Lab6\pfSenseVMSetup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ISLAPTOP14\Temp\SISLAPTOP10VMWrk\Henri\Projects\SISTek\Services\Projects\w_SAIT\ITSC206\labsupport\Lab6\pfSenseVMSetupB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94" cy="324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3EB8" w14:textId="09814030" w:rsidR="00426D97" w:rsidRDefault="00D377C2" w:rsidP="00ED3967">
      <w:pPr>
        <w:pStyle w:val="ListParagraph"/>
        <w:numPr>
          <w:ilvl w:val="0"/>
          <w:numId w:val="22"/>
        </w:numPr>
      </w:pPr>
      <w:r>
        <w:t>Change to 1</w:t>
      </w:r>
      <w:r w:rsidR="00A16CC6">
        <w:t xml:space="preserve"> GB of Ram</w:t>
      </w:r>
      <w:r>
        <w:t>, 1 CPU, 2x Network Adapter (LANSegment1, LANSegment2)</w:t>
      </w:r>
    </w:p>
    <w:p w14:paraId="0C17B3D3" w14:textId="02844027" w:rsidR="00A16CC6" w:rsidRDefault="00D377C2" w:rsidP="00A16CC6">
      <w:pPr>
        <w:jc w:val="center"/>
      </w:pPr>
      <w:r>
        <w:rPr>
          <w:noProof/>
        </w:rPr>
        <w:drawing>
          <wp:inline distT="0" distB="0" distL="0" distR="0" wp14:anchorId="5050A781" wp14:editId="3B035283">
            <wp:extent cx="5080883" cy="4468722"/>
            <wp:effectExtent l="0" t="0" r="5715" b="8255"/>
            <wp:docPr id="32" name="Picture 32" descr="\\SISLAPTOP14\Temp\SISLAPTOP10VMWrk\Henri\Projects\SISTek\Services\Projects\w_SAIT\ITSC206\labsupport\Lab6\pfSenseVMSetup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SISLAPTOP14\Temp\SISLAPTOP10VMWrk\Henri\Projects\SISTek\Services\Projects\w_SAIT\ITSC206\labsupport\Lab6\pfSenseVMSetupB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17" cy="44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928B" w14:textId="7C610B16" w:rsidR="002946A5" w:rsidRPr="002946A5" w:rsidRDefault="00FA7351" w:rsidP="00ED3967">
      <w:pPr>
        <w:pStyle w:val="ListParagraph"/>
        <w:numPr>
          <w:ilvl w:val="0"/>
          <w:numId w:val="22"/>
        </w:numPr>
      </w:pPr>
      <w:r>
        <w:t>A</w:t>
      </w:r>
      <w:r w:rsidR="002946A5">
        <w:t>fter review of info, appears to be accurate, click on Finish</w:t>
      </w:r>
    </w:p>
    <w:p w14:paraId="2CDD0C69" w14:textId="06646407" w:rsidR="002946A5" w:rsidRPr="002946A5" w:rsidRDefault="0006740F" w:rsidP="002946A5">
      <w:pPr>
        <w:jc w:val="center"/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084743A6" wp14:editId="2FFFE0EB">
            <wp:extent cx="4086860" cy="3832225"/>
            <wp:effectExtent l="0" t="0" r="8890" b="0"/>
            <wp:docPr id="1" name="Picture 1" descr="\\SISLAPTOP14\Temp\SISLAPTOP10VMWrk\Henri\Projects\SISTek\Services\Projects\w_SAIT\ITSC206\labsupport\Lab6\pfSenseVMSetup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ISLAPTOP14\Temp\SISLAPTOP10VMWrk\Henri\Projects\SISTek\Services\Projects\w_SAIT\ITSC206\labsupport\Lab6\pfSenseVMSetupA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72CB" w14:textId="22236F9A" w:rsidR="00FA7351" w:rsidRDefault="00FA7351" w:rsidP="00FA7351">
      <w:pPr>
        <w:ind w:left="360"/>
        <w:jc w:val="center"/>
      </w:pPr>
    </w:p>
    <w:p w14:paraId="77F42680" w14:textId="2E72C099" w:rsidR="00324542" w:rsidRDefault="00324542" w:rsidP="00324542">
      <w:pPr>
        <w:pStyle w:val="HeadingStyle1"/>
      </w:pPr>
      <w:bookmarkStart w:id="7" w:name="_Toc4571882"/>
      <w:r>
        <w:t>Firewall VM Setup</w:t>
      </w:r>
      <w:bookmarkEnd w:id="7"/>
    </w:p>
    <w:p w14:paraId="6C75FEF3" w14:textId="77777777" w:rsidR="00324542" w:rsidRDefault="00324542" w:rsidP="00324542">
      <w:r>
        <w:t xml:space="preserve">Setup </w:t>
      </w:r>
      <w:proofErr w:type="spellStart"/>
      <w:r>
        <w:t>pfSense</w:t>
      </w:r>
      <w:proofErr w:type="spellEnd"/>
      <w:r>
        <w:t xml:space="preserve"> with the following attributes in the VM Player:</w:t>
      </w:r>
    </w:p>
    <w:p w14:paraId="5EE71EA0" w14:textId="77777777" w:rsidR="00324542" w:rsidRDefault="00324542" w:rsidP="00324542">
      <w:pPr>
        <w:pStyle w:val="ListParagraph"/>
        <w:numPr>
          <w:ilvl w:val="0"/>
          <w:numId w:val="25"/>
        </w:numPr>
      </w:pPr>
      <w:r w:rsidRPr="002946A5">
        <w:t>Start up VM server</w:t>
      </w:r>
      <w:r>
        <w:t xml:space="preserve"> in VM Player, press 1 or let auto boot occur</w:t>
      </w:r>
    </w:p>
    <w:p w14:paraId="05C29343" w14:textId="447D1986" w:rsidR="00324542" w:rsidRDefault="00324542" w:rsidP="00324542">
      <w:pPr>
        <w:ind w:left="360"/>
        <w:jc w:val="center"/>
      </w:pPr>
      <w:r>
        <w:rPr>
          <w:noProof/>
        </w:rPr>
        <w:drawing>
          <wp:inline distT="0" distB="0" distL="0" distR="0" wp14:anchorId="0E48F476" wp14:editId="1FD710FC">
            <wp:extent cx="5041127" cy="2827752"/>
            <wp:effectExtent l="0" t="0" r="7620" b="0"/>
            <wp:docPr id="34" name="Picture 34" descr="\\SISLAPTOP14\Temp\SISLAPTOP10VMWrk\Henri\Projects\SISTek\Services\Projects\w_SAIT\ITSC206\labsupport\Lab6\pfSenseInsta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SISLAPTOP14\Temp\SISLAPTOP10VMWrk\Henri\Projects\SISTek\Services\Projects\w_SAIT\ITSC206\labsupport\Lab6\pfSenseInstall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02" cy="282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B571" w14:textId="77777777" w:rsidR="00324542" w:rsidRDefault="00324542" w:rsidP="00324542"/>
    <w:p w14:paraId="4C574538" w14:textId="292E3C0E" w:rsidR="00FA7351" w:rsidRDefault="00FA7351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Install</w:t>
      </w:r>
      <w:r w:rsidR="006F2085">
        <w:t>er Accept</w:t>
      </w:r>
    </w:p>
    <w:p w14:paraId="44092266" w14:textId="007102A2" w:rsidR="00FA7351" w:rsidRDefault="006F2085" w:rsidP="00FA735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37A5539" wp14:editId="6DEEE26B">
            <wp:extent cx="5939790" cy="3355340"/>
            <wp:effectExtent l="0" t="0" r="3810" b="0"/>
            <wp:docPr id="7" name="Picture 7" descr="\\SISLAPTOP14\Temp\SISLAPTOP10VMWrk\Henri\Projects\SISTek\Services\Projects\w_SAIT\ITSC206\labsupport\Lab6\pfSenseInstall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ISLAPTOP14\Temp\SISLAPTOP10VMWrk\Henri\Projects\SISTek\Services\Projects\w_SAIT\ITSC206\labsupport\Lab6\pfSenseInstallA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C2E1" w14:textId="0ECA57B6" w:rsidR="006F2085" w:rsidRDefault="006F2085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Install, press OK</w:t>
      </w:r>
    </w:p>
    <w:p w14:paraId="66E04E78" w14:textId="7BFC1038" w:rsidR="006F2085" w:rsidRDefault="006F2085" w:rsidP="006F2085">
      <w:pPr>
        <w:ind w:left="360"/>
        <w:jc w:val="center"/>
      </w:pPr>
      <w:r>
        <w:rPr>
          <w:noProof/>
        </w:rPr>
        <w:drawing>
          <wp:inline distT="0" distB="0" distL="0" distR="0" wp14:anchorId="1F5B2B4C" wp14:editId="7396D1D0">
            <wp:extent cx="5939790" cy="3291840"/>
            <wp:effectExtent l="0" t="0" r="3810" b="3810"/>
            <wp:docPr id="8" name="Picture 8" descr="\\SISLAPTOP14\Temp\SISLAPTOP10VMWrk\Henri\Projects\SISTek\Services\Projects\w_SAIT\ITSC206\labsupport\Lab6\pfSenseInstall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ISLAPTOP14\Temp\SISLAPTOP10VMWrk\Henri\Projects\SISTek\Services\Projects\w_SAIT\ITSC206\labsupport\Lab6\pfSenseInstallA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2C08" w14:textId="02832D32" w:rsidR="006F2085" w:rsidRDefault="000225D1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Installer, </w:t>
      </w:r>
      <w:proofErr w:type="spellStart"/>
      <w:r w:rsidR="006F2085">
        <w:t>Keymap</w:t>
      </w:r>
      <w:proofErr w:type="spellEnd"/>
      <w:r w:rsidR="006F2085">
        <w:t xml:space="preserve"> selection accept</w:t>
      </w:r>
    </w:p>
    <w:p w14:paraId="03939FB0" w14:textId="3F14D891" w:rsidR="006F2085" w:rsidRDefault="006F2085" w:rsidP="006F2085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6BA2577" wp14:editId="6235A557">
            <wp:extent cx="5939790" cy="3204210"/>
            <wp:effectExtent l="0" t="0" r="3810" b="0"/>
            <wp:docPr id="9" name="Picture 9" descr="\\SISLAPTOP14\Temp\SISLAPTOP10VMWrk\Henri\Projects\SISTek\Services\Projects\w_SAIT\ITSC206\labsupport\Lab6\pfSenseInstall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ISLAPTOP14\Temp\SISLAPTOP10VMWrk\Henri\Projects\SISTek\Services\Projects\w_SAIT\ITSC206\labsupport\Lab6\pfSenseInstallA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1094" w14:textId="386BE446" w:rsidR="006F2085" w:rsidRDefault="000225D1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Installer disk partitioning, press OK</w:t>
      </w:r>
    </w:p>
    <w:p w14:paraId="659DE310" w14:textId="7ECBDEB9" w:rsidR="006F2085" w:rsidRDefault="000225D1" w:rsidP="000225D1">
      <w:pPr>
        <w:ind w:left="360"/>
        <w:jc w:val="center"/>
      </w:pPr>
      <w:r>
        <w:rPr>
          <w:noProof/>
        </w:rPr>
        <w:drawing>
          <wp:inline distT="0" distB="0" distL="0" distR="0" wp14:anchorId="09D6B512" wp14:editId="0D4A848D">
            <wp:extent cx="5939790" cy="3323590"/>
            <wp:effectExtent l="0" t="0" r="3810" b="0"/>
            <wp:docPr id="11" name="Picture 11" descr="\\SISLAPTOP14\Temp\SISLAPTOP10VMWrk\Henri\Projects\SISTek\Services\Projects\w_SAIT\ITSC206\labsupport\Lab6\pfSenseInstall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SISLAPTOP14\Temp\SISLAPTOP10VMWrk\Henri\Projects\SISTek\Services\Projects\w_SAIT\ITSC206\labsupport\Lab6\pfSenseInstallA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B61A" w14:textId="54B63BD9" w:rsidR="006F2085" w:rsidRDefault="000225D1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Installer, Extracting distribution files</w:t>
      </w:r>
    </w:p>
    <w:p w14:paraId="1E211AC9" w14:textId="2C8EEF68" w:rsidR="000225D1" w:rsidRDefault="000225D1" w:rsidP="000225D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CE974EE" wp14:editId="358E3B8A">
            <wp:extent cx="5939790" cy="3339465"/>
            <wp:effectExtent l="0" t="0" r="3810" b="0"/>
            <wp:docPr id="12" name="Picture 12" descr="\\SISLAPTOP14\Temp\SISLAPTOP10VMWrk\Henri\Projects\SISTek\Services\Projects\w_SAIT\ITSC206\labsupport\Lab6\pfSenseInstall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SISLAPTOP14\Temp\SISLAPTOP10VMWrk\Henri\Projects\SISTek\Services\Projects\w_SAIT\ITSC206\labsupport\Lab6\pfSenseInstallA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74E8" w14:textId="4349EF12" w:rsidR="006F2085" w:rsidRDefault="000225D1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Installer, Manual Configuration, press No</w:t>
      </w:r>
    </w:p>
    <w:p w14:paraId="47EE5485" w14:textId="15E9D535" w:rsidR="000225D1" w:rsidRDefault="000225D1" w:rsidP="000225D1">
      <w:pPr>
        <w:ind w:left="360"/>
        <w:jc w:val="center"/>
      </w:pPr>
      <w:r>
        <w:rPr>
          <w:noProof/>
        </w:rPr>
        <w:drawing>
          <wp:inline distT="0" distB="0" distL="0" distR="0" wp14:anchorId="71732334" wp14:editId="08E36016">
            <wp:extent cx="5939790" cy="3331845"/>
            <wp:effectExtent l="0" t="0" r="3810" b="1905"/>
            <wp:docPr id="13" name="Picture 13" descr="\\SISLAPTOP14\Temp\SISLAPTOP10VMWrk\Henri\Projects\SISTek\Services\Projects\w_SAIT\ITSC206\labsupport\Lab6\pfSenseInstall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SISLAPTOP14\Temp\SISLAPTOP10VMWrk\Henri\Projects\SISTek\Services\Projects\w_SAIT\ITSC206\labsupport\Lab6\pfSenseInstallA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2E52" w14:textId="7ED1DDA3" w:rsidR="006F2085" w:rsidRDefault="000225D1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Installer, Complete press Reboot</w:t>
      </w:r>
    </w:p>
    <w:p w14:paraId="03D228EC" w14:textId="37F2F5F1" w:rsidR="000225D1" w:rsidRDefault="000225D1" w:rsidP="000225D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AEAD8A0" wp14:editId="2D100D08">
            <wp:extent cx="5287618" cy="2944537"/>
            <wp:effectExtent l="0" t="0" r="8890" b="8255"/>
            <wp:docPr id="16" name="Picture 16" descr="\\SISLAPTOP14\Temp\SISLAPTOP10VMWrk\Henri\Projects\SISTek\Services\Projects\w_SAIT\ITSC206\labsupport\Lab6\pfSenseInstall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SISLAPTOP14\Temp\SISLAPTOP10VMWrk\Henri\Projects\SISTek\Services\Projects\w_SAIT\ITSC206\labsupport\Lab6\pfSenseInstallA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76" cy="29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1FFB" w14:textId="3BBC1A6D" w:rsidR="003A3E8B" w:rsidRDefault="00622988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>, boot in multi user in 6 seconds</w:t>
      </w:r>
    </w:p>
    <w:p w14:paraId="29BFEB7A" w14:textId="0B83C9A6" w:rsidR="003A3E8B" w:rsidRDefault="003A3E8B" w:rsidP="003A3E8B">
      <w:pPr>
        <w:ind w:left="360"/>
        <w:jc w:val="center"/>
      </w:pPr>
      <w:r>
        <w:rPr>
          <w:noProof/>
        </w:rPr>
        <w:drawing>
          <wp:inline distT="0" distB="0" distL="0" distR="0" wp14:anchorId="29B2C10E" wp14:editId="20D4C114">
            <wp:extent cx="5144494" cy="2885734"/>
            <wp:effectExtent l="0" t="0" r="0" b="0"/>
            <wp:docPr id="25" name="Picture 25" descr="\\SISLAPTOP14\Temp\SISLAPTOP10VMWrk\Henri\Projects\SISTek\Services\Projects\w_SAIT\ITSC206\labsupport\Lab6\pfSenseInsta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SISLAPTOP14\Temp\SISLAPTOP10VMWrk\Henri\Projects\SISTek\Services\Projects\w_SAIT\ITSC206\labsupport\Lab6\pfSenseInstall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77" cy="288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3C4B" w14:textId="34D6A68B" w:rsidR="0027126A" w:rsidRDefault="000225D1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</w:t>
      </w:r>
      <w:r w:rsidR="003A3E8B">
        <w:t>setup</w:t>
      </w:r>
      <w:r>
        <w:t xml:space="preserve">, </w:t>
      </w:r>
      <w:r w:rsidR="003A3E8B">
        <w:t xml:space="preserve">Option 2, set interface </w:t>
      </w:r>
    </w:p>
    <w:p w14:paraId="2B583D0A" w14:textId="211D7CB3" w:rsidR="000225D1" w:rsidRDefault="003A3E8B" w:rsidP="000225D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278BB07" wp14:editId="3969406B">
            <wp:extent cx="4476585" cy="2642686"/>
            <wp:effectExtent l="0" t="0" r="635" b="5715"/>
            <wp:docPr id="22" name="Picture 22" descr="\\SISLAPTOP14\Temp\SISLAPTOP10VMWrk\Henri\Projects\SISTek\Services\Projects\w_SAIT\ITSC206\labsupport\Lab6\pfSenseInstall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SISLAPTOP14\Temp\SISLAPTOP10VMWrk\Henri\Projects\SISTek\Services\Projects\w_SAIT\ITSC206\labsupport\Lab6\pfSenseInstallA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86" cy="264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D435" w14:textId="3F001DEF" w:rsidR="003A3E8B" w:rsidRDefault="000225D1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s</w:t>
      </w:r>
      <w:r w:rsidR="00AE2371">
        <w:t>e</w:t>
      </w:r>
      <w:r>
        <w:t>t</w:t>
      </w:r>
      <w:r w:rsidR="00AE2371">
        <w:t>up</w:t>
      </w:r>
      <w:r>
        <w:t>,</w:t>
      </w:r>
      <w:r w:rsidR="00AE2371">
        <w:t xml:space="preserve"> available interfaces: 1, WAN IPv4 address: 172.16.4.1, subnet mask: 24</w:t>
      </w:r>
    </w:p>
    <w:p w14:paraId="24238395" w14:textId="34CD177F" w:rsidR="003A3E8B" w:rsidRDefault="003A3E8B" w:rsidP="003A3E8B">
      <w:pPr>
        <w:ind w:left="360"/>
        <w:jc w:val="center"/>
      </w:pPr>
      <w:r>
        <w:rPr>
          <w:noProof/>
        </w:rPr>
        <w:drawing>
          <wp:inline distT="0" distB="0" distL="0" distR="0" wp14:anchorId="3D690CE7" wp14:editId="2D84107E">
            <wp:extent cx="4524292" cy="2610392"/>
            <wp:effectExtent l="0" t="0" r="0" b="0"/>
            <wp:docPr id="23" name="Picture 23" descr="\\SISLAPTOP14\Temp\SISLAPTOP10VMWrk\Henri\Projects\SISTek\Services\Projects\w_SAIT\ITSC206\labsupport\Lab6\pfSenseInstall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SISLAPTOP14\Temp\SISLAPTOP10VMWrk\Henri\Projects\SISTek\Services\Projects\w_SAIT\ITSC206\labsupport\Lab6\pfSenseInstallA1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77" cy="261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370A" w14:textId="5704A1AF" w:rsidR="00AE2371" w:rsidRDefault="00AE2371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setup,IPv6 DHCP: n, IPv6 address: &lt;ENTER&gt;</w:t>
      </w:r>
    </w:p>
    <w:p w14:paraId="5EE93C6E" w14:textId="103EB772" w:rsidR="00AE2371" w:rsidRDefault="00AE2371" w:rsidP="00AE237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B7E27E0" wp14:editId="442C51E3">
            <wp:extent cx="4500439" cy="2813614"/>
            <wp:effectExtent l="0" t="0" r="0" b="6350"/>
            <wp:docPr id="26" name="Picture 26" descr="\\SISLAPTOP14\Temp\SISLAPTOP10VMWrk\Henri\Projects\SISTek\Services\Projects\w_SAIT\ITSC206\labsupport\Lab6\pfSenseInstall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SISLAPTOP14\Temp\SISLAPTOP10VMWrk\Henri\Projects\SISTek\Services\Projects\w_SAIT\ITSC206\labsupport\Lab6\pfSenseInstallA1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278" cy="281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5D3B" w14:textId="16AB743E" w:rsidR="00332BB4" w:rsidRDefault="00332BB4" w:rsidP="00324542">
      <w:pPr>
        <w:pStyle w:val="ListParagraph"/>
        <w:numPr>
          <w:ilvl w:val="0"/>
          <w:numId w:val="25"/>
        </w:numPr>
      </w:pPr>
      <w:r>
        <w:t>Notice LAN &amp; WAN interface and IP address</w:t>
      </w:r>
    </w:p>
    <w:p w14:paraId="1A1E478C" w14:textId="34C527EC" w:rsidR="00332BB4" w:rsidRDefault="00332BB4" w:rsidP="00332BB4">
      <w:pPr>
        <w:ind w:left="360"/>
        <w:jc w:val="center"/>
      </w:pPr>
      <w:r>
        <w:rPr>
          <w:noProof/>
        </w:rPr>
        <w:drawing>
          <wp:inline distT="0" distB="0" distL="0" distR="0" wp14:anchorId="0A99468E" wp14:editId="0D48D7BD">
            <wp:extent cx="4500438" cy="24766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255" cy="248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BC7F" w14:textId="28986217" w:rsidR="000225D1" w:rsidRDefault="00332BB4" w:rsidP="00324542">
      <w:pPr>
        <w:pStyle w:val="ListParagraph"/>
        <w:numPr>
          <w:ilvl w:val="0"/>
          <w:numId w:val="25"/>
        </w:numPr>
      </w:pPr>
      <w:r>
        <w:t>Enter shell and review interfaces</w:t>
      </w:r>
    </w:p>
    <w:p w14:paraId="564FFFFA" w14:textId="52D3836E" w:rsidR="00332BB4" w:rsidRDefault="00332BB4" w:rsidP="00332BB4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765F126" wp14:editId="411A9E72">
            <wp:extent cx="5057029" cy="28208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6481" cy="28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C48F" w14:textId="07AD2E57" w:rsidR="00332BB4" w:rsidRDefault="00332BB4" w:rsidP="00324542">
      <w:pPr>
        <w:pStyle w:val="ListParagraph"/>
        <w:numPr>
          <w:ilvl w:val="0"/>
          <w:numId w:val="25"/>
        </w:numPr>
      </w:pPr>
      <w:r>
        <w:t xml:space="preserve">Once Web server is up and can ping the LAN interface of the </w:t>
      </w:r>
      <w:proofErr w:type="spellStart"/>
      <w:r>
        <w:t>pfSense</w:t>
      </w:r>
      <w:proofErr w:type="spellEnd"/>
      <w:r>
        <w:t xml:space="preserve"> Firewall, then </w:t>
      </w:r>
      <w:r w:rsidR="00C76B0A">
        <w:t xml:space="preserve">use Firefox to </w:t>
      </w:r>
      <w:hyperlink r:id="rId31" w:history="1">
        <w:r w:rsidR="00C76B0A" w:rsidRPr="00233E84">
          <w:rPr>
            <w:rStyle w:val="Hyperlink"/>
          </w:rPr>
          <w:t>http://192.168.1.1</w:t>
        </w:r>
      </w:hyperlink>
      <w:r w:rsidR="00C76B0A">
        <w:t>, login using default admin/</w:t>
      </w:r>
      <w:proofErr w:type="spellStart"/>
      <w:r w:rsidR="00C76B0A">
        <w:t>pfsense</w:t>
      </w:r>
      <w:proofErr w:type="spellEnd"/>
    </w:p>
    <w:p w14:paraId="6FFF04A6" w14:textId="09B217D0" w:rsidR="00332BB4" w:rsidRDefault="00154D83" w:rsidP="00332BB4">
      <w:pPr>
        <w:ind w:left="360"/>
        <w:jc w:val="center"/>
      </w:pPr>
      <w:r>
        <w:rPr>
          <w:noProof/>
        </w:rPr>
        <w:drawing>
          <wp:inline distT="0" distB="0" distL="0" distR="0" wp14:anchorId="40ADB001" wp14:editId="6F717C1F">
            <wp:extent cx="5224007" cy="4104816"/>
            <wp:effectExtent l="0" t="0" r="0" b="0"/>
            <wp:docPr id="24" name="Picture 24" descr="\\SISLAPTOP14\Temp\SISLAPTOP10VMWrk\Henri\Projects\SISTek\Services\Projects\w_SAIT\ITSC206\labsupport\Lab6\pfSenseSetu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ISLAPTOP14\Temp\SISLAPTOP10VMWrk\Henri\Projects\SISTek\Services\Projects\w_SAIT\ITSC206\labsupport\Lab6\pfSenseSetup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23" cy="410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16B0" w14:textId="6FB39849" w:rsidR="00C76B0A" w:rsidRDefault="00C76B0A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 </w:t>
      </w:r>
      <w:r w:rsidR="00615127">
        <w:t>press Next</w:t>
      </w:r>
    </w:p>
    <w:p w14:paraId="19434EBF" w14:textId="77322FFB" w:rsidR="00C76B0A" w:rsidRDefault="00154D83" w:rsidP="00C76B0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CD1BC60" wp14:editId="1D5218D7">
            <wp:extent cx="4905954" cy="3533399"/>
            <wp:effectExtent l="0" t="0" r="9525" b="0"/>
            <wp:docPr id="29" name="Picture 29" descr="\\SISLAPTOP14\Temp\SISLAPTOP10VMWrk\Henri\Projects\SISTek\Services\Projects\w_SAIT\ITSC206\labsupport\Lab6\pfSenseSetu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ISLAPTOP14\Temp\SISLAPTOP10VMWrk\Henri\Projects\SISTek\Services\Projects\w_SAIT\ITSC206\labsupport\Lab6\pfSenseSetupB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76" cy="353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3CBF" w14:textId="6F471FF5" w:rsidR="00C76B0A" w:rsidRDefault="00C76B0A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 </w:t>
      </w:r>
      <w:proofErr w:type="spellStart"/>
      <w:r w:rsidR="00615127">
        <w:t>Netgate</w:t>
      </w:r>
      <w:proofErr w:type="spellEnd"/>
      <w:r w:rsidR="00615127">
        <w:t xml:space="preserve"> </w:t>
      </w:r>
      <w:proofErr w:type="spellStart"/>
      <w:r w:rsidR="00615127">
        <w:t>Gloabal</w:t>
      </w:r>
      <w:proofErr w:type="spellEnd"/>
      <w:r w:rsidR="00615127">
        <w:t xml:space="preserve"> support, step 1 of 9, press Next</w:t>
      </w:r>
    </w:p>
    <w:p w14:paraId="3CD30186" w14:textId="1A77DBF8" w:rsidR="00C76B0A" w:rsidRDefault="00154D83" w:rsidP="00C76B0A">
      <w:pPr>
        <w:pStyle w:val="ListParagraph"/>
        <w:jc w:val="center"/>
      </w:pPr>
      <w:r>
        <w:rPr>
          <w:noProof/>
        </w:rPr>
        <w:drawing>
          <wp:inline distT="0" distB="0" distL="0" distR="0" wp14:anchorId="12EABD38" wp14:editId="1A978E84">
            <wp:extent cx="4913906" cy="3002068"/>
            <wp:effectExtent l="0" t="0" r="1270" b="8255"/>
            <wp:docPr id="31" name="Picture 31" descr="\\SISLAPTOP14\Temp\SISLAPTOP10VMWrk\Henri\Projects\SISTek\Services\Projects\w_SAIT\ITSC206\labsupport\Lab6\pfSenseSetu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ISLAPTOP14\Temp\SISLAPTOP10VMWrk\Henri\Projects\SISTek\Services\Projects\w_SAIT\ITSC206\labsupport\Lab6\pfSenseSetup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770" cy="300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7978" w14:textId="5A89B08E" w:rsidR="00C76B0A" w:rsidRDefault="00C76B0A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 </w:t>
      </w:r>
      <w:r w:rsidR="00615127">
        <w:t xml:space="preserve">General information, step 2 of 9, </w:t>
      </w:r>
    </w:p>
    <w:p w14:paraId="57C4A973" w14:textId="54B099CE" w:rsidR="00C76B0A" w:rsidRDefault="00154D83" w:rsidP="00C76B0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DE50534" wp14:editId="7F77E0E6">
            <wp:extent cx="4898003" cy="3081543"/>
            <wp:effectExtent l="0" t="0" r="0" b="5080"/>
            <wp:docPr id="33" name="Picture 33" descr="\\SISLAPTOP14\Temp\SISLAPTOP10VMWrk\Henri\Projects\SISTek\Services\Projects\w_SAIT\ITSC206\labsupport\Lab6\pfSenseSetu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ISLAPTOP14\Temp\SISLAPTOP10VMWrk\Henri\Projects\SISTek\Services\Projects\w_SAIT\ITSC206\labsupport\Lab6\pfSenseSetup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22" cy="308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CEA0" w14:textId="00D98212" w:rsidR="00C76B0A" w:rsidRDefault="00C76B0A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 </w:t>
      </w:r>
      <w:r w:rsidR="00615127">
        <w:t>Time server, step 3 of 9, press Next</w:t>
      </w:r>
    </w:p>
    <w:p w14:paraId="581968F5" w14:textId="285849B4" w:rsidR="00C76B0A" w:rsidRDefault="00154D83" w:rsidP="00154D83">
      <w:pPr>
        <w:pStyle w:val="ListParagraph"/>
        <w:jc w:val="center"/>
      </w:pPr>
      <w:r>
        <w:rPr>
          <w:noProof/>
        </w:rPr>
        <w:drawing>
          <wp:inline distT="0" distB="0" distL="0" distR="0" wp14:anchorId="663605C1" wp14:editId="727B98F3">
            <wp:extent cx="4866198" cy="3153092"/>
            <wp:effectExtent l="0" t="0" r="0" b="9525"/>
            <wp:docPr id="35" name="Picture 35" descr="\\SISLAPTOP14\Temp\SISLAPTOP10VMWrk\Henri\Projects\SISTek\Services\Projects\w_SAIT\ITSC206\labsupport\Lab6\pfSenseSetu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ISLAPTOP14\Temp\SISLAPTOP10VMWrk\Henri\Projects\SISTek\Services\Projects\w_SAIT\ITSC206\labsupport\Lab6\pfSenseSetup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82" cy="315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BD53" w14:textId="26064176" w:rsidR="00C76B0A" w:rsidRDefault="00C76B0A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 </w:t>
      </w:r>
      <w:r w:rsidR="00615127">
        <w:t>Configure WAN interface</w:t>
      </w:r>
    </w:p>
    <w:p w14:paraId="2795FAAD" w14:textId="108CF4FC" w:rsidR="00C76B0A" w:rsidRDefault="00154D83" w:rsidP="00C76B0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9B79746" wp14:editId="17F91088">
            <wp:extent cx="4253948" cy="3951978"/>
            <wp:effectExtent l="0" t="0" r="0" b="0"/>
            <wp:docPr id="37" name="Picture 37" descr="\\SISLAPTOP14\Temp\SISLAPTOP10VMWrk\Henri\Projects\SISTek\Services\Projects\w_SAIT\ITSC206\labsupport\Lab6\pfSenseSetup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SISLAPTOP14\Temp\SISLAPTOP10VMWrk\Henri\Projects\SISTek\Services\Projects\w_SAIT\ITSC206\labsupport\Lab6\pfSenseSetupF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103" cy="395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E724" w14:textId="35259AD2" w:rsidR="00C76B0A" w:rsidRDefault="00C76B0A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 </w:t>
      </w:r>
      <w:r w:rsidR="00615127">
        <w:t>Configure WAN inte</w:t>
      </w:r>
      <w:r w:rsidR="008E5BD0">
        <w:t>rface</w:t>
      </w:r>
    </w:p>
    <w:p w14:paraId="7461865A" w14:textId="73A2670A" w:rsidR="00C76B0A" w:rsidRDefault="00154D83" w:rsidP="00C76B0A">
      <w:pPr>
        <w:pStyle w:val="ListParagraph"/>
        <w:jc w:val="center"/>
      </w:pPr>
      <w:r>
        <w:rPr>
          <w:noProof/>
        </w:rPr>
        <w:drawing>
          <wp:inline distT="0" distB="0" distL="0" distR="0" wp14:anchorId="07ECF5E7" wp14:editId="62B694E5">
            <wp:extent cx="4428885" cy="3427012"/>
            <wp:effectExtent l="0" t="0" r="0" b="2540"/>
            <wp:docPr id="38" name="Picture 38" descr="\\SISLAPTOP14\Temp\SISLAPTOP10VMWrk\Henri\Projects\SISTek\Services\Projects\w_SAIT\ITSC206\labsupport\Lab6\pfSenseSetup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SISLAPTOP14\Temp\SISLAPTOP10VMWrk\Henri\Projects\SISTek\Services\Projects\w_SAIT\ITSC206\labsupport\Lab6\pfSenseSetupF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51" cy="342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A9F3" w14:textId="6E5F1C63" w:rsidR="00C76B0A" w:rsidRDefault="00C76B0A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 </w:t>
      </w:r>
      <w:r w:rsidR="008E5BD0">
        <w:t>Configure WAN interface , press Next</w:t>
      </w:r>
    </w:p>
    <w:p w14:paraId="4844E74A" w14:textId="4BF39459" w:rsidR="00C76B0A" w:rsidRDefault="00154D83" w:rsidP="00C76B0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AA1252D" wp14:editId="73580D5F">
            <wp:extent cx="4731640" cy="3395207"/>
            <wp:effectExtent l="0" t="0" r="0" b="0"/>
            <wp:docPr id="39" name="Picture 39" descr="\\SISLAPTOP14\Temp\SISLAPTOP10VMWrk\Henri\Projects\SISTek\Services\Projects\w_SAIT\ITSC206\labsupport\Lab6\pfSenseSetup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SISLAPTOP14\Temp\SISLAPTOP10VMWrk\Henri\Projects\SISTek\Services\Projects\w_SAIT\ITSC206\labsupport\Lab6\pfSenseSetupF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85" cy="339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C2E1" w14:textId="576D1E79" w:rsidR="00C76B0A" w:rsidRDefault="00C76B0A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 </w:t>
      </w:r>
      <w:r w:rsidR="008E5BD0">
        <w:t>Configure LAN interface, press Next</w:t>
      </w:r>
    </w:p>
    <w:p w14:paraId="684C1C70" w14:textId="2CDA028E" w:rsidR="00C76B0A" w:rsidRDefault="00154D83" w:rsidP="00C76B0A">
      <w:pPr>
        <w:pStyle w:val="ListParagraph"/>
        <w:jc w:val="center"/>
      </w:pPr>
      <w:r>
        <w:rPr>
          <w:noProof/>
        </w:rPr>
        <w:drawing>
          <wp:inline distT="0" distB="0" distL="0" distR="0" wp14:anchorId="4D4ED026" wp14:editId="6AC04524">
            <wp:extent cx="4818490" cy="2702867"/>
            <wp:effectExtent l="0" t="0" r="1270" b="2540"/>
            <wp:docPr id="40" name="Picture 40" descr="\\SISLAPTOP14\Temp\SISLAPTOP10VMWrk\Henri\Projects\SISTek\Services\Projects\w_SAIT\ITSC206\labsupport\Lab6\pfSenseSetu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SISLAPTOP14\Temp\SISLAPTOP10VMWrk\Henri\Projects\SISTek\Services\Projects\w_SAIT\ITSC206\labsupport\Lab6\pfSenseSetupG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850" cy="27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AB69" w14:textId="1E0A7A23" w:rsidR="00C76B0A" w:rsidRDefault="00C76B0A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 </w:t>
      </w:r>
      <w:r w:rsidR="008E5BD0">
        <w:t xml:space="preserve">Set Admin </w:t>
      </w:r>
      <w:proofErr w:type="spellStart"/>
      <w:r w:rsidR="008E5BD0">
        <w:t>WebGUI</w:t>
      </w:r>
      <w:proofErr w:type="spellEnd"/>
      <w:r w:rsidR="008E5BD0">
        <w:t xml:space="preserve"> Password, press Next</w:t>
      </w:r>
    </w:p>
    <w:p w14:paraId="01A2DD1F" w14:textId="366B27C3" w:rsidR="00C76B0A" w:rsidRDefault="00154D83" w:rsidP="00C76B0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06DE79E" wp14:editId="0B1A5CC1">
            <wp:extent cx="4706802" cy="2488758"/>
            <wp:effectExtent l="0" t="0" r="0" b="6985"/>
            <wp:docPr id="41" name="Picture 41" descr="\\SISLAPTOP14\Temp\SISLAPTOP10VMWrk\Henri\Projects\SISTek\Services\Projects\w_SAIT\ITSC206\labsupport\Lab6\pfSenseSetu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SISLAPTOP14\Temp\SISLAPTOP10VMWrk\Henri\Projects\SISTek\Services\Projects\w_SAIT\ITSC206\labsupport\Lab6\pfSenseSetupH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20" cy="248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EC2E" w14:textId="12FC49D0" w:rsidR="00C76B0A" w:rsidRDefault="00C76B0A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 </w:t>
      </w:r>
      <w:r w:rsidR="008E5BD0">
        <w:t>Reload configuration</w:t>
      </w:r>
    </w:p>
    <w:p w14:paraId="1A13EBB2" w14:textId="3D42316D" w:rsidR="00C76B0A" w:rsidRDefault="00154D83" w:rsidP="00154D83">
      <w:pPr>
        <w:pStyle w:val="ListParagraph"/>
        <w:jc w:val="center"/>
      </w:pPr>
      <w:r>
        <w:rPr>
          <w:noProof/>
        </w:rPr>
        <w:drawing>
          <wp:inline distT="0" distB="0" distL="0" distR="0" wp14:anchorId="459D59DD" wp14:editId="6A06047A">
            <wp:extent cx="4905955" cy="2038852"/>
            <wp:effectExtent l="0" t="0" r="0" b="0"/>
            <wp:docPr id="42" name="Picture 42" descr="\\SISLAPTOP14\Temp\SISLAPTOP10VMWrk\Henri\Projects\SISTek\Services\Projects\w_SAIT\ITSC206\labsupport\Lab6\pfSenseSetu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SISLAPTOP14\Temp\SISLAPTOP10VMWrk\Henri\Projects\SISTek\Services\Projects\w_SAIT\ITSC206\labsupport\Lab6\pfSenseSetupI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505" cy="204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31B7" w14:textId="77777777" w:rsidR="00154D83" w:rsidRDefault="00154D83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setup,</w:t>
      </w:r>
    </w:p>
    <w:p w14:paraId="7F3C0063" w14:textId="57D8FA4C" w:rsidR="00154D83" w:rsidRDefault="00154D83" w:rsidP="00154D83">
      <w:pPr>
        <w:pStyle w:val="ListParagraph"/>
        <w:jc w:val="center"/>
      </w:pPr>
      <w:r>
        <w:rPr>
          <w:noProof/>
        </w:rPr>
        <w:drawing>
          <wp:inline distT="0" distB="0" distL="0" distR="0" wp14:anchorId="32AD28BE" wp14:editId="08783232">
            <wp:extent cx="4929808" cy="1926810"/>
            <wp:effectExtent l="0" t="0" r="4445" b="0"/>
            <wp:docPr id="43" name="Picture 43" descr="\\SISLAPTOP14\Temp\SISLAPTOP10VMWrk\Henri\Projects\SISTek\Services\Projects\w_SAIT\ITSC206\labsupport\Lab6\pfSenseSetup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SISLAPTOP14\Temp\SISLAPTOP10VMWrk\Henri\Projects\SISTek\Services\Projects\w_SAIT\ITSC206\labsupport\Lab6\pfSenseSetupJ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39" cy="192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BAAB" w14:textId="3362A783" w:rsidR="00154D83" w:rsidRDefault="00154D83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</w:t>
      </w:r>
      <w:r w:rsidR="00DF4934">
        <w:t>Status Dashboard</w:t>
      </w:r>
      <w:r>
        <w:t xml:space="preserve">, </w:t>
      </w:r>
    </w:p>
    <w:p w14:paraId="4EA34A7D" w14:textId="19A85000" w:rsidR="00154D83" w:rsidRDefault="00154D83" w:rsidP="00154D8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64AE369" wp14:editId="61035746">
            <wp:extent cx="4898866" cy="3697356"/>
            <wp:effectExtent l="0" t="0" r="0" b="0"/>
            <wp:docPr id="44" name="Picture 44" descr="\\SISLAPTOP14\Temp\SISLAPTOP10VMWrk\Henri\Projects\SISTek\Services\Projects\w_SAIT\ITSC206\labsupport\Lab6\pfSenseStatu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SISLAPTOP14\Temp\SISLAPTOP10VMWrk\Henri\Projects\SISTek\Services\Projects\w_SAIT\ITSC206\labsupport\Lab6\pfSenseStatusA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624" cy="369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5E9D" w14:textId="6AC11BF0" w:rsidR="00154D83" w:rsidRDefault="008F0707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</w:t>
      </w:r>
      <w:r w:rsidR="00154D83">
        <w:t>,</w:t>
      </w:r>
      <w:r w:rsidR="00DF4934">
        <w:t xml:space="preserve"> Firewall Rules</w:t>
      </w:r>
    </w:p>
    <w:p w14:paraId="12DF737F" w14:textId="49F7EBF6" w:rsidR="00154D83" w:rsidRDefault="00154D83" w:rsidP="00154D83">
      <w:pPr>
        <w:pStyle w:val="ListParagraph"/>
        <w:jc w:val="center"/>
      </w:pPr>
      <w:r>
        <w:rPr>
          <w:noProof/>
        </w:rPr>
        <w:drawing>
          <wp:inline distT="0" distB="0" distL="0" distR="0" wp14:anchorId="46299F0A" wp14:editId="0B5627EB">
            <wp:extent cx="4508093" cy="2767054"/>
            <wp:effectExtent l="0" t="0" r="6985" b="0"/>
            <wp:docPr id="45" name="Picture 45" descr="\\SISLAPTOP14\Temp\SISLAPTOP10VMWrk\Henri\Projects\SISTek\Services\Projects\w_SAIT\ITSC206\labsupport\Lab6\pfSenseFWN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SISLAPTOP14\Temp\SISLAPTOP10VMWrk\Henri\Projects\SISTek\Services\Projects\w_SAIT\ITSC206\labsupport\Lab6\pfSenseFWNATA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093" cy="27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5A05" w14:textId="026110E4" w:rsidR="00154D83" w:rsidRDefault="00154D83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Firewall </w:t>
      </w:r>
      <w:r w:rsidR="008F0707">
        <w:t>NAT</w:t>
      </w:r>
      <w:r>
        <w:t>,</w:t>
      </w:r>
    </w:p>
    <w:p w14:paraId="456FB612" w14:textId="11F452A2" w:rsidR="00154D83" w:rsidRDefault="00154D83" w:rsidP="00154D83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A534D1B" wp14:editId="5882188A">
            <wp:extent cx="5939790" cy="4333240"/>
            <wp:effectExtent l="0" t="0" r="3810" b="0"/>
            <wp:docPr id="46" name="Picture 46" descr="\\SISLAPTOP14\Temp\SISLAPTOP10VMWrk\Henri\Projects\SISTek\Services\Projects\w_SAIT\ITSC206\labsupport\Lab6\pfSenseFWNA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SISLAPTOP14\Temp\SISLAPTOP10VMWrk\Henri\Projects\SISTek\Services\Projects\w_SAIT\ITSC206\labsupport\Lab6\pfSenseFWNATB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FF39" w14:textId="669A3853" w:rsidR="00332BB4" w:rsidRPr="006F2085" w:rsidRDefault="00C76B0A" w:rsidP="00324542">
      <w:pPr>
        <w:pStyle w:val="ListParagraph"/>
        <w:numPr>
          <w:ilvl w:val="0"/>
          <w:numId w:val="25"/>
        </w:numPr>
      </w:pPr>
      <w:r>
        <w:t>a</w:t>
      </w:r>
    </w:p>
    <w:p w14:paraId="25562AFB" w14:textId="253594D2" w:rsidR="005A0F9A" w:rsidRDefault="005A0F9A">
      <w:pPr>
        <w:spacing w:line="240" w:lineRule="auto"/>
      </w:pPr>
    </w:p>
    <w:p w14:paraId="388E8836" w14:textId="4F0C64D8" w:rsidR="005A0F9A" w:rsidRDefault="005A0F9A">
      <w:pPr>
        <w:spacing w:line="240" w:lineRule="auto"/>
      </w:pPr>
      <w:r>
        <w:br w:type="page"/>
      </w:r>
    </w:p>
    <w:p w14:paraId="29859B85" w14:textId="72074A4D" w:rsidR="005A0F9A" w:rsidRDefault="005A0F9A" w:rsidP="00E026F5">
      <w:r>
        <w:lastRenderedPageBreak/>
        <w:t>Hints:</w:t>
      </w:r>
    </w:p>
    <w:p w14:paraId="340D01B5" w14:textId="02703C9D" w:rsidR="005A0F9A" w:rsidRDefault="005A0F9A" w:rsidP="00E026F5">
      <w:r>
        <w:rPr>
          <w:noProof/>
        </w:rPr>
        <w:drawing>
          <wp:inline distT="0" distB="0" distL="0" distR="0" wp14:anchorId="72500D82" wp14:editId="0E5A41F5">
            <wp:extent cx="4702371" cy="4897423"/>
            <wp:effectExtent l="0" t="0" r="3175" b="0"/>
            <wp:docPr id="49" name="Picture 49" descr="\\SISLAPTOP14\Temp\SISLAPTOP10VMWrk\Henri\Projects\SISTek\Services\Projects\w_SAIT\ITSC206\labsupport\Lab6\pfSenseFWNATPortFw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ISLAPTOP14\Temp\SISLAPTOP10VMWrk\Henri\Projects\SISTek\Services\Projects\w_SAIT\ITSC206\labsupport\Lab6\pfSenseFWNATPortFwdA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638" cy="489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6C1A" w14:textId="77777777" w:rsidR="005A0F9A" w:rsidRDefault="005A0F9A" w:rsidP="00E026F5"/>
    <w:p w14:paraId="26D21533" w14:textId="2D9F0854" w:rsidR="005A0F9A" w:rsidRDefault="005A0F9A" w:rsidP="00E026F5">
      <w:r>
        <w:rPr>
          <w:noProof/>
        </w:rPr>
        <w:lastRenderedPageBreak/>
        <w:drawing>
          <wp:inline distT="0" distB="0" distL="0" distR="0" wp14:anchorId="7DE03566" wp14:editId="76C510E0">
            <wp:extent cx="4721350" cy="4929808"/>
            <wp:effectExtent l="0" t="0" r="3175" b="4445"/>
            <wp:docPr id="50" name="Picture 50" descr="\\SISLAPTOP14\Temp\SISLAPTOP10VMWrk\Henri\Projects\SISTek\Services\Projects\w_SAIT\ITSC206\labsupport\Lab6\pfSenseFWRuleBlockAnyAnyLo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ISLAPTOP14\Temp\SISLAPTOP10VMWrk\Henri\Projects\SISTek\Services\Projects\w_SAIT\ITSC206\labsupport\Lab6\pfSenseFWRuleBlockAnyAnyLogA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71" cy="49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EC4D" w14:textId="77777777" w:rsidR="005A0F9A" w:rsidRDefault="005A0F9A" w:rsidP="00E026F5"/>
    <w:p w14:paraId="05AC0A1F" w14:textId="447EDBB6" w:rsidR="005A0F9A" w:rsidRDefault="005A0F9A" w:rsidP="00E026F5">
      <w:r>
        <w:rPr>
          <w:noProof/>
        </w:rPr>
        <w:drawing>
          <wp:inline distT="0" distB="0" distL="0" distR="0" wp14:anchorId="4D281D86" wp14:editId="4B68881C">
            <wp:extent cx="4778734" cy="2270844"/>
            <wp:effectExtent l="0" t="0" r="3175" b="0"/>
            <wp:docPr id="51" name="Picture 51" descr="\\SISLAPTOP14\Temp\SISLAPTOP10VMWrk\Henri\Projects\SISTek\Services\Projects\w_SAIT\ITSC206\labsupport\Lab6\pfSenseFWRuleBlockAnyAnyLo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ISLAPTOP14\Temp\SISLAPTOP10VMWrk\Henri\Projects\SISTek\Services\Projects\w_SAIT\ITSC206\labsupport\Lab6\pfSenseFWRuleBlockAnyAnyLogB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500" cy="227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682D" w14:textId="07A94D49" w:rsidR="00BA1F51" w:rsidRDefault="00BA1F51">
      <w:pPr>
        <w:spacing w:line="240" w:lineRule="auto"/>
      </w:pPr>
    </w:p>
    <w:p w14:paraId="0506AB03" w14:textId="5C2CB17D" w:rsidR="00BA1F51" w:rsidRDefault="00BA1F51" w:rsidP="00BA1F51">
      <w:pPr>
        <w:pStyle w:val="Heading1"/>
      </w:pPr>
      <w:bookmarkStart w:id="8" w:name="_Toc4571883"/>
      <w:r>
        <w:lastRenderedPageBreak/>
        <w:t>Extra Kali Setup</w:t>
      </w:r>
      <w:bookmarkEnd w:id="8"/>
    </w:p>
    <w:p w14:paraId="674D4882" w14:textId="66754020" w:rsidR="00BA1F51" w:rsidRDefault="00BA1F51" w:rsidP="00BA1F51">
      <w:pPr>
        <w:pStyle w:val="ListParagraph"/>
        <w:numPr>
          <w:ilvl w:val="0"/>
          <w:numId w:val="27"/>
        </w:numPr>
        <w:spacing w:before="240" w:after="60"/>
        <w:contextualSpacing w:val="0"/>
      </w:pPr>
      <w:r>
        <w:t>If it doesn’t already have s</w:t>
      </w:r>
      <w:r w:rsidRPr="004257C8">
        <w:t>et</w:t>
      </w:r>
      <w:r>
        <w:t xml:space="preserve"> </w:t>
      </w:r>
      <w:r w:rsidRPr="004257C8">
        <w:t xml:space="preserve">up </w:t>
      </w:r>
      <w:r>
        <w:t>a Kali</w:t>
      </w:r>
      <w:r w:rsidRPr="004257C8">
        <w:t xml:space="preserve"> workstation in </w:t>
      </w:r>
      <w:r>
        <w:t xml:space="preserve">a </w:t>
      </w:r>
      <w:r w:rsidRPr="004257C8">
        <w:t>VM using ISO</w:t>
      </w:r>
      <w:r>
        <w:t xml:space="preserve"> with the following parameters:</w:t>
      </w:r>
    </w:p>
    <w:p w14:paraId="1AE38BFB" w14:textId="555A009B" w:rsidR="00BA1F51" w:rsidRPr="001534D6" w:rsidRDefault="00BA1F51" w:rsidP="00BA1F51">
      <w:pPr>
        <w:pStyle w:val="ListParagraph"/>
        <w:numPr>
          <w:ilvl w:val="0"/>
          <w:numId w:val="28"/>
        </w:numPr>
        <w:spacing w:after="60"/>
        <w:ind w:left="1530"/>
        <w:contextualSpacing w:val="0"/>
      </w:pPr>
      <w:r>
        <w:t>2</w:t>
      </w:r>
      <w:r w:rsidRPr="001534D6">
        <w:t xml:space="preserve"> CPU</w:t>
      </w:r>
    </w:p>
    <w:p w14:paraId="267DCD1D" w14:textId="4981D3F3" w:rsidR="00BA1F51" w:rsidRPr="001534D6" w:rsidRDefault="00BA1F51" w:rsidP="00BA1F51">
      <w:pPr>
        <w:pStyle w:val="ListParagraph"/>
        <w:numPr>
          <w:ilvl w:val="0"/>
          <w:numId w:val="28"/>
        </w:numPr>
        <w:spacing w:after="60"/>
        <w:ind w:left="1530"/>
        <w:contextualSpacing w:val="0"/>
      </w:pPr>
      <w:r>
        <w:t>4</w:t>
      </w:r>
      <w:r w:rsidRPr="001534D6">
        <w:t xml:space="preserve"> GB of RAM</w:t>
      </w:r>
    </w:p>
    <w:p w14:paraId="43329C77" w14:textId="77777777" w:rsidR="00BA1F51" w:rsidRPr="001534D6" w:rsidRDefault="00BA1F51" w:rsidP="00BA1F51">
      <w:pPr>
        <w:pStyle w:val="ListParagraph"/>
        <w:numPr>
          <w:ilvl w:val="0"/>
          <w:numId w:val="28"/>
        </w:numPr>
        <w:spacing w:after="60"/>
        <w:ind w:left="1530"/>
        <w:contextualSpacing w:val="0"/>
      </w:pPr>
      <w:r>
        <w:t>8</w:t>
      </w:r>
      <w:r w:rsidRPr="001534D6">
        <w:t>0 GB HDD</w:t>
      </w:r>
    </w:p>
    <w:p w14:paraId="38390296" w14:textId="77777777" w:rsidR="00BA1F51" w:rsidRDefault="00BA1F51" w:rsidP="00BA1F51">
      <w:pPr>
        <w:pStyle w:val="ListParagraph"/>
        <w:numPr>
          <w:ilvl w:val="1"/>
          <w:numId w:val="27"/>
        </w:numPr>
        <w:spacing w:before="240" w:after="60"/>
        <w:contextualSpacing w:val="0"/>
      </w:pPr>
      <w:r>
        <w:t>Install an Kali by entering the following commands:</w:t>
      </w:r>
    </w:p>
    <w:p w14:paraId="7E24F77A" w14:textId="77777777" w:rsidR="00BA1F51" w:rsidRPr="00186EA4" w:rsidRDefault="00BA1F51" w:rsidP="00BA1F51">
      <w:pPr>
        <w:pStyle w:val="ListParagraph"/>
        <w:numPr>
          <w:ilvl w:val="1"/>
          <w:numId w:val="29"/>
        </w:numPr>
        <w:spacing w:after="60"/>
        <w:contextualSpacing w:val="0"/>
        <w:rPr>
          <w:rFonts w:ascii="Courier New" w:hAnsi="Courier New" w:cs="Courier New"/>
        </w:rPr>
      </w:pPr>
      <w:proofErr w:type="spellStart"/>
      <w:r w:rsidRPr="00186EA4">
        <w:rPr>
          <w:rFonts w:ascii="Courier New" w:hAnsi="Courier New" w:cs="Courier New"/>
        </w:rPr>
        <w:t>sudo</w:t>
      </w:r>
      <w:proofErr w:type="spellEnd"/>
      <w:r w:rsidRPr="00186EA4">
        <w:rPr>
          <w:rFonts w:ascii="Courier New" w:hAnsi="Courier New" w:cs="Courier New"/>
        </w:rPr>
        <w:t xml:space="preserve"> apt install </w:t>
      </w:r>
      <w:proofErr w:type="spellStart"/>
      <w:r>
        <w:rPr>
          <w:rFonts w:ascii="Courier New" w:hAnsi="Courier New" w:cs="Courier New"/>
        </w:rPr>
        <w:t>openvas</w:t>
      </w:r>
      <w:proofErr w:type="spellEnd"/>
    </w:p>
    <w:p w14:paraId="6B36EBFE" w14:textId="77777777" w:rsidR="00BA1F51" w:rsidRDefault="00BA1F51" w:rsidP="00BA1F51">
      <w:pPr>
        <w:pStyle w:val="ListParagraph"/>
        <w:numPr>
          <w:ilvl w:val="1"/>
          <w:numId w:val="29"/>
        </w:numPr>
        <w:spacing w:after="60"/>
        <w:contextualSpacing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openvas</w:t>
      </w:r>
      <w:proofErr w:type="spellEnd"/>
      <w:r>
        <w:rPr>
          <w:rFonts w:ascii="Courier New" w:hAnsi="Courier New" w:cs="Courier New"/>
        </w:rPr>
        <w:t>-setup</w:t>
      </w:r>
    </w:p>
    <w:p w14:paraId="35086609" w14:textId="77777777" w:rsidR="00BA1F51" w:rsidRPr="00165798" w:rsidRDefault="00BA1F51" w:rsidP="00BA1F51">
      <w:pPr>
        <w:pStyle w:val="ListParagraph"/>
        <w:numPr>
          <w:ilvl w:val="1"/>
          <w:numId w:val="29"/>
        </w:numPr>
        <w:spacing w:after="60"/>
        <w:contextualSpacing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openvas</w:t>
      </w:r>
      <w:proofErr w:type="spellEnd"/>
      <w:r>
        <w:rPr>
          <w:rFonts w:ascii="Courier New" w:hAnsi="Courier New" w:cs="Courier New"/>
        </w:rPr>
        <w:t>-check-setup</w:t>
      </w:r>
    </w:p>
    <w:p w14:paraId="043A6B23" w14:textId="0B5CD0D3" w:rsidR="00BA1F51" w:rsidRDefault="00BA1F51">
      <w:pPr>
        <w:spacing w:line="240" w:lineRule="auto"/>
      </w:pPr>
      <w:bookmarkStart w:id="9" w:name="_GoBack"/>
      <w:bookmarkEnd w:id="9"/>
    </w:p>
    <w:p w14:paraId="38554399" w14:textId="77777777" w:rsidR="005A0F9A" w:rsidRDefault="005A0F9A" w:rsidP="00E026F5"/>
    <w:p w14:paraId="2FE67C3D" w14:textId="77777777" w:rsidR="00BA1F51" w:rsidRDefault="00BA1F51">
      <w:pPr>
        <w:spacing w:line="240" w:lineRule="auto"/>
        <w:rPr>
          <w:b/>
        </w:rPr>
      </w:pPr>
      <w:r>
        <w:rPr>
          <w:b/>
        </w:rPr>
        <w:br w:type="page"/>
      </w:r>
    </w:p>
    <w:p w14:paraId="3D92F928" w14:textId="02C3E2F5" w:rsidR="00512D26" w:rsidRPr="009C77F7" w:rsidRDefault="00426F5E" w:rsidP="00E026F5">
      <w:pPr>
        <w:rPr>
          <w:b/>
        </w:rPr>
      </w:pPr>
      <w:r w:rsidRPr="009C77F7">
        <w:rPr>
          <w:b/>
        </w:rPr>
        <w:lastRenderedPageBreak/>
        <w:t xml:space="preserve">DO NOT DELETE THE SECTION BREAK BELOW. DELETING </w:t>
      </w:r>
      <w:r w:rsidR="0016421B" w:rsidRPr="009C77F7">
        <w:rPr>
          <w:b/>
        </w:rPr>
        <w:t>IT</w:t>
      </w:r>
      <w:r w:rsidR="004B3928" w:rsidRPr="009C77F7">
        <w:rPr>
          <w:b/>
        </w:rPr>
        <w:t xml:space="preserve"> MAY</w:t>
      </w:r>
      <w:r w:rsidR="00657374" w:rsidRPr="009C77F7">
        <w:rPr>
          <w:b/>
        </w:rPr>
        <w:t xml:space="preserve"> IMPACT</w:t>
      </w:r>
      <w:r w:rsidRPr="009C77F7">
        <w:rPr>
          <w:b/>
        </w:rPr>
        <w:t xml:space="preserve"> THE FORMATTING IN THIS DOCUMENT.</w:t>
      </w:r>
    </w:p>
    <w:p w14:paraId="4A6D38C4" w14:textId="77777777" w:rsidR="00512D26" w:rsidRDefault="00512D26" w:rsidP="00E026F5"/>
    <w:p w14:paraId="5B278ABF" w14:textId="77777777" w:rsidR="00512D26" w:rsidRDefault="00512D26" w:rsidP="00E026F5"/>
    <w:p w14:paraId="1702AF89" w14:textId="77777777" w:rsidR="00512D26" w:rsidRDefault="00512D26" w:rsidP="00E026F5"/>
    <w:p w14:paraId="6D288093" w14:textId="44AB96D6" w:rsidR="00432E04" w:rsidRPr="00432E04" w:rsidRDefault="00432E04" w:rsidP="00F85084">
      <w:pPr>
        <w:spacing w:line="240" w:lineRule="auto"/>
      </w:pPr>
    </w:p>
    <w:sectPr w:rsidR="00432E04" w:rsidRPr="00432E04" w:rsidSect="00512D26">
      <w:headerReference w:type="first" r:id="rId50"/>
      <w:footerReference w:type="first" r:id="rId51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7661BB" w14:textId="77777777" w:rsidR="007277C7" w:rsidRDefault="007277C7" w:rsidP="007F2B57">
      <w:r>
        <w:separator/>
      </w:r>
    </w:p>
    <w:p w14:paraId="0C9025EB" w14:textId="77777777" w:rsidR="007277C7" w:rsidRDefault="007277C7" w:rsidP="007F2B57"/>
    <w:p w14:paraId="110B59D4" w14:textId="77777777" w:rsidR="007277C7" w:rsidRDefault="007277C7" w:rsidP="007F2B57"/>
  </w:endnote>
  <w:endnote w:type="continuationSeparator" w:id="0">
    <w:p w14:paraId="3D08B435" w14:textId="77777777" w:rsidR="007277C7" w:rsidRDefault="007277C7" w:rsidP="007F2B57">
      <w:r>
        <w:continuationSeparator/>
      </w:r>
    </w:p>
    <w:p w14:paraId="11F61984" w14:textId="77777777" w:rsidR="007277C7" w:rsidRDefault="007277C7" w:rsidP="007F2B57"/>
    <w:p w14:paraId="293DA2A3" w14:textId="77777777" w:rsidR="007277C7" w:rsidRDefault="007277C7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Titillium Bd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F802A" w14:textId="1B0ACA58" w:rsidR="00017FD6" w:rsidRDefault="003B0CFB" w:rsidP="00017FD6">
    <w:r>
      <w:t>© 2017</w:t>
    </w:r>
    <w:r w:rsidR="00017FD6">
      <w:t>, Southern Alberta Institute of Technology. All rights reserved.</w:t>
    </w:r>
  </w:p>
  <w:p w14:paraId="6B81DECE" w14:textId="232C2329" w:rsidR="00017FD6" w:rsidRDefault="00017FD6" w:rsidP="00017FD6">
    <w:r>
      <w:t>This publication and materials herein are protected by applicable intellectual property laws.</w:t>
    </w:r>
  </w:p>
  <w:p w14:paraId="65B9C7A0" w14:textId="130561B0" w:rsidR="00017FD6" w:rsidRDefault="00017FD6" w:rsidP="00017FD6">
    <w:r>
      <w:t>Unauthorized reproduction and distribution of this publication in whole or part is prohibited.</w:t>
    </w:r>
  </w:p>
  <w:p w14:paraId="6F4DB428" w14:textId="77777777" w:rsidR="00017FD6" w:rsidRDefault="00017FD6" w:rsidP="00017FD6"/>
  <w:p w14:paraId="508159DB" w14:textId="5B791053" w:rsidR="00017FD6" w:rsidRDefault="00017FD6" w:rsidP="00017FD6">
    <w:r>
      <w:t>For more information, contact:</w:t>
    </w:r>
  </w:p>
  <w:p w14:paraId="0D60F3E3" w14:textId="56AB9BBB" w:rsidR="00017FD6" w:rsidRDefault="00017FD6" w:rsidP="00017FD6">
    <w:r>
      <w:t>Director, Centre for Instructional Technology and Development</w:t>
    </w:r>
  </w:p>
  <w:p w14:paraId="4E741738" w14:textId="6D12960E" w:rsidR="00017FD6" w:rsidRDefault="00017FD6" w:rsidP="00017FD6">
    <w:r>
      <w:t>Southern Alberta Institute of Technology</w:t>
    </w:r>
  </w:p>
  <w:p w14:paraId="10822D5A" w14:textId="73CAE1C3" w:rsidR="00017FD6" w:rsidRDefault="00017FD6" w:rsidP="00017FD6">
    <w:r>
      <w:t>1301 16 Ave. N.W., Calgary, AB T2M 0L4</w:t>
    </w:r>
  </w:p>
  <w:p w14:paraId="7D139869" w14:textId="77777777" w:rsidR="00017FD6" w:rsidRDefault="00017FD6" w:rsidP="00017FD6"/>
  <w:p w14:paraId="4943EC27" w14:textId="77777777" w:rsidR="00017FD6" w:rsidRPr="0088153E" w:rsidRDefault="00017FD6" w:rsidP="00017F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BB48A5" w14:textId="77777777" w:rsidR="007277C7" w:rsidRDefault="007277C7" w:rsidP="007F2B57">
      <w:r>
        <w:separator/>
      </w:r>
    </w:p>
    <w:p w14:paraId="47DEB124" w14:textId="77777777" w:rsidR="007277C7" w:rsidRDefault="007277C7" w:rsidP="007F2B57"/>
    <w:p w14:paraId="453E8BB1" w14:textId="77777777" w:rsidR="007277C7" w:rsidRDefault="007277C7" w:rsidP="007F2B57"/>
  </w:footnote>
  <w:footnote w:type="continuationSeparator" w:id="0">
    <w:p w14:paraId="11BEA9B7" w14:textId="77777777" w:rsidR="007277C7" w:rsidRDefault="007277C7" w:rsidP="007F2B57">
      <w:r>
        <w:continuationSeparator/>
      </w:r>
    </w:p>
    <w:p w14:paraId="5A819E95" w14:textId="77777777" w:rsidR="007277C7" w:rsidRDefault="007277C7" w:rsidP="007F2B57"/>
    <w:p w14:paraId="39AD9072" w14:textId="77777777" w:rsidR="007277C7" w:rsidRDefault="007277C7" w:rsidP="007F2B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7213C6" w14:textId="77777777" w:rsidR="00512D26" w:rsidRPr="00EF5C89" w:rsidRDefault="00512D26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2F67AB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E520D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00598"/>
    <w:multiLevelType w:val="multilevel"/>
    <w:tmpl w:val="7B167C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62549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7B5F46"/>
    <w:multiLevelType w:val="hybridMultilevel"/>
    <w:tmpl w:val="B2E8E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03535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228C5"/>
    <w:multiLevelType w:val="hybridMultilevel"/>
    <w:tmpl w:val="6EE6D5DC"/>
    <w:lvl w:ilvl="0" w:tplc="159A05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3AA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E400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407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08C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C64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D2A5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F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D227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64335F3"/>
    <w:multiLevelType w:val="hybridMultilevel"/>
    <w:tmpl w:val="BA84D3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375AFC"/>
    <w:multiLevelType w:val="hybridMultilevel"/>
    <w:tmpl w:val="111470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60288"/>
    <w:multiLevelType w:val="hybridMultilevel"/>
    <w:tmpl w:val="A5F07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3F686B"/>
    <w:multiLevelType w:val="hybridMultilevel"/>
    <w:tmpl w:val="69C6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EF021A"/>
    <w:multiLevelType w:val="hybridMultilevel"/>
    <w:tmpl w:val="B2C0F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9C61AB"/>
    <w:multiLevelType w:val="hybridMultilevel"/>
    <w:tmpl w:val="5FB66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B992FCB"/>
    <w:multiLevelType w:val="multilevel"/>
    <w:tmpl w:val="5132700E"/>
    <w:lvl w:ilvl="0">
      <w:start w:val="1"/>
      <w:numFmt w:val="decimal"/>
      <w:lvlText w:val="%1.0"/>
      <w:lvlJc w:val="left"/>
      <w:pPr>
        <w:ind w:left="660" w:hanging="660"/>
      </w:pPr>
      <w:rPr>
        <w:rFonts w:hint="default"/>
        <w:color w:val="0000FF" w:themeColor="hyperlink"/>
        <w:u w:val="single"/>
      </w:rPr>
    </w:lvl>
    <w:lvl w:ilvl="1">
      <w:start w:val="1"/>
      <w:numFmt w:val="decimal"/>
      <w:lvlText w:val="%1.%2"/>
      <w:lvlJc w:val="left"/>
      <w:pPr>
        <w:ind w:left="1380" w:hanging="66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color w:val="0000FF" w:themeColor="hyperlink"/>
        <w:u w:val="single"/>
      </w:rPr>
    </w:lvl>
  </w:abstractNum>
  <w:abstractNum w:abstractNumId="15" w15:restartNumberingAfterBreak="0">
    <w:nsid w:val="3F2E0F17"/>
    <w:multiLevelType w:val="multilevel"/>
    <w:tmpl w:val="EEFE0E0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6" w15:restartNumberingAfterBreak="0">
    <w:nsid w:val="3F515171"/>
    <w:multiLevelType w:val="hybridMultilevel"/>
    <w:tmpl w:val="3A7C0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4C1F26"/>
    <w:multiLevelType w:val="multilevel"/>
    <w:tmpl w:val="5302D80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8" w15:restartNumberingAfterBreak="0">
    <w:nsid w:val="489E0E6C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B76F72"/>
    <w:multiLevelType w:val="hybridMultilevel"/>
    <w:tmpl w:val="64A45D8E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0060E6"/>
    <w:multiLevelType w:val="hybridMultilevel"/>
    <w:tmpl w:val="7F02E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454A0"/>
    <w:multiLevelType w:val="hybridMultilevel"/>
    <w:tmpl w:val="9CA62EBE"/>
    <w:lvl w:ilvl="0" w:tplc="8E0CF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54ED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A5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EEA9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B23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762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CA7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F41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3CB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59757E"/>
    <w:multiLevelType w:val="hybridMultilevel"/>
    <w:tmpl w:val="4E906C96"/>
    <w:lvl w:ilvl="0" w:tplc="0EF8A98E">
      <w:start w:val="1"/>
      <w:numFmt w:val="decimal"/>
      <w:pStyle w:val="Heading2Cha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12997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01388B"/>
    <w:multiLevelType w:val="hybridMultilevel"/>
    <w:tmpl w:val="F876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823420"/>
    <w:multiLevelType w:val="hybridMultilevel"/>
    <w:tmpl w:val="BAD28F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F220EAC"/>
    <w:multiLevelType w:val="hybridMultilevel"/>
    <w:tmpl w:val="69C6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9"/>
  </w:num>
  <w:num w:numId="3">
    <w:abstractNumId w:val="10"/>
  </w:num>
  <w:num w:numId="4">
    <w:abstractNumId w:val="2"/>
  </w:num>
  <w:num w:numId="5">
    <w:abstractNumId w:val="22"/>
  </w:num>
  <w:num w:numId="6">
    <w:abstractNumId w:val="3"/>
  </w:num>
  <w:num w:numId="7">
    <w:abstractNumId w:val="25"/>
  </w:num>
  <w:num w:numId="8">
    <w:abstractNumId w:val="1"/>
  </w:num>
  <w:num w:numId="9">
    <w:abstractNumId w:val="7"/>
  </w:num>
  <w:num w:numId="10">
    <w:abstractNumId w:val="13"/>
  </w:num>
  <w:num w:numId="11">
    <w:abstractNumId w:val="12"/>
  </w:num>
  <w:num w:numId="12">
    <w:abstractNumId w:val="14"/>
  </w:num>
  <w:num w:numId="13">
    <w:abstractNumId w:val="15"/>
  </w:num>
  <w:num w:numId="14">
    <w:abstractNumId w:val="6"/>
  </w:num>
  <w:num w:numId="15">
    <w:abstractNumId w:val="21"/>
  </w:num>
  <w:num w:numId="16">
    <w:abstractNumId w:val="18"/>
  </w:num>
  <w:num w:numId="17">
    <w:abstractNumId w:val="9"/>
  </w:num>
  <w:num w:numId="18">
    <w:abstractNumId w:val="16"/>
  </w:num>
  <w:num w:numId="19">
    <w:abstractNumId w:val="17"/>
  </w:num>
  <w:num w:numId="20">
    <w:abstractNumId w:val="5"/>
  </w:num>
  <w:num w:numId="21">
    <w:abstractNumId w:val="0"/>
  </w:num>
  <w:num w:numId="22">
    <w:abstractNumId w:val="28"/>
  </w:num>
  <w:num w:numId="23">
    <w:abstractNumId w:val="8"/>
  </w:num>
  <w:num w:numId="24">
    <w:abstractNumId w:val="27"/>
  </w:num>
  <w:num w:numId="25">
    <w:abstractNumId w:val="11"/>
  </w:num>
  <w:num w:numId="26">
    <w:abstractNumId w:val="23"/>
  </w:num>
  <w:num w:numId="27">
    <w:abstractNumId w:val="20"/>
  </w:num>
  <w:num w:numId="28">
    <w:abstractNumId w:val="26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4EC"/>
    <w:rsid w:val="00006994"/>
    <w:rsid w:val="00011D38"/>
    <w:rsid w:val="00017FD6"/>
    <w:rsid w:val="0002193B"/>
    <w:rsid w:val="000225D1"/>
    <w:rsid w:val="000362BD"/>
    <w:rsid w:val="00036EB7"/>
    <w:rsid w:val="00036F15"/>
    <w:rsid w:val="00041B5E"/>
    <w:rsid w:val="0004384D"/>
    <w:rsid w:val="00051CC6"/>
    <w:rsid w:val="0005300F"/>
    <w:rsid w:val="000537E5"/>
    <w:rsid w:val="00053992"/>
    <w:rsid w:val="000554E3"/>
    <w:rsid w:val="000579BB"/>
    <w:rsid w:val="0006740F"/>
    <w:rsid w:val="000703BF"/>
    <w:rsid w:val="00075BCF"/>
    <w:rsid w:val="0009096F"/>
    <w:rsid w:val="00090ACB"/>
    <w:rsid w:val="000944B1"/>
    <w:rsid w:val="00095D68"/>
    <w:rsid w:val="000A2BA8"/>
    <w:rsid w:val="000C0F3E"/>
    <w:rsid w:val="000C58FB"/>
    <w:rsid w:val="000D210F"/>
    <w:rsid w:val="000D5A67"/>
    <w:rsid w:val="000D6CD4"/>
    <w:rsid w:val="000F5078"/>
    <w:rsid w:val="0010125A"/>
    <w:rsid w:val="001020E8"/>
    <w:rsid w:val="0010711D"/>
    <w:rsid w:val="00117156"/>
    <w:rsid w:val="0013233B"/>
    <w:rsid w:val="001328B2"/>
    <w:rsid w:val="00144E22"/>
    <w:rsid w:val="001547CE"/>
    <w:rsid w:val="00154D83"/>
    <w:rsid w:val="00162316"/>
    <w:rsid w:val="0016421B"/>
    <w:rsid w:val="00165D28"/>
    <w:rsid w:val="00186025"/>
    <w:rsid w:val="00194870"/>
    <w:rsid w:val="001A0046"/>
    <w:rsid w:val="001A0A50"/>
    <w:rsid w:val="001A7B2E"/>
    <w:rsid w:val="001B0A05"/>
    <w:rsid w:val="001B23AA"/>
    <w:rsid w:val="001C77AE"/>
    <w:rsid w:val="001D2757"/>
    <w:rsid w:val="001D399F"/>
    <w:rsid w:val="001E2684"/>
    <w:rsid w:val="001E53ED"/>
    <w:rsid w:val="001E692B"/>
    <w:rsid w:val="001F1521"/>
    <w:rsid w:val="001F470D"/>
    <w:rsid w:val="00230C13"/>
    <w:rsid w:val="0023710B"/>
    <w:rsid w:val="002416EE"/>
    <w:rsid w:val="00242511"/>
    <w:rsid w:val="00247023"/>
    <w:rsid w:val="002518CB"/>
    <w:rsid w:val="00253EC4"/>
    <w:rsid w:val="00257E1E"/>
    <w:rsid w:val="00260616"/>
    <w:rsid w:val="00264C10"/>
    <w:rsid w:val="0027126A"/>
    <w:rsid w:val="00273641"/>
    <w:rsid w:val="002760F6"/>
    <w:rsid w:val="00276B8F"/>
    <w:rsid w:val="00282174"/>
    <w:rsid w:val="002946A5"/>
    <w:rsid w:val="002A68CA"/>
    <w:rsid w:val="002C0FDA"/>
    <w:rsid w:val="002C6414"/>
    <w:rsid w:val="002D316C"/>
    <w:rsid w:val="002F1139"/>
    <w:rsid w:val="002F3569"/>
    <w:rsid w:val="002F765A"/>
    <w:rsid w:val="00311CEF"/>
    <w:rsid w:val="00311F98"/>
    <w:rsid w:val="00313C58"/>
    <w:rsid w:val="003152BC"/>
    <w:rsid w:val="0031746A"/>
    <w:rsid w:val="00324542"/>
    <w:rsid w:val="00332BB4"/>
    <w:rsid w:val="00337BAE"/>
    <w:rsid w:val="00342C34"/>
    <w:rsid w:val="00350155"/>
    <w:rsid w:val="00350648"/>
    <w:rsid w:val="003558B2"/>
    <w:rsid w:val="00357496"/>
    <w:rsid w:val="00371458"/>
    <w:rsid w:val="00373D1D"/>
    <w:rsid w:val="00393D87"/>
    <w:rsid w:val="003A3E8B"/>
    <w:rsid w:val="003A6A22"/>
    <w:rsid w:val="003B0CFB"/>
    <w:rsid w:val="003C7789"/>
    <w:rsid w:val="003E0DF0"/>
    <w:rsid w:val="003E4FEC"/>
    <w:rsid w:val="003F12CC"/>
    <w:rsid w:val="003F1384"/>
    <w:rsid w:val="003F31FE"/>
    <w:rsid w:val="003F3614"/>
    <w:rsid w:val="004054A2"/>
    <w:rsid w:val="00411C90"/>
    <w:rsid w:val="00412481"/>
    <w:rsid w:val="0041303A"/>
    <w:rsid w:val="00425838"/>
    <w:rsid w:val="00426D97"/>
    <w:rsid w:val="00426F5E"/>
    <w:rsid w:val="00432E04"/>
    <w:rsid w:val="00433B33"/>
    <w:rsid w:val="004503C5"/>
    <w:rsid w:val="004535E0"/>
    <w:rsid w:val="004540D0"/>
    <w:rsid w:val="00457729"/>
    <w:rsid w:val="00464AA9"/>
    <w:rsid w:val="00475522"/>
    <w:rsid w:val="004862FB"/>
    <w:rsid w:val="004974D2"/>
    <w:rsid w:val="004A51BA"/>
    <w:rsid w:val="004B3928"/>
    <w:rsid w:val="004C465A"/>
    <w:rsid w:val="004C4C4D"/>
    <w:rsid w:val="004C5225"/>
    <w:rsid w:val="004C6B67"/>
    <w:rsid w:val="004D3407"/>
    <w:rsid w:val="004E0A98"/>
    <w:rsid w:val="004E2235"/>
    <w:rsid w:val="0050120A"/>
    <w:rsid w:val="00506CE1"/>
    <w:rsid w:val="00512D26"/>
    <w:rsid w:val="005366D1"/>
    <w:rsid w:val="00551EE2"/>
    <w:rsid w:val="00553AD6"/>
    <w:rsid w:val="00556CD0"/>
    <w:rsid w:val="0055717B"/>
    <w:rsid w:val="00571487"/>
    <w:rsid w:val="0058120D"/>
    <w:rsid w:val="00590F16"/>
    <w:rsid w:val="00595E89"/>
    <w:rsid w:val="005A0F9A"/>
    <w:rsid w:val="005A25B4"/>
    <w:rsid w:val="005A4320"/>
    <w:rsid w:val="005A54F9"/>
    <w:rsid w:val="005A5C3A"/>
    <w:rsid w:val="005B2857"/>
    <w:rsid w:val="005B2B6A"/>
    <w:rsid w:val="005C322D"/>
    <w:rsid w:val="005D2A06"/>
    <w:rsid w:val="005D6163"/>
    <w:rsid w:val="006075E7"/>
    <w:rsid w:val="006148DC"/>
    <w:rsid w:val="00615127"/>
    <w:rsid w:val="00622988"/>
    <w:rsid w:val="00623C7F"/>
    <w:rsid w:val="00644444"/>
    <w:rsid w:val="006543CA"/>
    <w:rsid w:val="00657374"/>
    <w:rsid w:val="00666EA3"/>
    <w:rsid w:val="006A1CDF"/>
    <w:rsid w:val="006A6D5A"/>
    <w:rsid w:val="006C16DE"/>
    <w:rsid w:val="006D0CD0"/>
    <w:rsid w:val="006D0FE0"/>
    <w:rsid w:val="006E4D09"/>
    <w:rsid w:val="006F2085"/>
    <w:rsid w:val="006F44A1"/>
    <w:rsid w:val="00701DE6"/>
    <w:rsid w:val="00703C7D"/>
    <w:rsid w:val="00715028"/>
    <w:rsid w:val="00723846"/>
    <w:rsid w:val="007277C7"/>
    <w:rsid w:val="007343A7"/>
    <w:rsid w:val="00762164"/>
    <w:rsid w:val="007646FF"/>
    <w:rsid w:val="007713E4"/>
    <w:rsid w:val="007753FB"/>
    <w:rsid w:val="00785175"/>
    <w:rsid w:val="0079356D"/>
    <w:rsid w:val="007A5107"/>
    <w:rsid w:val="007B6BA5"/>
    <w:rsid w:val="007C12F5"/>
    <w:rsid w:val="007D01AD"/>
    <w:rsid w:val="007E5769"/>
    <w:rsid w:val="007E7317"/>
    <w:rsid w:val="007F2B57"/>
    <w:rsid w:val="00812F17"/>
    <w:rsid w:val="00835E23"/>
    <w:rsid w:val="008411EE"/>
    <w:rsid w:val="00842EB4"/>
    <w:rsid w:val="00873AE2"/>
    <w:rsid w:val="0088153E"/>
    <w:rsid w:val="008853E9"/>
    <w:rsid w:val="00886A41"/>
    <w:rsid w:val="008946D6"/>
    <w:rsid w:val="00894E03"/>
    <w:rsid w:val="00897B0B"/>
    <w:rsid w:val="008A1EC8"/>
    <w:rsid w:val="008B2EBF"/>
    <w:rsid w:val="008B4330"/>
    <w:rsid w:val="008B573D"/>
    <w:rsid w:val="008B5F02"/>
    <w:rsid w:val="008B6EED"/>
    <w:rsid w:val="008C2999"/>
    <w:rsid w:val="008C2E88"/>
    <w:rsid w:val="008C77F3"/>
    <w:rsid w:val="008D2B18"/>
    <w:rsid w:val="008D2E71"/>
    <w:rsid w:val="008E5BD0"/>
    <w:rsid w:val="008E7053"/>
    <w:rsid w:val="008F00C5"/>
    <w:rsid w:val="008F0707"/>
    <w:rsid w:val="008F7C78"/>
    <w:rsid w:val="00900395"/>
    <w:rsid w:val="00900BDB"/>
    <w:rsid w:val="00903AC8"/>
    <w:rsid w:val="009155B1"/>
    <w:rsid w:val="00916B16"/>
    <w:rsid w:val="009213A0"/>
    <w:rsid w:val="009215F3"/>
    <w:rsid w:val="00926A68"/>
    <w:rsid w:val="00935B3E"/>
    <w:rsid w:val="00955C37"/>
    <w:rsid w:val="00956AFF"/>
    <w:rsid w:val="00960C3D"/>
    <w:rsid w:val="00964C14"/>
    <w:rsid w:val="00970B47"/>
    <w:rsid w:val="009744B7"/>
    <w:rsid w:val="00975EE7"/>
    <w:rsid w:val="00975F19"/>
    <w:rsid w:val="009A557C"/>
    <w:rsid w:val="009A7E0D"/>
    <w:rsid w:val="009C1F3C"/>
    <w:rsid w:val="009C3A72"/>
    <w:rsid w:val="009C77F7"/>
    <w:rsid w:val="009D5408"/>
    <w:rsid w:val="009F6C19"/>
    <w:rsid w:val="00A00E6C"/>
    <w:rsid w:val="00A024B0"/>
    <w:rsid w:val="00A07387"/>
    <w:rsid w:val="00A16CC6"/>
    <w:rsid w:val="00A213D6"/>
    <w:rsid w:val="00A300E3"/>
    <w:rsid w:val="00A369D0"/>
    <w:rsid w:val="00A45EC3"/>
    <w:rsid w:val="00A45FB0"/>
    <w:rsid w:val="00A504CA"/>
    <w:rsid w:val="00A5077E"/>
    <w:rsid w:val="00A600BD"/>
    <w:rsid w:val="00A66560"/>
    <w:rsid w:val="00A70299"/>
    <w:rsid w:val="00A86C79"/>
    <w:rsid w:val="00A91102"/>
    <w:rsid w:val="00AA177B"/>
    <w:rsid w:val="00AA2C0E"/>
    <w:rsid w:val="00AA3555"/>
    <w:rsid w:val="00AB152B"/>
    <w:rsid w:val="00AC0083"/>
    <w:rsid w:val="00AC01A7"/>
    <w:rsid w:val="00AC0832"/>
    <w:rsid w:val="00AC197D"/>
    <w:rsid w:val="00AC1CB5"/>
    <w:rsid w:val="00AC3A6B"/>
    <w:rsid w:val="00AE2371"/>
    <w:rsid w:val="00AF285B"/>
    <w:rsid w:val="00AF3B24"/>
    <w:rsid w:val="00AF5DBD"/>
    <w:rsid w:val="00AF7CDD"/>
    <w:rsid w:val="00B074E1"/>
    <w:rsid w:val="00B178AE"/>
    <w:rsid w:val="00B221B1"/>
    <w:rsid w:val="00B3168D"/>
    <w:rsid w:val="00B317F4"/>
    <w:rsid w:val="00B4401E"/>
    <w:rsid w:val="00B52D8E"/>
    <w:rsid w:val="00B53BF5"/>
    <w:rsid w:val="00B6174B"/>
    <w:rsid w:val="00B61821"/>
    <w:rsid w:val="00B638AF"/>
    <w:rsid w:val="00B66B8A"/>
    <w:rsid w:val="00B7306A"/>
    <w:rsid w:val="00B97B1D"/>
    <w:rsid w:val="00BA1F51"/>
    <w:rsid w:val="00BA4726"/>
    <w:rsid w:val="00BB3F7A"/>
    <w:rsid w:val="00BB7F5D"/>
    <w:rsid w:val="00BC7C9F"/>
    <w:rsid w:val="00BE4D23"/>
    <w:rsid w:val="00BF377E"/>
    <w:rsid w:val="00BF3EBF"/>
    <w:rsid w:val="00C01287"/>
    <w:rsid w:val="00C013EE"/>
    <w:rsid w:val="00C021F2"/>
    <w:rsid w:val="00C10994"/>
    <w:rsid w:val="00C10B87"/>
    <w:rsid w:val="00C23596"/>
    <w:rsid w:val="00C23FEE"/>
    <w:rsid w:val="00C24CD4"/>
    <w:rsid w:val="00C42E7B"/>
    <w:rsid w:val="00C43AB3"/>
    <w:rsid w:val="00C52086"/>
    <w:rsid w:val="00C52864"/>
    <w:rsid w:val="00C577BB"/>
    <w:rsid w:val="00C72591"/>
    <w:rsid w:val="00C76B0A"/>
    <w:rsid w:val="00C81E39"/>
    <w:rsid w:val="00C91BB9"/>
    <w:rsid w:val="00C964E5"/>
    <w:rsid w:val="00CA271C"/>
    <w:rsid w:val="00CA6375"/>
    <w:rsid w:val="00CC08CE"/>
    <w:rsid w:val="00CC0FE8"/>
    <w:rsid w:val="00CC4ABC"/>
    <w:rsid w:val="00CC55E1"/>
    <w:rsid w:val="00CD04A5"/>
    <w:rsid w:val="00CD0BF9"/>
    <w:rsid w:val="00CE6287"/>
    <w:rsid w:val="00D00BE5"/>
    <w:rsid w:val="00D043D8"/>
    <w:rsid w:val="00D058A1"/>
    <w:rsid w:val="00D143F7"/>
    <w:rsid w:val="00D16B6C"/>
    <w:rsid w:val="00D250AC"/>
    <w:rsid w:val="00D26144"/>
    <w:rsid w:val="00D377C2"/>
    <w:rsid w:val="00D4672E"/>
    <w:rsid w:val="00D51594"/>
    <w:rsid w:val="00D60049"/>
    <w:rsid w:val="00D601EB"/>
    <w:rsid w:val="00D64C23"/>
    <w:rsid w:val="00D664EC"/>
    <w:rsid w:val="00D74B2C"/>
    <w:rsid w:val="00D775E3"/>
    <w:rsid w:val="00D863CF"/>
    <w:rsid w:val="00DB0871"/>
    <w:rsid w:val="00DB3942"/>
    <w:rsid w:val="00DC3BFD"/>
    <w:rsid w:val="00DC55FB"/>
    <w:rsid w:val="00DC7B81"/>
    <w:rsid w:val="00DD2035"/>
    <w:rsid w:val="00DD612B"/>
    <w:rsid w:val="00DE4B75"/>
    <w:rsid w:val="00DF124E"/>
    <w:rsid w:val="00DF4934"/>
    <w:rsid w:val="00E00E9B"/>
    <w:rsid w:val="00E026F5"/>
    <w:rsid w:val="00E02798"/>
    <w:rsid w:val="00E070CA"/>
    <w:rsid w:val="00E0749B"/>
    <w:rsid w:val="00E22232"/>
    <w:rsid w:val="00E22447"/>
    <w:rsid w:val="00E26D34"/>
    <w:rsid w:val="00E33820"/>
    <w:rsid w:val="00E45F6E"/>
    <w:rsid w:val="00E528C4"/>
    <w:rsid w:val="00E5353D"/>
    <w:rsid w:val="00E5460E"/>
    <w:rsid w:val="00E548FA"/>
    <w:rsid w:val="00E552DA"/>
    <w:rsid w:val="00E56E10"/>
    <w:rsid w:val="00E630E5"/>
    <w:rsid w:val="00E64327"/>
    <w:rsid w:val="00E7012B"/>
    <w:rsid w:val="00E70FE0"/>
    <w:rsid w:val="00E7460A"/>
    <w:rsid w:val="00E75146"/>
    <w:rsid w:val="00EA0ED5"/>
    <w:rsid w:val="00EA2FC6"/>
    <w:rsid w:val="00EA33DA"/>
    <w:rsid w:val="00EB176F"/>
    <w:rsid w:val="00EC5E6E"/>
    <w:rsid w:val="00EC77BE"/>
    <w:rsid w:val="00ED3282"/>
    <w:rsid w:val="00ED3967"/>
    <w:rsid w:val="00EF2EBA"/>
    <w:rsid w:val="00EF5C89"/>
    <w:rsid w:val="00F03265"/>
    <w:rsid w:val="00F04DBA"/>
    <w:rsid w:val="00F0551D"/>
    <w:rsid w:val="00F07195"/>
    <w:rsid w:val="00F116E0"/>
    <w:rsid w:val="00F33A84"/>
    <w:rsid w:val="00F609AF"/>
    <w:rsid w:val="00F62EC0"/>
    <w:rsid w:val="00F6742F"/>
    <w:rsid w:val="00F85084"/>
    <w:rsid w:val="00F8588C"/>
    <w:rsid w:val="00F85962"/>
    <w:rsid w:val="00F91646"/>
    <w:rsid w:val="00F9655A"/>
    <w:rsid w:val="00FA2DA1"/>
    <w:rsid w:val="00FA3A5B"/>
    <w:rsid w:val="00FA7351"/>
    <w:rsid w:val="00FB3AC4"/>
    <w:rsid w:val="00FB3D74"/>
    <w:rsid w:val="00FB593F"/>
    <w:rsid w:val="00FC1CFE"/>
    <w:rsid w:val="00FE6010"/>
    <w:rsid w:val="00FF2185"/>
    <w:rsid w:val="00FF480E"/>
    <w:rsid w:val="00FF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4817"/>
    <o:shapelayout v:ext="edit">
      <o:idmap v:ext="edit" data="1"/>
    </o:shapelayout>
  </w:shapeDefaults>
  <w:decimalSymbol w:val="."/>
  <w:listSeparator w:val=","/>
  <w14:docId w14:val="536F82A5"/>
  <w15:docId w15:val="{07886397-D58A-459B-9CE4-60593B78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0537E5"/>
    <w:pPr>
      <w:spacing w:before="120" w:after="120"/>
      <w:jc w:val="center"/>
    </w:pPr>
    <w:rPr>
      <w:b/>
    </w:rPr>
  </w:style>
  <w:style w:type="paragraph" w:customStyle="1" w:styleId="Source">
    <w:name w:val="Source"/>
    <w:basedOn w:val="SAITCaption"/>
    <w:qFormat/>
    <w:rsid w:val="00C72591"/>
    <w:pPr>
      <w:spacing w:before="0" w:after="0"/>
    </w:pPr>
    <w:rPr>
      <w:b w:val="0"/>
      <w:sz w:val="20"/>
      <w:szCs w:val="20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2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8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6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2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2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://192.168.1.1" TargetMode="External"/><Relationship Id="rId44" Type="http://schemas.openxmlformats.org/officeDocument/2006/relationships/image" Target="media/image35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.pfsense.org/index.php/Installing_pfSense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openxmlformats.org/officeDocument/2006/relationships/image" Target="media/image4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6B457D-19C9-42F9-8AC9-7B7EA3F4C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(1).dot</Template>
  <TotalTime>0</TotalTime>
  <Pages>26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Henri St Louis</cp:lastModifiedBy>
  <cp:revision>2</cp:revision>
  <cp:lastPrinted>2016-10-25T21:35:00Z</cp:lastPrinted>
  <dcterms:created xsi:type="dcterms:W3CDTF">2019-03-27T15:38:00Z</dcterms:created>
  <dcterms:modified xsi:type="dcterms:W3CDTF">2019-03-27T15:38:00Z</dcterms:modified>
</cp:coreProperties>
</file>