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2F8A3D" w14:textId="3AE1AAA5" w:rsidR="00C01287" w:rsidRPr="00644444" w:rsidRDefault="004540D0" w:rsidP="007F2B57">
      <w:r>
        <w:rPr>
          <w:noProof/>
        </w:rPr>
        <w:drawing>
          <wp:anchor distT="0" distB="0" distL="114300" distR="114300" simplePos="0" relativeHeight="251704320" behindDoc="1" locked="0" layoutInCell="1" allowOverlap="1" wp14:anchorId="0CF05866" wp14:editId="7ED915A6">
            <wp:simplePos x="0" y="0"/>
            <wp:positionH relativeFrom="column">
              <wp:posOffset>4864100</wp:posOffset>
            </wp:positionH>
            <wp:positionV relativeFrom="paragraph">
              <wp:posOffset>-173355</wp:posOffset>
            </wp:positionV>
            <wp:extent cx="1984248" cy="2523744"/>
            <wp:effectExtent l="0" t="0" r="0" b="0"/>
            <wp:wrapNone/>
            <wp:docPr id="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4248" cy="25237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2CA4">
        <w:tab/>
      </w:r>
    </w:p>
    <w:p w14:paraId="08D3D319" w14:textId="6A7895DA" w:rsidR="005A25B4" w:rsidRPr="001547CE" w:rsidRDefault="00F62EC0" w:rsidP="007F2B57">
      <w:r>
        <w:rPr>
          <w:noProof/>
        </w:rPr>
        <mc:AlternateContent>
          <mc:Choice Requires="wpg">
            <w:drawing>
              <wp:anchor distT="0" distB="0" distL="114300" distR="114300" simplePos="0" relativeHeight="251654656" behindDoc="0" locked="0" layoutInCell="1" allowOverlap="1" wp14:anchorId="7AB6F95E" wp14:editId="2F19B1B9">
                <wp:simplePos x="0" y="0"/>
                <wp:positionH relativeFrom="column">
                  <wp:posOffset>-301336</wp:posOffset>
                </wp:positionH>
                <wp:positionV relativeFrom="paragraph">
                  <wp:posOffset>3489325</wp:posOffset>
                </wp:positionV>
                <wp:extent cx="6960904" cy="5209557"/>
                <wp:effectExtent l="0" t="0" r="0" b="0"/>
                <wp:wrapNone/>
                <wp:docPr id="14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0904" cy="5209557"/>
                          <a:chOff x="4226" y="0"/>
                          <a:chExt cx="69613" cy="52096"/>
                        </a:xfrm>
                      </wpg:grpSpPr>
                      <wpg:grpSp>
                        <wpg:cNvPr id="15" name="Group 30"/>
                        <wpg:cNvGrpSpPr>
                          <a:grpSpLocks/>
                        </wpg:cNvGrpSpPr>
                        <wpg:grpSpPr bwMode="auto">
                          <a:xfrm>
                            <a:off x="4226" y="0"/>
                            <a:ext cx="68978" cy="47604"/>
                            <a:chOff x="4226" y="0"/>
                            <a:chExt cx="68978" cy="47604"/>
                          </a:xfrm>
                        </wpg:grpSpPr>
                        <wps:wsp>
                          <wps:cNvPr id="17" name="Text Box 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26" y="0"/>
                              <a:ext cx="47708" cy="532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866EF47" w14:textId="0B94EDA9" w:rsidR="002C6414" w:rsidRPr="00090ACB" w:rsidRDefault="002C6414" w:rsidP="007F2B57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" name="Text Box 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081" y="0"/>
                              <a:ext cx="67123" cy="393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CBA77E3" w14:textId="43E218D1" w:rsidR="005366D1" w:rsidRDefault="005366D1" w:rsidP="007E5769">
                                <w:pPr>
                                  <w:pStyle w:val="TitlePageCourseName"/>
                                  <w:rPr>
                                    <w:rFonts w:ascii="Titillium Bd" w:hAnsi="Titillium Bd"/>
                                  </w:rPr>
                                </w:pPr>
                                <w:r>
                                  <w:rPr>
                                    <w:rFonts w:ascii="Titillium Bd" w:hAnsi="Titillium Bd"/>
                                  </w:rPr>
                                  <w:t xml:space="preserve">Lab </w:t>
                                </w:r>
                                <w:r w:rsidR="00CA33E2">
                                  <w:rPr>
                                    <w:rFonts w:ascii="Titillium Bd" w:hAnsi="Titillium Bd"/>
                                  </w:rPr>
                                  <w:t>2</w:t>
                                </w:r>
                              </w:p>
                              <w:p w14:paraId="3C4049E3" w14:textId="66052181" w:rsidR="00886A41" w:rsidRDefault="00BD1ADB" w:rsidP="007E5769">
                                <w:pPr>
                                  <w:pStyle w:val="TitlePageCourseName"/>
                                  <w:rPr>
                                    <w:rFonts w:ascii="Titillium Bd" w:hAnsi="Titillium Bd"/>
                                  </w:rPr>
                                </w:pPr>
                                <w:r>
                                  <w:rPr>
                                    <w:rFonts w:ascii="Titillium Bd" w:hAnsi="Titillium Bd"/>
                                  </w:rPr>
                                  <w:t>Secure LAN</w:t>
                                </w:r>
                              </w:p>
                              <w:p w14:paraId="767D7429" w14:textId="7C05B3E1" w:rsidR="002C6414" w:rsidRPr="00A45EC3" w:rsidRDefault="002C6414" w:rsidP="007E5769">
                                <w:pPr>
                                  <w:pStyle w:val="TitlePageCourseName"/>
                                  <w:rPr>
                                    <w:rFonts w:ascii="Titillium Bd" w:hAnsi="Titillium Bd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" name="Text Box 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096" y="39336"/>
                              <a:ext cx="66583" cy="82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394799F" w14:textId="7B12870C" w:rsidR="002C6414" w:rsidRPr="00A45EC3" w:rsidRDefault="00AA3555" w:rsidP="007E5769">
                                <w:pPr>
                                  <w:pStyle w:val="TitlePageModuleTitle"/>
                                  <w:rPr>
                                    <w:rFonts w:ascii="Titillium Bd" w:hAnsi="Titillium Bd"/>
                                  </w:rPr>
                                </w:pPr>
                                <w:r>
                                  <w:rPr>
                                    <w:rFonts w:ascii="Titillium Bd" w:hAnsi="Titillium Bd"/>
                                  </w:rPr>
                                  <w:t>ITSC 20</w:t>
                                </w:r>
                                <w:r w:rsidR="001D2757">
                                  <w:rPr>
                                    <w:rFonts w:ascii="Titillium Bd" w:hAnsi="Titillium Bd"/>
                                  </w:rPr>
                                  <w:t>6</w:t>
                                </w:r>
                                <w:r>
                                  <w:rPr>
                                    <w:rFonts w:ascii="Titillium Bd" w:hAnsi="Titillium Bd"/>
                                  </w:rPr>
                                  <w:t xml:space="preserve">: </w:t>
                                </w:r>
                                <w:r w:rsidR="00975EE7" w:rsidRPr="00975EE7">
                                  <w:rPr>
                                    <w:rFonts w:ascii="Titillium Bd" w:hAnsi="Titillium Bd"/>
                                  </w:rPr>
                                  <w:t>Advanced Networking for Offensive and Defensive Environments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2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2184" y="49334"/>
                            <a:ext cx="21655" cy="27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950A1D" w14:textId="3D2A3FCE" w:rsidR="002C6414" w:rsidRPr="008B6EED" w:rsidRDefault="002C6414" w:rsidP="007F2B57"/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B6F95E" id="Group 31" o:spid="_x0000_s1026" style="position:absolute;margin-left:-23.75pt;margin-top:274.75pt;width:548.1pt;height:410.2pt;z-index:251654656" coordorigin="4226" coordsize="69613,52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">
                <v:group id="Group 30" o:spid="_x0000_s1027" style="position:absolute;left:4226;width:68978;height:47604" coordorigin="4226" coordsize="68978,47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" o:spid="_x0000_s1028" type="#_x0000_t202" style="position:absolute;left:4226;width:47708;height:5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" filled="f" stroked="f" strokeweight=".5pt">
                    <v:textbox>
                      <w:txbxContent>
                        <w:p w14:paraId="2866EF47" w14:textId="0B94EDA9" w:rsidR="002C6414" w:rsidRPr="00090ACB" w:rsidRDefault="002C6414" w:rsidP="007F2B57"/>
                      </w:txbxContent>
                    </v:textbox>
                  </v:shape>
                  <v:shape id="Text Box 5" o:spid="_x0000_s1029" type="#_x0000_t202" style="position:absolute;left:6081;width:67123;height:393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" filled="f" stroked="f" strokeweight=".5pt">
                    <v:textbox>
                      <w:txbxContent>
                        <w:p w14:paraId="0CBA77E3" w14:textId="43E218D1" w:rsidR="005366D1" w:rsidRDefault="005366D1" w:rsidP="007E5769">
                          <w:pPr>
                            <w:pStyle w:val="TitlePageCourseName"/>
                            <w:rPr>
                              <w:rFonts w:ascii="Titillium Bd" w:hAnsi="Titillium Bd"/>
                            </w:rPr>
                          </w:pPr>
                          <w:r>
                            <w:rPr>
                              <w:rFonts w:ascii="Titillium Bd" w:hAnsi="Titillium Bd"/>
                            </w:rPr>
                            <w:t xml:space="preserve">Lab </w:t>
                          </w:r>
                          <w:r w:rsidR="00CA33E2">
                            <w:rPr>
                              <w:rFonts w:ascii="Titillium Bd" w:hAnsi="Titillium Bd"/>
                            </w:rPr>
                            <w:t>2</w:t>
                          </w:r>
                        </w:p>
                        <w:p w14:paraId="3C4049E3" w14:textId="66052181" w:rsidR="00886A41" w:rsidRDefault="00BD1ADB" w:rsidP="007E5769">
                          <w:pPr>
                            <w:pStyle w:val="TitlePageCourseName"/>
                            <w:rPr>
                              <w:rFonts w:ascii="Titillium Bd" w:hAnsi="Titillium Bd"/>
                            </w:rPr>
                          </w:pPr>
                          <w:r>
                            <w:rPr>
                              <w:rFonts w:ascii="Titillium Bd" w:hAnsi="Titillium Bd"/>
                            </w:rPr>
                            <w:t>Secure LAN</w:t>
                          </w:r>
                        </w:p>
                        <w:p w14:paraId="767D7429" w14:textId="7C05B3E1" w:rsidR="002C6414" w:rsidRPr="00A45EC3" w:rsidRDefault="002C6414" w:rsidP="007E5769">
                          <w:pPr>
                            <w:pStyle w:val="TitlePageCourseName"/>
                            <w:rPr>
                              <w:rFonts w:ascii="Titillium Bd" w:hAnsi="Titillium Bd"/>
                            </w:rPr>
                          </w:pPr>
                        </w:p>
                      </w:txbxContent>
                    </v:textbox>
                  </v:shape>
                  <v:shape id="Text Box 6" o:spid="_x0000_s1030" type="#_x0000_t202" style="position:absolute;left:6096;top:39336;width:66583;height:8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" filled="f" stroked="f" strokeweight=".5pt">
                    <v:textbox>
                      <w:txbxContent>
                        <w:p w14:paraId="0394799F" w14:textId="7B12870C" w:rsidR="002C6414" w:rsidRPr="00A45EC3" w:rsidRDefault="00AA3555" w:rsidP="007E5769">
                          <w:pPr>
                            <w:pStyle w:val="TitlePageModuleTitle"/>
                            <w:rPr>
                              <w:rFonts w:ascii="Titillium Bd" w:hAnsi="Titillium Bd"/>
                            </w:rPr>
                          </w:pPr>
                          <w:r>
                            <w:rPr>
                              <w:rFonts w:ascii="Titillium Bd" w:hAnsi="Titillium Bd"/>
                            </w:rPr>
                            <w:t>ITSC 20</w:t>
                          </w:r>
                          <w:r w:rsidR="001D2757">
                            <w:rPr>
                              <w:rFonts w:ascii="Titillium Bd" w:hAnsi="Titillium Bd"/>
                            </w:rPr>
                            <w:t>6</w:t>
                          </w:r>
                          <w:r>
                            <w:rPr>
                              <w:rFonts w:ascii="Titillium Bd" w:hAnsi="Titillium Bd"/>
                            </w:rPr>
                            <w:t xml:space="preserve">: </w:t>
                          </w:r>
                          <w:r w:rsidR="00975EE7" w:rsidRPr="00975EE7">
                            <w:rPr>
                              <w:rFonts w:ascii="Titillium Bd" w:hAnsi="Titillium Bd"/>
                            </w:rPr>
                            <w:t>Advanced Networking for Offensive and Defensive Environments</w:t>
                          </w:r>
                        </w:p>
                      </w:txbxContent>
                    </v:textbox>
                  </v:shape>
                </v:group>
                <v:shape id="Text Box 2" o:spid="_x0000_s1031" type="#_x0000_t202" style="position:absolute;left:52184;top:49334;width:21655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" filled="f" stroked="f">
                  <v:textbox style="mso-fit-shape-to-text:t">
                    <w:txbxContent>
                      <w:p w14:paraId="16950A1D" w14:textId="3D2A3FCE" w:rsidR="002C6414" w:rsidRPr="008B6EED" w:rsidRDefault="002C6414" w:rsidP="007F2B57"/>
                    </w:txbxContent>
                  </v:textbox>
                </v:shape>
              </v:group>
            </w:pict>
          </mc:Fallback>
        </mc:AlternateContent>
      </w:r>
      <w:r w:rsidR="005A25B4">
        <w:br w:type="page"/>
      </w:r>
    </w:p>
    <w:p w14:paraId="41562014" w14:textId="77777777" w:rsidR="00C01287" w:rsidRDefault="00C01287" w:rsidP="007F2B57"/>
    <w:p w14:paraId="2019695F" w14:textId="77777777" w:rsidR="00C10B87" w:rsidRPr="001547CE" w:rsidRDefault="00C10B87" w:rsidP="007F2B57"/>
    <w:p w14:paraId="09EC2DA4" w14:textId="77777777" w:rsidR="00C01287" w:rsidRPr="001547CE" w:rsidRDefault="00C01287" w:rsidP="007F2B57"/>
    <w:p w14:paraId="449FB509" w14:textId="2535E64E" w:rsidR="009F6C19" w:rsidRDefault="009F6C19" w:rsidP="007F2B57"/>
    <w:p w14:paraId="0A409048" w14:textId="77777777" w:rsidR="009F6C19" w:rsidRPr="009F6C19" w:rsidRDefault="009F6C19" w:rsidP="009F6C19"/>
    <w:p w14:paraId="14316910" w14:textId="77777777" w:rsidR="009F6C19" w:rsidRPr="009F6C19" w:rsidRDefault="009F6C19" w:rsidP="009F6C19"/>
    <w:p w14:paraId="5CB3CADC" w14:textId="77777777" w:rsidR="009F6C19" w:rsidRPr="009F6C19" w:rsidRDefault="009F6C19" w:rsidP="009F6C19"/>
    <w:p w14:paraId="0514BB03" w14:textId="77777777" w:rsidR="009F6C19" w:rsidRPr="009F6C19" w:rsidRDefault="009F6C19" w:rsidP="009F6C19"/>
    <w:p w14:paraId="349819B1" w14:textId="77777777" w:rsidR="009F6C19" w:rsidRPr="009F6C19" w:rsidRDefault="009F6C19" w:rsidP="009F6C19"/>
    <w:p w14:paraId="1FD107D8" w14:textId="4A1E681A" w:rsidR="009F6C19" w:rsidRDefault="009F6C19" w:rsidP="009F6C19"/>
    <w:p w14:paraId="13172206" w14:textId="77777777" w:rsidR="009F6C19" w:rsidRPr="009F6C19" w:rsidRDefault="009F6C19" w:rsidP="009F6C19"/>
    <w:p w14:paraId="0B8C8E42" w14:textId="79810AE1" w:rsidR="009F6C19" w:rsidRDefault="009F6C19" w:rsidP="00900BDB"/>
    <w:p w14:paraId="668B5D9C" w14:textId="0B931DE4" w:rsidR="009F6C19" w:rsidRDefault="009F6C19" w:rsidP="009F6C19"/>
    <w:p w14:paraId="25EE5CBE" w14:textId="77777777" w:rsidR="00C01287" w:rsidRPr="009F6C19" w:rsidRDefault="00C01287" w:rsidP="009F6C19">
      <w:pPr>
        <w:sectPr w:rsidR="00C01287" w:rsidRPr="009F6C19" w:rsidSect="004C4C4D">
          <w:pgSz w:w="12240" w:h="15840" w:code="1"/>
          <w:pgMar w:top="288" w:right="288" w:bottom="1440" w:left="1440" w:header="720" w:footer="720" w:gutter="0"/>
          <w:cols w:space="720"/>
          <w:titlePg/>
          <w:docGrid w:linePitch="360"/>
        </w:sectPr>
      </w:pPr>
    </w:p>
    <w:sdt>
      <w:sdtPr>
        <w:rPr>
          <w:b w:val="0"/>
          <w:noProof/>
          <w:color w:val="auto"/>
          <w:sz w:val="22"/>
          <w:szCs w:val="20"/>
        </w:rPr>
        <w:id w:val="1405411376"/>
        <w:docPartObj>
          <w:docPartGallery w:val="Table of Contents"/>
          <w:docPartUnique/>
        </w:docPartObj>
      </w:sdtPr>
      <w:sdtEndPr>
        <w:rPr>
          <w:rStyle w:val="Hyperlink"/>
          <w:u w:val="single"/>
        </w:rPr>
      </w:sdtEndPr>
      <w:sdtContent>
        <w:p w14:paraId="56AABFF9" w14:textId="238FE33F" w:rsidR="008C2E88" w:rsidRPr="007E5769" w:rsidRDefault="008C2E88" w:rsidP="00FB3AC4">
          <w:pPr>
            <w:pStyle w:val="TOCHeading"/>
            <w:tabs>
              <w:tab w:val="left" w:pos="3960"/>
            </w:tabs>
          </w:pPr>
          <w:r w:rsidRPr="007E5769">
            <w:t>Table of Contents</w:t>
          </w:r>
          <w:r w:rsidR="00FB3AC4">
            <w:tab/>
          </w:r>
        </w:p>
        <w:p w14:paraId="62BF0F7D" w14:textId="77777777" w:rsidR="00590937" w:rsidRDefault="00F62EC0">
          <w:pPr>
            <w:pStyle w:val="TOC1"/>
            <w:rPr>
              <w:rFonts w:asciiTheme="minorHAnsi" w:eastAsiaTheme="minorEastAsia" w:hAnsiTheme="minorHAnsi" w:cstheme="minorBidi"/>
              <w:bCs w:val="0"/>
              <w:szCs w:val="22"/>
            </w:rPr>
          </w:pPr>
          <w:r w:rsidRPr="00A70299">
            <w:rPr>
              <w:szCs w:val="22"/>
            </w:rPr>
            <w:fldChar w:fldCharType="begin"/>
          </w:r>
          <w:r w:rsidRPr="00A70299">
            <w:rPr>
              <w:szCs w:val="22"/>
            </w:rPr>
            <w:instrText xml:space="preserve"> TOC \o "1-3" \h \z \u </w:instrText>
          </w:r>
          <w:r w:rsidRPr="00A70299">
            <w:rPr>
              <w:szCs w:val="22"/>
            </w:rPr>
            <w:fldChar w:fldCharType="separate"/>
          </w:r>
          <w:hyperlink w:anchor="_Toc503819985" w:history="1">
            <w:r w:rsidR="00590937" w:rsidRPr="00634F58">
              <w:rPr>
                <w:rStyle w:val="Hyperlink"/>
              </w:rPr>
              <w:t>Lab Outcomes</w:t>
            </w:r>
            <w:r w:rsidR="00590937">
              <w:rPr>
                <w:webHidden/>
              </w:rPr>
              <w:tab/>
            </w:r>
            <w:r w:rsidR="00590937">
              <w:rPr>
                <w:webHidden/>
              </w:rPr>
              <w:fldChar w:fldCharType="begin"/>
            </w:r>
            <w:r w:rsidR="00590937">
              <w:rPr>
                <w:webHidden/>
              </w:rPr>
              <w:instrText xml:space="preserve"> PAGEREF _Toc503819985 \h </w:instrText>
            </w:r>
            <w:r w:rsidR="00590937">
              <w:rPr>
                <w:webHidden/>
              </w:rPr>
            </w:r>
            <w:r w:rsidR="00590937">
              <w:rPr>
                <w:webHidden/>
              </w:rPr>
              <w:fldChar w:fldCharType="separate"/>
            </w:r>
            <w:r w:rsidR="00590937">
              <w:rPr>
                <w:webHidden/>
              </w:rPr>
              <w:t>4</w:t>
            </w:r>
            <w:r w:rsidR="00590937">
              <w:rPr>
                <w:webHidden/>
              </w:rPr>
              <w:fldChar w:fldCharType="end"/>
            </w:r>
          </w:hyperlink>
        </w:p>
        <w:p w14:paraId="6E921C19" w14:textId="7681E1D8" w:rsidR="00590937" w:rsidRDefault="0027619F">
          <w:pPr>
            <w:pStyle w:val="TOC1"/>
            <w:rPr>
              <w:rFonts w:asciiTheme="minorHAnsi" w:eastAsiaTheme="minorEastAsia" w:hAnsiTheme="minorHAnsi" w:cstheme="minorBidi"/>
              <w:bCs w:val="0"/>
              <w:szCs w:val="22"/>
            </w:rPr>
          </w:pPr>
          <w:hyperlink w:anchor="_Toc503819986" w:history="1">
            <w:r w:rsidR="00590937" w:rsidRPr="00634F58">
              <w:rPr>
                <w:rStyle w:val="Hyperlink"/>
              </w:rPr>
              <w:t>Files/Download</w:t>
            </w:r>
            <w:r w:rsidR="00590937">
              <w:rPr>
                <w:webHidden/>
              </w:rPr>
              <w:tab/>
            </w:r>
            <w:r w:rsidR="00590937">
              <w:rPr>
                <w:webHidden/>
              </w:rPr>
              <w:fldChar w:fldCharType="begin"/>
            </w:r>
            <w:r w:rsidR="00590937">
              <w:rPr>
                <w:webHidden/>
              </w:rPr>
              <w:instrText xml:space="preserve"> PAGEREF _Toc503819986 \h </w:instrText>
            </w:r>
            <w:r w:rsidR="00590937">
              <w:rPr>
                <w:webHidden/>
              </w:rPr>
            </w:r>
            <w:r w:rsidR="00590937">
              <w:rPr>
                <w:webHidden/>
              </w:rPr>
              <w:fldChar w:fldCharType="separate"/>
            </w:r>
            <w:r w:rsidR="00590937">
              <w:rPr>
                <w:webHidden/>
              </w:rPr>
              <w:t>4</w:t>
            </w:r>
            <w:r w:rsidR="00590937">
              <w:rPr>
                <w:webHidden/>
              </w:rPr>
              <w:fldChar w:fldCharType="end"/>
            </w:r>
          </w:hyperlink>
        </w:p>
        <w:p w14:paraId="764CDF85" w14:textId="77777777" w:rsidR="00590937" w:rsidRDefault="0027619F">
          <w:pPr>
            <w:pStyle w:val="TOC1"/>
            <w:rPr>
              <w:rFonts w:asciiTheme="minorHAnsi" w:eastAsiaTheme="minorEastAsia" w:hAnsiTheme="minorHAnsi" w:cstheme="minorBidi"/>
              <w:bCs w:val="0"/>
              <w:szCs w:val="22"/>
            </w:rPr>
          </w:pPr>
          <w:hyperlink w:anchor="_Toc503819988" w:history="1">
            <w:r w:rsidR="00590937" w:rsidRPr="00634F58">
              <w:rPr>
                <w:rStyle w:val="Hyperlink"/>
              </w:rPr>
              <w:t>Introduction</w:t>
            </w:r>
            <w:r w:rsidR="00590937">
              <w:rPr>
                <w:webHidden/>
              </w:rPr>
              <w:tab/>
            </w:r>
            <w:r w:rsidR="00590937">
              <w:rPr>
                <w:webHidden/>
              </w:rPr>
              <w:fldChar w:fldCharType="begin"/>
            </w:r>
            <w:r w:rsidR="00590937">
              <w:rPr>
                <w:webHidden/>
              </w:rPr>
              <w:instrText xml:space="preserve"> PAGEREF _Toc503819988 \h </w:instrText>
            </w:r>
            <w:r w:rsidR="00590937">
              <w:rPr>
                <w:webHidden/>
              </w:rPr>
            </w:r>
            <w:r w:rsidR="00590937">
              <w:rPr>
                <w:webHidden/>
              </w:rPr>
              <w:fldChar w:fldCharType="separate"/>
            </w:r>
            <w:r w:rsidR="00590937">
              <w:rPr>
                <w:webHidden/>
              </w:rPr>
              <w:t>4</w:t>
            </w:r>
            <w:r w:rsidR="00590937">
              <w:rPr>
                <w:webHidden/>
              </w:rPr>
              <w:fldChar w:fldCharType="end"/>
            </w:r>
          </w:hyperlink>
        </w:p>
        <w:p w14:paraId="7E27D5A4" w14:textId="77777777" w:rsidR="00590937" w:rsidRDefault="0027619F">
          <w:pPr>
            <w:pStyle w:val="TOC1"/>
            <w:rPr>
              <w:rFonts w:asciiTheme="minorHAnsi" w:eastAsiaTheme="minorEastAsia" w:hAnsiTheme="minorHAnsi" w:cstheme="minorBidi"/>
              <w:bCs w:val="0"/>
              <w:szCs w:val="22"/>
            </w:rPr>
          </w:pPr>
          <w:hyperlink w:anchor="_Toc503819989" w:history="1">
            <w:r w:rsidR="00590937" w:rsidRPr="00634F58">
              <w:rPr>
                <w:rStyle w:val="Hyperlink"/>
              </w:rPr>
              <w:t>MAC Address Spoofing - Demo</w:t>
            </w:r>
            <w:r w:rsidR="00590937">
              <w:rPr>
                <w:webHidden/>
              </w:rPr>
              <w:tab/>
            </w:r>
            <w:r w:rsidR="00590937">
              <w:rPr>
                <w:webHidden/>
              </w:rPr>
              <w:fldChar w:fldCharType="begin"/>
            </w:r>
            <w:r w:rsidR="00590937">
              <w:rPr>
                <w:webHidden/>
              </w:rPr>
              <w:instrText xml:space="preserve"> PAGEREF _Toc503819989 \h </w:instrText>
            </w:r>
            <w:r w:rsidR="00590937">
              <w:rPr>
                <w:webHidden/>
              </w:rPr>
            </w:r>
            <w:r w:rsidR="00590937">
              <w:rPr>
                <w:webHidden/>
              </w:rPr>
              <w:fldChar w:fldCharType="separate"/>
            </w:r>
            <w:r w:rsidR="00590937">
              <w:rPr>
                <w:webHidden/>
              </w:rPr>
              <w:t>4</w:t>
            </w:r>
            <w:r w:rsidR="00590937">
              <w:rPr>
                <w:webHidden/>
              </w:rPr>
              <w:fldChar w:fldCharType="end"/>
            </w:r>
          </w:hyperlink>
        </w:p>
        <w:p w14:paraId="6D6C5FEB" w14:textId="7DF5F845" w:rsidR="00590937" w:rsidRDefault="0027619F">
          <w:pPr>
            <w:pStyle w:val="TOC1"/>
            <w:rPr>
              <w:rFonts w:asciiTheme="minorHAnsi" w:eastAsiaTheme="minorEastAsia" w:hAnsiTheme="minorHAnsi" w:cstheme="minorBidi"/>
              <w:bCs w:val="0"/>
              <w:szCs w:val="22"/>
            </w:rPr>
          </w:pPr>
          <w:hyperlink w:anchor="_Toc503819990" w:history="1">
            <w:r w:rsidR="00590937" w:rsidRPr="00634F58">
              <w:rPr>
                <w:rStyle w:val="Hyperlink"/>
              </w:rPr>
              <w:t>ARP Address Spoofing (Poisoning)</w:t>
            </w:r>
            <w:r w:rsidR="00590937">
              <w:rPr>
                <w:webHidden/>
              </w:rPr>
              <w:tab/>
            </w:r>
            <w:r w:rsidR="00590937">
              <w:rPr>
                <w:webHidden/>
              </w:rPr>
              <w:fldChar w:fldCharType="begin"/>
            </w:r>
            <w:r w:rsidR="00590937">
              <w:rPr>
                <w:webHidden/>
              </w:rPr>
              <w:instrText xml:space="preserve"> PAGEREF _Toc503819990 \h </w:instrText>
            </w:r>
            <w:r w:rsidR="00590937">
              <w:rPr>
                <w:webHidden/>
              </w:rPr>
            </w:r>
            <w:r w:rsidR="00590937">
              <w:rPr>
                <w:webHidden/>
              </w:rPr>
              <w:fldChar w:fldCharType="separate"/>
            </w:r>
            <w:r w:rsidR="00590937">
              <w:rPr>
                <w:webHidden/>
              </w:rPr>
              <w:t>5</w:t>
            </w:r>
            <w:r w:rsidR="00590937">
              <w:rPr>
                <w:webHidden/>
              </w:rPr>
              <w:fldChar w:fldCharType="end"/>
            </w:r>
          </w:hyperlink>
        </w:p>
        <w:p w14:paraId="71A89987" w14:textId="77777777" w:rsidR="00590937" w:rsidRDefault="0027619F">
          <w:pPr>
            <w:pStyle w:val="TOC1"/>
            <w:rPr>
              <w:rFonts w:asciiTheme="minorHAnsi" w:eastAsiaTheme="minorEastAsia" w:hAnsiTheme="minorHAnsi" w:cstheme="minorBidi"/>
              <w:bCs w:val="0"/>
              <w:szCs w:val="22"/>
            </w:rPr>
          </w:pPr>
          <w:hyperlink w:anchor="_Toc503819992" w:history="1">
            <w:r w:rsidR="00590937" w:rsidRPr="00634F58">
              <w:rPr>
                <w:rStyle w:val="Hyperlink"/>
              </w:rPr>
              <w:t>DHCP Starvation</w:t>
            </w:r>
            <w:r w:rsidR="00590937">
              <w:rPr>
                <w:webHidden/>
              </w:rPr>
              <w:tab/>
            </w:r>
            <w:r w:rsidR="00590937">
              <w:rPr>
                <w:webHidden/>
              </w:rPr>
              <w:fldChar w:fldCharType="begin"/>
            </w:r>
            <w:r w:rsidR="00590937">
              <w:rPr>
                <w:webHidden/>
              </w:rPr>
              <w:instrText xml:space="preserve"> PAGEREF _Toc503819992 \h </w:instrText>
            </w:r>
            <w:r w:rsidR="00590937">
              <w:rPr>
                <w:webHidden/>
              </w:rPr>
            </w:r>
            <w:r w:rsidR="00590937">
              <w:rPr>
                <w:webHidden/>
              </w:rPr>
              <w:fldChar w:fldCharType="separate"/>
            </w:r>
            <w:r w:rsidR="00590937">
              <w:rPr>
                <w:webHidden/>
              </w:rPr>
              <w:t>7</w:t>
            </w:r>
            <w:r w:rsidR="00590937">
              <w:rPr>
                <w:webHidden/>
              </w:rPr>
              <w:fldChar w:fldCharType="end"/>
            </w:r>
          </w:hyperlink>
        </w:p>
        <w:p w14:paraId="6C16C441" w14:textId="77777777" w:rsidR="00590937" w:rsidRDefault="0027619F">
          <w:pPr>
            <w:pStyle w:val="TOC1"/>
            <w:rPr>
              <w:rFonts w:asciiTheme="minorHAnsi" w:eastAsiaTheme="minorEastAsia" w:hAnsiTheme="minorHAnsi" w:cstheme="minorBidi"/>
              <w:bCs w:val="0"/>
              <w:szCs w:val="22"/>
            </w:rPr>
          </w:pPr>
          <w:hyperlink w:anchor="_Toc503819993" w:history="1">
            <w:r w:rsidR="00590937" w:rsidRPr="00634F58">
              <w:rPr>
                <w:rStyle w:val="Hyperlink"/>
              </w:rPr>
              <w:t>DHCP Server Spoofing</w:t>
            </w:r>
            <w:r w:rsidR="00590937">
              <w:rPr>
                <w:webHidden/>
              </w:rPr>
              <w:tab/>
            </w:r>
            <w:r w:rsidR="00590937">
              <w:rPr>
                <w:webHidden/>
              </w:rPr>
              <w:fldChar w:fldCharType="begin"/>
            </w:r>
            <w:r w:rsidR="00590937">
              <w:rPr>
                <w:webHidden/>
              </w:rPr>
              <w:instrText xml:space="preserve"> PAGEREF _Toc503819993 \h </w:instrText>
            </w:r>
            <w:r w:rsidR="00590937">
              <w:rPr>
                <w:webHidden/>
              </w:rPr>
            </w:r>
            <w:r w:rsidR="00590937">
              <w:rPr>
                <w:webHidden/>
              </w:rPr>
              <w:fldChar w:fldCharType="separate"/>
            </w:r>
            <w:r w:rsidR="00590937">
              <w:rPr>
                <w:webHidden/>
              </w:rPr>
              <w:t>9</w:t>
            </w:r>
            <w:r w:rsidR="00590937">
              <w:rPr>
                <w:webHidden/>
              </w:rPr>
              <w:fldChar w:fldCharType="end"/>
            </w:r>
          </w:hyperlink>
        </w:p>
        <w:p w14:paraId="4073E753" w14:textId="70822E6D" w:rsidR="00590937" w:rsidRDefault="00590937">
          <w:pPr>
            <w:pStyle w:val="TOC1"/>
            <w:rPr>
              <w:rFonts w:asciiTheme="minorHAnsi" w:eastAsiaTheme="minorEastAsia" w:hAnsiTheme="minorHAnsi" w:cstheme="minorBidi"/>
              <w:bCs w:val="0"/>
              <w:szCs w:val="22"/>
            </w:rPr>
          </w:pPr>
        </w:p>
        <w:p w14:paraId="6F93916A" w14:textId="2C580040" w:rsidR="008C2E88" w:rsidRPr="007D01AD" w:rsidRDefault="00F62EC0" w:rsidP="007F2B57">
          <w:pPr>
            <w:pStyle w:val="TOC1"/>
            <w:rPr>
              <w:rStyle w:val="Hyperlink"/>
              <w:color w:val="auto"/>
            </w:rPr>
          </w:pPr>
          <w:r w:rsidRPr="00A70299">
            <w:rPr>
              <w:szCs w:val="22"/>
            </w:rPr>
            <w:fldChar w:fldCharType="end"/>
          </w:r>
        </w:p>
      </w:sdtContent>
    </w:sdt>
    <w:p w14:paraId="272C3736" w14:textId="664ED4C7" w:rsidR="00E45F6E" w:rsidRDefault="00E45F6E" w:rsidP="007F2B57">
      <w:r>
        <w:br w:type="page"/>
      </w:r>
    </w:p>
    <w:p w14:paraId="72DE1E43" w14:textId="5902C18F" w:rsidR="007B6BA5" w:rsidRPr="000537E5" w:rsidRDefault="00FB3AC4" w:rsidP="007B6BA5">
      <w:pPr>
        <w:pStyle w:val="HeadingStyle1"/>
      </w:pPr>
      <w:bookmarkStart w:id="0" w:name="_Toc452022643"/>
      <w:bookmarkStart w:id="1" w:name="_Toc503819985"/>
      <w:r>
        <w:lastRenderedPageBreak/>
        <w:t xml:space="preserve">Lab </w:t>
      </w:r>
      <w:r w:rsidR="007B6BA5" w:rsidRPr="000537E5">
        <w:t>Outcome</w:t>
      </w:r>
      <w:bookmarkEnd w:id="0"/>
      <w:r>
        <w:t>s</w:t>
      </w:r>
      <w:bookmarkEnd w:id="1"/>
    </w:p>
    <w:p w14:paraId="00C09487" w14:textId="1DBDEA1C" w:rsidR="001F470D" w:rsidRDefault="00974FD7" w:rsidP="001F470D">
      <w:pPr>
        <w:pStyle w:val="ListParagraph"/>
        <w:numPr>
          <w:ilvl w:val="0"/>
          <w:numId w:val="4"/>
        </w:numPr>
      </w:pPr>
      <w:r>
        <w:t>Perform n</w:t>
      </w:r>
      <w:r w:rsidR="00D17E8F">
        <w:t xml:space="preserve">etwork </w:t>
      </w:r>
      <w:r>
        <w:t xml:space="preserve">setup and </w:t>
      </w:r>
      <w:r w:rsidR="00D17E8F">
        <w:t>attack</w:t>
      </w:r>
      <w:r>
        <w:t xml:space="preserve"> against network device</w:t>
      </w:r>
      <w:r w:rsidR="005366D1">
        <w:t>.</w:t>
      </w:r>
    </w:p>
    <w:p w14:paraId="30F93EAE" w14:textId="1486B05E" w:rsidR="001D399F" w:rsidRDefault="001F470D" w:rsidP="007F2B57">
      <w:pPr>
        <w:pStyle w:val="ListParagraph"/>
        <w:numPr>
          <w:ilvl w:val="0"/>
          <w:numId w:val="4"/>
        </w:numPr>
      </w:pPr>
      <w:r>
        <w:t>L</w:t>
      </w:r>
      <w:r w:rsidR="004C465A">
        <w:t xml:space="preserve">earn how to </w:t>
      </w:r>
      <w:r w:rsidR="00FB593F">
        <w:t xml:space="preserve">use multiple tools to perform </w:t>
      </w:r>
      <w:r w:rsidR="00BD1ADB">
        <w:t xml:space="preserve">various </w:t>
      </w:r>
      <w:r w:rsidR="00974FD7">
        <w:t xml:space="preserve">network </w:t>
      </w:r>
      <w:r w:rsidR="00BD1ADB">
        <w:t xml:space="preserve">LAN </w:t>
      </w:r>
      <w:r w:rsidR="00974FD7">
        <w:t>attack</w:t>
      </w:r>
      <w:r w:rsidR="00BD1ADB">
        <w:t>s</w:t>
      </w:r>
      <w:r w:rsidR="00C81E39">
        <w:t>.</w:t>
      </w:r>
    </w:p>
    <w:p w14:paraId="234A936A" w14:textId="0D920CA7" w:rsidR="00162316" w:rsidRDefault="009804B6" w:rsidP="00FB3AC4">
      <w:pPr>
        <w:pStyle w:val="HeadingStyle1"/>
      </w:pPr>
      <w:bookmarkStart w:id="2" w:name="_Toc503819986"/>
      <w:r>
        <w:t>Lab Resources (Devices/OS/</w:t>
      </w:r>
      <w:r w:rsidR="00162316">
        <w:t>Files/Download</w:t>
      </w:r>
      <w:bookmarkEnd w:id="2"/>
      <w:r>
        <w:t>)</w:t>
      </w:r>
    </w:p>
    <w:p w14:paraId="4D590709" w14:textId="3D23CBE2" w:rsidR="009804B6" w:rsidRDefault="009804B6" w:rsidP="009804B6">
      <w:pPr>
        <w:pStyle w:val="ListParagraph"/>
        <w:numPr>
          <w:ilvl w:val="0"/>
          <w:numId w:val="18"/>
        </w:numPr>
        <w:rPr>
          <w:rStyle w:val="Hyperlink"/>
          <w:color w:val="000000" w:themeColor="text1"/>
          <w:u w:val="none"/>
        </w:rPr>
      </w:pPr>
      <w:r w:rsidRPr="00747A0E">
        <w:rPr>
          <w:rStyle w:val="Hyperlink"/>
          <w:color w:val="000000" w:themeColor="text1"/>
          <w:u w:val="none"/>
        </w:rPr>
        <w:t xml:space="preserve">Windows </w:t>
      </w:r>
      <w:r w:rsidR="00F93764">
        <w:rPr>
          <w:rStyle w:val="Hyperlink"/>
          <w:color w:val="000000" w:themeColor="text1"/>
          <w:u w:val="none"/>
        </w:rPr>
        <w:t>VM</w:t>
      </w:r>
    </w:p>
    <w:p w14:paraId="6B6FD5C9" w14:textId="4FB3561B" w:rsidR="009804B6" w:rsidRDefault="009804B6" w:rsidP="009804B6">
      <w:pPr>
        <w:pStyle w:val="ListParagraph"/>
        <w:numPr>
          <w:ilvl w:val="1"/>
          <w:numId w:val="18"/>
        </w:numPr>
        <w:rPr>
          <w:rStyle w:val="Hyperlink"/>
          <w:color w:val="000000" w:themeColor="text1"/>
          <w:u w:val="none"/>
        </w:rPr>
      </w:pPr>
      <w:r>
        <w:rPr>
          <w:rStyle w:val="Hyperlink"/>
          <w:color w:val="000000" w:themeColor="text1"/>
          <w:u w:val="none"/>
        </w:rPr>
        <w:t xml:space="preserve">TFTPD64 software </w:t>
      </w:r>
    </w:p>
    <w:p w14:paraId="4EB7A565" w14:textId="0A393502" w:rsidR="00F66A43" w:rsidRPr="00F66A43" w:rsidRDefault="00F66A43" w:rsidP="00F66A43">
      <w:pPr>
        <w:pStyle w:val="ListParagraph"/>
        <w:numPr>
          <w:ilvl w:val="1"/>
          <w:numId w:val="18"/>
        </w:numPr>
        <w:rPr>
          <w:rStyle w:val="Hyperlink"/>
          <w:color w:val="auto"/>
          <w:u w:val="none"/>
        </w:rPr>
      </w:pPr>
      <w:r>
        <w:t xml:space="preserve">TMAC </w:t>
      </w:r>
    </w:p>
    <w:p w14:paraId="3C6960FA" w14:textId="2DFB357B" w:rsidR="009804B6" w:rsidRDefault="009804B6" w:rsidP="009804B6">
      <w:pPr>
        <w:pStyle w:val="ListParagraph"/>
        <w:numPr>
          <w:ilvl w:val="0"/>
          <w:numId w:val="18"/>
        </w:numPr>
      </w:pPr>
      <w:r>
        <w:t>Kali Linux with Yersinia</w:t>
      </w:r>
    </w:p>
    <w:p w14:paraId="78FDBDCF" w14:textId="77777777" w:rsidR="00FB3AC4" w:rsidRPr="001D399F" w:rsidRDefault="00FB3AC4" w:rsidP="00FB3AC4">
      <w:pPr>
        <w:pStyle w:val="HeadingStyle1"/>
      </w:pPr>
      <w:bookmarkStart w:id="3" w:name="_Toc452022645"/>
      <w:bookmarkStart w:id="4" w:name="_Toc503819988"/>
      <w:r w:rsidRPr="001D399F">
        <w:t>Introduction</w:t>
      </w:r>
      <w:bookmarkEnd w:id="3"/>
      <w:bookmarkEnd w:id="4"/>
    </w:p>
    <w:p w14:paraId="3967AFD3" w14:textId="5B967DB5" w:rsidR="00FB3AC4" w:rsidRDefault="00E630E5" w:rsidP="00FB3AC4">
      <w:r>
        <w:t>This lab</w:t>
      </w:r>
      <w:r w:rsidR="005366D1">
        <w:t xml:space="preserve"> gives you</w:t>
      </w:r>
      <w:r w:rsidR="00EA33DA">
        <w:t xml:space="preserve"> </w:t>
      </w:r>
      <w:r w:rsidR="00E70FE0">
        <w:t xml:space="preserve">practice </w:t>
      </w:r>
      <w:r w:rsidR="005366D1">
        <w:t xml:space="preserve">in </w:t>
      </w:r>
      <w:r w:rsidR="00AC6E90">
        <w:t xml:space="preserve">basic </w:t>
      </w:r>
      <w:r w:rsidR="00D17E8F">
        <w:t>network attack</w:t>
      </w:r>
      <w:r w:rsidR="00AC6E90">
        <w:t xml:space="preserve"> focused on OSI layer 2</w:t>
      </w:r>
    </w:p>
    <w:p w14:paraId="44269DE0" w14:textId="15FA236B" w:rsidR="00107423" w:rsidRPr="00D17E8F" w:rsidRDefault="00AF4286" w:rsidP="00D17E8F">
      <w:pPr>
        <w:pStyle w:val="HeadingStyle1"/>
      </w:pPr>
      <w:bookmarkStart w:id="5" w:name="_Toc503819989"/>
      <w:r w:rsidRPr="00D17E8F">
        <w:t>MAC Address Spoofing</w:t>
      </w:r>
      <w:r w:rsidR="00131CE0">
        <w:t xml:space="preserve"> - Demo</w:t>
      </w:r>
      <w:bookmarkEnd w:id="5"/>
    </w:p>
    <w:p w14:paraId="1C058E16" w14:textId="158D71FB" w:rsidR="00AF4286" w:rsidRDefault="00AF4286" w:rsidP="00D3150E">
      <w:r>
        <w:t xml:space="preserve">Within Linux (Kali) use </w:t>
      </w:r>
      <w:proofErr w:type="spellStart"/>
      <w:r>
        <w:t>macchanger</w:t>
      </w:r>
      <w:proofErr w:type="spellEnd"/>
      <w:r>
        <w:t>.</w:t>
      </w:r>
    </w:p>
    <w:p w14:paraId="4BD3C084" w14:textId="73F4F28F" w:rsidR="00AF4286" w:rsidRDefault="00780207" w:rsidP="00780207">
      <w:pPr>
        <w:jc w:val="center"/>
      </w:pPr>
      <w:r>
        <w:rPr>
          <w:noProof/>
        </w:rPr>
        <w:drawing>
          <wp:inline distT="0" distB="0" distL="0" distR="0" wp14:anchorId="170A5C93" wp14:editId="038E3A5D">
            <wp:extent cx="3665551" cy="2088111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2619" cy="209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A1155" w14:textId="77777777" w:rsidR="00211449" w:rsidRDefault="00211449" w:rsidP="00211449"/>
    <w:p w14:paraId="435CE812" w14:textId="503CB7C6" w:rsidR="00AB5FC8" w:rsidRPr="003669B6" w:rsidRDefault="00211449" w:rsidP="00151D67">
      <w:pPr>
        <w:pStyle w:val="ListParagraph"/>
        <w:numPr>
          <w:ilvl w:val="0"/>
          <w:numId w:val="27"/>
        </w:numPr>
        <w:ind w:left="720"/>
        <w:rPr>
          <w:u w:val="single"/>
        </w:rPr>
      </w:pPr>
      <w:r>
        <w:t>Write down initial MAC on the Attacker PC (Kali</w:t>
      </w:r>
      <w:proofErr w:type="gramStart"/>
      <w:r>
        <w:t>):_</w:t>
      </w:r>
      <w:proofErr w:type="gramEnd"/>
      <w:r>
        <w:t>__</w:t>
      </w:r>
      <w:r w:rsidR="003669B6" w:rsidRPr="003669B6">
        <w:rPr>
          <w:u w:val="single"/>
        </w:rPr>
        <w:t>08:00:27:35:60:db</w:t>
      </w:r>
      <w:r w:rsidRPr="003669B6">
        <w:rPr>
          <w:u w:val="single"/>
        </w:rPr>
        <w:t>___</w:t>
      </w:r>
    </w:p>
    <w:p w14:paraId="0A6DD7F2" w14:textId="518141E2" w:rsidR="00211449" w:rsidRDefault="00AB5FC8" w:rsidP="00151D67">
      <w:pPr>
        <w:pStyle w:val="ListParagraph"/>
        <w:numPr>
          <w:ilvl w:val="0"/>
          <w:numId w:val="27"/>
        </w:numPr>
        <w:ind w:left="720"/>
      </w:pPr>
      <w:r>
        <w:t xml:space="preserve">Execute command: </w:t>
      </w:r>
      <w:proofErr w:type="spellStart"/>
      <w:r w:rsidRPr="00AB5FC8">
        <w:t>macchanger</w:t>
      </w:r>
      <w:proofErr w:type="spellEnd"/>
      <w:r w:rsidRPr="00AB5FC8">
        <w:t xml:space="preserve"> -m 00:0</w:t>
      </w:r>
      <w:proofErr w:type="gramStart"/>
      <w:r w:rsidRPr="00AB5FC8">
        <w:t>c:29:1</w:t>
      </w:r>
      <w:proofErr w:type="gramEnd"/>
      <w:r w:rsidRPr="00AB5FC8">
        <w:t>d:dc:58 eth0</w:t>
      </w:r>
    </w:p>
    <w:p w14:paraId="39832CE1" w14:textId="77777777" w:rsidR="00151D67" w:rsidRDefault="00151D67" w:rsidP="00151D67">
      <w:pPr>
        <w:ind w:left="720"/>
      </w:pPr>
    </w:p>
    <w:p w14:paraId="401C2277" w14:textId="126304BA" w:rsidR="00151D67" w:rsidRDefault="00151D67" w:rsidP="00151D67">
      <w:r>
        <w:t>Within Windows 10 use TMAC</w:t>
      </w:r>
    </w:p>
    <w:p w14:paraId="54079DD3" w14:textId="77777777" w:rsidR="00151D67" w:rsidRDefault="0027619F" w:rsidP="00151D67">
      <w:pPr>
        <w:pStyle w:val="ListParagraph"/>
        <w:numPr>
          <w:ilvl w:val="0"/>
          <w:numId w:val="31"/>
        </w:numPr>
      </w:pPr>
      <w:hyperlink r:id="rId10" w:history="1">
        <w:r w:rsidR="00151D67" w:rsidRPr="00CA31A9">
          <w:rPr>
            <w:rStyle w:val="Hyperlink"/>
          </w:rPr>
          <w:t>https://technitium.com/tmac/</w:t>
        </w:r>
      </w:hyperlink>
      <w:r w:rsidR="00151D67">
        <w:t xml:space="preserve"> - Windows MAC Changer</w:t>
      </w:r>
    </w:p>
    <w:p w14:paraId="1860F57C" w14:textId="2712AF70" w:rsidR="00151D67" w:rsidRDefault="00151D67" w:rsidP="00151D67">
      <w:pPr>
        <w:pStyle w:val="ListParagraph"/>
        <w:numPr>
          <w:ilvl w:val="0"/>
          <w:numId w:val="31"/>
        </w:numPr>
      </w:pPr>
      <w:r>
        <w:t>Write down initial MAC on the Win10 PC (Test</w:t>
      </w:r>
      <w:proofErr w:type="gramStart"/>
      <w:r>
        <w:t>):_</w:t>
      </w:r>
      <w:proofErr w:type="gramEnd"/>
      <w:r>
        <w:t>__</w:t>
      </w:r>
      <w:r w:rsidR="00675B01" w:rsidRPr="00675B01">
        <w:rPr>
          <w:u w:val="single"/>
        </w:rPr>
        <w:t>08:00:27:33:c9:17</w:t>
      </w:r>
      <w:r>
        <w:t>__</w:t>
      </w:r>
    </w:p>
    <w:p w14:paraId="610BD3FC" w14:textId="1D7493C3" w:rsidR="00151D67" w:rsidRDefault="00151D67" w:rsidP="00151D67">
      <w:pPr>
        <w:pStyle w:val="ListParagraph"/>
        <w:numPr>
          <w:ilvl w:val="0"/>
          <w:numId w:val="31"/>
        </w:numPr>
      </w:pPr>
      <w:r>
        <w:t>Install and open TMAC tool</w:t>
      </w:r>
    </w:p>
    <w:p w14:paraId="140D6E4B" w14:textId="4B900B91" w:rsidR="00151D67" w:rsidRDefault="00151D67" w:rsidP="00151D67">
      <w:pPr>
        <w:pStyle w:val="ListParagraph"/>
        <w:numPr>
          <w:ilvl w:val="0"/>
          <w:numId w:val="31"/>
        </w:numPr>
      </w:pPr>
      <w:r>
        <w:t xml:space="preserve">Review </w:t>
      </w:r>
      <w:r w:rsidRPr="00151D67">
        <w:t>http://blog.technitium.com/2011/05/tmac-issue-with-wireless-network.html</w:t>
      </w:r>
    </w:p>
    <w:p w14:paraId="4D9D4EBB" w14:textId="77777777" w:rsidR="00675B01" w:rsidRDefault="00E05250" w:rsidP="00151D67">
      <w:pPr>
        <w:pStyle w:val="ListParagraph"/>
        <w:numPr>
          <w:ilvl w:val="0"/>
          <w:numId w:val="31"/>
        </w:numPr>
      </w:pPr>
      <w:r>
        <w:t>Question: Why is changing the MAC address not always a good idea?</w:t>
      </w:r>
    </w:p>
    <w:p w14:paraId="70189D1A" w14:textId="27DFBE89" w:rsidR="00151D67" w:rsidRPr="00675B01" w:rsidRDefault="004E0939" w:rsidP="00675B01">
      <w:pPr>
        <w:pStyle w:val="ListParagraph"/>
        <w:rPr>
          <w:u w:val="single"/>
        </w:rPr>
      </w:pPr>
      <w:r w:rsidRPr="00675B01">
        <w:rPr>
          <w:u w:val="single"/>
        </w:rPr>
        <w:t xml:space="preserve"> </w:t>
      </w:r>
      <w:r w:rsidR="00E05250" w:rsidRPr="00675B01">
        <w:rPr>
          <w:u w:val="single"/>
        </w:rPr>
        <w:t>__</w:t>
      </w:r>
      <w:r w:rsidR="00675B01" w:rsidRPr="00675B01">
        <w:rPr>
          <w:u w:val="single"/>
        </w:rPr>
        <w:t>Because it stores hardware information, sometimes a DHCP server will assign you a new IP address because the MAC no longer matches the one on its records</w:t>
      </w:r>
      <w:r w:rsidR="00E05250" w:rsidRPr="00675B01">
        <w:rPr>
          <w:u w:val="single"/>
        </w:rPr>
        <w:t>_____________</w:t>
      </w:r>
    </w:p>
    <w:p w14:paraId="7A1A5E62" w14:textId="77777777" w:rsidR="0093202F" w:rsidRDefault="0093202F" w:rsidP="00D17E8F">
      <w:pPr>
        <w:pStyle w:val="HeadingStyle1"/>
      </w:pPr>
      <w:bookmarkStart w:id="6" w:name="_Toc503819990"/>
    </w:p>
    <w:p w14:paraId="18836921" w14:textId="01FA4AF6" w:rsidR="00107423" w:rsidRPr="00D17E8F" w:rsidRDefault="00AF4286" w:rsidP="00D17E8F">
      <w:pPr>
        <w:pStyle w:val="HeadingStyle1"/>
      </w:pPr>
      <w:r w:rsidRPr="00D17E8F">
        <w:t>ARP Address Spoofing</w:t>
      </w:r>
      <w:r w:rsidR="00780207">
        <w:t xml:space="preserve"> (Poisoning)</w:t>
      </w:r>
      <w:bookmarkEnd w:id="6"/>
      <w:r w:rsidR="001B6890">
        <w:t xml:space="preserve"> </w:t>
      </w:r>
    </w:p>
    <w:p w14:paraId="43F16115" w14:textId="546C101B" w:rsidR="00C83C74" w:rsidRDefault="00065EC5" w:rsidP="000539D7">
      <w:pPr>
        <w:jc w:val="center"/>
      </w:pPr>
      <w:r>
        <w:rPr>
          <w:noProof/>
        </w:rPr>
        <w:drawing>
          <wp:inline distT="0" distB="0" distL="0" distR="0" wp14:anchorId="50B2B50C" wp14:editId="0532B0D4">
            <wp:extent cx="3188473" cy="280830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6341" cy="280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78411" w14:textId="77777777" w:rsidR="00CE2617" w:rsidRDefault="00CE2617" w:rsidP="00CE2617"/>
    <w:p w14:paraId="206ADB71" w14:textId="1453271E" w:rsidR="00386855" w:rsidRDefault="00CE2617" w:rsidP="00211449">
      <w:pPr>
        <w:pStyle w:val="ListParagraph"/>
        <w:numPr>
          <w:ilvl w:val="0"/>
          <w:numId w:val="29"/>
        </w:numPr>
        <w:ind w:left="1080"/>
      </w:pPr>
      <w:r>
        <w:t xml:space="preserve">View initial ARP cache on the Victim PC </w:t>
      </w:r>
    </w:p>
    <w:p w14:paraId="5510737A" w14:textId="77777777" w:rsidR="00E35BB2" w:rsidRDefault="00E35BB2" w:rsidP="00E35BB2"/>
    <w:p w14:paraId="5A24136C" w14:textId="4DD7FDBA" w:rsidR="00386855" w:rsidRDefault="00CE2617" w:rsidP="00211449">
      <w:pPr>
        <w:pStyle w:val="ListParagraph"/>
        <w:numPr>
          <w:ilvl w:val="0"/>
          <w:numId w:val="29"/>
        </w:numPr>
        <w:ind w:left="1080"/>
      </w:pPr>
      <w:r>
        <w:t>View initial ARP cache on the Attacker PC</w:t>
      </w:r>
    </w:p>
    <w:p w14:paraId="6E9D9820" w14:textId="77777777" w:rsidR="00386855" w:rsidRDefault="00386855" w:rsidP="00DD2C0A"/>
    <w:p w14:paraId="514E7E1A" w14:textId="77777777" w:rsidR="00DD2C0A" w:rsidRDefault="00DD2C0A" w:rsidP="00211449">
      <w:pPr>
        <w:pStyle w:val="ListParagraph"/>
        <w:numPr>
          <w:ilvl w:val="0"/>
          <w:numId w:val="29"/>
        </w:numPr>
        <w:ind w:left="1080"/>
      </w:pPr>
      <w:r>
        <w:t>Configure &amp; start Wireshark to sniff on Attacker PC (Kali)</w:t>
      </w:r>
    </w:p>
    <w:p w14:paraId="4B487D92" w14:textId="77777777" w:rsidR="00DD2C0A" w:rsidRDefault="00DD2C0A" w:rsidP="00DD2C0A"/>
    <w:p w14:paraId="0DC8B30F" w14:textId="77777777" w:rsidR="00513FC3" w:rsidRDefault="00CE2617" w:rsidP="00211449">
      <w:pPr>
        <w:pStyle w:val="ListParagraph"/>
        <w:numPr>
          <w:ilvl w:val="0"/>
          <w:numId w:val="29"/>
        </w:numPr>
        <w:ind w:left="1080"/>
      </w:pPr>
      <w:r>
        <w:t xml:space="preserve">Start </w:t>
      </w:r>
      <w:proofErr w:type="spellStart"/>
      <w:r w:rsidR="004E7948">
        <w:t>arpspoof</w:t>
      </w:r>
      <w:proofErr w:type="spellEnd"/>
      <w:r>
        <w:t xml:space="preserve"> attack application on the Attacker PC (</w:t>
      </w:r>
      <w:r w:rsidR="004E7948">
        <w:t>Kali</w:t>
      </w:r>
      <w:r>
        <w:t>)</w:t>
      </w:r>
    </w:p>
    <w:p w14:paraId="7E9F2314" w14:textId="2A11D908" w:rsidR="00513FC3" w:rsidRDefault="00513FC3" w:rsidP="00513FC3">
      <w:pPr>
        <w:pStyle w:val="ListParagraph"/>
        <w:ind w:left="1440"/>
      </w:pPr>
      <w:proofErr w:type="spellStart"/>
      <w:r>
        <w:t>arpspoof</w:t>
      </w:r>
      <w:proofErr w:type="spellEnd"/>
      <w:r>
        <w:t xml:space="preserve"> -t </w:t>
      </w:r>
      <w:proofErr w:type="spellStart"/>
      <w:r>
        <w:t>desktopIP</w:t>
      </w:r>
      <w:proofErr w:type="spellEnd"/>
      <w:r w:rsidR="00DD2C0A">
        <w:t xml:space="preserve"> </w:t>
      </w:r>
      <w:proofErr w:type="spellStart"/>
      <w:r w:rsidR="00DD2C0A">
        <w:t>serverIP</w:t>
      </w:r>
      <w:proofErr w:type="spellEnd"/>
    </w:p>
    <w:p w14:paraId="1AA7D47C" w14:textId="3AE6F9D4" w:rsidR="001B6890" w:rsidRDefault="001B6890" w:rsidP="00211449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119F186F" wp14:editId="22249610">
            <wp:extent cx="5057030" cy="1198285"/>
            <wp:effectExtent l="0" t="0" r="0" b="1905"/>
            <wp:docPr id="10" name="Picture 10" descr="\\SISLAPTOP14\Temp\SISLAPTOP10VMWrk\Henri\Projects\SISTek\Services\Projects\w_SAIT\ITSC206\labsupport\Lab2\Lab2-ArpPoisoningAttack-arpspoof-sidetwo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SISLAPTOP14\Temp\SISLAPTOP10VMWrk\Henri\Projects\SISTek\Services\Projects\w_SAIT\ITSC206\labsupport\Lab2\Lab2-ArpPoisoningAttack-arpspoof-sidetwoJPG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102" cy="1198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1C41B" w14:textId="431D2BAC" w:rsidR="00513FC3" w:rsidRDefault="00513FC3" w:rsidP="00513FC3">
      <w:pPr>
        <w:pStyle w:val="ListParagraph"/>
        <w:ind w:left="1440"/>
      </w:pPr>
      <w:proofErr w:type="spellStart"/>
      <w:r>
        <w:t>arpspoof</w:t>
      </w:r>
      <w:proofErr w:type="spellEnd"/>
      <w:r>
        <w:t xml:space="preserve"> -t </w:t>
      </w:r>
      <w:proofErr w:type="spellStart"/>
      <w:r w:rsidR="00DD2C0A">
        <w:t>serverIP</w:t>
      </w:r>
      <w:proofErr w:type="spellEnd"/>
      <w:r>
        <w:t xml:space="preserve"> </w:t>
      </w:r>
      <w:proofErr w:type="spellStart"/>
      <w:r w:rsidR="00DD2C0A">
        <w:t>desktopIP</w:t>
      </w:r>
      <w:proofErr w:type="spellEnd"/>
    </w:p>
    <w:p w14:paraId="1016D172" w14:textId="1090C2CB" w:rsidR="00DD2C0A" w:rsidRDefault="00211449" w:rsidP="00211449">
      <w:pPr>
        <w:jc w:val="center"/>
      </w:pPr>
      <w:r>
        <w:rPr>
          <w:noProof/>
        </w:rPr>
        <w:lastRenderedPageBreak/>
        <w:drawing>
          <wp:inline distT="0" distB="0" distL="0" distR="0" wp14:anchorId="6AFE487A" wp14:editId="1672FDA0">
            <wp:extent cx="4770782" cy="2334010"/>
            <wp:effectExtent l="0" t="0" r="0" b="9525"/>
            <wp:docPr id="11" name="Picture 11" descr="\\SISLAPTOP14\Temp\SISLAPTOP10VMWrk\Henri\Projects\SISTek\Services\Projects\w_SAIT\ITSC206\labsupport\Lab2\Lab2-ArpPoisoningAttack-arpspoof-sideo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SISLAPTOP14\Temp\SISLAPTOP10VMWrk\Henri\Projects\SISTek\Services\Projects\w_SAIT\ITSC206\labsupport\Lab2\Lab2-ArpPoisoningAttack-arpspoof-sideone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972" cy="2334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676D1" w14:textId="22682316" w:rsidR="00065EC5" w:rsidRDefault="00CE2617" w:rsidP="00211449">
      <w:pPr>
        <w:pStyle w:val="ListParagraph"/>
        <w:numPr>
          <w:ilvl w:val="0"/>
          <w:numId w:val="29"/>
        </w:numPr>
        <w:ind w:left="1080"/>
      </w:pPr>
      <w:r>
        <w:t>Start the MITM (ARP Poisoning) attack</w:t>
      </w:r>
    </w:p>
    <w:p w14:paraId="6EEA39A8" w14:textId="77777777" w:rsidR="00C8378F" w:rsidRDefault="00C8378F" w:rsidP="00C8378F">
      <w:pPr>
        <w:pStyle w:val="ListParagraph"/>
      </w:pPr>
    </w:p>
    <w:p w14:paraId="52552823" w14:textId="3AB35608" w:rsidR="00C8378F" w:rsidRDefault="00C8378F" w:rsidP="00211449">
      <w:pPr>
        <w:pStyle w:val="ListParagraph"/>
        <w:numPr>
          <w:ilvl w:val="0"/>
          <w:numId w:val="29"/>
        </w:numPr>
        <w:ind w:left="1080"/>
      </w:pPr>
      <w:r>
        <w:t xml:space="preserve">View ARP cache on the Victim PC </w:t>
      </w:r>
    </w:p>
    <w:p w14:paraId="0CF844C1" w14:textId="77777777" w:rsidR="00E35BB2" w:rsidRDefault="00E35BB2" w:rsidP="00E35BB2"/>
    <w:p w14:paraId="4DC73933" w14:textId="095C72F8" w:rsidR="00C8378F" w:rsidRDefault="00C8378F" w:rsidP="00E35BB2">
      <w:pPr>
        <w:pStyle w:val="ListParagraph"/>
        <w:numPr>
          <w:ilvl w:val="0"/>
          <w:numId w:val="29"/>
        </w:numPr>
        <w:ind w:left="1080"/>
      </w:pPr>
      <w:r>
        <w:t>View ARP cache on the Attacker PC (Kali)</w:t>
      </w:r>
    </w:p>
    <w:p w14:paraId="440A276E" w14:textId="77777777" w:rsidR="00C8378F" w:rsidRDefault="00C8378F" w:rsidP="00C8378F">
      <w:pPr>
        <w:pStyle w:val="ListParagraph"/>
        <w:ind w:left="1440"/>
      </w:pPr>
    </w:p>
    <w:p w14:paraId="53E09CF7" w14:textId="7D4B124E" w:rsidR="00C8378F" w:rsidRDefault="00C8378F" w:rsidP="00211449">
      <w:pPr>
        <w:pStyle w:val="ListParagraph"/>
        <w:numPr>
          <w:ilvl w:val="0"/>
          <w:numId w:val="29"/>
        </w:numPr>
        <w:ind w:left="1080"/>
      </w:pPr>
      <w:r>
        <w:t xml:space="preserve">Question: List the MAC </w:t>
      </w:r>
      <w:proofErr w:type="gramStart"/>
      <w:r>
        <w:t>addresses:_</w:t>
      </w:r>
      <w:proofErr w:type="gramEnd"/>
      <w:r>
        <w:t>_____________________</w:t>
      </w:r>
    </w:p>
    <w:p w14:paraId="657BA7C8" w14:textId="77777777" w:rsidR="00C8378F" w:rsidRDefault="00C8378F" w:rsidP="00C8378F">
      <w:pPr>
        <w:pStyle w:val="ListParagraph"/>
        <w:ind w:left="1440"/>
      </w:pPr>
    </w:p>
    <w:p w14:paraId="3086B774" w14:textId="77777777" w:rsidR="005325EB" w:rsidRDefault="008C094B" w:rsidP="008C094B">
      <w:pPr>
        <w:spacing w:line="240" w:lineRule="auto"/>
        <w:ind w:left="1080"/>
      </w:pPr>
      <w:bookmarkStart w:id="7" w:name="_Toc503819991"/>
      <w:r>
        <w:t xml:space="preserve">Victim: </w:t>
      </w:r>
      <w:r w:rsidR="005325EB">
        <w:rPr>
          <w:noProof/>
        </w:rPr>
        <w:drawing>
          <wp:inline distT="0" distB="0" distL="0" distR="0" wp14:anchorId="17B939F0" wp14:editId="2D0AB2EB">
            <wp:extent cx="4460875" cy="22028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875" cy="220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FA94D" w14:textId="3F5AC43D" w:rsidR="00F530C2" w:rsidRDefault="005325EB" w:rsidP="008C094B">
      <w:pPr>
        <w:spacing w:line="240" w:lineRule="auto"/>
        <w:ind w:left="1080"/>
        <w:rPr>
          <w:b/>
          <w:sz w:val="32"/>
        </w:rPr>
      </w:pPr>
      <w:r>
        <w:t xml:space="preserve">Attacker: </w:t>
      </w:r>
      <w:r>
        <w:rPr>
          <w:noProof/>
        </w:rPr>
        <w:drawing>
          <wp:inline distT="0" distB="0" distL="0" distR="0" wp14:anchorId="666C4E2D" wp14:editId="6509ADBB">
            <wp:extent cx="5939790" cy="61214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1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30C2">
        <w:br w:type="page"/>
      </w:r>
    </w:p>
    <w:p w14:paraId="292B2F3E" w14:textId="65F39602" w:rsidR="00107423" w:rsidRDefault="00AF4286" w:rsidP="00D17E8F">
      <w:pPr>
        <w:pStyle w:val="HeadingStyle1"/>
      </w:pPr>
      <w:bookmarkStart w:id="8" w:name="_Toc503819992"/>
      <w:bookmarkEnd w:id="7"/>
      <w:r w:rsidRPr="00D17E8F">
        <w:lastRenderedPageBreak/>
        <w:t>DHCP Starvation</w:t>
      </w:r>
      <w:bookmarkEnd w:id="8"/>
    </w:p>
    <w:p w14:paraId="33ACEE6D" w14:textId="26FEC941" w:rsidR="00C83C74" w:rsidRDefault="00E16095" w:rsidP="00412CF5">
      <w:pPr>
        <w:jc w:val="center"/>
      </w:pPr>
      <w:r>
        <w:rPr>
          <w:noProof/>
        </w:rPr>
        <w:drawing>
          <wp:inline distT="0" distB="0" distL="0" distR="0" wp14:anchorId="01F53D94" wp14:editId="3847F629">
            <wp:extent cx="4047214" cy="2296881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49335" cy="229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51ABE" w14:textId="6B5AFA7E" w:rsidR="00D17E8F" w:rsidRDefault="00F05F64" w:rsidP="00D3150E">
      <w:r>
        <w:tab/>
      </w:r>
      <w:r w:rsidR="000F5174">
        <w:t>Yersinia DHCP tools (Discovery)</w:t>
      </w:r>
    </w:p>
    <w:p w14:paraId="027FBCB4" w14:textId="77777777" w:rsidR="00412CF5" w:rsidRDefault="00412CF5" w:rsidP="00254F9B"/>
    <w:p w14:paraId="598A8FC3" w14:textId="31DB271A" w:rsidR="00AE38AB" w:rsidRDefault="009A1168" w:rsidP="00F05F64">
      <w:pPr>
        <w:pStyle w:val="ListParagraph"/>
        <w:numPr>
          <w:ilvl w:val="0"/>
          <w:numId w:val="26"/>
        </w:numPr>
      </w:pPr>
      <w:r>
        <w:t xml:space="preserve">Install and configure DHCP server on Windows using </w:t>
      </w:r>
      <w:proofErr w:type="spellStart"/>
      <w:r>
        <w:t>tftpd</w:t>
      </w:r>
      <w:proofErr w:type="spellEnd"/>
    </w:p>
    <w:p w14:paraId="3B8AE06D" w14:textId="4BAAC59B" w:rsidR="00D4162B" w:rsidRDefault="00D4162B" w:rsidP="00F05F64">
      <w:pPr>
        <w:pStyle w:val="ListParagraph"/>
        <w:numPr>
          <w:ilvl w:val="0"/>
          <w:numId w:val="26"/>
        </w:numPr>
      </w:pPr>
      <w:r>
        <w:t>Question: How many and what are the MAC addresses shown</w:t>
      </w:r>
      <w:r w:rsidR="00AE38AB">
        <w:t xml:space="preserve"> on </w:t>
      </w:r>
      <w:proofErr w:type="spellStart"/>
      <w:r w:rsidR="00AE38AB">
        <w:t>dhcp</w:t>
      </w:r>
      <w:proofErr w:type="spellEnd"/>
      <w:r w:rsidR="00AE38AB">
        <w:t xml:space="preserve"> </w:t>
      </w:r>
      <w:proofErr w:type="gramStart"/>
      <w:r w:rsidR="00AE38AB">
        <w:t>server</w:t>
      </w:r>
      <w:r>
        <w:t>?_</w:t>
      </w:r>
      <w:proofErr w:type="gramEnd"/>
      <w:r>
        <w:t>_________________</w:t>
      </w:r>
    </w:p>
    <w:p w14:paraId="716BA4D8" w14:textId="72326769" w:rsidR="00430B22" w:rsidRDefault="00430B22" w:rsidP="00430B22">
      <w:pPr>
        <w:pStyle w:val="ListParagraph"/>
      </w:pPr>
      <w:r>
        <w:rPr>
          <w:noProof/>
        </w:rPr>
        <w:drawing>
          <wp:inline distT="0" distB="0" distL="0" distR="0" wp14:anchorId="1271E308" wp14:editId="324DEAB8">
            <wp:extent cx="3888105" cy="7073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105" cy="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14818" w14:textId="77777777" w:rsidR="00D4162B" w:rsidRDefault="00D4162B" w:rsidP="00412CF5"/>
    <w:p w14:paraId="717C2315" w14:textId="7976E921" w:rsidR="00AC53B0" w:rsidRDefault="00AC53B0" w:rsidP="00F05F64">
      <w:pPr>
        <w:pStyle w:val="ListParagraph"/>
        <w:numPr>
          <w:ilvl w:val="0"/>
          <w:numId w:val="26"/>
        </w:numPr>
      </w:pPr>
      <w:r>
        <w:t>Configure Yersinia as pictured below</w:t>
      </w:r>
      <w:r w:rsidR="007429F0">
        <w:t xml:space="preserve"> by executing from Kali command shell: yersinia –G</w:t>
      </w:r>
    </w:p>
    <w:p w14:paraId="61DA897B" w14:textId="77777777" w:rsidR="00412CF5" w:rsidRDefault="00412CF5" w:rsidP="00412CF5"/>
    <w:p w14:paraId="2A6F54D8" w14:textId="438EFE9D" w:rsidR="007429F0" w:rsidRDefault="007429F0" w:rsidP="00F05F64">
      <w:pPr>
        <w:pStyle w:val="ListParagraph"/>
        <w:numPr>
          <w:ilvl w:val="0"/>
          <w:numId w:val="26"/>
        </w:numPr>
      </w:pPr>
      <w:r>
        <w:t>Then click on the DHCP tab in the window, then the Launch Attack button, which brings up the pop up as seen below</w:t>
      </w:r>
    </w:p>
    <w:p w14:paraId="3024C82A" w14:textId="7370962F" w:rsidR="00AC53B0" w:rsidRDefault="00B458C7" w:rsidP="00AC53B0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26FE874C" wp14:editId="4F77833F">
            <wp:extent cx="4067251" cy="3050655"/>
            <wp:effectExtent l="0" t="0" r="0" b="0"/>
            <wp:docPr id="34" name="Picture 34" descr="\\SISLAPTOP14\Temp\SISLAPTOP10VMWrk\Henri\Projects\SISTek\Services\Projects\w_SAIT\ITSC206\labsupport\Lab2\Lab2-DHCPStarvationAttack-Yersini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\\SISLAPTOP14\Temp\SISLAPTOP10VMWrk\Henri\Projects\SISTek\Services\Projects\w_SAIT\ITSC206\labsupport\Lab2\Lab2-DHCPStarvationAttack-YersiniaB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437" cy="3050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5D8A1" w14:textId="4650B926" w:rsidR="003D5BDD" w:rsidRDefault="007429F0" w:rsidP="00F05F64">
      <w:pPr>
        <w:pStyle w:val="ListParagraph"/>
        <w:numPr>
          <w:ilvl w:val="0"/>
          <w:numId w:val="26"/>
        </w:numPr>
      </w:pPr>
      <w:r>
        <w:t xml:space="preserve">Click </w:t>
      </w:r>
      <w:r w:rsidR="003D5BDD">
        <w:t xml:space="preserve">on sending Discovery and then </w:t>
      </w:r>
      <w:r>
        <w:t>OK in the popup window</w:t>
      </w:r>
    </w:p>
    <w:p w14:paraId="21DBD1CE" w14:textId="77777777" w:rsidR="00433864" w:rsidRDefault="00433864" w:rsidP="00433864">
      <w:pPr>
        <w:pStyle w:val="ListParagraph"/>
      </w:pPr>
    </w:p>
    <w:p w14:paraId="3689390C" w14:textId="3DFD3615" w:rsidR="007429F0" w:rsidRDefault="003D5BDD" w:rsidP="00F05F64">
      <w:pPr>
        <w:pStyle w:val="ListParagraph"/>
        <w:numPr>
          <w:ilvl w:val="0"/>
          <w:numId w:val="26"/>
        </w:numPr>
      </w:pPr>
      <w:r>
        <w:t>L</w:t>
      </w:r>
      <w:r w:rsidR="007429F0">
        <w:t>eave run for twenty to thirty seconds</w:t>
      </w:r>
      <w:r>
        <w:t>, click on List Attacks, and cancel the DHCP Discovery Attack</w:t>
      </w:r>
    </w:p>
    <w:p w14:paraId="3610A51D" w14:textId="090C8E00" w:rsidR="003D5BDD" w:rsidRDefault="003D5BDD" w:rsidP="003D5BDD">
      <w:pPr>
        <w:ind w:left="360"/>
        <w:jc w:val="center"/>
      </w:pPr>
      <w:r>
        <w:rPr>
          <w:noProof/>
        </w:rPr>
        <w:drawing>
          <wp:inline distT="0" distB="0" distL="0" distR="0" wp14:anchorId="3FBF3A86" wp14:editId="137E3249">
            <wp:extent cx="4081882" cy="2583795"/>
            <wp:effectExtent l="0" t="0" r="0" b="7620"/>
            <wp:docPr id="33" name="Picture 33" descr="\\SISLAPTOP14\Temp\SISLAPTOP10VMWrk\Henri\Projects\SISTek\Services\Projects\w_SAIT\ITSC206\labsupport\Lab2\Lab2-DHCPStarvationAttack-Yersinia-cancel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\\SISLAPTOP14\Temp\SISLAPTOP10VMWrk\Henri\Projects\SISTek\Services\Projects\w_SAIT\ITSC206\labsupport\Lab2\Lab2-DHCPStarvationAttack-Yersinia-cancelB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2418" cy="258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05863" w14:textId="77777777" w:rsidR="00433864" w:rsidRDefault="00433864" w:rsidP="003D5BDD">
      <w:pPr>
        <w:ind w:left="360"/>
        <w:jc w:val="center"/>
      </w:pPr>
    </w:p>
    <w:p w14:paraId="43846935" w14:textId="2ED7A34D" w:rsidR="007429F0" w:rsidRDefault="007429F0" w:rsidP="00462B8E">
      <w:pPr>
        <w:pStyle w:val="ListParagraph"/>
      </w:pPr>
    </w:p>
    <w:p w14:paraId="7C3F9FE7" w14:textId="77777777" w:rsidR="00433864" w:rsidRDefault="00433864" w:rsidP="00D4162B">
      <w:pPr>
        <w:ind w:left="360"/>
        <w:jc w:val="center"/>
      </w:pPr>
    </w:p>
    <w:p w14:paraId="07AD3248" w14:textId="376AB2CA" w:rsidR="00F05F64" w:rsidRDefault="00D4162B" w:rsidP="00D3150E">
      <w:pPr>
        <w:pStyle w:val="ListParagraph"/>
        <w:numPr>
          <w:ilvl w:val="0"/>
          <w:numId w:val="26"/>
        </w:numPr>
      </w:pPr>
      <w:r>
        <w:t xml:space="preserve">Question: How many MAC addresses were added to the table? </w:t>
      </w:r>
      <w:r w:rsidR="00F05F64">
        <w:t xml:space="preserve"> _</w:t>
      </w:r>
      <w:r w:rsidR="00430B22" w:rsidRPr="00430B22">
        <w:rPr>
          <w:u w:val="single"/>
        </w:rPr>
        <w:t>A lot (</w:t>
      </w:r>
      <w:proofErr w:type="gramStart"/>
      <w:r w:rsidR="00430B22" w:rsidRPr="00430B22">
        <w:rPr>
          <w:u w:val="single"/>
        </w:rPr>
        <w:t>48</w:t>
      </w:r>
      <w:r w:rsidR="00430B22" w:rsidRPr="00430B22">
        <w:t>)</w:t>
      </w:r>
      <w:r w:rsidR="00F05F64" w:rsidRPr="00430B22">
        <w:t>_</w:t>
      </w:r>
      <w:proofErr w:type="gramEnd"/>
      <w:r w:rsidR="00F05F64" w:rsidRPr="00430B22">
        <w:t>__</w:t>
      </w:r>
      <w:r w:rsidR="00430B22" w:rsidRPr="00430B22">
        <w:t xml:space="preserve"> </w:t>
      </w:r>
      <w:r w:rsidR="00F05F64" w:rsidRPr="00430B22">
        <w:t>__</w:t>
      </w:r>
      <w:r w:rsidR="00F05F64">
        <w:t xml:space="preserve"> </w:t>
      </w:r>
    </w:p>
    <w:p w14:paraId="720787F4" w14:textId="29ED063D" w:rsidR="00430B22" w:rsidRDefault="00430B22" w:rsidP="00430B22">
      <w:pPr>
        <w:pStyle w:val="ListParagraph"/>
      </w:pPr>
      <w:r>
        <w:rPr>
          <w:noProof/>
        </w:rPr>
        <w:lastRenderedPageBreak/>
        <w:drawing>
          <wp:inline distT="0" distB="0" distL="0" distR="0" wp14:anchorId="255D0FB9" wp14:editId="2135D9B0">
            <wp:extent cx="3800475" cy="7498080"/>
            <wp:effectExtent l="0" t="0" r="952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749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FDC15" w14:textId="77777777" w:rsidR="00B458C7" w:rsidRDefault="00B458C7" w:rsidP="00B458C7">
      <w:pPr>
        <w:pStyle w:val="ListParagraph"/>
      </w:pPr>
    </w:p>
    <w:p w14:paraId="08206448" w14:textId="2B413B98" w:rsidR="00B458C7" w:rsidRDefault="00B458C7" w:rsidP="00D3150E">
      <w:pPr>
        <w:pStyle w:val="ListParagraph"/>
        <w:numPr>
          <w:ilvl w:val="0"/>
          <w:numId w:val="26"/>
        </w:numPr>
      </w:pPr>
      <w:r>
        <w:lastRenderedPageBreak/>
        <w:t xml:space="preserve">Question:  Will this method fill up the CAM table? </w:t>
      </w:r>
      <w:r w:rsidRPr="00430B22">
        <w:rPr>
          <w:u w:val="single"/>
        </w:rPr>
        <w:t>___</w:t>
      </w:r>
      <w:r w:rsidR="00430B22" w:rsidRPr="00430B22">
        <w:rPr>
          <w:u w:val="single"/>
        </w:rPr>
        <w:t>Yes</w:t>
      </w:r>
      <w:r w:rsidRPr="00430B22">
        <w:rPr>
          <w:u w:val="single"/>
        </w:rPr>
        <w:t>_______</w:t>
      </w:r>
    </w:p>
    <w:p w14:paraId="2A7EDC1D" w14:textId="2FE65356" w:rsidR="00F530C2" w:rsidRDefault="00F530C2">
      <w:pPr>
        <w:spacing w:line="240" w:lineRule="auto"/>
        <w:rPr>
          <w:b/>
          <w:sz w:val="32"/>
        </w:rPr>
      </w:pPr>
      <w:bookmarkStart w:id="9" w:name="_Toc503819993"/>
    </w:p>
    <w:p w14:paraId="3217CBCE" w14:textId="55F27534" w:rsidR="00433864" w:rsidRDefault="00433864">
      <w:pPr>
        <w:spacing w:line="240" w:lineRule="auto"/>
        <w:rPr>
          <w:b/>
          <w:sz w:val="32"/>
        </w:rPr>
      </w:pPr>
    </w:p>
    <w:p w14:paraId="51871DC9" w14:textId="02D2DAC3" w:rsidR="00433864" w:rsidRDefault="00433864">
      <w:pPr>
        <w:spacing w:line="240" w:lineRule="auto"/>
        <w:rPr>
          <w:b/>
          <w:sz w:val="32"/>
        </w:rPr>
      </w:pPr>
    </w:p>
    <w:p w14:paraId="6E1F2C40" w14:textId="3CF1830C" w:rsidR="00433864" w:rsidRDefault="00433864">
      <w:pPr>
        <w:spacing w:line="240" w:lineRule="auto"/>
        <w:rPr>
          <w:b/>
          <w:sz w:val="32"/>
        </w:rPr>
      </w:pPr>
    </w:p>
    <w:p w14:paraId="183D2E37" w14:textId="7E22B910" w:rsidR="00433864" w:rsidRDefault="00433864">
      <w:pPr>
        <w:spacing w:line="240" w:lineRule="auto"/>
        <w:rPr>
          <w:b/>
          <w:sz w:val="32"/>
        </w:rPr>
      </w:pPr>
    </w:p>
    <w:p w14:paraId="152286CA" w14:textId="77777777" w:rsidR="00433864" w:rsidRDefault="00433864">
      <w:pPr>
        <w:spacing w:line="240" w:lineRule="auto"/>
        <w:rPr>
          <w:b/>
          <w:sz w:val="32"/>
        </w:rPr>
      </w:pPr>
    </w:p>
    <w:p w14:paraId="05AACBCC" w14:textId="77777777" w:rsidR="002756A0" w:rsidRDefault="002756A0" w:rsidP="00D17E8F">
      <w:pPr>
        <w:pStyle w:val="HeadingStyle1"/>
      </w:pPr>
    </w:p>
    <w:p w14:paraId="6878E47C" w14:textId="77777777" w:rsidR="002756A0" w:rsidRDefault="002756A0" w:rsidP="00D17E8F">
      <w:pPr>
        <w:pStyle w:val="HeadingStyle1"/>
      </w:pPr>
    </w:p>
    <w:p w14:paraId="08EC8DED" w14:textId="77777777" w:rsidR="002756A0" w:rsidRDefault="002756A0" w:rsidP="00D17E8F">
      <w:pPr>
        <w:pStyle w:val="HeadingStyle1"/>
      </w:pPr>
    </w:p>
    <w:p w14:paraId="7C935559" w14:textId="77777777" w:rsidR="002756A0" w:rsidRDefault="002756A0" w:rsidP="00D17E8F">
      <w:pPr>
        <w:pStyle w:val="HeadingStyle1"/>
      </w:pPr>
    </w:p>
    <w:p w14:paraId="5CFC537B" w14:textId="77777777" w:rsidR="002756A0" w:rsidRDefault="002756A0" w:rsidP="00D17E8F">
      <w:pPr>
        <w:pStyle w:val="HeadingStyle1"/>
      </w:pPr>
    </w:p>
    <w:p w14:paraId="78C01AA9" w14:textId="3B3E3822" w:rsidR="00107423" w:rsidRPr="00D17E8F" w:rsidRDefault="00AF4286" w:rsidP="00D17E8F">
      <w:pPr>
        <w:pStyle w:val="HeadingStyle1"/>
      </w:pPr>
      <w:r w:rsidRPr="00D17E8F">
        <w:t>DHCP Server Spoofing</w:t>
      </w:r>
      <w:bookmarkEnd w:id="9"/>
    </w:p>
    <w:p w14:paraId="482F0030" w14:textId="3A297FA7" w:rsidR="00D4162B" w:rsidRDefault="00E16095" w:rsidP="00433864">
      <w:pPr>
        <w:jc w:val="center"/>
      </w:pPr>
      <w:r>
        <w:rPr>
          <w:noProof/>
        </w:rPr>
        <w:drawing>
          <wp:inline distT="0" distB="0" distL="0" distR="0" wp14:anchorId="208338C5" wp14:editId="2739EBD4">
            <wp:extent cx="3760967" cy="213443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62938" cy="2135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6FBEA" w14:textId="77777777" w:rsidR="00D4162B" w:rsidRDefault="00D4162B" w:rsidP="00D4162B"/>
    <w:p w14:paraId="0466070A" w14:textId="06D1FB85" w:rsidR="00D4162B" w:rsidRPr="00430B22" w:rsidRDefault="00D4162B" w:rsidP="00D4162B">
      <w:pPr>
        <w:pStyle w:val="ListParagraph"/>
        <w:numPr>
          <w:ilvl w:val="0"/>
          <w:numId w:val="32"/>
        </w:numPr>
        <w:rPr>
          <w:u w:val="single"/>
        </w:rPr>
      </w:pPr>
      <w:r>
        <w:t>Question: How many and what are the MAC addresses shown</w:t>
      </w:r>
      <w:r w:rsidR="003D26D0">
        <w:t xml:space="preserve"> on DHCP </w:t>
      </w:r>
      <w:proofErr w:type="gramStart"/>
      <w:r w:rsidR="003D26D0">
        <w:t>server</w:t>
      </w:r>
      <w:r>
        <w:t>?_</w:t>
      </w:r>
      <w:proofErr w:type="gramEnd"/>
      <w:r>
        <w:t>__</w:t>
      </w:r>
      <w:r w:rsidR="00430B22" w:rsidRPr="00430B22">
        <w:rPr>
          <w:u w:val="single"/>
        </w:rPr>
        <w:t xml:space="preserve">50 addresses (see earlier screenshot) </w:t>
      </w:r>
      <w:r w:rsidRPr="00430B22">
        <w:rPr>
          <w:u w:val="single"/>
        </w:rPr>
        <w:t>_______________</w:t>
      </w:r>
    </w:p>
    <w:p w14:paraId="09519E06" w14:textId="77777777" w:rsidR="00D4162B" w:rsidRDefault="00D4162B" w:rsidP="003D26D0"/>
    <w:p w14:paraId="1B27F5EB" w14:textId="77777777" w:rsidR="00D4162B" w:rsidRDefault="00D4162B" w:rsidP="00D4162B">
      <w:pPr>
        <w:ind w:left="360"/>
      </w:pPr>
    </w:p>
    <w:p w14:paraId="7E878C7F" w14:textId="77777777" w:rsidR="00F607DA" w:rsidRDefault="00F607DA" w:rsidP="00510D93">
      <w:pPr>
        <w:pStyle w:val="ListParagraph"/>
        <w:numPr>
          <w:ilvl w:val="0"/>
          <w:numId w:val="32"/>
        </w:numPr>
      </w:pPr>
      <w:proofErr w:type="gramStart"/>
      <w:r>
        <w:t>Run</w:t>
      </w:r>
      <w:r w:rsidR="00B458C7">
        <w:t xml:space="preserve"> </w:t>
      </w:r>
      <w:r w:rsidR="00D4162B">
        <w:t xml:space="preserve"> yersinia</w:t>
      </w:r>
      <w:proofErr w:type="gramEnd"/>
      <w:r w:rsidR="00D4162B">
        <w:t xml:space="preserve"> –G</w:t>
      </w:r>
      <w:r>
        <w:t xml:space="preserve"> in the terminal </w:t>
      </w:r>
    </w:p>
    <w:p w14:paraId="542CB21C" w14:textId="00635A30" w:rsidR="00F607DA" w:rsidRDefault="00B458C7" w:rsidP="00F607DA">
      <w:pPr>
        <w:pStyle w:val="ListParagraph"/>
      </w:pPr>
      <w:r>
        <w:t xml:space="preserve"> </w:t>
      </w:r>
    </w:p>
    <w:p w14:paraId="52C2802F" w14:textId="334D8768" w:rsidR="003D5BDD" w:rsidRDefault="00D4162B" w:rsidP="003D5BDD">
      <w:pPr>
        <w:pStyle w:val="ListParagraph"/>
        <w:numPr>
          <w:ilvl w:val="0"/>
          <w:numId w:val="32"/>
        </w:numPr>
      </w:pPr>
      <w:r>
        <w:t>Then click on the DHCP tab in the window, then the Launch Attack button, which br</w:t>
      </w:r>
      <w:r w:rsidR="003D5BDD">
        <w:t>ings up the pop up as seen below</w:t>
      </w:r>
    </w:p>
    <w:p w14:paraId="6E0D1426" w14:textId="758F64F4" w:rsidR="00B458C7" w:rsidRDefault="00B458C7" w:rsidP="00B458C7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758C035E" wp14:editId="79ACDFA9">
            <wp:extent cx="3672231" cy="2754370"/>
            <wp:effectExtent l="0" t="0" r="4445" b="8255"/>
            <wp:docPr id="35" name="Picture 35" descr="\\SISLAPTOP14\Temp\SISLAPTOP10VMWrk\Henri\Projects\SISTek\Services\Projects\w_SAIT\ITSC206\labsupport\Lab2\Lab2-DHCPRogueServerAttack-Yersinia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\\SISLAPTOP14\Temp\SISLAPTOP10VMWrk\Henri\Projects\SISTek\Services\Projects\w_SAIT\ITSC206\labsupport\Lab2\Lab2-DHCPRogueServerAttack-YersiniaB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399" cy="2754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0EAFD" w14:textId="77777777" w:rsidR="00CF0CB0" w:rsidRDefault="00CF0CB0" w:rsidP="00B458C7">
      <w:pPr>
        <w:ind w:left="360"/>
        <w:jc w:val="center"/>
      </w:pPr>
    </w:p>
    <w:p w14:paraId="030BF648" w14:textId="415A8E56" w:rsidR="006531CE" w:rsidRDefault="006531CE" w:rsidP="006531CE">
      <w:pPr>
        <w:pStyle w:val="ListParagraph"/>
        <w:numPr>
          <w:ilvl w:val="0"/>
          <w:numId w:val="32"/>
        </w:numPr>
      </w:pPr>
      <w:r>
        <w:t>Click on sending DHCP rogue server and then OK in the popup window</w:t>
      </w:r>
    </w:p>
    <w:p w14:paraId="4A135780" w14:textId="77777777" w:rsidR="00CF0CB0" w:rsidRDefault="00CF0CB0" w:rsidP="00CF0CB0"/>
    <w:p w14:paraId="458C0389" w14:textId="0B9DFE6D" w:rsidR="006531CE" w:rsidRDefault="006531CE" w:rsidP="006531CE">
      <w:pPr>
        <w:pStyle w:val="ListParagraph"/>
        <w:numPr>
          <w:ilvl w:val="0"/>
          <w:numId w:val="32"/>
        </w:numPr>
      </w:pPr>
      <w:r>
        <w:t xml:space="preserve">Another </w:t>
      </w:r>
      <w:proofErr w:type="gramStart"/>
      <w:r>
        <w:t>pop up</w:t>
      </w:r>
      <w:proofErr w:type="gramEnd"/>
      <w:r>
        <w:t xml:space="preserve"> window comes up with the DHCP details needed, click OK once</w:t>
      </w:r>
    </w:p>
    <w:p w14:paraId="27707F5B" w14:textId="5EE87E68" w:rsidR="006531CE" w:rsidRDefault="006531CE" w:rsidP="006531CE">
      <w:pPr>
        <w:ind w:left="360"/>
        <w:jc w:val="center"/>
      </w:pPr>
      <w:r>
        <w:rPr>
          <w:noProof/>
        </w:rPr>
        <w:drawing>
          <wp:inline distT="0" distB="0" distL="0" distR="0" wp14:anchorId="735F1DCE" wp14:editId="5A5F0DB7">
            <wp:extent cx="4978624" cy="3372307"/>
            <wp:effectExtent l="0" t="0" r="0" b="0"/>
            <wp:docPr id="37" name="Picture 37" descr="\\SISLAPTOP14\Temp\SISLAPTOP10VMWrk\Henri\Projects\SISTek\Services\Projects\w_SAIT\ITSC206\labsupport\Lab2\Lab2-DHCPRogueServerAttack-Yersinia2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\\SISLAPTOP14\Temp\SISLAPTOP10VMWrk\Henri\Projects\SISTek\Services\Projects\w_SAIT\ITSC206\labsupport\Lab2\Lab2-DHCPRogueServerAttack-Yersinia2B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624" cy="3372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65398" w14:textId="77777777" w:rsidR="00CF0CB0" w:rsidRDefault="00CF0CB0" w:rsidP="006531CE">
      <w:pPr>
        <w:ind w:left="360"/>
        <w:jc w:val="center"/>
      </w:pPr>
    </w:p>
    <w:p w14:paraId="7CF3DDA7" w14:textId="2CB80530" w:rsidR="006531CE" w:rsidRDefault="006531CE" w:rsidP="006531CE">
      <w:pPr>
        <w:pStyle w:val="ListParagraph"/>
        <w:numPr>
          <w:ilvl w:val="0"/>
          <w:numId w:val="32"/>
        </w:numPr>
      </w:pPr>
      <w:r>
        <w:t>Leave run for two to three minutes, click on List Attacks, and cancel the DHCP rogue server Attack</w:t>
      </w:r>
    </w:p>
    <w:p w14:paraId="4908F009" w14:textId="7C46AAD6" w:rsidR="00F05F64" w:rsidRPr="00F37F0A" w:rsidRDefault="00F05F64" w:rsidP="003D5BDD"/>
    <w:p w14:paraId="5F4E7569" w14:textId="77777777" w:rsidR="00AE789E" w:rsidRDefault="00AE789E">
      <w:pPr>
        <w:spacing w:line="240" w:lineRule="auto"/>
      </w:pPr>
      <w:bookmarkStart w:id="10" w:name="_Toc503819994"/>
      <w:r>
        <w:rPr>
          <w:noProof/>
        </w:rPr>
        <w:lastRenderedPageBreak/>
        <w:drawing>
          <wp:inline distT="0" distB="0" distL="0" distR="0" wp14:anchorId="558EDF1B" wp14:editId="39AC14FC">
            <wp:extent cx="5438775" cy="164592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6112E" w14:textId="63406A4F" w:rsidR="00F530C2" w:rsidRDefault="00AE789E">
      <w:pPr>
        <w:spacing w:line="240" w:lineRule="auto"/>
        <w:rPr>
          <w:b/>
          <w:sz w:val="32"/>
        </w:rPr>
      </w:pPr>
      <w:r>
        <w:t>I used the same settings that you specified in yersinia, and the victim PC connected to the rouge DHCP server since the earlier attack used up all the available IP addresses</w:t>
      </w:r>
      <w:r w:rsidR="00F530C2">
        <w:br w:type="page"/>
      </w:r>
    </w:p>
    <w:bookmarkEnd w:id="10"/>
    <w:p w14:paraId="533A1300" w14:textId="77777777" w:rsidR="000D6ACB" w:rsidRDefault="000D6ACB" w:rsidP="00B84871">
      <w:pPr>
        <w:sectPr w:rsidR="000D6ACB" w:rsidSect="00512D26">
          <w:headerReference w:type="default" r:id="rId24"/>
          <w:footerReference w:type="default" r:id="rId25"/>
          <w:headerReference w:type="first" r:id="rId26"/>
          <w:footerReference w:type="first" r:id="rId27"/>
          <w:pgSz w:w="12240" w:h="15840" w:code="1"/>
          <w:pgMar w:top="1872" w:right="1440" w:bottom="1152" w:left="1440" w:header="720" w:footer="720" w:gutter="0"/>
          <w:cols w:space="720"/>
          <w:titlePg/>
          <w:docGrid w:linePitch="360"/>
        </w:sectPr>
      </w:pPr>
    </w:p>
    <w:p w14:paraId="1FB1DE63" w14:textId="77777777" w:rsidR="00E026F5" w:rsidRDefault="00512D26" w:rsidP="00E026F5">
      <w:r>
        <w:lastRenderedPageBreak/>
        <w:t>Blank page if necessary to make pages an even number</w:t>
      </w:r>
    </w:p>
    <w:p w14:paraId="4F63AA8E" w14:textId="77777777" w:rsidR="00512D26" w:rsidRDefault="00512D26" w:rsidP="00E026F5"/>
    <w:p w14:paraId="3D92F928" w14:textId="09E423C7" w:rsidR="00512D26" w:rsidRPr="009C77F7" w:rsidRDefault="00426F5E" w:rsidP="00E026F5">
      <w:pPr>
        <w:rPr>
          <w:b/>
        </w:rPr>
      </w:pPr>
      <w:r w:rsidRPr="009C77F7">
        <w:rPr>
          <w:b/>
        </w:rPr>
        <w:t xml:space="preserve">DO NOT DELETE THE SECTION BREAK BELOW. DELETING </w:t>
      </w:r>
      <w:r w:rsidR="0016421B" w:rsidRPr="009C77F7">
        <w:rPr>
          <w:b/>
        </w:rPr>
        <w:t>IT</w:t>
      </w:r>
      <w:r w:rsidR="004B3928" w:rsidRPr="009C77F7">
        <w:rPr>
          <w:b/>
        </w:rPr>
        <w:t xml:space="preserve"> MAY</w:t>
      </w:r>
      <w:r w:rsidR="00657374" w:rsidRPr="009C77F7">
        <w:rPr>
          <w:b/>
        </w:rPr>
        <w:t xml:space="preserve"> IMPACT</w:t>
      </w:r>
      <w:r w:rsidRPr="009C77F7">
        <w:rPr>
          <w:b/>
        </w:rPr>
        <w:t xml:space="preserve"> THE FORMATTING IN THIS DOCUMENT.</w:t>
      </w:r>
    </w:p>
    <w:p w14:paraId="4A6D38C4" w14:textId="77777777" w:rsidR="00512D26" w:rsidRDefault="00512D26" w:rsidP="00E026F5"/>
    <w:p w14:paraId="5B278ABF" w14:textId="77777777" w:rsidR="00512D26" w:rsidRDefault="00512D26" w:rsidP="00E026F5"/>
    <w:p w14:paraId="6D288093" w14:textId="42D0DF14" w:rsidR="00432E04" w:rsidRPr="00432E04" w:rsidRDefault="00432E04" w:rsidP="00AB5FC8">
      <w:pPr>
        <w:spacing w:line="240" w:lineRule="auto"/>
      </w:pPr>
    </w:p>
    <w:sectPr w:rsidR="00432E04" w:rsidRPr="00432E04" w:rsidSect="00512D26">
      <w:headerReference w:type="first" r:id="rId28"/>
      <w:footerReference w:type="first" r:id="rId29"/>
      <w:pgSz w:w="12240" w:h="15840" w:code="1"/>
      <w:pgMar w:top="1872" w:right="1440" w:bottom="1152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CAE8D8" w14:textId="77777777" w:rsidR="0027619F" w:rsidRDefault="0027619F" w:rsidP="007F2B57">
      <w:r>
        <w:separator/>
      </w:r>
    </w:p>
    <w:p w14:paraId="6D53A77E" w14:textId="77777777" w:rsidR="0027619F" w:rsidRDefault="0027619F" w:rsidP="007F2B57"/>
    <w:p w14:paraId="3D4D84E2" w14:textId="77777777" w:rsidR="0027619F" w:rsidRDefault="0027619F" w:rsidP="007F2B57"/>
  </w:endnote>
  <w:endnote w:type="continuationSeparator" w:id="0">
    <w:p w14:paraId="43A102D8" w14:textId="77777777" w:rsidR="0027619F" w:rsidRDefault="0027619F" w:rsidP="007F2B57">
      <w:r>
        <w:continuationSeparator/>
      </w:r>
    </w:p>
    <w:p w14:paraId="12F6E07A" w14:textId="77777777" w:rsidR="0027619F" w:rsidRDefault="0027619F" w:rsidP="007F2B57"/>
    <w:p w14:paraId="240E7127" w14:textId="77777777" w:rsidR="0027619F" w:rsidRDefault="0027619F" w:rsidP="007F2B5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itillium">
    <w:altName w:val="Arial"/>
    <w:charset w:val="00"/>
    <w:family w:val="auto"/>
    <w:pitch w:val="variable"/>
    <w:sig w:usb0="00000007" w:usb1="00000001" w:usb2="00000000" w:usb3="00000000" w:csb0="00000093" w:csb1="00000000"/>
  </w:font>
  <w:font w:name="Titillium Bd">
    <w:altName w:val="Arial"/>
    <w:charset w:val="00"/>
    <w:family w:val="auto"/>
    <w:pitch w:val="variable"/>
    <w:sig w:usb0="00000007" w:usb1="00000001" w:usb2="00000000" w:usb3="00000000" w:csb0="00000093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single" w:sz="18" w:space="0" w:color="005EB8"/>
        <w:insideH w:val="single" w:sz="18" w:space="0" w:color="005EB8"/>
        <w:insideV w:val="single" w:sz="18" w:space="0" w:color="005EB8"/>
      </w:tblBorders>
      <w:tblLook w:val="04A0" w:firstRow="1" w:lastRow="0" w:firstColumn="1" w:lastColumn="0" w:noHBand="0" w:noVBand="1"/>
    </w:tblPr>
    <w:tblGrid>
      <w:gridCol w:w="970"/>
      <w:gridCol w:w="8390"/>
    </w:tblGrid>
    <w:tr w:rsidR="00900BDB" w:rsidRPr="00A70299" w14:paraId="1C15721F" w14:textId="77777777" w:rsidTr="00F76802">
      <w:tc>
        <w:tcPr>
          <w:tcW w:w="918" w:type="dxa"/>
        </w:tcPr>
        <w:p w14:paraId="722DA5C6" w14:textId="6B1BA9FE" w:rsidR="00900BDB" w:rsidRPr="001E692B" w:rsidRDefault="00900BDB" w:rsidP="00900BDB">
          <w:pPr>
            <w:pStyle w:val="PageNo"/>
          </w:pPr>
          <w:r w:rsidRPr="001E692B">
            <w:fldChar w:fldCharType="begin"/>
          </w:r>
          <w:r w:rsidRPr="001E692B">
            <w:instrText xml:space="preserve"> PAGE   \* MERGEFORMAT </w:instrText>
          </w:r>
          <w:r w:rsidRPr="001E692B">
            <w:fldChar w:fldCharType="separate"/>
          </w:r>
          <w:r w:rsidR="003D1F61">
            <w:rPr>
              <w:noProof/>
            </w:rPr>
            <w:t>7</w:t>
          </w:r>
          <w:r w:rsidRPr="001E692B">
            <w:fldChar w:fldCharType="end"/>
          </w:r>
        </w:p>
      </w:tc>
      <w:tc>
        <w:tcPr>
          <w:tcW w:w="7938" w:type="dxa"/>
        </w:tcPr>
        <w:p w14:paraId="5C3D8FA5" w14:textId="28D68DDF" w:rsidR="00900BDB" w:rsidRPr="00A70299" w:rsidRDefault="003B0CFB" w:rsidP="00900BDB">
          <w:pPr>
            <w:pStyle w:val="Footer"/>
          </w:pPr>
          <w:r>
            <w:t>ITSC 20</w:t>
          </w:r>
          <w:r w:rsidR="00BD1ADB">
            <w:t>6</w:t>
          </w:r>
          <w:r w:rsidR="00900BDB" w:rsidRPr="00A70299">
            <w:t xml:space="preserve">: </w:t>
          </w:r>
          <w:r w:rsidR="00BD1ADB">
            <w:t xml:space="preserve">Secure LAN Lab </w:t>
          </w:r>
          <w:r w:rsidR="00960C3D">
            <w:t>2</w:t>
          </w:r>
        </w:p>
        <w:p w14:paraId="40BC8A61" w14:textId="4340C1BB" w:rsidR="00900BDB" w:rsidRPr="00A70299" w:rsidRDefault="00900BDB" w:rsidP="00900BDB">
          <w:pPr>
            <w:pStyle w:val="Copyright"/>
          </w:pPr>
          <w:r w:rsidRPr="00A70299">
            <w:t>© 201</w:t>
          </w:r>
          <w:r w:rsidR="003B0CFB">
            <w:t>7</w:t>
          </w:r>
          <w:r>
            <w:t>, Southern Alberta Institute of Technology</w:t>
          </w:r>
        </w:p>
      </w:tc>
    </w:tr>
  </w:tbl>
  <w:p w14:paraId="30BAB2F1" w14:textId="77777777" w:rsidR="00900BDB" w:rsidRPr="00900BDB" w:rsidRDefault="00900BDB" w:rsidP="00900BD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single" w:sz="18" w:space="0" w:color="005EB8"/>
        <w:insideH w:val="single" w:sz="18" w:space="0" w:color="005EB8"/>
        <w:insideV w:val="single" w:sz="18" w:space="0" w:color="005EB8"/>
      </w:tblBorders>
      <w:tblLook w:val="04A0" w:firstRow="1" w:lastRow="0" w:firstColumn="1" w:lastColumn="0" w:noHBand="0" w:noVBand="1"/>
    </w:tblPr>
    <w:tblGrid>
      <w:gridCol w:w="970"/>
      <w:gridCol w:w="8390"/>
    </w:tblGrid>
    <w:tr w:rsidR="0088153E" w:rsidRPr="00A70299" w14:paraId="543F3E41" w14:textId="77777777" w:rsidTr="0043796C">
      <w:tc>
        <w:tcPr>
          <w:tcW w:w="918" w:type="dxa"/>
        </w:tcPr>
        <w:p w14:paraId="27ECEF91" w14:textId="5B1B93B4" w:rsidR="0088153E" w:rsidRPr="001E692B" w:rsidRDefault="0088153E" w:rsidP="0088153E">
          <w:pPr>
            <w:pStyle w:val="PageNo"/>
          </w:pPr>
          <w:r w:rsidRPr="001E692B">
            <w:fldChar w:fldCharType="begin"/>
          </w:r>
          <w:r w:rsidRPr="001E692B">
            <w:instrText xml:space="preserve"> PAGE   \* MERGEFORMAT </w:instrText>
          </w:r>
          <w:r w:rsidRPr="001E692B">
            <w:fldChar w:fldCharType="separate"/>
          </w:r>
          <w:r w:rsidR="003D1F61">
            <w:rPr>
              <w:noProof/>
            </w:rPr>
            <w:t>3</w:t>
          </w:r>
          <w:r w:rsidRPr="001E692B">
            <w:fldChar w:fldCharType="end"/>
          </w:r>
        </w:p>
      </w:tc>
      <w:tc>
        <w:tcPr>
          <w:tcW w:w="7938" w:type="dxa"/>
        </w:tcPr>
        <w:p w14:paraId="47AF57EE" w14:textId="7FA9C859" w:rsidR="0088153E" w:rsidRPr="00A70299" w:rsidRDefault="00AA3555" w:rsidP="0088153E">
          <w:pPr>
            <w:pStyle w:val="Footer"/>
          </w:pPr>
          <w:r>
            <w:t>ITSC 20</w:t>
          </w:r>
          <w:r w:rsidR="00BD1ADB">
            <w:t>6</w:t>
          </w:r>
          <w:r w:rsidR="0088153E" w:rsidRPr="00A70299">
            <w:t xml:space="preserve">: </w:t>
          </w:r>
          <w:r w:rsidR="00BD1ADB">
            <w:t xml:space="preserve">Secure LAN Lab </w:t>
          </w:r>
          <w:r w:rsidR="001B23AA">
            <w:t>2</w:t>
          </w:r>
        </w:p>
        <w:p w14:paraId="2CCD1F87" w14:textId="3595E543" w:rsidR="0088153E" w:rsidRPr="00A70299" w:rsidRDefault="0088153E" w:rsidP="0088153E">
          <w:pPr>
            <w:pStyle w:val="Copyright"/>
          </w:pPr>
          <w:r w:rsidRPr="00A70299">
            <w:t>© 201</w:t>
          </w:r>
          <w:r w:rsidR="00AA3555">
            <w:t>7</w:t>
          </w:r>
          <w:r>
            <w:t>, Southern Alberta Institute of Technology</w:t>
          </w:r>
        </w:p>
      </w:tc>
    </w:tr>
  </w:tbl>
  <w:p w14:paraId="3104E230" w14:textId="77777777" w:rsidR="002C6414" w:rsidRPr="0088153E" w:rsidRDefault="002C6414" w:rsidP="0088153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3F802A" w14:textId="1B0ACA58" w:rsidR="00017FD6" w:rsidRDefault="003B0CFB" w:rsidP="00017FD6">
    <w:r>
      <w:t>© 2017</w:t>
    </w:r>
    <w:r w:rsidR="00017FD6">
      <w:t>, Southern Alberta Institute of Technology. All rights reserved.</w:t>
    </w:r>
  </w:p>
  <w:p w14:paraId="6B81DECE" w14:textId="232C2329" w:rsidR="00017FD6" w:rsidRDefault="00017FD6" w:rsidP="00017FD6">
    <w:r>
      <w:t>This publication and materials herein are protected by applicable intellectual property laws.</w:t>
    </w:r>
  </w:p>
  <w:p w14:paraId="65B9C7A0" w14:textId="130561B0" w:rsidR="00017FD6" w:rsidRDefault="00017FD6" w:rsidP="00017FD6">
    <w:r>
      <w:t>Unauthorized reproduction and distribution of this publication in whole or part is prohibited.</w:t>
    </w:r>
  </w:p>
  <w:p w14:paraId="6F4DB428" w14:textId="77777777" w:rsidR="00017FD6" w:rsidRDefault="00017FD6" w:rsidP="00017FD6"/>
  <w:p w14:paraId="508159DB" w14:textId="5B791053" w:rsidR="00017FD6" w:rsidRDefault="00017FD6" w:rsidP="00017FD6">
    <w:r>
      <w:t>For more information, contact:</w:t>
    </w:r>
  </w:p>
  <w:p w14:paraId="0D60F3E3" w14:textId="56AB9BBB" w:rsidR="00017FD6" w:rsidRDefault="00017FD6" w:rsidP="00017FD6">
    <w:r>
      <w:t>Director, Centre for Instructional Technology and Development</w:t>
    </w:r>
  </w:p>
  <w:p w14:paraId="4E741738" w14:textId="6D12960E" w:rsidR="00017FD6" w:rsidRDefault="00017FD6" w:rsidP="00017FD6">
    <w:r>
      <w:t>Southern Alberta Institute of Technology</w:t>
    </w:r>
  </w:p>
  <w:p w14:paraId="10822D5A" w14:textId="73CAE1C3" w:rsidR="00017FD6" w:rsidRDefault="00017FD6" w:rsidP="00017FD6">
    <w:r>
      <w:t>1301 16 Ave. N.W., Calgary, AB T2M 0L4</w:t>
    </w:r>
  </w:p>
  <w:p w14:paraId="7D139869" w14:textId="77777777" w:rsidR="00017FD6" w:rsidRDefault="00017FD6" w:rsidP="00017FD6"/>
  <w:p w14:paraId="4943EC27" w14:textId="77777777" w:rsidR="00017FD6" w:rsidRPr="0088153E" w:rsidRDefault="00017FD6" w:rsidP="00017FD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93E58B" w14:textId="77777777" w:rsidR="0027619F" w:rsidRDefault="0027619F" w:rsidP="007F2B57">
      <w:r>
        <w:separator/>
      </w:r>
    </w:p>
    <w:p w14:paraId="47D9E6C1" w14:textId="77777777" w:rsidR="0027619F" w:rsidRDefault="0027619F" w:rsidP="007F2B57"/>
    <w:p w14:paraId="0D764B1D" w14:textId="77777777" w:rsidR="0027619F" w:rsidRDefault="0027619F" w:rsidP="007F2B57"/>
  </w:footnote>
  <w:footnote w:type="continuationSeparator" w:id="0">
    <w:p w14:paraId="564ECC5A" w14:textId="77777777" w:rsidR="0027619F" w:rsidRDefault="0027619F" w:rsidP="007F2B57">
      <w:r>
        <w:continuationSeparator/>
      </w:r>
    </w:p>
    <w:p w14:paraId="28028771" w14:textId="77777777" w:rsidR="0027619F" w:rsidRDefault="0027619F" w:rsidP="007F2B57"/>
    <w:p w14:paraId="0412BF5D" w14:textId="77777777" w:rsidR="0027619F" w:rsidRDefault="0027619F" w:rsidP="007F2B5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194CAE" w14:textId="7C93E373" w:rsidR="002C6414" w:rsidRPr="0088153E" w:rsidRDefault="0088153E" w:rsidP="0088153E">
    <w:pPr>
      <w:pStyle w:val="Header"/>
    </w:pPr>
    <w:r w:rsidRPr="0088153E">
      <w:rPr>
        <w:noProof/>
      </w:rPr>
      <w:drawing>
        <wp:anchor distT="0" distB="0" distL="114300" distR="114300" simplePos="0" relativeHeight="251662336" behindDoc="1" locked="0" layoutInCell="1" allowOverlap="1" wp14:anchorId="61928881" wp14:editId="6804B71A">
          <wp:simplePos x="0" y="0"/>
          <wp:positionH relativeFrom="column">
            <wp:posOffset>4800600</wp:posOffset>
          </wp:positionH>
          <wp:positionV relativeFrom="page">
            <wp:posOffset>228600</wp:posOffset>
          </wp:positionV>
          <wp:extent cx="1261745" cy="520700"/>
          <wp:effectExtent l="0" t="0" r="0" b="0"/>
          <wp:wrapNone/>
          <wp:docPr id="27" name="Picture 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ait_icon_wordmark_horiz_colour_rgb_72dpi (002)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61745" cy="5207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88153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051FB5C" wp14:editId="2AB4754C">
              <wp:simplePos x="0" y="0"/>
              <wp:positionH relativeFrom="column">
                <wp:posOffset>-9525</wp:posOffset>
              </wp:positionH>
              <wp:positionV relativeFrom="paragraph">
                <wp:posOffset>324485</wp:posOffset>
              </wp:positionV>
              <wp:extent cx="5943600" cy="0"/>
              <wp:effectExtent l="19050" t="19050" r="0" b="19050"/>
              <wp:wrapNone/>
              <wp:docPr id="6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5943600" cy="0"/>
                      </a:xfrm>
                      <a:prstGeom prst="line">
                        <a:avLst/>
                      </a:prstGeom>
                      <a:ln w="28575">
                        <a:solidFill>
                          <a:srgbClr val="005EB8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A354307" id="Straight Connector 6" o:spid="_x0000_s1026" style="position:absolute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75pt,25.55pt" to="467.25pt,2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" strokecolor="#005eb8" strokeweight="2.25pt"/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20377F" w14:textId="6321CB9C" w:rsidR="002C6414" w:rsidRPr="00EF5C89" w:rsidRDefault="0088153E" w:rsidP="004974D2">
    <w:pPr>
      <w:pStyle w:val="Header"/>
      <w:tabs>
        <w:tab w:val="clear" w:pos="4680"/>
        <w:tab w:val="clear" w:pos="9360"/>
        <w:tab w:val="left" w:pos="2847"/>
      </w:tabs>
    </w:pPr>
    <w:r w:rsidRPr="0088153E">
      <w:rPr>
        <w:noProof/>
      </w:rPr>
      <w:drawing>
        <wp:anchor distT="0" distB="0" distL="114300" distR="114300" simplePos="0" relativeHeight="251659264" behindDoc="1" locked="0" layoutInCell="1" allowOverlap="1" wp14:anchorId="57322C47" wp14:editId="343A4B53">
          <wp:simplePos x="0" y="0"/>
          <wp:positionH relativeFrom="column">
            <wp:posOffset>4787900</wp:posOffset>
          </wp:positionH>
          <wp:positionV relativeFrom="page">
            <wp:posOffset>228600</wp:posOffset>
          </wp:positionV>
          <wp:extent cx="1261745" cy="520700"/>
          <wp:effectExtent l="0" t="0" r="0" b="0"/>
          <wp:wrapNone/>
          <wp:docPr id="28" name="Picture 2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ait_icon_wordmark_horiz_colour_rgb_72dpi (002)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61745" cy="5207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88153E"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632B578" wp14:editId="2801DA07">
              <wp:simplePos x="0" y="0"/>
              <wp:positionH relativeFrom="column">
                <wp:posOffset>-34925</wp:posOffset>
              </wp:positionH>
              <wp:positionV relativeFrom="paragraph">
                <wp:posOffset>324485</wp:posOffset>
              </wp:positionV>
              <wp:extent cx="5943600" cy="0"/>
              <wp:effectExtent l="19050" t="19050" r="0" b="19050"/>
              <wp:wrapNone/>
              <wp:docPr id="5" name="Straight Connector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5943600" cy="0"/>
                      </a:xfrm>
                      <a:prstGeom prst="line">
                        <a:avLst/>
                      </a:prstGeom>
                      <a:ln w="28575">
                        <a:solidFill>
                          <a:srgbClr val="005EB8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2A45A868" id="Straight Connector 5" o:spid="_x0000_s1026" style="position:absolute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.75pt,25.55pt" to="465.25pt,2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" strokecolor="#005eb8" strokeweight="2.25pt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7213C6" w14:textId="77777777" w:rsidR="00512D26" w:rsidRPr="00EF5C89" w:rsidRDefault="00512D26" w:rsidP="004974D2">
    <w:pPr>
      <w:pStyle w:val="Header"/>
      <w:tabs>
        <w:tab w:val="clear" w:pos="4680"/>
        <w:tab w:val="clear" w:pos="9360"/>
        <w:tab w:val="left" w:pos="2847"/>
      </w:tabs>
    </w:pPr>
    <w:r w:rsidRPr="0088153E">
      <w:rPr>
        <w:noProof/>
      </w:rPr>
      <w:drawing>
        <wp:anchor distT="0" distB="0" distL="114300" distR="114300" simplePos="0" relativeHeight="251665408" behindDoc="1" locked="0" layoutInCell="1" allowOverlap="1" wp14:anchorId="3B6D4FB2" wp14:editId="6B97456A">
          <wp:simplePos x="0" y="0"/>
          <wp:positionH relativeFrom="column">
            <wp:posOffset>4787900</wp:posOffset>
          </wp:positionH>
          <wp:positionV relativeFrom="page">
            <wp:posOffset>228600</wp:posOffset>
          </wp:positionV>
          <wp:extent cx="1261745" cy="520700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ait_icon_wordmark_horiz_colour_rgb_72dpi (002)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61745" cy="5207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88153E"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54EE6F9" wp14:editId="5EFFB4D9">
              <wp:simplePos x="0" y="0"/>
              <wp:positionH relativeFrom="column">
                <wp:posOffset>-34925</wp:posOffset>
              </wp:positionH>
              <wp:positionV relativeFrom="paragraph">
                <wp:posOffset>324485</wp:posOffset>
              </wp:positionV>
              <wp:extent cx="5943600" cy="0"/>
              <wp:effectExtent l="19050" t="19050" r="0" b="19050"/>
              <wp:wrapNone/>
              <wp:docPr id="36" name="Straight Connector 3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5943600" cy="0"/>
                      </a:xfrm>
                      <a:prstGeom prst="line">
                        <a:avLst/>
                      </a:prstGeom>
                      <a:ln w="28575">
                        <a:solidFill>
                          <a:srgbClr val="005EB8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2E98B370" id="Straight Connector 36" o:spid="_x0000_s1026" style="position:absolute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.75pt,25.55pt" to="465.25pt,2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" strokecolor="#005eb8" strokeweight="2.2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2756F"/>
    <w:multiLevelType w:val="hybridMultilevel"/>
    <w:tmpl w:val="D92CFDC4"/>
    <w:lvl w:ilvl="0" w:tplc="F990BDFC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DE520D"/>
    <w:multiLevelType w:val="hybridMultilevel"/>
    <w:tmpl w:val="0E5C52F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2D2D34"/>
    <w:multiLevelType w:val="hybridMultilevel"/>
    <w:tmpl w:val="9EC46A64"/>
    <w:lvl w:ilvl="0" w:tplc="3998F364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700598"/>
    <w:multiLevelType w:val="multilevel"/>
    <w:tmpl w:val="7B167CA0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4" w15:restartNumberingAfterBreak="0">
    <w:nsid w:val="06133213"/>
    <w:multiLevelType w:val="hybridMultilevel"/>
    <w:tmpl w:val="5CA487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670F2B"/>
    <w:multiLevelType w:val="hybridMultilevel"/>
    <w:tmpl w:val="0E5C52F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D62549"/>
    <w:multiLevelType w:val="hybridMultilevel"/>
    <w:tmpl w:val="D3ACF9C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0E48147C"/>
    <w:multiLevelType w:val="hybridMultilevel"/>
    <w:tmpl w:val="0E5C52F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FE03535"/>
    <w:multiLevelType w:val="hybridMultilevel"/>
    <w:tmpl w:val="0E5C52F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131319E"/>
    <w:multiLevelType w:val="hybridMultilevel"/>
    <w:tmpl w:val="0E5C52F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1A228C5"/>
    <w:multiLevelType w:val="hybridMultilevel"/>
    <w:tmpl w:val="6EE6D5DC"/>
    <w:lvl w:ilvl="0" w:tplc="159A05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23AA50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0E400B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240778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908C58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4C64D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8D2A51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B3CF7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2D2274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13211553"/>
    <w:multiLevelType w:val="hybridMultilevel"/>
    <w:tmpl w:val="AAD2A462"/>
    <w:lvl w:ilvl="0" w:tplc="E4F0843A">
      <w:start w:val="4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64335F3"/>
    <w:multiLevelType w:val="hybridMultilevel"/>
    <w:tmpl w:val="BA84D35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181B6FE1"/>
    <w:multiLevelType w:val="hybridMultilevel"/>
    <w:tmpl w:val="AC629D0A"/>
    <w:lvl w:ilvl="0" w:tplc="D340FFA6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B23425D"/>
    <w:multiLevelType w:val="hybridMultilevel"/>
    <w:tmpl w:val="0E5C52F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BF2545E"/>
    <w:multiLevelType w:val="hybridMultilevel"/>
    <w:tmpl w:val="D0C4664E"/>
    <w:lvl w:ilvl="0" w:tplc="066A495C">
      <w:start w:val="1"/>
      <w:numFmt w:val="decimal"/>
      <w:lvlText w:val="%1."/>
      <w:lvlJc w:val="left"/>
      <w:pPr>
        <w:ind w:left="1215" w:hanging="49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4CF56A8"/>
    <w:multiLevelType w:val="hybridMultilevel"/>
    <w:tmpl w:val="0E5C52F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6525292"/>
    <w:multiLevelType w:val="hybridMultilevel"/>
    <w:tmpl w:val="FD4E5A24"/>
    <w:lvl w:ilvl="0" w:tplc="89C6F6D0">
      <w:start w:val="7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8B60288"/>
    <w:multiLevelType w:val="hybridMultilevel"/>
    <w:tmpl w:val="A5F070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D597879"/>
    <w:multiLevelType w:val="hybridMultilevel"/>
    <w:tmpl w:val="00622140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2D943D1E"/>
    <w:multiLevelType w:val="hybridMultilevel"/>
    <w:tmpl w:val="D966DA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30170D2"/>
    <w:multiLevelType w:val="hybridMultilevel"/>
    <w:tmpl w:val="468263A4"/>
    <w:lvl w:ilvl="0" w:tplc="0409000F">
      <w:start w:val="1"/>
      <w:numFmt w:val="decimal"/>
      <w:lvlText w:val="%1."/>
      <w:lvlJc w:val="left"/>
      <w:pPr>
        <w:ind w:left="121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34EF021A"/>
    <w:multiLevelType w:val="hybridMultilevel"/>
    <w:tmpl w:val="B2C0FF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59C61AB"/>
    <w:multiLevelType w:val="hybridMultilevel"/>
    <w:tmpl w:val="5FB6608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3B992FCB"/>
    <w:multiLevelType w:val="multilevel"/>
    <w:tmpl w:val="5132700E"/>
    <w:lvl w:ilvl="0">
      <w:start w:val="1"/>
      <w:numFmt w:val="decimal"/>
      <w:lvlText w:val="%1.0"/>
      <w:lvlJc w:val="left"/>
      <w:pPr>
        <w:ind w:left="660" w:hanging="660"/>
      </w:pPr>
      <w:rPr>
        <w:rFonts w:hint="default"/>
        <w:color w:val="0000FF" w:themeColor="hyperlink"/>
        <w:u w:val="single"/>
      </w:rPr>
    </w:lvl>
    <w:lvl w:ilvl="1">
      <w:start w:val="1"/>
      <w:numFmt w:val="decimal"/>
      <w:lvlText w:val="%1.%2"/>
      <w:lvlJc w:val="left"/>
      <w:pPr>
        <w:ind w:left="1380" w:hanging="660"/>
      </w:pPr>
      <w:rPr>
        <w:rFonts w:hint="default"/>
        <w:color w:val="0000FF" w:themeColor="hyperlink"/>
        <w:u w:val="single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color w:val="0000FF" w:themeColor="hyperlink"/>
        <w:u w:val="single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color w:val="0000FF" w:themeColor="hyperlink"/>
        <w:u w:val="single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color w:val="0000FF" w:themeColor="hyperlink"/>
        <w:u w:val="single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color w:val="0000FF" w:themeColor="hyperlink"/>
        <w:u w:val="single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color w:val="0000FF" w:themeColor="hyperlink"/>
        <w:u w:val="single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color w:val="0000FF" w:themeColor="hyperlink"/>
        <w:u w:val="single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  <w:color w:val="0000FF" w:themeColor="hyperlink"/>
        <w:u w:val="single"/>
      </w:rPr>
    </w:lvl>
  </w:abstractNum>
  <w:abstractNum w:abstractNumId="25" w15:restartNumberingAfterBreak="0">
    <w:nsid w:val="3F2E0F17"/>
    <w:multiLevelType w:val="multilevel"/>
    <w:tmpl w:val="EEFE0E08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72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26" w15:restartNumberingAfterBreak="0">
    <w:nsid w:val="3F515171"/>
    <w:multiLevelType w:val="hybridMultilevel"/>
    <w:tmpl w:val="3A7C0F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24C1F26"/>
    <w:multiLevelType w:val="multilevel"/>
    <w:tmpl w:val="5302D802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72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28" w15:restartNumberingAfterBreak="0">
    <w:nsid w:val="489E0E6C"/>
    <w:multiLevelType w:val="hybridMultilevel"/>
    <w:tmpl w:val="0E5C52F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AFC75C1"/>
    <w:multiLevelType w:val="hybridMultilevel"/>
    <w:tmpl w:val="826268CC"/>
    <w:lvl w:ilvl="0" w:tplc="DFD46A4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A6A190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84E87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42EAC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B348A8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92494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3BEC90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0829CD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D3407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0" w15:restartNumberingAfterBreak="0">
    <w:nsid w:val="52B76F72"/>
    <w:multiLevelType w:val="hybridMultilevel"/>
    <w:tmpl w:val="64A45D8E"/>
    <w:lvl w:ilvl="0" w:tplc="B28676A6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A996F85"/>
    <w:multiLevelType w:val="hybridMultilevel"/>
    <w:tmpl w:val="28D84C2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5FF751C0"/>
    <w:multiLevelType w:val="hybridMultilevel"/>
    <w:tmpl w:val="FBF0E07A"/>
    <w:lvl w:ilvl="0" w:tplc="52B8B21A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384E8C12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F260EBF4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B77A3D5E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A4A85C06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A55406F2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E8465986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F13E73BA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1EDE715C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33" w15:restartNumberingAfterBreak="0">
    <w:nsid w:val="613454A0"/>
    <w:multiLevelType w:val="hybridMultilevel"/>
    <w:tmpl w:val="9CA62EBE"/>
    <w:lvl w:ilvl="0" w:tplc="8E0CF3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954EDB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8DA549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9EEA9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2B237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2762D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0CA7C1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9F413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B3CBA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4" w15:restartNumberingAfterBreak="0">
    <w:nsid w:val="63116235"/>
    <w:multiLevelType w:val="hybridMultilevel"/>
    <w:tmpl w:val="0E5C52F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4392FB9"/>
    <w:multiLevelType w:val="hybridMultilevel"/>
    <w:tmpl w:val="ECDE7E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5FD74E5"/>
    <w:multiLevelType w:val="hybridMultilevel"/>
    <w:tmpl w:val="6706DEC4"/>
    <w:lvl w:ilvl="0" w:tplc="B28676A6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6011372"/>
    <w:multiLevelType w:val="hybridMultilevel"/>
    <w:tmpl w:val="53EA88AE"/>
    <w:lvl w:ilvl="0" w:tplc="AD32F95C">
      <w:start w:val="3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8F12997"/>
    <w:multiLevelType w:val="hybridMultilevel"/>
    <w:tmpl w:val="D3ACF9C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709A136E"/>
    <w:multiLevelType w:val="hybridMultilevel"/>
    <w:tmpl w:val="0E5C52F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1313B72"/>
    <w:multiLevelType w:val="hybridMultilevel"/>
    <w:tmpl w:val="863E6632"/>
    <w:lvl w:ilvl="0" w:tplc="81C86A84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2351D9F"/>
    <w:multiLevelType w:val="hybridMultilevel"/>
    <w:tmpl w:val="468263A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2" w15:restartNumberingAfterBreak="0">
    <w:nsid w:val="7554735F"/>
    <w:multiLevelType w:val="hybridMultilevel"/>
    <w:tmpl w:val="0E5C52F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5D0748B"/>
    <w:multiLevelType w:val="hybridMultilevel"/>
    <w:tmpl w:val="468263A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4" w15:restartNumberingAfterBreak="0">
    <w:nsid w:val="77BE1246"/>
    <w:multiLevelType w:val="hybridMultilevel"/>
    <w:tmpl w:val="0E5C52F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6"/>
  </w:num>
  <w:num w:numId="2">
    <w:abstractNumId w:val="30"/>
  </w:num>
  <w:num w:numId="3">
    <w:abstractNumId w:val="19"/>
  </w:num>
  <w:num w:numId="4">
    <w:abstractNumId w:val="4"/>
  </w:num>
  <w:num w:numId="5">
    <w:abstractNumId w:val="35"/>
  </w:num>
  <w:num w:numId="6">
    <w:abstractNumId w:val="6"/>
  </w:num>
  <w:num w:numId="7">
    <w:abstractNumId w:val="38"/>
  </w:num>
  <w:num w:numId="8">
    <w:abstractNumId w:val="3"/>
  </w:num>
  <w:num w:numId="9">
    <w:abstractNumId w:val="12"/>
  </w:num>
  <w:num w:numId="10">
    <w:abstractNumId w:val="23"/>
  </w:num>
  <w:num w:numId="11">
    <w:abstractNumId w:val="22"/>
  </w:num>
  <w:num w:numId="12">
    <w:abstractNumId w:val="24"/>
  </w:num>
  <w:num w:numId="13">
    <w:abstractNumId w:val="25"/>
  </w:num>
  <w:num w:numId="14">
    <w:abstractNumId w:val="10"/>
  </w:num>
  <w:num w:numId="15">
    <w:abstractNumId w:val="33"/>
  </w:num>
  <w:num w:numId="16">
    <w:abstractNumId w:val="28"/>
  </w:num>
  <w:num w:numId="17">
    <w:abstractNumId w:val="18"/>
  </w:num>
  <w:num w:numId="18">
    <w:abstractNumId w:val="26"/>
  </w:num>
  <w:num w:numId="19">
    <w:abstractNumId w:val="27"/>
  </w:num>
  <w:num w:numId="20">
    <w:abstractNumId w:val="8"/>
  </w:num>
  <w:num w:numId="21">
    <w:abstractNumId w:val="1"/>
  </w:num>
  <w:num w:numId="22">
    <w:abstractNumId w:val="29"/>
  </w:num>
  <w:num w:numId="23">
    <w:abstractNumId w:val="32"/>
  </w:num>
  <w:num w:numId="24">
    <w:abstractNumId w:val="34"/>
  </w:num>
  <w:num w:numId="25">
    <w:abstractNumId w:val="14"/>
  </w:num>
  <w:num w:numId="26">
    <w:abstractNumId w:val="7"/>
  </w:num>
  <w:num w:numId="27">
    <w:abstractNumId w:val="41"/>
  </w:num>
  <w:num w:numId="28">
    <w:abstractNumId w:val="15"/>
  </w:num>
  <w:num w:numId="29">
    <w:abstractNumId w:val="21"/>
  </w:num>
  <w:num w:numId="30">
    <w:abstractNumId w:val="31"/>
  </w:num>
  <w:num w:numId="31">
    <w:abstractNumId w:val="20"/>
  </w:num>
  <w:num w:numId="32">
    <w:abstractNumId w:val="5"/>
  </w:num>
  <w:num w:numId="33">
    <w:abstractNumId w:val="39"/>
  </w:num>
  <w:num w:numId="34">
    <w:abstractNumId w:val="43"/>
  </w:num>
  <w:num w:numId="35">
    <w:abstractNumId w:val="37"/>
  </w:num>
  <w:num w:numId="36">
    <w:abstractNumId w:val="11"/>
  </w:num>
  <w:num w:numId="37">
    <w:abstractNumId w:val="17"/>
  </w:num>
  <w:num w:numId="38">
    <w:abstractNumId w:val="44"/>
  </w:num>
  <w:num w:numId="39">
    <w:abstractNumId w:val="0"/>
  </w:num>
  <w:num w:numId="40">
    <w:abstractNumId w:val="13"/>
  </w:num>
  <w:num w:numId="41">
    <w:abstractNumId w:val="9"/>
  </w:num>
  <w:num w:numId="42">
    <w:abstractNumId w:val="40"/>
  </w:num>
  <w:num w:numId="43">
    <w:abstractNumId w:val="42"/>
  </w:num>
  <w:num w:numId="44">
    <w:abstractNumId w:val="2"/>
  </w:num>
  <w:num w:numId="4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attachedTemplate r:id="rId1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64EC"/>
    <w:rsid w:val="00006994"/>
    <w:rsid w:val="00011D38"/>
    <w:rsid w:val="00017FD6"/>
    <w:rsid w:val="000362BD"/>
    <w:rsid w:val="00036EB7"/>
    <w:rsid w:val="00036F15"/>
    <w:rsid w:val="00041B5E"/>
    <w:rsid w:val="0004384D"/>
    <w:rsid w:val="00051CC6"/>
    <w:rsid w:val="0005300F"/>
    <w:rsid w:val="000537E5"/>
    <w:rsid w:val="00053992"/>
    <w:rsid w:val="000539D7"/>
    <w:rsid w:val="000554E3"/>
    <w:rsid w:val="000579BB"/>
    <w:rsid w:val="00065EC5"/>
    <w:rsid w:val="000703BF"/>
    <w:rsid w:val="00075BCF"/>
    <w:rsid w:val="00086520"/>
    <w:rsid w:val="0009096F"/>
    <w:rsid w:val="00090ACB"/>
    <w:rsid w:val="000944B1"/>
    <w:rsid w:val="00095D68"/>
    <w:rsid w:val="000A2BA8"/>
    <w:rsid w:val="000A546E"/>
    <w:rsid w:val="000C0F3E"/>
    <w:rsid w:val="000D02E7"/>
    <w:rsid w:val="000D210F"/>
    <w:rsid w:val="000D5A67"/>
    <w:rsid w:val="000D6ACB"/>
    <w:rsid w:val="000D6CD4"/>
    <w:rsid w:val="000F5078"/>
    <w:rsid w:val="000F5174"/>
    <w:rsid w:val="0010125A"/>
    <w:rsid w:val="001020E8"/>
    <w:rsid w:val="0010711D"/>
    <w:rsid w:val="00107423"/>
    <w:rsid w:val="00117156"/>
    <w:rsid w:val="00130126"/>
    <w:rsid w:val="00131CE0"/>
    <w:rsid w:val="0013233B"/>
    <w:rsid w:val="001328B2"/>
    <w:rsid w:val="0013440D"/>
    <w:rsid w:val="00144E22"/>
    <w:rsid w:val="00151D67"/>
    <w:rsid w:val="001547CE"/>
    <w:rsid w:val="00162316"/>
    <w:rsid w:val="0016421B"/>
    <w:rsid w:val="00165D28"/>
    <w:rsid w:val="00186025"/>
    <w:rsid w:val="00194870"/>
    <w:rsid w:val="001A0046"/>
    <w:rsid w:val="001A0A50"/>
    <w:rsid w:val="001A7B2E"/>
    <w:rsid w:val="001B0A05"/>
    <w:rsid w:val="001B23AA"/>
    <w:rsid w:val="001B4455"/>
    <w:rsid w:val="001B6890"/>
    <w:rsid w:val="001C77AE"/>
    <w:rsid w:val="001D2757"/>
    <w:rsid w:val="001D399F"/>
    <w:rsid w:val="001E2684"/>
    <w:rsid w:val="001E53ED"/>
    <w:rsid w:val="001E692B"/>
    <w:rsid w:val="001F1521"/>
    <w:rsid w:val="001F470D"/>
    <w:rsid w:val="00211449"/>
    <w:rsid w:val="0022673F"/>
    <w:rsid w:val="00230C13"/>
    <w:rsid w:val="0023710B"/>
    <w:rsid w:val="002416EE"/>
    <w:rsid w:val="002418D8"/>
    <w:rsid w:val="00242511"/>
    <w:rsid w:val="00247023"/>
    <w:rsid w:val="002518CB"/>
    <w:rsid w:val="00252CA4"/>
    <w:rsid w:val="00253EC4"/>
    <w:rsid w:val="00254F9B"/>
    <w:rsid w:val="00257E1E"/>
    <w:rsid w:val="00264C10"/>
    <w:rsid w:val="0026704A"/>
    <w:rsid w:val="00273641"/>
    <w:rsid w:val="002756A0"/>
    <w:rsid w:val="002760F6"/>
    <w:rsid w:val="0027619F"/>
    <w:rsid w:val="00276B8F"/>
    <w:rsid w:val="00282174"/>
    <w:rsid w:val="002C0FDA"/>
    <w:rsid w:val="002C6414"/>
    <w:rsid w:val="002D316C"/>
    <w:rsid w:val="002F1139"/>
    <w:rsid w:val="002F3569"/>
    <w:rsid w:val="002F765A"/>
    <w:rsid w:val="00311CEF"/>
    <w:rsid w:val="00311F98"/>
    <w:rsid w:val="00313C58"/>
    <w:rsid w:val="003152BC"/>
    <w:rsid w:val="0031746A"/>
    <w:rsid w:val="00337BAE"/>
    <w:rsid w:val="00342C34"/>
    <w:rsid w:val="00350155"/>
    <w:rsid w:val="00350648"/>
    <w:rsid w:val="003558B2"/>
    <w:rsid w:val="00357496"/>
    <w:rsid w:val="00365B01"/>
    <w:rsid w:val="003669B6"/>
    <w:rsid w:val="00371458"/>
    <w:rsid w:val="00373D1D"/>
    <w:rsid w:val="00386855"/>
    <w:rsid w:val="00393D87"/>
    <w:rsid w:val="003A6A22"/>
    <w:rsid w:val="003B0CFB"/>
    <w:rsid w:val="003C7789"/>
    <w:rsid w:val="003D1F61"/>
    <w:rsid w:val="003D26D0"/>
    <w:rsid w:val="003D5BDD"/>
    <w:rsid w:val="003E0DF0"/>
    <w:rsid w:val="003E4FEC"/>
    <w:rsid w:val="003F12CC"/>
    <w:rsid w:val="003F1384"/>
    <w:rsid w:val="003F31FE"/>
    <w:rsid w:val="003F3614"/>
    <w:rsid w:val="004054A2"/>
    <w:rsid w:val="00411C90"/>
    <w:rsid w:val="00412481"/>
    <w:rsid w:val="00412CF5"/>
    <w:rsid w:val="0041303A"/>
    <w:rsid w:val="00425838"/>
    <w:rsid w:val="00426F5E"/>
    <w:rsid w:val="00427229"/>
    <w:rsid w:val="00430B22"/>
    <w:rsid w:val="00432E04"/>
    <w:rsid w:val="00433864"/>
    <w:rsid w:val="00433B33"/>
    <w:rsid w:val="004503C5"/>
    <w:rsid w:val="004540D0"/>
    <w:rsid w:val="00454A85"/>
    <w:rsid w:val="00457729"/>
    <w:rsid w:val="00462B8E"/>
    <w:rsid w:val="00464AA9"/>
    <w:rsid w:val="00467240"/>
    <w:rsid w:val="0047140D"/>
    <w:rsid w:val="00475522"/>
    <w:rsid w:val="004862FB"/>
    <w:rsid w:val="004974D2"/>
    <w:rsid w:val="004A51BA"/>
    <w:rsid w:val="004B02A9"/>
    <w:rsid w:val="004B3928"/>
    <w:rsid w:val="004C465A"/>
    <w:rsid w:val="004C4C4D"/>
    <w:rsid w:val="004C5225"/>
    <w:rsid w:val="004C6B67"/>
    <w:rsid w:val="004D3407"/>
    <w:rsid w:val="004E0939"/>
    <w:rsid w:val="004E0A98"/>
    <w:rsid w:val="004E2235"/>
    <w:rsid w:val="004E7948"/>
    <w:rsid w:val="0050120A"/>
    <w:rsid w:val="00506CE1"/>
    <w:rsid w:val="00511FAC"/>
    <w:rsid w:val="00512D26"/>
    <w:rsid w:val="00513FC3"/>
    <w:rsid w:val="00514150"/>
    <w:rsid w:val="005325EB"/>
    <w:rsid w:val="005366D1"/>
    <w:rsid w:val="00551EE2"/>
    <w:rsid w:val="00553AD6"/>
    <w:rsid w:val="00556CD0"/>
    <w:rsid w:val="0055717B"/>
    <w:rsid w:val="00560826"/>
    <w:rsid w:val="00571487"/>
    <w:rsid w:val="0058120D"/>
    <w:rsid w:val="00590937"/>
    <w:rsid w:val="00590F16"/>
    <w:rsid w:val="00594CF2"/>
    <w:rsid w:val="00595E89"/>
    <w:rsid w:val="005A25B4"/>
    <w:rsid w:val="005A4320"/>
    <w:rsid w:val="005A54F9"/>
    <w:rsid w:val="005A5C3A"/>
    <w:rsid w:val="005A5C63"/>
    <w:rsid w:val="005B1F8E"/>
    <w:rsid w:val="005B2857"/>
    <w:rsid w:val="005B2B6A"/>
    <w:rsid w:val="005C322D"/>
    <w:rsid w:val="005D2A06"/>
    <w:rsid w:val="006075E7"/>
    <w:rsid w:val="006148DC"/>
    <w:rsid w:val="006161EA"/>
    <w:rsid w:val="00623C7F"/>
    <w:rsid w:val="006274FF"/>
    <w:rsid w:val="00644169"/>
    <w:rsid w:val="00644444"/>
    <w:rsid w:val="006531CE"/>
    <w:rsid w:val="006543CA"/>
    <w:rsid w:val="00657374"/>
    <w:rsid w:val="00666EA3"/>
    <w:rsid w:val="006676CE"/>
    <w:rsid w:val="00675B01"/>
    <w:rsid w:val="006A1CDF"/>
    <w:rsid w:val="006A6D5A"/>
    <w:rsid w:val="006C16DE"/>
    <w:rsid w:val="006D0CD0"/>
    <w:rsid w:val="006D0FE0"/>
    <w:rsid w:val="006F44A1"/>
    <w:rsid w:val="00701DE6"/>
    <w:rsid w:val="00703C7D"/>
    <w:rsid w:val="00715028"/>
    <w:rsid w:val="00723846"/>
    <w:rsid w:val="007277C7"/>
    <w:rsid w:val="007343A7"/>
    <w:rsid w:val="007429F0"/>
    <w:rsid w:val="00762164"/>
    <w:rsid w:val="007646FF"/>
    <w:rsid w:val="007713E4"/>
    <w:rsid w:val="007729EE"/>
    <w:rsid w:val="007753FB"/>
    <w:rsid w:val="00780207"/>
    <w:rsid w:val="00785175"/>
    <w:rsid w:val="0079356D"/>
    <w:rsid w:val="007A5107"/>
    <w:rsid w:val="007B6BA5"/>
    <w:rsid w:val="007C12F5"/>
    <w:rsid w:val="007D01AD"/>
    <w:rsid w:val="007E5769"/>
    <w:rsid w:val="007E7317"/>
    <w:rsid w:val="007F2B57"/>
    <w:rsid w:val="00812F17"/>
    <w:rsid w:val="00835E23"/>
    <w:rsid w:val="008411EE"/>
    <w:rsid w:val="00842EB4"/>
    <w:rsid w:val="008639A1"/>
    <w:rsid w:val="00873AE2"/>
    <w:rsid w:val="0088153E"/>
    <w:rsid w:val="008853E9"/>
    <w:rsid w:val="00886333"/>
    <w:rsid w:val="00886A41"/>
    <w:rsid w:val="00894E03"/>
    <w:rsid w:val="00894E65"/>
    <w:rsid w:val="00897B0B"/>
    <w:rsid w:val="008A1EC8"/>
    <w:rsid w:val="008A4AAF"/>
    <w:rsid w:val="008B2EBF"/>
    <w:rsid w:val="008B4330"/>
    <w:rsid w:val="008B573D"/>
    <w:rsid w:val="008B5F02"/>
    <w:rsid w:val="008B6EED"/>
    <w:rsid w:val="008C094B"/>
    <w:rsid w:val="008C2999"/>
    <w:rsid w:val="008C2E88"/>
    <w:rsid w:val="008C61FC"/>
    <w:rsid w:val="008C77F3"/>
    <w:rsid w:val="008D2B18"/>
    <w:rsid w:val="008D533B"/>
    <w:rsid w:val="008E7053"/>
    <w:rsid w:val="008F7C78"/>
    <w:rsid w:val="00900395"/>
    <w:rsid w:val="00900BDB"/>
    <w:rsid w:val="00903AC8"/>
    <w:rsid w:val="009155B1"/>
    <w:rsid w:val="00916B16"/>
    <w:rsid w:val="009213A0"/>
    <w:rsid w:val="00926A68"/>
    <w:rsid w:val="0093202F"/>
    <w:rsid w:val="00935B3E"/>
    <w:rsid w:val="00936F9C"/>
    <w:rsid w:val="00955C37"/>
    <w:rsid w:val="00956AFF"/>
    <w:rsid w:val="00960C3D"/>
    <w:rsid w:val="00964C14"/>
    <w:rsid w:val="00965CC6"/>
    <w:rsid w:val="00970B47"/>
    <w:rsid w:val="009744B7"/>
    <w:rsid w:val="00974FD7"/>
    <w:rsid w:val="00975EE7"/>
    <w:rsid w:val="00975F19"/>
    <w:rsid w:val="009804B6"/>
    <w:rsid w:val="00986F95"/>
    <w:rsid w:val="009A1168"/>
    <w:rsid w:val="009A43AB"/>
    <w:rsid w:val="009A557C"/>
    <w:rsid w:val="009A7E0D"/>
    <w:rsid w:val="009C1F3C"/>
    <w:rsid w:val="009C3A72"/>
    <w:rsid w:val="009C77F7"/>
    <w:rsid w:val="009D6ACA"/>
    <w:rsid w:val="009F6C19"/>
    <w:rsid w:val="00A00E6C"/>
    <w:rsid w:val="00A024B0"/>
    <w:rsid w:val="00A07387"/>
    <w:rsid w:val="00A213D6"/>
    <w:rsid w:val="00A300E3"/>
    <w:rsid w:val="00A45EC3"/>
    <w:rsid w:val="00A45FB0"/>
    <w:rsid w:val="00A504CA"/>
    <w:rsid w:val="00A5077E"/>
    <w:rsid w:val="00A66560"/>
    <w:rsid w:val="00A67ED9"/>
    <w:rsid w:val="00A70299"/>
    <w:rsid w:val="00A83580"/>
    <w:rsid w:val="00A85250"/>
    <w:rsid w:val="00A86C79"/>
    <w:rsid w:val="00A91102"/>
    <w:rsid w:val="00AA177B"/>
    <w:rsid w:val="00AA2C0E"/>
    <w:rsid w:val="00AA3555"/>
    <w:rsid w:val="00AB152B"/>
    <w:rsid w:val="00AB5FC8"/>
    <w:rsid w:val="00AC0083"/>
    <w:rsid w:val="00AC01A7"/>
    <w:rsid w:val="00AC0832"/>
    <w:rsid w:val="00AC197D"/>
    <w:rsid w:val="00AC1CB5"/>
    <w:rsid w:val="00AC3A6B"/>
    <w:rsid w:val="00AC53B0"/>
    <w:rsid w:val="00AC6E90"/>
    <w:rsid w:val="00AE38AB"/>
    <w:rsid w:val="00AE789E"/>
    <w:rsid w:val="00AF285B"/>
    <w:rsid w:val="00AF3B24"/>
    <w:rsid w:val="00AF4286"/>
    <w:rsid w:val="00AF5DBD"/>
    <w:rsid w:val="00AF6FA0"/>
    <w:rsid w:val="00AF7CDD"/>
    <w:rsid w:val="00B074E1"/>
    <w:rsid w:val="00B178AE"/>
    <w:rsid w:val="00B221B1"/>
    <w:rsid w:val="00B30FCF"/>
    <w:rsid w:val="00B3168D"/>
    <w:rsid w:val="00B317F4"/>
    <w:rsid w:val="00B4401E"/>
    <w:rsid w:val="00B45288"/>
    <w:rsid w:val="00B458C7"/>
    <w:rsid w:val="00B53BF5"/>
    <w:rsid w:val="00B6174B"/>
    <w:rsid w:val="00B61821"/>
    <w:rsid w:val="00B638AF"/>
    <w:rsid w:val="00B66B8A"/>
    <w:rsid w:val="00B7306A"/>
    <w:rsid w:val="00B8361B"/>
    <w:rsid w:val="00B84871"/>
    <w:rsid w:val="00B97B1D"/>
    <w:rsid w:val="00BA4726"/>
    <w:rsid w:val="00BB3F7A"/>
    <w:rsid w:val="00BB7F5D"/>
    <w:rsid w:val="00BC7C9F"/>
    <w:rsid w:val="00BD1ADB"/>
    <w:rsid w:val="00BE4D23"/>
    <w:rsid w:val="00BF377E"/>
    <w:rsid w:val="00C01287"/>
    <w:rsid w:val="00C021F2"/>
    <w:rsid w:val="00C10994"/>
    <w:rsid w:val="00C10B87"/>
    <w:rsid w:val="00C167D4"/>
    <w:rsid w:val="00C23FEE"/>
    <w:rsid w:val="00C24CD4"/>
    <w:rsid w:val="00C42E7B"/>
    <w:rsid w:val="00C43AB3"/>
    <w:rsid w:val="00C52086"/>
    <w:rsid w:val="00C52864"/>
    <w:rsid w:val="00C577BB"/>
    <w:rsid w:val="00C72591"/>
    <w:rsid w:val="00C81E39"/>
    <w:rsid w:val="00C8378F"/>
    <w:rsid w:val="00C83C74"/>
    <w:rsid w:val="00C87A13"/>
    <w:rsid w:val="00C910EA"/>
    <w:rsid w:val="00C91BB9"/>
    <w:rsid w:val="00C964E5"/>
    <w:rsid w:val="00CA15BA"/>
    <w:rsid w:val="00CA271C"/>
    <w:rsid w:val="00CA33E2"/>
    <w:rsid w:val="00CA6375"/>
    <w:rsid w:val="00CC08CE"/>
    <w:rsid w:val="00CC0FE8"/>
    <w:rsid w:val="00CC4ABC"/>
    <w:rsid w:val="00CC55E1"/>
    <w:rsid w:val="00CD0BF9"/>
    <w:rsid w:val="00CE2617"/>
    <w:rsid w:val="00CE6287"/>
    <w:rsid w:val="00CF0CB0"/>
    <w:rsid w:val="00CF7ECC"/>
    <w:rsid w:val="00D00BE5"/>
    <w:rsid w:val="00D043D8"/>
    <w:rsid w:val="00D058A1"/>
    <w:rsid w:val="00D1053A"/>
    <w:rsid w:val="00D143F7"/>
    <w:rsid w:val="00D16B6C"/>
    <w:rsid w:val="00D17E8F"/>
    <w:rsid w:val="00D222EF"/>
    <w:rsid w:val="00D250AC"/>
    <w:rsid w:val="00D26144"/>
    <w:rsid w:val="00D3150E"/>
    <w:rsid w:val="00D4162B"/>
    <w:rsid w:val="00D4672E"/>
    <w:rsid w:val="00D51594"/>
    <w:rsid w:val="00D53938"/>
    <w:rsid w:val="00D60049"/>
    <w:rsid w:val="00D601EB"/>
    <w:rsid w:val="00D64C23"/>
    <w:rsid w:val="00D664EC"/>
    <w:rsid w:val="00D7150C"/>
    <w:rsid w:val="00D74B2C"/>
    <w:rsid w:val="00D863CF"/>
    <w:rsid w:val="00D9241D"/>
    <w:rsid w:val="00DB0871"/>
    <w:rsid w:val="00DB0E47"/>
    <w:rsid w:val="00DB3942"/>
    <w:rsid w:val="00DC3BFD"/>
    <w:rsid w:val="00DC55FB"/>
    <w:rsid w:val="00DC7B81"/>
    <w:rsid w:val="00DD2035"/>
    <w:rsid w:val="00DD2C0A"/>
    <w:rsid w:val="00DD612B"/>
    <w:rsid w:val="00DE4B75"/>
    <w:rsid w:val="00DF124E"/>
    <w:rsid w:val="00E00E9B"/>
    <w:rsid w:val="00E026F5"/>
    <w:rsid w:val="00E02798"/>
    <w:rsid w:val="00E05250"/>
    <w:rsid w:val="00E070CA"/>
    <w:rsid w:val="00E0749B"/>
    <w:rsid w:val="00E13511"/>
    <w:rsid w:val="00E16095"/>
    <w:rsid w:val="00E22232"/>
    <w:rsid w:val="00E22447"/>
    <w:rsid w:val="00E26D34"/>
    <w:rsid w:val="00E33820"/>
    <w:rsid w:val="00E35BB2"/>
    <w:rsid w:val="00E45F6E"/>
    <w:rsid w:val="00E50411"/>
    <w:rsid w:val="00E528C4"/>
    <w:rsid w:val="00E5353D"/>
    <w:rsid w:val="00E546C4"/>
    <w:rsid w:val="00E548FA"/>
    <w:rsid w:val="00E552DA"/>
    <w:rsid w:val="00E56E10"/>
    <w:rsid w:val="00E630E5"/>
    <w:rsid w:val="00E64327"/>
    <w:rsid w:val="00E7012B"/>
    <w:rsid w:val="00E70FE0"/>
    <w:rsid w:val="00E7460A"/>
    <w:rsid w:val="00E75146"/>
    <w:rsid w:val="00E7706F"/>
    <w:rsid w:val="00E8462F"/>
    <w:rsid w:val="00E91594"/>
    <w:rsid w:val="00EA0ED5"/>
    <w:rsid w:val="00EA33DA"/>
    <w:rsid w:val="00EB176F"/>
    <w:rsid w:val="00EC1DE5"/>
    <w:rsid w:val="00EC5E6E"/>
    <w:rsid w:val="00EC77BE"/>
    <w:rsid w:val="00ED3282"/>
    <w:rsid w:val="00EE0BC9"/>
    <w:rsid w:val="00EF09EF"/>
    <w:rsid w:val="00EF2EBA"/>
    <w:rsid w:val="00EF5C89"/>
    <w:rsid w:val="00F03265"/>
    <w:rsid w:val="00F04DBA"/>
    <w:rsid w:val="00F0551D"/>
    <w:rsid w:val="00F05F64"/>
    <w:rsid w:val="00F07195"/>
    <w:rsid w:val="00F1114D"/>
    <w:rsid w:val="00F116E0"/>
    <w:rsid w:val="00F33A84"/>
    <w:rsid w:val="00F37F0A"/>
    <w:rsid w:val="00F42743"/>
    <w:rsid w:val="00F4311A"/>
    <w:rsid w:val="00F530C2"/>
    <w:rsid w:val="00F607DA"/>
    <w:rsid w:val="00F609AF"/>
    <w:rsid w:val="00F62EC0"/>
    <w:rsid w:val="00F66A43"/>
    <w:rsid w:val="00F6742F"/>
    <w:rsid w:val="00F83AE5"/>
    <w:rsid w:val="00F8588C"/>
    <w:rsid w:val="00F85962"/>
    <w:rsid w:val="00F91646"/>
    <w:rsid w:val="00F93764"/>
    <w:rsid w:val="00F94FCD"/>
    <w:rsid w:val="00F9655A"/>
    <w:rsid w:val="00FA2DA1"/>
    <w:rsid w:val="00FA3A5B"/>
    <w:rsid w:val="00FA72C0"/>
    <w:rsid w:val="00FB3AC4"/>
    <w:rsid w:val="00FB3D74"/>
    <w:rsid w:val="00FB593F"/>
    <w:rsid w:val="00FC1CFE"/>
    <w:rsid w:val="00FE6010"/>
    <w:rsid w:val="00FF2185"/>
    <w:rsid w:val="00FF480E"/>
    <w:rsid w:val="00FF4A18"/>
    <w:rsid w:val="00FF63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36F82A5"/>
  <w15:docId w15:val="{F8566591-BDB1-42DF-BCAA-F7655CBE3E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2B57"/>
    <w:pPr>
      <w:spacing w:line="276" w:lineRule="auto"/>
    </w:pPr>
    <w:rPr>
      <w:rFonts w:ascii="Arial" w:hAnsi="Arial" w:cs="Arial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0537E5"/>
    <w:pPr>
      <w:keepNext/>
      <w:keepLines/>
      <w:spacing w:before="240" w:after="12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37E5"/>
    <w:pPr>
      <w:keepNext/>
      <w:keepLines/>
      <w:spacing w:before="240" w:after="120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537E5"/>
    <w:pPr>
      <w:keepNext/>
      <w:keepLines/>
      <w:spacing w:before="240" w:after="120"/>
      <w:outlineLvl w:val="2"/>
    </w:pPr>
    <w:rPr>
      <w:b/>
      <w:bCs/>
      <w:sz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577BB"/>
    <w:pPr>
      <w:keepNext/>
      <w:keepLines/>
      <w:spacing w:before="200"/>
      <w:outlineLvl w:val="3"/>
    </w:pPr>
    <w:rPr>
      <w:rFonts w:ascii="Cambria" w:hAnsi="Cambria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577BB"/>
    <w:pPr>
      <w:keepNext/>
      <w:keepLines/>
      <w:spacing w:before="200"/>
      <w:outlineLvl w:val="4"/>
    </w:pPr>
    <w:rPr>
      <w:rFonts w:ascii="Cambria" w:hAnsi="Cambria"/>
      <w:color w:val="243F6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577BB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577BB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577BB"/>
    <w:pPr>
      <w:keepNext/>
      <w:keepLines/>
      <w:spacing w:before="200"/>
      <w:outlineLvl w:val="7"/>
    </w:pPr>
    <w:rPr>
      <w:rFonts w:ascii="Cambria" w:hAnsi="Cambria"/>
      <w:color w:val="4F81BD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577BB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0128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C0128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D328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3282"/>
  </w:style>
  <w:style w:type="paragraph" w:styleId="Footer">
    <w:name w:val="footer"/>
    <w:basedOn w:val="Normal"/>
    <w:link w:val="FooterChar"/>
    <w:uiPriority w:val="99"/>
    <w:unhideWhenUsed/>
    <w:rsid w:val="007F2B57"/>
    <w:pPr>
      <w:tabs>
        <w:tab w:val="center" w:pos="4680"/>
        <w:tab w:val="right" w:pos="9360"/>
      </w:tabs>
      <w:spacing w:before="60" w:line="240" w:lineRule="auto"/>
    </w:pPr>
    <w:rPr>
      <w:b/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7F2B57"/>
    <w:rPr>
      <w:rFonts w:ascii="Arial" w:hAnsi="Arial" w:cs="Arial"/>
      <w:b/>
    </w:rPr>
  </w:style>
  <w:style w:type="paragraph" w:styleId="ListParagraph">
    <w:name w:val="List Paragraph"/>
    <w:basedOn w:val="Normal"/>
    <w:uiPriority w:val="34"/>
    <w:qFormat/>
    <w:rsid w:val="00C577BB"/>
    <w:pPr>
      <w:ind w:left="720"/>
      <w:contextualSpacing/>
    </w:pPr>
  </w:style>
  <w:style w:type="character" w:customStyle="1" w:styleId="Heading1Char">
    <w:name w:val="Heading 1 Char"/>
    <w:link w:val="Heading1"/>
    <w:uiPriority w:val="9"/>
    <w:rsid w:val="000537E5"/>
    <w:rPr>
      <w:rFonts w:ascii="Arial" w:hAnsi="Arial" w:cs="Arial"/>
      <w:b/>
      <w:bCs/>
      <w:sz w:val="32"/>
      <w:szCs w:val="32"/>
    </w:rPr>
  </w:style>
  <w:style w:type="character" w:customStyle="1" w:styleId="Heading2Char">
    <w:name w:val="Heading 2 Char"/>
    <w:link w:val="Heading2"/>
    <w:uiPriority w:val="9"/>
    <w:rsid w:val="000537E5"/>
    <w:rPr>
      <w:rFonts w:ascii="Arial" w:hAnsi="Arial" w:cs="Arial"/>
      <w:b/>
      <w:bCs/>
      <w:sz w:val="28"/>
      <w:szCs w:val="28"/>
    </w:rPr>
  </w:style>
  <w:style w:type="character" w:customStyle="1" w:styleId="Heading3Char">
    <w:name w:val="Heading 3 Char"/>
    <w:link w:val="Heading3"/>
    <w:uiPriority w:val="9"/>
    <w:rsid w:val="000537E5"/>
    <w:rPr>
      <w:rFonts w:ascii="Arial" w:hAnsi="Arial" w:cs="Arial"/>
      <w:b/>
      <w:bCs/>
      <w:sz w:val="26"/>
      <w:szCs w:val="22"/>
    </w:rPr>
  </w:style>
  <w:style w:type="character" w:customStyle="1" w:styleId="Heading4Char">
    <w:name w:val="Heading 4 Char"/>
    <w:link w:val="Heading4"/>
    <w:uiPriority w:val="9"/>
    <w:semiHidden/>
    <w:rsid w:val="00C577BB"/>
    <w:rPr>
      <w:rFonts w:ascii="Cambria" w:eastAsia="Times New Roman" w:hAnsi="Cambria" w:cs="Times New Roman"/>
      <w:b/>
      <w:bCs/>
      <w:i/>
      <w:iCs/>
      <w:color w:val="4F81BD"/>
    </w:rPr>
  </w:style>
  <w:style w:type="character" w:customStyle="1" w:styleId="Heading5Char">
    <w:name w:val="Heading 5 Char"/>
    <w:link w:val="Heading5"/>
    <w:uiPriority w:val="9"/>
    <w:semiHidden/>
    <w:rsid w:val="00C577BB"/>
    <w:rPr>
      <w:rFonts w:ascii="Cambria" w:eastAsia="Times New Roman" w:hAnsi="Cambria" w:cs="Times New Roman"/>
      <w:color w:val="243F60"/>
    </w:rPr>
  </w:style>
  <w:style w:type="character" w:customStyle="1" w:styleId="Heading6Char">
    <w:name w:val="Heading 6 Char"/>
    <w:link w:val="Heading6"/>
    <w:uiPriority w:val="9"/>
    <w:semiHidden/>
    <w:rsid w:val="00C577BB"/>
    <w:rPr>
      <w:rFonts w:ascii="Cambria" w:eastAsia="Times New Roman" w:hAnsi="Cambria" w:cs="Times New Roman"/>
      <w:i/>
      <w:iCs/>
      <w:color w:val="243F60"/>
    </w:rPr>
  </w:style>
  <w:style w:type="character" w:customStyle="1" w:styleId="Heading7Char">
    <w:name w:val="Heading 7 Char"/>
    <w:link w:val="Heading7"/>
    <w:uiPriority w:val="9"/>
    <w:semiHidden/>
    <w:rsid w:val="00C577BB"/>
    <w:rPr>
      <w:rFonts w:ascii="Cambria" w:eastAsia="Times New Roman" w:hAnsi="Cambria" w:cs="Times New Roman"/>
      <w:i/>
      <w:iCs/>
      <w:color w:val="404040"/>
    </w:rPr>
  </w:style>
  <w:style w:type="character" w:customStyle="1" w:styleId="Heading8Char">
    <w:name w:val="Heading 8 Char"/>
    <w:link w:val="Heading8"/>
    <w:uiPriority w:val="9"/>
    <w:semiHidden/>
    <w:rsid w:val="00C577BB"/>
    <w:rPr>
      <w:rFonts w:ascii="Cambria" w:eastAsia="Times New Roman" w:hAnsi="Cambria" w:cs="Times New Roman"/>
      <w:color w:val="4F81BD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rsid w:val="00C577BB"/>
    <w:rPr>
      <w:rFonts w:ascii="Cambria" w:eastAsia="Times New Roman" w:hAnsi="Cambria" w:cs="Times New Roman"/>
      <w:i/>
      <w:iCs/>
      <w:color w:val="40404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577BB"/>
    <w:pPr>
      <w:spacing w:line="240" w:lineRule="auto"/>
    </w:pPr>
    <w:rPr>
      <w:b/>
      <w:bCs/>
      <w:color w:val="4F81BD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7E5769"/>
    <w:pPr>
      <w:spacing w:before="360" w:after="240"/>
      <w:outlineLvl w:val="9"/>
    </w:pPr>
    <w:rPr>
      <w:color w:val="000000" w:themeColor="text1"/>
      <w:sz w:val="36"/>
      <w:szCs w:val="36"/>
    </w:rPr>
  </w:style>
  <w:style w:type="paragraph" w:customStyle="1" w:styleId="HeadingStyle1">
    <w:name w:val="Heading Style 1"/>
    <w:basedOn w:val="Normal"/>
    <w:link w:val="HeadingStyle1Char"/>
    <w:qFormat/>
    <w:rsid w:val="000537E5"/>
    <w:pPr>
      <w:spacing w:before="240" w:after="120" w:line="240" w:lineRule="auto"/>
      <w:outlineLvl w:val="0"/>
    </w:pPr>
    <w:rPr>
      <w:b/>
      <w:sz w:val="32"/>
    </w:rPr>
  </w:style>
  <w:style w:type="character" w:customStyle="1" w:styleId="HeadingStyle1Char">
    <w:name w:val="Heading Style 1 Char"/>
    <w:link w:val="HeadingStyle1"/>
    <w:rsid w:val="000537E5"/>
    <w:rPr>
      <w:rFonts w:ascii="Arial" w:hAnsi="Arial" w:cs="Arial"/>
      <w:b/>
      <w:sz w:val="32"/>
      <w:szCs w:val="24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F62EC0"/>
    <w:pPr>
      <w:spacing w:after="120"/>
      <w:ind w:left="216"/>
    </w:pPr>
    <w:rPr>
      <w:szCs w:val="20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7D01AD"/>
    <w:pPr>
      <w:tabs>
        <w:tab w:val="right" w:leader="dot" w:pos="9350"/>
      </w:tabs>
      <w:spacing w:after="120"/>
    </w:pPr>
    <w:rPr>
      <w:bCs/>
      <w:noProof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393D87"/>
    <w:pPr>
      <w:tabs>
        <w:tab w:val="right" w:leader="dot" w:pos="9350"/>
      </w:tabs>
      <w:spacing w:after="120"/>
      <w:ind w:left="446"/>
    </w:pPr>
    <w:rPr>
      <w:iCs/>
      <w:szCs w:val="20"/>
    </w:rPr>
  </w:style>
  <w:style w:type="character" w:styleId="CommentReference">
    <w:name w:val="annotation reference"/>
    <w:uiPriority w:val="99"/>
    <w:semiHidden/>
    <w:unhideWhenUsed/>
    <w:rsid w:val="00BF377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F377E"/>
    <w:pPr>
      <w:spacing w:line="240" w:lineRule="auto"/>
    </w:pPr>
    <w:rPr>
      <w:rFonts w:eastAsia="Calibri"/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rsid w:val="00BF377E"/>
    <w:rPr>
      <w:rFonts w:eastAsia="Calibri"/>
      <w:sz w:val="20"/>
      <w:szCs w:val="20"/>
    </w:rPr>
  </w:style>
  <w:style w:type="character" w:customStyle="1" w:styleId="DocName">
    <w:name w:val="DocName"/>
    <w:basedOn w:val="DefaultParagraphFont"/>
    <w:uiPriority w:val="1"/>
    <w:qFormat/>
    <w:rsid w:val="00CE6287"/>
    <w:rPr>
      <w:rFonts w:ascii="Times New Roman" w:hAnsi="Times New Roman"/>
      <w:i w:val="0"/>
      <w:iCs/>
      <w:sz w:val="17"/>
    </w:rPr>
  </w:style>
  <w:style w:type="character" w:styleId="Hyperlink">
    <w:name w:val="Hyperlink"/>
    <w:basedOn w:val="DefaultParagraphFont"/>
    <w:uiPriority w:val="99"/>
    <w:unhideWhenUsed/>
    <w:rsid w:val="008C2E88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F62EC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AITCaption">
    <w:name w:val="SAIT Caption"/>
    <w:basedOn w:val="Normal"/>
    <w:qFormat/>
    <w:rsid w:val="000537E5"/>
    <w:pPr>
      <w:spacing w:before="120" w:after="120"/>
      <w:jc w:val="center"/>
    </w:pPr>
    <w:rPr>
      <w:b/>
    </w:rPr>
  </w:style>
  <w:style w:type="paragraph" w:customStyle="1" w:styleId="Source">
    <w:name w:val="Source"/>
    <w:basedOn w:val="SAITCaption"/>
    <w:qFormat/>
    <w:rsid w:val="00C72591"/>
    <w:pPr>
      <w:spacing w:before="0" w:after="0"/>
    </w:pPr>
    <w:rPr>
      <w:b w:val="0"/>
      <w:sz w:val="20"/>
      <w:szCs w:val="20"/>
    </w:rPr>
  </w:style>
  <w:style w:type="paragraph" w:customStyle="1" w:styleId="SchoolName">
    <w:name w:val="School Name"/>
    <w:basedOn w:val="Normal"/>
    <w:qFormat/>
    <w:rsid w:val="000537E5"/>
    <w:pPr>
      <w:spacing w:line="240" w:lineRule="auto"/>
    </w:pPr>
    <w:rPr>
      <w:rFonts w:ascii="Arial Black" w:hAnsi="Arial Black"/>
      <w:b/>
      <w:color w:val="FFFFFF" w:themeColor="background1"/>
      <w:sz w:val="28"/>
    </w:rPr>
  </w:style>
  <w:style w:type="paragraph" w:customStyle="1" w:styleId="CourseName">
    <w:name w:val="Course Name"/>
    <w:basedOn w:val="Normal"/>
    <w:qFormat/>
    <w:rsid w:val="00A70299"/>
    <w:pPr>
      <w:spacing w:after="200" w:line="240" w:lineRule="auto"/>
    </w:pPr>
    <w:rPr>
      <w:b/>
      <w:sz w:val="40"/>
    </w:rPr>
  </w:style>
  <w:style w:type="paragraph" w:customStyle="1" w:styleId="LabTitle">
    <w:name w:val="Lab Title"/>
    <w:basedOn w:val="Normal"/>
    <w:qFormat/>
    <w:rsid w:val="00A70299"/>
    <w:pPr>
      <w:spacing w:after="200" w:line="240" w:lineRule="auto"/>
    </w:pPr>
    <w:rPr>
      <w:b/>
      <w:sz w:val="36"/>
    </w:rPr>
  </w:style>
  <w:style w:type="paragraph" w:customStyle="1" w:styleId="TitlePageCourseName">
    <w:name w:val="Title Page Course Name"/>
    <w:basedOn w:val="CourseName"/>
    <w:qFormat/>
    <w:rsid w:val="00242511"/>
    <w:rPr>
      <w:rFonts w:ascii="Titillium" w:hAnsi="Titillium"/>
      <w:sz w:val="120"/>
      <w:szCs w:val="120"/>
    </w:rPr>
  </w:style>
  <w:style w:type="paragraph" w:customStyle="1" w:styleId="TitlePageModuleTitle">
    <w:name w:val="Title Page Module Title"/>
    <w:basedOn w:val="LabTitle"/>
    <w:qFormat/>
    <w:rsid w:val="00242511"/>
    <w:pPr>
      <w:spacing w:after="0"/>
    </w:pPr>
    <w:rPr>
      <w:rFonts w:ascii="Titillium" w:hAnsi="Titillium"/>
      <w:color w:val="005EB8"/>
      <w:sz w:val="40"/>
      <w:szCs w:val="40"/>
    </w:rPr>
  </w:style>
  <w:style w:type="paragraph" w:customStyle="1" w:styleId="PageNo">
    <w:name w:val="Page No."/>
    <w:basedOn w:val="Footer"/>
    <w:qFormat/>
    <w:rsid w:val="001E692B"/>
    <w:pPr>
      <w:jc w:val="right"/>
    </w:pPr>
  </w:style>
  <w:style w:type="paragraph" w:customStyle="1" w:styleId="Copyright">
    <w:name w:val="Copyright"/>
    <w:basedOn w:val="Footer"/>
    <w:qFormat/>
    <w:rsid w:val="00A70299"/>
    <w:rPr>
      <w:b w:val="0"/>
    </w:rPr>
  </w:style>
  <w:style w:type="character" w:styleId="FollowedHyperlink">
    <w:name w:val="FollowedHyperlink"/>
    <w:basedOn w:val="DefaultParagraphFont"/>
    <w:uiPriority w:val="99"/>
    <w:semiHidden/>
    <w:unhideWhenUsed/>
    <w:rsid w:val="00936F9C"/>
    <w:rPr>
      <w:color w:val="800080" w:themeColor="followed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D1F61"/>
    <w:rPr>
      <w:rFonts w:eastAsia="Times New Roman"/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D1F61"/>
    <w:rPr>
      <w:rFonts w:ascii="Arial" w:eastAsia="Calibri" w:hAnsi="Arial" w:cs="Arial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92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0922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6183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5229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6477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6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06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02746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85314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44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9864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5624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0629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86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46452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19724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72279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2038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50524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3.xml"/><Relationship Id="rId10" Type="http://schemas.openxmlformats.org/officeDocument/2006/relationships/hyperlink" Target="https://technitium.com/tmac/" TargetMode="External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legge\Desktop\er-template-4-word-97-2003-june-6-2013-10-06-13%20(1)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1AB1222-BB10-8146-8C20-2A636BFEDE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er-template-4-word-97-2003-june-6-2013-10-06-13 (1)</Template>
  <TotalTime>244</TotalTime>
  <Pages>13</Pages>
  <Words>573</Words>
  <Characters>3269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SAIT</Company>
  <LinksUpToDate>false</LinksUpToDate>
  <CharactersWithSpaces>3835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coleton sanheim</cp:lastModifiedBy>
  <cp:revision>31</cp:revision>
  <cp:lastPrinted>2016-10-25T21:35:00Z</cp:lastPrinted>
  <dcterms:created xsi:type="dcterms:W3CDTF">2019-01-23T20:46:00Z</dcterms:created>
  <dcterms:modified xsi:type="dcterms:W3CDTF">2021-06-03T02:06:00Z</dcterms:modified>
</cp:coreProperties>
</file>