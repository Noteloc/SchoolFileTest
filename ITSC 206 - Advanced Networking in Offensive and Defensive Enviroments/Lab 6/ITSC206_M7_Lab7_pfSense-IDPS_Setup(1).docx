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F8A3D" w14:textId="77777777" w:rsidR="00C01287" w:rsidRPr="00644444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C6414" w:rsidRPr="00090ACB" w:rsidRDefault="002C641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BA77E3" w14:textId="5B6CB6C3" w:rsidR="005366D1" w:rsidRDefault="005366D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971445">
                                  <w:rPr>
                                    <w:rFonts w:ascii="Titillium Bd" w:hAnsi="Titillium Bd"/>
                                  </w:rPr>
                                  <w:t>7</w:t>
                                </w:r>
                              </w:p>
                              <w:p w14:paraId="3C4049E3" w14:textId="0F9076E6" w:rsidR="00886A41" w:rsidRDefault="00971445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IDPS</w:t>
                                </w:r>
                                <w:r w:rsidR="00B52D8E">
                                  <w:rPr>
                                    <w:rFonts w:ascii="Titillium Bd" w:hAnsi="Titillium Bd"/>
                                  </w:rPr>
                                  <w:t xml:space="preserve"> Lab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 xml:space="preserve">- </w:t>
                                </w:r>
                                <w:r w:rsidR="00A369D0">
                                  <w:rPr>
                                    <w:rFonts w:ascii="Titillium Bd" w:hAnsi="Titillium Bd"/>
                                  </w:rPr>
                                  <w:t xml:space="preserve">pfSense 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>Setup</w:t>
                                </w:r>
                              </w:p>
                              <w:p w14:paraId="767D7429" w14:textId="7C05B3E1" w:rsidR="002C6414" w:rsidRPr="00A45EC3" w:rsidRDefault="002C6414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7B12870C" w:rsidR="002C6414" w:rsidRPr="00A45EC3" w:rsidRDefault="00AA3555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20</w:t>
                                </w:r>
                                <w:r w:rsidR="001D2757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975EE7" w:rsidRPr="00975EE7">
                                  <w:rPr>
                                    <w:rFonts w:ascii="Titillium Bd" w:hAnsi="Titillium Bd"/>
                                  </w:rPr>
                                  <w:t>Advanced Networking for Offensive and Defensive Environments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C6414" w:rsidRPr="008B6EED" w:rsidRDefault="002C641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">
                <v:group id="Group 30" o:spid="_x0000_s1027" style="position:absolute;left:4226;width:68978;height:47604" coordorigin="4226" coordsize="68978,47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<v:textbox>
                      <w:txbxContent>
                        <w:p w14:paraId="2866EF47" w14:textId="0B94EDA9" w:rsidR="002C6414" w:rsidRPr="00090ACB" w:rsidRDefault="002C641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<v:textbox>
                      <w:txbxContent>
                        <w:p w14:paraId="0CBA77E3" w14:textId="5B6CB6C3" w:rsidR="005366D1" w:rsidRDefault="005366D1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971445">
                            <w:rPr>
                              <w:rFonts w:ascii="Titillium Bd" w:hAnsi="Titillium Bd"/>
                            </w:rPr>
                            <w:t>7</w:t>
                          </w:r>
                        </w:p>
                        <w:p w14:paraId="3C4049E3" w14:textId="0F9076E6" w:rsidR="00886A41" w:rsidRDefault="00971445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IDPS</w:t>
                          </w:r>
                          <w:r w:rsidR="00B52D8E">
                            <w:rPr>
                              <w:rFonts w:ascii="Titillium Bd" w:hAnsi="Titillium Bd"/>
                            </w:rPr>
                            <w:t xml:space="preserve"> Lab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 xml:space="preserve">- </w:t>
                          </w:r>
                          <w:proofErr w:type="spellStart"/>
                          <w:r w:rsidR="00A369D0">
                            <w:rPr>
                              <w:rFonts w:ascii="Titillium Bd" w:hAnsi="Titillium Bd"/>
                            </w:rPr>
                            <w:t>pfSense</w:t>
                          </w:r>
                          <w:proofErr w:type="spellEnd"/>
                          <w:r w:rsidR="00A369D0">
                            <w:rPr>
                              <w:rFonts w:ascii="Titillium Bd" w:hAnsi="Titillium Bd"/>
                            </w:rPr>
                            <w:t xml:space="preserve"> 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>Setup</w:t>
                          </w:r>
                        </w:p>
                        <w:p w14:paraId="767D7429" w14:textId="7C05B3E1" w:rsidR="002C6414" w:rsidRPr="00A45EC3" w:rsidRDefault="002C6414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14:paraId="0394799F" w14:textId="7B12870C" w:rsidR="002C6414" w:rsidRPr="00A45EC3" w:rsidRDefault="00AA3555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20</w:t>
                          </w:r>
                          <w:r w:rsidR="001D2757">
                            <w:rPr>
                              <w:rFonts w:ascii="Titillium Bd" w:hAnsi="Titillium Bd"/>
                            </w:rPr>
                            <w:t>6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975EE7" w:rsidRPr="00975EE7">
                            <w:rPr>
                              <w:rFonts w:ascii="Titillium Bd" w:hAnsi="Titillium Bd"/>
                            </w:rPr>
                            <w:t>Advanced Networking for Offensive and Defensive Environments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14:paraId="16950A1D" w14:textId="3D2A3FCE" w:rsidR="002C6414" w:rsidRPr="008B6EED" w:rsidRDefault="002C641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147CA76B" w14:textId="77777777" w:rsidR="00F214F7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510374345" w:history="1">
            <w:r w:rsidR="00F214F7" w:rsidRPr="00A52238">
              <w:rPr>
                <w:rStyle w:val="Hyperlink"/>
              </w:rPr>
              <w:t>Lab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_Toc510374345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0D2F6554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6" w:history="1">
            <w:r w:rsidR="00F214F7" w:rsidRPr="00A52238">
              <w:rPr>
                <w:rStyle w:val="Hyperlink"/>
              </w:rPr>
              <w:t>Files/Download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_Toc510374346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6E4EF67E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7" w:history="1">
            <w:r w:rsidR="00F214F7" w:rsidRPr="00A52238">
              <w:rPr>
                <w:rStyle w:val="Hyperlink"/>
              </w:rPr>
              <w:t>Reading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_Toc510374347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66533BB4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8" w:history="1">
            <w:r w:rsidR="00F214F7" w:rsidRPr="00A52238">
              <w:rPr>
                <w:rStyle w:val="Hyperlink"/>
              </w:rPr>
              <w:t>Introduction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_Toc510374348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22265304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9" w:history="1">
            <w:r w:rsidR="00F214F7" w:rsidRPr="00A52238">
              <w:rPr>
                <w:rStyle w:val="Hyperlink"/>
              </w:rPr>
              <w:t>Use pfSense Firewall VM IDPS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_Toc510374349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334B8623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0" w:history="1">
            <w:r w:rsidR="00F214F7" w:rsidRPr="00A52238">
              <w:rPr>
                <w:rStyle w:val="Hyperlink"/>
              </w:rPr>
              <w:t>Firewall IDPS (Snort) Installation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_Toc510374350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3</w:t>
            </w:r>
            <w:r w:rsidR="00F214F7">
              <w:rPr>
                <w:webHidden/>
              </w:rPr>
              <w:fldChar w:fldCharType="end"/>
            </w:r>
          </w:hyperlink>
        </w:p>
        <w:p w14:paraId="7365C3B4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1" w:history="1">
            <w:r w:rsidR="00F214F7" w:rsidRPr="00A52238">
              <w:rPr>
                <w:rStyle w:val="Hyperlink"/>
              </w:rPr>
              <w:t>IDPS Snort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_Toc510374351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7</w:t>
            </w:r>
            <w:r w:rsidR="00F214F7">
              <w:rPr>
                <w:webHidden/>
              </w:rPr>
              <w:fldChar w:fldCharType="end"/>
            </w:r>
          </w:hyperlink>
        </w:p>
        <w:p w14:paraId="2211CC2D" w14:textId="77777777" w:rsidR="00F214F7" w:rsidRDefault="00DE6955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2" w:history="1">
            <w:r w:rsidR="00F214F7" w:rsidRPr="00A52238">
              <w:rPr>
                <w:rStyle w:val="Hyperlink"/>
              </w:rPr>
              <w:t>Kali OpenVAS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_Toc510374352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13</w:t>
            </w:r>
            <w:r w:rsidR="00F214F7">
              <w:rPr>
                <w:webHidden/>
              </w:rPr>
              <w:fldChar w:fldCharType="end"/>
            </w:r>
          </w:hyperlink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72DE1E43" w14:textId="2900DCF7" w:rsidR="007B6BA5" w:rsidRPr="000537E5" w:rsidRDefault="00FB3AC4" w:rsidP="007B6BA5">
      <w:pPr>
        <w:pStyle w:val="HeadingStyle1"/>
      </w:pPr>
      <w:bookmarkStart w:id="0" w:name="_Toc452022643"/>
      <w:bookmarkStart w:id="1" w:name="_Toc510374345"/>
      <w:r>
        <w:lastRenderedPageBreak/>
        <w:t xml:space="preserve">Lab </w:t>
      </w:r>
      <w:bookmarkEnd w:id="0"/>
      <w:r w:rsidR="00F85084">
        <w:t>Setup</w:t>
      </w:r>
      <w:bookmarkEnd w:id="1"/>
    </w:p>
    <w:p w14:paraId="00C09487" w14:textId="7DB66F98" w:rsidR="001F470D" w:rsidRDefault="00975F19" w:rsidP="001F470D">
      <w:pPr>
        <w:pStyle w:val="ListParagraph"/>
        <w:numPr>
          <w:ilvl w:val="0"/>
          <w:numId w:val="4"/>
        </w:numPr>
      </w:pPr>
      <w:r>
        <w:t xml:space="preserve">Review architecture </w:t>
      </w:r>
      <w:r w:rsidR="004535E0">
        <w:t xml:space="preserve">for each configuration and </w:t>
      </w:r>
      <w:r w:rsidR="00FB593F">
        <w:t>optimize</w:t>
      </w:r>
      <w:r w:rsidR="005366D1">
        <w:t>.</w:t>
      </w:r>
    </w:p>
    <w:p w14:paraId="234A936A" w14:textId="4D1EBBEE" w:rsidR="00162316" w:rsidRDefault="00162316" w:rsidP="00FB3AC4">
      <w:pPr>
        <w:pStyle w:val="HeadingStyle1"/>
      </w:pPr>
      <w:bookmarkStart w:id="2" w:name="_Toc510374346"/>
      <w:r>
        <w:t>Files/Download</w:t>
      </w:r>
      <w:bookmarkEnd w:id="2"/>
    </w:p>
    <w:p w14:paraId="79E1EF5A" w14:textId="679E42D9" w:rsidR="00162316" w:rsidRDefault="00162316" w:rsidP="00162316">
      <w:pPr>
        <w:pStyle w:val="ListParagraph"/>
        <w:numPr>
          <w:ilvl w:val="0"/>
          <w:numId w:val="18"/>
        </w:numPr>
      </w:pPr>
    </w:p>
    <w:p w14:paraId="5089985F" w14:textId="7F061555" w:rsidR="00FB3AC4" w:rsidRDefault="00FB3AC4" w:rsidP="00FB3AC4">
      <w:pPr>
        <w:pStyle w:val="HeadingStyle1"/>
      </w:pPr>
      <w:bookmarkStart w:id="3" w:name="_Toc510374347"/>
      <w:r>
        <w:t>Reading</w:t>
      </w:r>
      <w:bookmarkEnd w:id="3"/>
    </w:p>
    <w:p w14:paraId="766E5BB0" w14:textId="34B21048" w:rsidR="00264C10" w:rsidRDefault="00DE6955" w:rsidP="007F2B57">
      <w:pPr>
        <w:pStyle w:val="ListParagraph"/>
        <w:numPr>
          <w:ilvl w:val="0"/>
          <w:numId w:val="5"/>
        </w:numPr>
      </w:pPr>
      <w:hyperlink r:id="rId10" w:history="1">
        <w:r w:rsidR="00A369D0" w:rsidRPr="00372FEE">
          <w:rPr>
            <w:rStyle w:val="Hyperlink"/>
          </w:rPr>
          <w:t>https://doc.pfsense.org/index.php/Installing_pfSense#</w:t>
        </w:r>
      </w:hyperlink>
    </w:p>
    <w:p w14:paraId="197D96E8" w14:textId="77777777" w:rsidR="00A369D0" w:rsidRDefault="00A369D0" w:rsidP="007F2B57">
      <w:pPr>
        <w:pStyle w:val="ListParagraph"/>
        <w:numPr>
          <w:ilvl w:val="0"/>
          <w:numId w:val="5"/>
        </w:numPr>
      </w:pPr>
    </w:p>
    <w:p w14:paraId="78FDBDCF" w14:textId="77777777" w:rsidR="00FB3AC4" w:rsidRPr="001D399F" w:rsidRDefault="00FB3AC4" w:rsidP="00FB3AC4">
      <w:pPr>
        <w:pStyle w:val="HeadingStyle1"/>
      </w:pPr>
      <w:bookmarkStart w:id="4" w:name="_Toc452022645"/>
      <w:bookmarkStart w:id="5" w:name="_Toc510374348"/>
      <w:r w:rsidRPr="001D399F">
        <w:t>Introduction</w:t>
      </w:r>
      <w:bookmarkEnd w:id="4"/>
      <w:bookmarkEnd w:id="5"/>
    </w:p>
    <w:p w14:paraId="3967AFD3" w14:textId="41BD391B" w:rsidR="00FB3AC4" w:rsidRDefault="00E630E5" w:rsidP="00FB3AC4">
      <w:r>
        <w:t xml:space="preserve">This </w:t>
      </w:r>
      <w:r w:rsidR="004535E0">
        <w:t>document supports the setup of Lab</w:t>
      </w:r>
      <w:r w:rsidR="001D148A">
        <w:t>7</w:t>
      </w:r>
      <w:r w:rsidR="008D2E71">
        <w:t xml:space="preserve"> </w:t>
      </w:r>
      <w:r w:rsidR="001D148A">
        <w:t>IDPS</w:t>
      </w:r>
      <w:r w:rsidR="00842EB4">
        <w:t>.</w:t>
      </w:r>
    </w:p>
    <w:p w14:paraId="5F35EF57" w14:textId="529CBCD7" w:rsidR="00C52864" w:rsidRDefault="001D148A" w:rsidP="00BE4D23">
      <w:pPr>
        <w:pStyle w:val="HeadingStyle1"/>
      </w:pPr>
      <w:bookmarkStart w:id="6" w:name="_Toc510374349"/>
      <w:r>
        <w:t>Use pfSense</w:t>
      </w:r>
      <w:r w:rsidR="00D775E3">
        <w:t xml:space="preserve"> </w:t>
      </w:r>
      <w:r w:rsidR="008D2E71">
        <w:t>Firewall</w:t>
      </w:r>
      <w:r w:rsidR="00D775E3">
        <w:t xml:space="preserve"> </w:t>
      </w:r>
      <w:r w:rsidR="00324542">
        <w:t xml:space="preserve">VM </w:t>
      </w:r>
      <w:r>
        <w:t xml:space="preserve">IDPS </w:t>
      </w:r>
      <w:r w:rsidR="00D775E3">
        <w:t>Setup</w:t>
      </w:r>
      <w:bookmarkEnd w:id="6"/>
    </w:p>
    <w:p w14:paraId="27C94305" w14:textId="2513BD45" w:rsidR="00ED3967" w:rsidRDefault="00ED3967" w:rsidP="00ED3967">
      <w:r>
        <w:t xml:space="preserve">Setup </w:t>
      </w:r>
      <w:r w:rsidR="008D2E71">
        <w:t>pfSense</w:t>
      </w:r>
      <w:r>
        <w:t xml:space="preserve"> with the following attributes in the VM Player:</w:t>
      </w:r>
    </w:p>
    <w:p w14:paraId="6CE6DBCE" w14:textId="3B781793" w:rsidR="00BF3EBF" w:rsidRDefault="00477ABC" w:rsidP="00BF3EBF">
      <w:pPr>
        <w:pStyle w:val="ListParagraph"/>
        <w:numPr>
          <w:ilvl w:val="0"/>
          <w:numId w:val="22"/>
        </w:numPr>
      </w:pPr>
      <w:r>
        <w:t>Shutdown the VM of the firewall and then c</w:t>
      </w:r>
      <w:r w:rsidR="00C771AE">
        <w:t xml:space="preserve">hange </w:t>
      </w:r>
      <w:r>
        <w:t xml:space="preserve">the </w:t>
      </w:r>
      <w:r w:rsidR="00C771AE">
        <w:t>Network Adapter LANSegment1 (WAN) to NAT</w:t>
      </w:r>
    </w:p>
    <w:p w14:paraId="24F9C962" w14:textId="368BCA02" w:rsidR="00BF3EBF" w:rsidRDefault="00230822" w:rsidP="00BF3EBF">
      <w:pPr>
        <w:jc w:val="center"/>
      </w:pPr>
      <w:r>
        <w:rPr>
          <w:noProof/>
        </w:rPr>
        <w:drawing>
          <wp:inline distT="0" distB="0" distL="0" distR="0" wp14:anchorId="4701BACF" wp14:editId="0485C7ED">
            <wp:extent cx="2782957" cy="2499722"/>
            <wp:effectExtent l="0" t="0" r="0" b="0"/>
            <wp:docPr id="47" name="Picture 47" descr="\\SISLAPTOP14\Temp\SISLAPTOP10VMWrk\Henri\Projects\SISTek\Services\Projects\w_SAIT\ITSC206\labsupport\Lab7\VM-FW-WAN-InterfaceC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7\VM-FW-WAN-InterfaceCh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28" cy="249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4550" w14:textId="09664AED" w:rsidR="002A68CA" w:rsidRDefault="00230822" w:rsidP="008F00C5">
      <w:pPr>
        <w:pStyle w:val="ListParagraph"/>
        <w:numPr>
          <w:ilvl w:val="0"/>
          <w:numId w:val="22"/>
        </w:numPr>
      </w:pPr>
      <w:r>
        <w:t>Restart the pfSense Firewall VM</w:t>
      </w:r>
      <w:r w:rsidR="0096101C">
        <w:t>, confirm that the WAN interface gets an IP address  via DHCP, you may need to use step 11 of Lab6 Setup doc</w:t>
      </w:r>
      <w:r w:rsidR="00DA47ED">
        <w:t xml:space="preserve"> and setup DHCP</w:t>
      </w:r>
    </w:p>
    <w:p w14:paraId="547EA83D" w14:textId="3FDA91FD" w:rsidR="002A68CA" w:rsidRDefault="00DA47ED" w:rsidP="002A68CA">
      <w:pPr>
        <w:jc w:val="center"/>
      </w:pPr>
      <w:r>
        <w:rPr>
          <w:noProof/>
        </w:rPr>
        <w:lastRenderedPageBreak/>
        <w:drawing>
          <wp:inline distT="0" distB="0" distL="0" distR="0" wp14:anchorId="3F1F728C" wp14:editId="347A4452">
            <wp:extent cx="4476585" cy="2642686"/>
            <wp:effectExtent l="0" t="0" r="635" b="5715"/>
            <wp:docPr id="22" name="Picture 22" descr="\\SISLAPTOP14\Temp\SISLAPTOP10VMWrk\Henri\Projects\SISTek\Services\Projects\w_SAIT\ITSC206\labsupport\Lab6\pfSenseInstall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6\pfSenseInstallA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86" cy="26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4283" w14:textId="4B6C1737" w:rsidR="002A68CA" w:rsidRDefault="00E33FD7" w:rsidP="00ED3967">
      <w:pPr>
        <w:pStyle w:val="ListParagraph"/>
        <w:numPr>
          <w:ilvl w:val="0"/>
          <w:numId w:val="22"/>
        </w:numPr>
      </w:pPr>
      <w:r>
        <w:t>Star</w:t>
      </w:r>
      <w:r w:rsidR="00260616">
        <w:t>t</w:t>
      </w:r>
      <w:r>
        <w:t xml:space="preserve"> up the Firewall</w:t>
      </w:r>
    </w:p>
    <w:p w14:paraId="33D8C6CD" w14:textId="5002B951" w:rsidR="002A68CA" w:rsidRDefault="00B51A72" w:rsidP="002A68CA">
      <w:pPr>
        <w:jc w:val="center"/>
      </w:pPr>
      <w:r>
        <w:rPr>
          <w:noProof/>
        </w:rPr>
        <w:drawing>
          <wp:inline distT="0" distB="0" distL="0" distR="0" wp14:anchorId="138C3BEF" wp14:editId="1769226B">
            <wp:extent cx="4508389" cy="29969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444" cy="29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399" w14:textId="0B1745F4" w:rsidR="00260616" w:rsidRDefault="00260616" w:rsidP="00260616">
      <w:pPr>
        <w:jc w:val="center"/>
      </w:pPr>
    </w:p>
    <w:p w14:paraId="7D70928B" w14:textId="375A2E07" w:rsidR="002946A5" w:rsidRPr="002946A5" w:rsidRDefault="002946A5" w:rsidP="00ED3967">
      <w:pPr>
        <w:pStyle w:val="ListParagraph"/>
        <w:numPr>
          <w:ilvl w:val="0"/>
          <w:numId w:val="22"/>
        </w:numPr>
      </w:pPr>
    </w:p>
    <w:p w14:paraId="2CDD0C69" w14:textId="2953BC6F" w:rsidR="002946A5" w:rsidRPr="002946A5" w:rsidRDefault="002946A5" w:rsidP="002946A5">
      <w:pPr>
        <w:jc w:val="center"/>
        <w:rPr>
          <w:highlight w:val="cyan"/>
        </w:rPr>
      </w:pPr>
    </w:p>
    <w:p w14:paraId="632B72CB" w14:textId="22236F9A" w:rsidR="00FA7351" w:rsidRDefault="00FA7351" w:rsidP="00FA7351">
      <w:pPr>
        <w:ind w:left="360"/>
        <w:jc w:val="center"/>
      </w:pPr>
    </w:p>
    <w:p w14:paraId="77F42680" w14:textId="52478656" w:rsidR="00324542" w:rsidRDefault="00324542" w:rsidP="00324542">
      <w:pPr>
        <w:pStyle w:val="HeadingStyle1"/>
      </w:pPr>
      <w:bookmarkStart w:id="7" w:name="_Toc510374350"/>
      <w:r>
        <w:t xml:space="preserve">Firewall </w:t>
      </w:r>
      <w:r w:rsidR="00B51A72">
        <w:t>IDPS</w:t>
      </w:r>
      <w:r>
        <w:t xml:space="preserve"> </w:t>
      </w:r>
      <w:r w:rsidR="001F7CDE">
        <w:t>(Snort) Installation</w:t>
      </w:r>
      <w:bookmarkEnd w:id="7"/>
    </w:p>
    <w:p w14:paraId="6C75FEF3" w14:textId="3F317FD3" w:rsidR="00324542" w:rsidRDefault="00324542" w:rsidP="00324542">
      <w:r>
        <w:t xml:space="preserve">Setup pfSense with </w:t>
      </w:r>
      <w:r w:rsidR="00B51A72">
        <w:t xml:space="preserve">IDPS </w:t>
      </w:r>
      <w:r>
        <w:t xml:space="preserve">following </w:t>
      </w:r>
      <w:r w:rsidR="00B51A72">
        <w:t>these steps</w:t>
      </w:r>
      <w:r>
        <w:t>:</w:t>
      </w:r>
    </w:p>
    <w:p w14:paraId="5EE71EA0" w14:textId="5BC8EC73" w:rsidR="00324542" w:rsidRDefault="004F18A3" w:rsidP="00324542">
      <w:pPr>
        <w:pStyle w:val="ListParagraph"/>
        <w:numPr>
          <w:ilvl w:val="0"/>
          <w:numId w:val="25"/>
        </w:numPr>
      </w:pPr>
      <w:r>
        <w:t>F</w:t>
      </w:r>
      <w:r w:rsidR="00324542">
        <w:t>r</w:t>
      </w:r>
      <w:r>
        <w:t>om the pfSense Firewall interface, login and select System-&gt;Package Manager</w:t>
      </w:r>
    </w:p>
    <w:p w14:paraId="05C29343" w14:textId="1232E375" w:rsidR="00324542" w:rsidRDefault="004F18A3" w:rsidP="0032454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8ACF9CC" wp14:editId="597B0241">
            <wp:extent cx="2418605" cy="2536466"/>
            <wp:effectExtent l="0" t="0" r="1270" b="0"/>
            <wp:docPr id="48" name="Picture 48" descr="\\SISLAPTOP14\Temp\SISLAPTOP10VMWrk\Henri\Projects\SISTek\Services\Projects\w_SAIT\ITSC206\labsupport\Lab7\System-Package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7\System-PackageManag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430" cy="25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B571" w14:textId="77777777" w:rsidR="00324542" w:rsidRDefault="00324542" w:rsidP="00324542"/>
    <w:p w14:paraId="4C574538" w14:textId="25A3B89F" w:rsidR="00FA7351" w:rsidRDefault="00466D57" w:rsidP="00466D57">
      <w:pPr>
        <w:pStyle w:val="ListParagraph"/>
        <w:numPr>
          <w:ilvl w:val="0"/>
          <w:numId w:val="25"/>
        </w:numPr>
      </w:pPr>
      <w:r>
        <w:t xml:space="preserve">Click on </w:t>
      </w:r>
      <w:r w:rsidRPr="00466D57">
        <w:t xml:space="preserve">Available Packages tab for </w:t>
      </w:r>
      <w:r>
        <w:t>different category of software to be installed</w:t>
      </w:r>
      <w:r w:rsidR="00C85ADE">
        <w:t>, Snort install</w:t>
      </w:r>
    </w:p>
    <w:p w14:paraId="44092266" w14:textId="2D896D15" w:rsidR="00FA7351" w:rsidRDefault="00C85ADE" w:rsidP="00FA7351">
      <w:pPr>
        <w:ind w:left="360"/>
        <w:jc w:val="center"/>
      </w:pPr>
      <w:r>
        <w:rPr>
          <w:noProof/>
        </w:rPr>
        <w:drawing>
          <wp:inline distT="0" distB="0" distL="0" distR="0" wp14:anchorId="1EF34BFA" wp14:editId="1E28976D">
            <wp:extent cx="4357315" cy="945156"/>
            <wp:effectExtent l="0" t="0" r="5715" b="7620"/>
            <wp:docPr id="53" name="Picture 53" descr="\\SISLAPTOP14\Temp\SISLAPTOP10VMWrk\Henri\Projects\SISTek\Services\Projects\w_SAIT\ITSC206\labsupport\Lab7\SelectSnort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7\SelectSnortPack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50" cy="94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C2E1" w14:textId="5ACAA229" w:rsidR="006F2085" w:rsidRDefault="006F2085" w:rsidP="00324542">
      <w:pPr>
        <w:pStyle w:val="ListParagraph"/>
        <w:numPr>
          <w:ilvl w:val="0"/>
          <w:numId w:val="25"/>
        </w:numPr>
      </w:pPr>
      <w:r>
        <w:t xml:space="preserve">pfSense </w:t>
      </w:r>
      <w:r w:rsidR="00C85ADE">
        <w:t xml:space="preserve">Snort Package </w:t>
      </w:r>
      <w:r>
        <w:t>Install</w:t>
      </w:r>
      <w:r w:rsidR="00C85ADE">
        <w:t>ation status</w:t>
      </w:r>
    </w:p>
    <w:p w14:paraId="66E04E78" w14:textId="4523CE9C" w:rsidR="006F2085" w:rsidRDefault="00C85ADE" w:rsidP="006F2085">
      <w:pPr>
        <w:ind w:left="360"/>
        <w:jc w:val="center"/>
      </w:pPr>
      <w:r>
        <w:rPr>
          <w:noProof/>
        </w:rPr>
        <w:drawing>
          <wp:inline distT="0" distB="0" distL="0" distR="0" wp14:anchorId="3BD49CF4" wp14:editId="73F6335F">
            <wp:extent cx="4074015" cy="3784821"/>
            <wp:effectExtent l="0" t="0" r="3175" b="6350"/>
            <wp:docPr id="54" name="Picture 54" descr="\\SISLAPTOP14\Temp\SISLAPTOP10VMWrk\Henri\Projects\SISTek\Services\Projects\w_SAIT\ITSC206\labsupport\Lab7\SnortPackageInst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7\SnortPackageInstall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05" cy="37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2C08" w14:textId="54D2E45C" w:rsidR="006F2085" w:rsidRDefault="000225D1" w:rsidP="00324542">
      <w:pPr>
        <w:pStyle w:val="ListParagraph"/>
        <w:numPr>
          <w:ilvl w:val="0"/>
          <w:numId w:val="25"/>
        </w:numPr>
      </w:pPr>
      <w:r>
        <w:lastRenderedPageBreak/>
        <w:t xml:space="preserve">pfSense </w:t>
      </w:r>
      <w:r w:rsidR="00597CBB">
        <w:t>Snort Package Installation status cont</w:t>
      </w:r>
    </w:p>
    <w:p w14:paraId="03939FB0" w14:textId="24B861E4" w:rsidR="006F2085" w:rsidRDefault="00597CBB" w:rsidP="006F2085">
      <w:pPr>
        <w:ind w:left="360"/>
        <w:jc w:val="center"/>
      </w:pPr>
      <w:r>
        <w:rPr>
          <w:noProof/>
        </w:rPr>
        <w:drawing>
          <wp:inline distT="0" distB="0" distL="0" distR="0" wp14:anchorId="2086C06D" wp14:editId="60EC2F49">
            <wp:extent cx="3872285" cy="1881499"/>
            <wp:effectExtent l="0" t="0" r="0" b="5080"/>
            <wp:docPr id="55" name="Picture 55" descr="\\SISLAPTOP14\Temp\SISLAPTOP10VMWrk\Henri\Projects\SISTek\Services\Projects\w_SAIT\ITSC206\labsupport\Lab7\SnortPackageInstall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ISLAPTOP14\Temp\SISLAPTOP10VMWrk\Henri\Projects\SISTek\Services\Projects\w_SAIT\ITSC206\labsupport\Lab7\SnortPackageInstall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94" cy="18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51094" w14:textId="4889023C" w:rsidR="006F2085" w:rsidRDefault="00597CBB" w:rsidP="00597CBB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659DE310" w14:textId="478FE438" w:rsidR="006F2085" w:rsidRDefault="00597CBB" w:rsidP="000225D1">
      <w:pPr>
        <w:ind w:left="360"/>
        <w:jc w:val="center"/>
      </w:pPr>
      <w:r>
        <w:rPr>
          <w:noProof/>
        </w:rPr>
        <w:drawing>
          <wp:inline distT="0" distB="0" distL="0" distR="0" wp14:anchorId="6F6D1B06" wp14:editId="622E75B6">
            <wp:extent cx="4071068" cy="2016384"/>
            <wp:effectExtent l="0" t="0" r="5715" b="3175"/>
            <wp:docPr id="56" name="Picture 56" descr="\\SISLAPTOP14\Temp\SISLAPTOP10VMWrk\Henri\Projects\SISTek\Services\Projects\w_SAIT\ITSC206\labsupport\Lab7\SnortPackageInstall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7\SnortPackageInstall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00" cy="201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B61A" w14:textId="4E60C620" w:rsidR="006F2085" w:rsidRDefault="00597CBB" w:rsidP="00597CBB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1E211AC9" w14:textId="14C80176" w:rsidR="000225D1" w:rsidRDefault="00597CBB" w:rsidP="000225D1">
      <w:pPr>
        <w:ind w:left="360"/>
        <w:jc w:val="center"/>
      </w:pPr>
      <w:r>
        <w:rPr>
          <w:noProof/>
        </w:rPr>
        <w:drawing>
          <wp:inline distT="0" distB="0" distL="0" distR="0" wp14:anchorId="18627C27" wp14:editId="4F47794B">
            <wp:extent cx="4110824" cy="2052775"/>
            <wp:effectExtent l="0" t="0" r="4445" b="5080"/>
            <wp:docPr id="57" name="Picture 57" descr="\\SISLAPTOP14\Temp\SISLAPTOP10VMWrk\Henri\Projects\SISTek\Services\Projects\w_SAIT\ITSC206\labsupport\Lab7\SnortPackageInstal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7\SnortPackageInstall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451" cy="20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74E8" w14:textId="3004E217" w:rsidR="006F2085" w:rsidRDefault="00597CBB" w:rsidP="00324542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47EE5485" w14:textId="7944986B" w:rsidR="000225D1" w:rsidRDefault="00597CBB" w:rsidP="000225D1">
      <w:pPr>
        <w:ind w:left="360"/>
        <w:jc w:val="center"/>
      </w:pPr>
      <w:r>
        <w:rPr>
          <w:noProof/>
        </w:rPr>
        <w:drawing>
          <wp:inline distT="0" distB="0" distL="0" distR="0" wp14:anchorId="57A4CD1B" wp14:editId="1046309C">
            <wp:extent cx="4224526" cy="1351722"/>
            <wp:effectExtent l="0" t="0" r="5080" b="1270"/>
            <wp:docPr id="58" name="Picture 58" descr="\\SISLAPTOP14\Temp\SISLAPTOP10VMWrk\Henri\Projects\SISTek\Services\Projects\w_SAIT\ITSC206\labsupport\Lab7\SnortPackageInst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7\SnortPackageInstal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958" cy="13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2E52" w14:textId="44C422B2" w:rsidR="006F2085" w:rsidRDefault="00597CBB" w:rsidP="00324542">
      <w:pPr>
        <w:pStyle w:val="ListParagraph"/>
        <w:numPr>
          <w:ilvl w:val="0"/>
          <w:numId w:val="25"/>
        </w:numPr>
      </w:pPr>
      <w:r>
        <w:lastRenderedPageBreak/>
        <w:t>pfSense Snort Package Installation status cont</w:t>
      </w:r>
    </w:p>
    <w:p w14:paraId="03D228EC" w14:textId="49137F4F" w:rsidR="000225D1" w:rsidRDefault="00597CBB" w:rsidP="000225D1">
      <w:pPr>
        <w:ind w:left="360"/>
        <w:jc w:val="center"/>
      </w:pPr>
      <w:r>
        <w:rPr>
          <w:noProof/>
        </w:rPr>
        <w:drawing>
          <wp:inline distT="0" distB="0" distL="0" distR="0" wp14:anchorId="128EE8D5" wp14:editId="7F07B883">
            <wp:extent cx="3943847" cy="1681798"/>
            <wp:effectExtent l="0" t="0" r="0" b="0"/>
            <wp:docPr id="59" name="Picture 59" descr="\\SISLAPTOP14\Temp\SISLAPTOP10VMWrk\Henri\Projects\SISTek\Services\Projects\w_SAIT\ITSC206\labsupport\Lab7\SnortPackageInstal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7\SnortPackageInstall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09" cy="1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1FFB" w14:textId="05DEB1FB" w:rsidR="003A3E8B" w:rsidRDefault="00597CBB" w:rsidP="00324542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29BFEB7A" w14:textId="68E21F05" w:rsidR="003A3E8B" w:rsidRDefault="00597CBB" w:rsidP="003A3E8B">
      <w:pPr>
        <w:ind w:left="360"/>
        <w:jc w:val="center"/>
      </w:pPr>
      <w:r>
        <w:rPr>
          <w:noProof/>
        </w:rPr>
        <w:drawing>
          <wp:inline distT="0" distB="0" distL="0" distR="0" wp14:anchorId="61D7ACEE" wp14:editId="74579F29">
            <wp:extent cx="4055166" cy="1910966"/>
            <wp:effectExtent l="0" t="0" r="2540" b="0"/>
            <wp:docPr id="60" name="Picture 60" descr="\\SISLAPTOP14\Temp\SISLAPTOP10VMWrk\Henri\Projects\SISTek\Services\Projects\w_SAIT\ITSC206\labsupport\Lab7\SnortPackageInstal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7\SnortPackageInstall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22" cy="19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3C4B" w14:textId="6F8CFD0A" w:rsidR="0027126A" w:rsidRDefault="00597CBB" w:rsidP="00324542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2B583D0A" w14:textId="2D3B01D4" w:rsidR="000225D1" w:rsidRDefault="00597CBB" w:rsidP="000225D1">
      <w:pPr>
        <w:ind w:left="360"/>
        <w:jc w:val="center"/>
      </w:pPr>
      <w:r>
        <w:rPr>
          <w:noProof/>
        </w:rPr>
        <w:drawing>
          <wp:inline distT="0" distB="0" distL="0" distR="0" wp14:anchorId="6964AD7F" wp14:editId="398CC719">
            <wp:extent cx="4110825" cy="1217713"/>
            <wp:effectExtent l="0" t="0" r="4445" b="1905"/>
            <wp:docPr id="61" name="Picture 61" descr="\\SISLAPTOP14\Temp\SISLAPTOP10VMWrk\Henri\Projects\SISTek\Services\Projects\w_SAIT\ITSC206\labsupport\Lab7\SnortPackageInstal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ISLAPTOP14\Temp\SISLAPTOP10VMWrk\Henri\Projects\SISTek\Services\Projects\w_SAIT\ITSC206\labsupport\Lab7\SnortPackageInstall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559" cy="121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D435" w14:textId="7B8025D4" w:rsidR="003A3E8B" w:rsidRDefault="00597CBB" w:rsidP="00324542">
      <w:pPr>
        <w:pStyle w:val="ListParagraph"/>
        <w:numPr>
          <w:ilvl w:val="0"/>
          <w:numId w:val="25"/>
        </w:numPr>
      </w:pPr>
      <w:r>
        <w:t>pfSense Snort Package Installation status cont</w:t>
      </w:r>
    </w:p>
    <w:p w14:paraId="24238395" w14:textId="1150C8D4" w:rsidR="003A3E8B" w:rsidRDefault="00597CBB" w:rsidP="003A3E8B">
      <w:pPr>
        <w:ind w:left="360"/>
        <w:jc w:val="center"/>
      </w:pPr>
      <w:r>
        <w:rPr>
          <w:noProof/>
        </w:rPr>
        <w:drawing>
          <wp:inline distT="0" distB="0" distL="0" distR="0" wp14:anchorId="7F5C77DF" wp14:editId="4E5F5C3D">
            <wp:extent cx="4118776" cy="1516030"/>
            <wp:effectExtent l="0" t="0" r="0" b="8255"/>
            <wp:docPr id="62" name="Picture 62" descr="\\SISLAPTOP14\Temp\SISLAPTOP10VMWrk\Henri\Projects\SISTek\Services\Projects\w_SAIT\ITSC206\labsupport\Lab7\SnortPackageInsta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SISLAPTOP14\Temp\SISLAPTOP10VMWrk\Henri\Projects\SISTek\Services\Projects\w_SAIT\ITSC206\labsupport\Lab7\SnortPackageInstall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18" cy="15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A268" w14:textId="77777777" w:rsidR="00526CC8" w:rsidRDefault="00526CC8" w:rsidP="00526CC8">
      <w:pPr>
        <w:pStyle w:val="ListParagraph"/>
      </w:pPr>
    </w:p>
    <w:p w14:paraId="701C5DBA" w14:textId="77777777" w:rsidR="00526CC8" w:rsidRDefault="00526CC8">
      <w:pPr>
        <w:spacing w:line="240" w:lineRule="auto"/>
        <w:rPr>
          <w:b/>
          <w:sz w:val="32"/>
        </w:rPr>
      </w:pPr>
      <w:r>
        <w:br w:type="page"/>
      </w:r>
    </w:p>
    <w:p w14:paraId="4FC62E7F" w14:textId="6D3A4956" w:rsidR="00526CC8" w:rsidRDefault="00526CC8" w:rsidP="00526CC8">
      <w:pPr>
        <w:pStyle w:val="HeadingStyle1"/>
      </w:pPr>
      <w:bookmarkStart w:id="8" w:name="_Toc510374351"/>
      <w:r>
        <w:lastRenderedPageBreak/>
        <w:t>IDPS Snort Setup</w:t>
      </w:r>
      <w:bookmarkEnd w:id="8"/>
    </w:p>
    <w:p w14:paraId="0289370A" w14:textId="4EAC68B4" w:rsidR="00AE2371" w:rsidRDefault="00AE2371" w:rsidP="00526CC8">
      <w:pPr>
        <w:pStyle w:val="ListParagraph"/>
        <w:numPr>
          <w:ilvl w:val="0"/>
          <w:numId w:val="26"/>
        </w:numPr>
      </w:pPr>
      <w:r>
        <w:t xml:space="preserve">pfSense </w:t>
      </w:r>
      <w:r w:rsidR="00526CC8">
        <w:t xml:space="preserve">Snort </w:t>
      </w:r>
      <w:r>
        <w:t>setup</w:t>
      </w:r>
      <w:r w:rsidR="00526CC8">
        <w:t>, to to Services-&gt;Snort</w:t>
      </w:r>
    </w:p>
    <w:p w14:paraId="5EE93C6E" w14:textId="32AB35C3" w:rsidR="00AE2371" w:rsidRDefault="00526CC8" w:rsidP="00AE2371">
      <w:pPr>
        <w:ind w:left="360"/>
        <w:jc w:val="center"/>
      </w:pPr>
      <w:r>
        <w:rPr>
          <w:noProof/>
        </w:rPr>
        <w:drawing>
          <wp:inline distT="0" distB="0" distL="0" distR="0" wp14:anchorId="4ED80C99" wp14:editId="14B95CAA">
            <wp:extent cx="3085106" cy="2680421"/>
            <wp:effectExtent l="0" t="0" r="1270" b="5715"/>
            <wp:docPr id="63" name="Picture 63" descr="\\SISLAPTOP14\Temp\SISLAPTOP10VMWrk\Henri\Projects\SISTek\Services\Projects\w_SAIT\ITSC206\labsupport\Lab7\SnortService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ISLAPTOP14\Temp\SISLAPTOP10VMWrk\Henri\Projects\SISTek\Services\Projects\w_SAIT\ITSC206\labsupport\Lab7\SnortServiceSetu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55" cy="268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5D3B" w14:textId="4081E39E" w:rsidR="00332BB4" w:rsidRDefault="000977BD" w:rsidP="00526CC8">
      <w:pPr>
        <w:pStyle w:val="ListParagraph"/>
        <w:numPr>
          <w:ilvl w:val="0"/>
          <w:numId w:val="26"/>
        </w:numPr>
      </w:pPr>
      <w:r>
        <w:t>Snort Interfaces, click Add</w:t>
      </w:r>
    </w:p>
    <w:p w14:paraId="1A1E478C" w14:textId="0A99A038" w:rsidR="00332BB4" w:rsidRDefault="00526CC8" w:rsidP="00332BB4">
      <w:pPr>
        <w:ind w:left="360"/>
        <w:jc w:val="center"/>
      </w:pPr>
      <w:r>
        <w:rPr>
          <w:noProof/>
        </w:rPr>
        <w:drawing>
          <wp:inline distT="0" distB="0" distL="0" distR="0" wp14:anchorId="03CC8585" wp14:editId="74688DA9">
            <wp:extent cx="4230094" cy="1806179"/>
            <wp:effectExtent l="0" t="0" r="0" b="3810"/>
            <wp:docPr id="64" name="Picture 64" descr="\\SISLAPTOP14\Temp\SISLAPTOP10VMWrk\Henri\Projects\SISTek\Services\Projects\w_SAIT\ITSC206\labsupport\Lab7\SnortServiceSetup-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SISLAPTOP14\Temp\SISLAPTOP10VMWrk\Henri\Projects\SISTek\Services\Projects\w_SAIT\ITSC206\labsupport\Lab7\SnortServiceSetup-Ad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34" cy="180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BC7F" w14:textId="5CCBCB35" w:rsidR="000225D1" w:rsidRDefault="000977BD" w:rsidP="00526CC8">
      <w:pPr>
        <w:pStyle w:val="ListParagraph"/>
        <w:numPr>
          <w:ilvl w:val="0"/>
          <w:numId w:val="26"/>
        </w:numPr>
      </w:pPr>
      <w:r>
        <w:t>See interface settings below:</w:t>
      </w:r>
    </w:p>
    <w:p w14:paraId="564FFFFA" w14:textId="3FA0E4A5" w:rsidR="00332BB4" w:rsidRDefault="00980C14" w:rsidP="00332BB4">
      <w:pPr>
        <w:ind w:left="360"/>
        <w:jc w:val="center"/>
      </w:pPr>
      <w:r>
        <w:rPr>
          <w:noProof/>
        </w:rPr>
        <w:drawing>
          <wp:inline distT="0" distB="0" distL="0" distR="0" wp14:anchorId="340F2696" wp14:editId="269A9298">
            <wp:extent cx="3419061" cy="2566584"/>
            <wp:effectExtent l="0" t="0" r="0" b="5715"/>
            <wp:docPr id="66" name="Picture 66" descr="\\SISLAPTOP14\Temp\SISLAPTOP10VMWrk\Henri\Projects\SISTek\Services\Projects\w_SAIT\ITSC206\labsupport\Lab7\SnortServiceSetup-Add-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SISLAPTOP14\Temp\SISLAPTOP10VMWrk\Henri\Projects\SISTek\Services\Projects\w_SAIT\ITSC206\labsupport\Lab7\SnortServiceSetup-Add-Interfac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98" cy="257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C48F" w14:textId="1E3205A7" w:rsidR="00332BB4" w:rsidRDefault="000977BD" w:rsidP="00526CC8">
      <w:pPr>
        <w:pStyle w:val="ListParagraph"/>
        <w:numPr>
          <w:ilvl w:val="0"/>
          <w:numId w:val="26"/>
        </w:numPr>
      </w:pPr>
      <w:r>
        <w:lastRenderedPageBreak/>
        <w:t>Continue with following interface settings</w:t>
      </w:r>
      <w:r w:rsidR="004D5917">
        <w:t xml:space="preserve"> and then Save</w:t>
      </w:r>
      <w:r>
        <w:t>:</w:t>
      </w:r>
    </w:p>
    <w:p w14:paraId="6FFF04A6" w14:textId="2BCF254E" w:rsidR="00332BB4" w:rsidRDefault="000977BD" w:rsidP="00332BB4">
      <w:pPr>
        <w:ind w:left="360"/>
        <w:jc w:val="center"/>
      </w:pPr>
      <w:r>
        <w:rPr>
          <w:noProof/>
        </w:rPr>
        <w:drawing>
          <wp:inline distT="0" distB="0" distL="0" distR="0" wp14:anchorId="6A488865" wp14:editId="4478D5DB">
            <wp:extent cx="3379304" cy="2940364"/>
            <wp:effectExtent l="0" t="0" r="0" b="0"/>
            <wp:docPr id="67" name="Picture 67" descr="\\SISLAPTOP14\Temp\SISLAPTOP10VMWrk\Henri\Projects\SISTek\Services\Projects\w_SAIT\ITSC206\labsupport\Lab7\SnortServiceSetup-Add-Interfac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SISLAPTOP14\Temp\SISLAPTOP10VMWrk\Henri\Projects\SISTek\Services\Projects\w_SAIT\ITSC206\labsupport\Lab7\SnortServiceSetup-Add-Interface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89" cy="294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16B0" w14:textId="12D306B5" w:rsidR="00C76B0A" w:rsidRDefault="00C76B0A" w:rsidP="00526CC8">
      <w:pPr>
        <w:pStyle w:val="ListParagraph"/>
        <w:numPr>
          <w:ilvl w:val="0"/>
          <w:numId w:val="26"/>
        </w:numPr>
      </w:pPr>
      <w:r>
        <w:t>pfSense</w:t>
      </w:r>
      <w:r w:rsidR="004D5917">
        <w:t xml:space="preserve"> Service Snort Interfaces</w:t>
      </w:r>
      <w:r>
        <w:t xml:space="preserve">, </w:t>
      </w:r>
      <w:r w:rsidR="00615127">
        <w:t xml:space="preserve">press </w:t>
      </w:r>
      <w:r w:rsidR="004D5917">
        <w:t>Start</w:t>
      </w:r>
    </w:p>
    <w:p w14:paraId="19434EBF" w14:textId="6224AFD6" w:rsidR="00C76B0A" w:rsidRDefault="004D5917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20A0E435" wp14:editId="6A1BDDFF">
            <wp:extent cx="3665551" cy="1339412"/>
            <wp:effectExtent l="0" t="0" r="0" b="0"/>
            <wp:docPr id="68" name="Picture 68" descr="\\SISLAPTOP14\Temp\SISLAPTOP10VMWrk\Henri\Projects\SISTek\Services\Projects\w_SAIT\ITSC206\labsupport\Lab7\SnortServiceSetup-Interface-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SISLAPTOP14\Temp\SISLAPTOP10VMWrk\Henri\Projects\SISTek\Services\Projects\w_SAIT\ITSC206\labsupport\Lab7\SnortServiceSetup-Interface-Star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72" cy="133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3CBF" w14:textId="100205CB" w:rsidR="00C76B0A" w:rsidRDefault="00C76B0A" w:rsidP="00526CC8">
      <w:pPr>
        <w:pStyle w:val="ListParagraph"/>
        <w:numPr>
          <w:ilvl w:val="0"/>
          <w:numId w:val="26"/>
        </w:numPr>
      </w:pPr>
      <w:r>
        <w:t xml:space="preserve">pfSense </w:t>
      </w:r>
      <w:r w:rsidR="00F86019">
        <w:t>Service Snort Global Settings, click on Sign up for a Registered User Rules Account</w:t>
      </w:r>
    </w:p>
    <w:p w14:paraId="3CD30186" w14:textId="7BBA435D" w:rsidR="00C76B0A" w:rsidRDefault="00F86019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5756CD3B" wp14:editId="6DF94CBE">
            <wp:extent cx="3427012" cy="2945239"/>
            <wp:effectExtent l="0" t="0" r="2540" b="7620"/>
            <wp:docPr id="69" name="Picture 69" descr="\\SISLAPTOP14\Temp\SISLAPTOP10VMWrk\Henri\Projects\SISTek\Services\Projects\w_SAIT\ITSC206\labsupport\Lab7\SnortServiceSetup-GlobalSettings-Oink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SISLAPTOP14\Temp\SISLAPTOP10VMWrk\Henri\Projects\SISTek\Services\Projects\w_SAIT\ITSC206\labsupport\Lab7\SnortServiceSetup-GlobalSettings-OinkCod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31" cy="2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7978" w14:textId="58BBD078" w:rsidR="00C76B0A" w:rsidRDefault="00F86019" w:rsidP="00526CC8">
      <w:pPr>
        <w:pStyle w:val="ListParagraph"/>
        <w:numPr>
          <w:ilvl w:val="0"/>
          <w:numId w:val="26"/>
        </w:numPr>
      </w:pPr>
      <w:r>
        <w:lastRenderedPageBreak/>
        <w:t>Sign up for Snort account to get Oinkmaster Code</w:t>
      </w:r>
      <w:r w:rsidR="00615127">
        <w:t xml:space="preserve">, </w:t>
      </w:r>
    </w:p>
    <w:p w14:paraId="57C4A973" w14:textId="3515C659" w:rsidR="00C76B0A" w:rsidRDefault="00FE63AB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6032B9C2" wp14:editId="50520862">
            <wp:extent cx="4476584" cy="3289720"/>
            <wp:effectExtent l="0" t="0" r="635" b="6350"/>
            <wp:docPr id="70" name="Picture 70" descr="\\SISLAPTOP14\Temp\SISLAPTOP10VMWrk\Henri\Projects\SISTek\Services\Projects\w_SAIT\ITSC206\labsupport\Lab7\Snort-SignUp-Oink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SISLAPTOP14\Temp\SISLAPTOP10VMWrk\Henri\Projects\SISTek\Services\Projects\w_SAIT\ITSC206\labsupport\Lab7\Snort-SignUp-OinkCod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01" cy="328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EA0" w14:textId="375B12B2" w:rsidR="00C76B0A" w:rsidRDefault="00C76B0A" w:rsidP="00526CC8">
      <w:pPr>
        <w:pStyle w:val="ListParagraph"/>
        <w:numPr>
          <w:ilvl w:val="0"/>
          <w:numId w:val="26"/>
        </w:numPr>
      </w:pPr>
      <w:r>
        <w:t xml:space="preserve">pfSense </w:t>
      </w:r>
      <w:r w:rsidR="009349B6">
        <w:t>Services Snort Global Settings, Oinkmaster code entered and rest of the settings</w:t>
      </w:r>
    </w:p>
    <w:p w14:paraId="581968F5" w14:textId="1F670AD8" w:rsidR="00C76B0A" w:rsidRDefault="009349B6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4F17B106" wp14:editId="6CB9F4F3">
            <wp:extent cx="4544890" cy="4118776"/>
            <wp:effectExtent l="0" t="0" r="8255" b="0"/>
            <wp:docPr id="71" name="Picture 71" descr="\\SISLAPTOP14\Temp\SISLAPTOP10VMWrk\Henri\Projects\SISTek\Services\Projects\w_SAIT\ITSC206\labsupport\Lab7\SnortServiceSetup-GlobalSettings-OinkCodeEnter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SISLAPTOP14\Temp\SISLAPTOP10VMWrk\Henri\Projects\SISTek\Services\Projects\w_SAIT\ITSC206\labsupport\Lab7\SnortServiceSetup-GlobalSettings-OinkCodeEntered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03" cy="412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D53" w14:textId="799F187D" w:rsidR="00C76B0A" w:rsidRDefault="009349B6" w:rsidP="009349B6">
      <w:pPr>
        <w:pStyle w:val="ListParagraph"/>
        <w:numPr>
          <w:ilvl w:val="0"/>
          <w:numId w:val="26"/>
        </w:numPr>
      </w:pPr>
      <w:r>
        <w:lastRenderedPageBreak/>
        <w:t>pfSense Services Snort Global Settings, Oinkmaster code entered and rest of the settings, cont and click on Save at the bottom</w:t>
      </w:r>
    </w:p>
    <w:p w14:paraId="2795FAAD" w14:textId="100695A5" w:rsidR="00C76B0A" w:rsidRDefault="009349B6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55F6DBB8" wp14:editId="0BC09FF3">
            <wp:extent cx="4261899" cy="4056413"/>
            <wp:effectExtent l="0" t="0" r="5715" b="1270"/>
            <wp:docPr id="72" name="Picture 72" descr="\\SISLAPTOP14\Temp\SISLAPTOP10VMWrk\Henri\Projects\SISTek\Services\Projects\w_SAIT\ITSC206\labsupport\Lab7\SnortServiceSetup-GlobalSettings-OinkCodeEntere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SISLAPTOP14\Temp\SISLAPTOP10VMWrk\Henri\Projects\SISTek\Services\Projects\w_SAIT\ITSC206\labsupport\Lab7\SnortServiceSetup-GlobalSettings-OinkCodeEntered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06" cy="407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189F" w14:textId="140A1DBF" w:rsidR="0008004C" w:rsidRDefault="0008004C" w:rsidP="00526CC8">
      <w:pPr>
        <w:pStyle w:val="ListParagraph"/>
        <w:numPr>
          <w:ilvl w:val="0"/>
          <w:numId w:val="26"/>
        </w:numPr>
      </w:pPr>
      <w:r>
        <w:t xml:space="preserve">pfSense Services Snort Update Rules, click Update Rules </w:t>
      </w:r>
    </w:p>
    <w:p w14:paraId="491428C7" w14:textId="55499A3C" w:rsidR="0008004C" w:rsidRDefault="0008004C" w:rsidP="0008004C">
      <w:pPr>
        <w:ind w:left="360"/>
        <w:jc w:val="center"/>
      </w:pPr>
      <w:r>
        <w:rPr>
          <w:noProof/>
        </w:rPr>
        <w:drawing>
          <wp:inline distT="0" distB="0" distL="0" distR="0" wp14:anchorId="7B991AB3" wp14:editId="5D185FD5">
            <wp:extent cx="4568474" cy="3331596"/>
            <wp:effectExtent l="0" t="0" r="3810" b="2540"/>
            <wp:docPr id="75" name="Picture 75" descr="\\SISLAPTOP14\Temp\SISLAPTOP10VMWrk\Henri\Projects\SISTek\Services\Projects\w_SAIT\ITSC206\labsupport\Lab7\SnortServiceSetup-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\SISLAPTOP14\Temp\SISLAPTOP10VMWrk\Henri\Projects\SISTek\Services\Projects\w_SAIT\ITSC206\labsupport\Lab7\SnortServiceSetup-Updat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63" cy="333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A442" w14:textId="4D6AEB49" w:rsidR="0008004C" w:rsidRDefault="0008004C" w:rsidP="00526CC8">
      <w:pPr>
        <w:pStyle w:val="ListParagraph"/>
        <w:numPr>
          <w:ilvl w:val="0"/>
          <w:numId w:val="26"/>
        </w:numPr>
      </w:pPr>
      <w:r>
        <w:lastRenderedPageBreak/>
        <w:t xml:space="preserve">pfSense Services Snort Rule update log </w:t>
      </w:r>
    </w:p>
    <w:p w14:paraId="5593569A" w14:textId="40990C6C" w:rsidR="0008004C" w:rsidRDefault="0008004C" w:rsidP="0008004C">
      <w:pPr>
        <w:ind w:left="360"/>
        <w:jc w:val="center"/>
      </w:pPr>
      <w:r>
        <w:rPr>
          <w:noProof/>
        </w:rPr>
        <w:drawing>
          <wp:inline distT="0" distB="0" distL="0" distR="0" wp14:anchorId="4EED2889" wp14:editId="4AAEFEF5">
            <wp:extent cx="2266121" cy="2734206"/>
            <wp:effectExtent l="0" t="0" r="1270" b="0"/>
            <wp:docPr id="76" name="Picture 76" descr="\\SISLAPTOP14\Temp\SISLAPTOP10VMWrk\Henri\Projects\SISTek\Services\Projects\w_SAIT\ITSC206\labsupport\Lab7\SnortServiceSetup-Update-CheckLog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\SISLAPTOP14\Temp\SISLAPTOP10VMWrk\Henri\Projects\SISTek\Services\Projects\w_SAIT\ITSC206\labsupport\Lab7\SnortServiceSetup-Update-CheckLogA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31" cy="27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BDCE" w14:textId="4476673D" w:rsidR="0008004C" w:rsidRDefault="0008004C" w:rsidP="00526CC8">
      <w:pPr>
        <w:pStyle w:val="ListParagraph"/>
        <w:numPr>
          <w:ilvl w:val="0"/>
          <w:numId w:val="26"/>
        </w:numPr>
      </w:pPr>
      <w:r>
        <w:t xml:space="preserve">pfSense Services Snort Rule View log </w:t>
      </w:r>
    </w:p>
    <w:p w14:paraId="7696D53C" w14:textId="3B683FE9" w:rsidR="0008004C" w:rsidRDefault="0008004C" w:rsidP="0008004C">
      <w:pPr>
        <w:pStyle w:val="ListParagraph"/>
        <w:jc w:val="center"/>
      </w:pPr>
      <w:r>
        <w:rPr>
          <w:noProof/>
        </w:rPr>
        <w:drawing>
          <wp:inline distT="0" distB="0" distL="0" distR="0" wp14:anchorId="4F6F7EDA" wp14:editId="00C683B4">
            <wp:extent cx="4960994" cy="3617844"/>
            <wp:effectExtent l="0" t="0" r="0" b="1905"/>
            <wp:docPr id="77" name="Picture 77" descr="\\SISLAPTOP14\Temp\SISLAPTOP10VMWrk\Henri\Projects\SISTek\Services\Projects\w_SAIT\ITSC206\labsupport\Lab7\SnortServiceSetup-Update-CheckLo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SISLAPTOP14\Temp\SISLAPTOP10VMWrk\Henri\Projects\SISTek\Services\Projects\w_SAIT\ITSC206\labsupport\Lab7\SnortServiceSetup-Update-CheckLog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287" cy="36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E724" w14:textId="2EA477DB" w:rsidR="00C76B0A" w:rsidRDefault="00C76B0A" w:rsidP="00526CC8">
      <w:pPr>
        <w:pStyle w:val="ListParagraph"/>
        <w:numPr>
          <w:ilvl w:val="0"/>
          <w:numId w:val="26"/>
        </w:numPr>
      </w:pPr>
      <w:r>
        <w:t xml:space="preserve">pfSense Firewall </w:t>
      </w:r>
      <w:r w:rsidR="00997CEE">
        <w:t>Status-&gt;System Logs -&gt;S</w:t>
      </w:r>
      <w:r>
        <w:t>et</w:t>
      </w:r>
      <w:r w:rsidR="00997CEE">
        <w:t>tings, c</w:t>
      </w:r>
      <w:r w:rsidR="00615127">
        <w:t xml:space="preserve">onfigure </w:t>
      </w:r>
      <w:r w:rsidR="00997CEE">
        <w:t>logging options</w:t>
      </w:r>
    </w:p>
    <w:p w14:paraId="7461865A" w14:textId="25F466BE" w:rsidR="00C76B0A" w:rsidRDefault="000E14EA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B942544" wp14:editId="251305E3">
            <wp:extent cx="3935896" cy="3651454"/>
            <wp:effectExtent l="0" t="0" r="7620" b="6350"/>
            <wp:docPr id="73" name="Picture 73" descr="\\SISLAPTOP14\Temp\SISLAPTOP10VMWrk\Henri\Projects\SISTek\Services\Projects\w_SAIT\ITSC206\labsupport\Lab7\SnortServiceSetup-Setting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SISLAPTOP14\Temp\SISLAPTOP10VMWrk\Henri\Projects\SISTek\Services\Projects\w_SAIT\ITSC206\labsupport\Lab7\SnortServiceSetup-SettingsA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93" cy="365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A9F3" w14:textId="30C2E96F" w:rsidR="00C76B0A" w:rsidRDefault="00997CEE" w:rsidP="00526CC8">
      <w:pPr>
        <w:pStyle w:val="ListParagraph"/>
        <w:numPr>
          <w:ilvl w:val="0"/>
          <w:numId w:val="26"/>
        </w:numPr>
      </w:pPr>
      <w:r>
        <w:t>pfSense Firewall Status-&gt;System Logs -&gt;Settings, configure logging options, press Save</w:t>
      </w:r>
    </w:p>
    <w:p w14:paraId="684C1C70" w14:textId="045F2D54" w:rsidR="00C76B0A" w:rsidRDefault="00997CEE" w:rsidP="00997CEE">
      <w:pPr>
        <w:pStyle w:val="ListParagraph"/>
        <w:jc w:val="center"/>
      </w:pPr>
      <w:r>
        <w:rPr>
          <w:noProof/>
        </w:rPr>
        <w:drawing>
          <wp:inline distT="0" distB="0" distL="0" distR="0" wp14:anchorId="3C156D4B" wp14:editId="1F730BA1">
            <wp:extent cx="4089025" cy="3864334"/>
            <wp:effectExtent l="0" t="0" r="6985" b="3175"/>
            <wp:docPr id="74" name="Picture 74" descr="\\SISLAPTOP14\Temp\SISLAPTOP10VMWrk\Henri\Projects\SISTek\Services\Projects\w_SAIT\ITSC206\labsupport\Lab7\SnortServiceSetup-Setting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SISLAPTOP14\Temp\SISLAPTOP10VMWrk\Henri\Projects\SISTek\Services\Projects\w_SAIT\ITSC206\labsupport\Lab7\SnortServiceSetup-Settings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57" cy="386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B612" w14:textId="4BC15B92" w:rsidR="00154D83" w:rsidRDefault="00154D83" w:rsidP="00154D83">
      <w:pPr>
        <w:ind w:left="360"/>
        <w:jc w:val="center"/>
      </w:pPr>
    </w:p>
    <w:p w14:paraId="07958C01" w14:textId="77777777" w:rsidR="005E5B86" w:rsidRDefault="00C76B0A" w:rsidP="00526CC8">
      <w:pPr>
        <w:pStyle w:val="ListParagraph"/>
        <w:numPr>
          <w:ilvl w:val="0"/>
          <w:numId w:val="26"/>
        </w:numPr>
      </w:pPr>
      <w:r>
        <w:t>a</w:t>
      </w:r>
    </w:p>
    <w:p w14:paraId="3989FF39" w14:textId="211567E2" w:rsidR="00332BB4" w:rsidRDefault="005E5B86" w:rsidP="005E5B86">
      <w:pPr>
        <w:pStyle w:val="HeadingStyle1"/>
      </w:pPr>
      <w:bookmarkStart w:id="9" w:name="_Toc510374352"/>
      <w:r>
        <w:lastRenderedPageBreak/>
        <w:t>Kali OpenVAS</w:t>
      </w:r>
      <w:bookmarkEnd w:id="9"/>
    </w:p>
    <w:p w14:paraId="41BC50CF" w14:textId="7973D0D2" w:rsidR="005E5B86" w:rsidRDefault="005E5B86" w:rsidP="005E5B86">
      <w:pPr>
        <w:pStyle w:val="ListParagraph"/>
        <w:numPr>
          <w:ilvl w:val="0"/>
          <w:numId w:val="27"/>
        </w:numPr>
      </w:pPr>
      <w:r>
        <w:t>Install an Kali by entering the following commands:</w:t>
      </w:r>
    </w:p>
    <w:p w14:paraId="7074EA3D" w14:textId="77777777" w:rsidR="005E5B86" w:rsidRDefault="005E5B86" w:rsidP="005E5B86">
      <w:pPr>
        <w:pStyle w:val="ListParagraph"/>
        <w:numPr>
          <w:ilvl w:val="1"/>
          <w:numId w:val="27"/>
        </w:numPr>
      </w:pPr>
      <w:r>
        <w:t>sudo apt install openvas</w:t>
      </w:r>
    </w:p>
    <w:p w14:paraId="504B2C95" w14:textId="77777777" w:rsidR="005E5B86" w:rsidRDefault="005E5B86" w:rsidP="005E5B86">
      <w:pPr>
        <w:pStyle w:val="ListParagraph"/>
        <w:numPr>
          <w:ilvl w:val="1"/>
          <w:numId w:val="27"/>
        </w:numPr>
      </w:pPr>
      <w:r>
        <w:t>sudo openvas-setup</w:t>
      </w:r>
    </w:p>
    <w:p w14:paraId="6EFA24DF" w14:textId="77777777" w:rsidR="005E5B86" w:rsidRDefault="005E5B86" w:rsidP="005E5B86">
      <w:pPr>
        <w:pStyle w:val="ListParagraph"/>
        <w:numPr>
          <w:ilvl w:val="1"/>
          <w:numId w:val="27"/>
        </w:numPr>
      </w:pPr>
      <w:r>
        <w:t>openvas-check-setup (if errors and missing SCAP database and Cert database)</w:t>
      </w:r>
    </w:p>
    <w:p w14:paraId="76DF03F5" w14:textId="2FB9996E" w:rsidR="00CE28EC" w:rsidRDefault="00CE28EC" w:rsidP="005E5B86">
      <w:pPr>
        <w:pStyle w:val="ListParagraph"/>
        <w:numPr>
          <w:ilvl w:val="1"/>
          <w:numId w:val="27"/>
        </w:numPr>
      </w:pPr>
      <w:r>
        <w:t>gsad (depending on the step the error occur, use openvas-check-setup as needed)</w:t>
      </w:r>
    </w:p>
    <w:p w14:paraId="0D656990" w14:textId="77777777" w:rsidR="005E5B86" w:rsidRDefault="005E5B86" w:rsidP="005E5B86">
      <w:pPr>
        <w:pStyle w:val="ListParagraph"/>
        <w:numPr>
          <w:ilvl w:val="1"/>
          <w:numId w:val="27"/>
        </w:numPr>
      </w:pPr>
      <w:r>
        <w:t>greenbone-scapdata-sync</w:t>
      </w:r>
    </w:p>
    <w:p w14:paraId="068F782E" w14:textId="77777777" w:rsidR="005E5B86" w:rsidRDefault="005E5B86" w:rsidP="005E5B86">
      <w:pPr>
        <w:pStyle w:val="ListParagraph"/>
        <w:numPr>
          <w:ilvl w:val="1"/>
          <w:numId w:val="27"/>
        </w:numPr>
      </w:pPr>
      <w:r>
        <w:t>greenbone-certdata-sync</w:t>
      </w:r>
    </w:p>
    <w:p w14:paraId="49023F66" w14:textId="45EFB014" w:rsidR="005E5B86" w:rsidRDefault="005E5B86" w:rsidP="005E5B86">
      <w:pPr>
        <w:pStyle w:val="ListParagraph"/>
        <w:numPr>
          <w:ilvl w:val="1"/>
          <w:numId w:val="27"/>
        </w:numPr>
      </w:pPr>
      <w:r>
        <w:t>openvas-check-setup (if errors only in step 10 [optional])</w:t>
      </w:r>
    </w:p>
    <w:p w14:paraId="7646F8DA" w14:textId="5CF28336" w:rsidR="005E5B86" w:rsidRDefault="005E5B86" w:rsidP="005E5B86">
      <w:pPr>
        <w:pStyle w:val="ListParagraph"/>
        <w:numPr>
          <w:ilvl w:val="1"/>
          <w:numId w:val="27"/>
        </w:numPr>
      </w:pPr>
      <w:r>
        <w:t xml:space="preserve">service openvas-scanner </w:t>
      </w:r>
      <w:r w:rsidR="00092E96">
        <w:t>re</w:t>
      </w:r>
      <w:r>
        <w:t>start</w:t>
      </w:r>
    </w:p>
    <w:p w14:paraId="1BC5CA5E" w14:textId="215F9A0F" w:rsidR="005E5B86" w:rsidRDefault="005E5B86" w:rsidP="005E5B86">
      <w:pPr>
        <w:pStyle w:val="ListParagraph"/>
        <w:numPr>
          <w:ilvl w:val="1"/>
          <w:numId w:val="27"/>
        </w:numPr>
      </w:pPr>
      <w:r>
        <w:t xml:space="preserve">service openvas-manager </w:t>
      </w:r>
      <w:r w:rsidR="00DE6955">
        <w:t>re</w:t>
      </w:r>
      <w:bookmarkStart w:id="10" w:name="_GoBack"/>
      <w:bookmarkEnd w:id="10"/>
      <w:r>
        <w:t>start</w:t>
      </w:r>
    </w:p>
    <w:p w14:paraId="31F16EA3" w14:textId="4D3F08F1" w:rsidR="005E5B86" w:rsidRPr="006F2085" w:rsidRDefault="005E5B86" w:rsidP="00F214F7"/>
    <w:p w14:paraId="29859B85" w14:textId="72074A4D" w:rsidR="005A0F9A" w:rsidRDefault="005A0F9A" w:rsidP="00E026F5">
      <w:r>
        <w:t>Hints:</w:t>
      </w:r>
    </w:p>
    <w:p w14:paraId="340D01B5" w14:textId="525A9E45" w:rsidR="005A0F9A" w:rsidRDefault="005A0F9A" w:rsidP="00E026F5"/>
    <w:p w14:paraId="1CBA6C1A" w14:textId="77777777" w:rsidR="005A0F9A" w:rsidRDefault="005A0F9A" w:rsidP="00E026F5"/>
    <w:p w14:paraId="26D21533" w14:textId="7976A417" w:rsidR="005A0F9A" w:rsidRDefault="005A0F9A" w:rsidP="00E026F5"/>
    <w:p w14:paraId="36D1EC4D" w14:textId="77777777" w:rsidR="005A0F9A" w:rsidRDefault="005A0F9A" w:rsidP="00E026F5"/>
    <w:p w14:paraId="05AC0A1F" w14:textId="5781FD31" w:rsidR="005A0F9A" w:rsidRDefault="005A0F9A" w:rsidP="00E026F5"/>
    <w:p w14:paraId="043A6B23" w14:textId="77777777" w:rsidR="005A0F9A" w:rsidRDefault="005A0F9A" w:rsidP="00E026F5"/>
    <w:p w14:paraId="3D92F928" w14:textId="09E423C7" w:rsidR="00512D26" w:rsidRPr="009C77F7" w:rsidRDefault="00426F5E" w:rsidP="00E026F5">
      <w:pPr>
        <w:rPr>
          <w:b/>
        </w:rPr>
      </w:pPr>
      <w:r w:rsidRPr="009C77F7">
        <w:rPr>
          <w:b/>
        </w:rPr>
        <w:t xml:space="preserve">DO NOT DELETE THE SECTION BREAK BELOW. DELETING </w:t>
      </w:r>
      <w:r w:rsidR="0016421B" w:rsidRPr="009C77F7">
        <w:rPr>
          <w:b/>
        </w:rPr>
        <w:t>IT</w:t>
      </w:r>
      <w:r w:rsidR="004B3928" w:rsidRPr="009C77F7">
        <w:rPr>
          <w:b/>
        </w:rPr>
        <w:t xml:space="preserve"> MAY</w:t>
      </w:r>
      <w:r w:rsidR="00657374" w:rsidRPr="009C77F7">
        <w:rPr>
          <w:b/>
        </w:rPr>
        <w:t xml:space="preserve"> IMPACT</w:t>
      </w:r>
      <w:r w:rsidRPr="009C77F7">
        <w:rPr>
          <w:b/>
        </w:rPr>
        <w:t xml:space="preserve"> THE FORMATTING IN THIS DOCUMENT.</w:t>
      </w:r>
    </w:p>
    <w:p w14:paraId="4A6D38C4" w14:textId="77777777" w:rsidR="00512D26" w:rsidRDefault="00512D26" w:rsidP="00E026F5"/>
    <w:p w14:paraId="5B278ABF" w14:textId="77777777" w:rsidR="00512D26" w:rsidRDefault="00512D26" w:rsidP="00E026F5"/>
    <w:p w14:paraId="1702AF89" w14:textId="77777777" w:rsidR="00512D26" w:rsidRDefault="00512D26" w:rsidP="00E026F5"/>
    <w:p w14:paraId="6D288093" w14:textId="44AB96D6" w:rsidR="00432E04" w:rsidRPr="00432E04" w:rsidRDefault="00432E04" w:rsidP="00F85084">
      <w:pPr>
        <w:spacing w:line="240" w:lineRule="auto"/>
      </w:pPr>
    </w:p>
    <w:sectPr w:rsidR="00432E04" w:rsidRPr="00432E04" w:rsidSect="00512D26">
      <w:headerReference w:type="first" r:id="rId39"/>
      <w:footerReference w:type="first" r:id="rId40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7661BB" w14:textId="77777777" w:rsidR="007277C7" w:rsidRDefault="007277C7" w:rsidP="007F2B57">
      <w:r>
        <w:separator/>
      </w:r>
    </w:p>
    <w:p w14:paraId="0C9025EB" w14:textId="77777777" w:rsidR="007277C7" w:rsidRDefault="007277C7" w:rsidP="007F2B57"/>
    <w:p w14:paraId="110B59D4" w14:textId="77777777" w:rsidR="007277C7" w:rsidRDefault="007277C7" w:rsidP="007F2B57"/>
  </w:endnote>
  <w:endnote w:type="continuationSeparator" w:id="0">
    <w:p w14:paraId="3D08B435" w14:textId="77777777" w:rsidR="007277C7" w:rsidRDefault="007277C7" w:rsidP="007F2B57">
      <w:r>
        <w:continuationSeparator/>
      </w:r>
    </w:p>
    <w:p w14:paraId="11F61984" w14:textId="77777777" w:rsidR="007277C7" w:rsidRDefault="007277C7" w:rsidP="007F2B57"/>
    <w:p w14:paraId="293DA2A3" w14:textId="77777777" w:rsidR="007277C7" w:rsidRDefault="007277C7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3F802A" w14:textId="1B0ACA58" w:rsidR="00017FD6" w:rsidRDefault="003B0CFB" w:rsidP="00017FD6">
    <w:r>
      <w:t>© 2017</w:t>
    </w:r>
    <w:r w:rsidR="00017FD6">
      <w:t>, Southern Alberta Institute of Technology. All rights reserved.</w:t>
    </w:r>
  </w:p>
  <w:p w14:paraId="6B81DECE" w14:textId="232C2329" w:rsidR="00017FD6" w:rsidRDefault="00017FD6" w:rsidP="00017FD6">
    <w:r>
      <w:t>This publication and materials herein are protected by applicable intellectual property laws.</w:t>
    </w:r>
  </w:p>
  <w:p w14:paraId="65B9C7A0" w14:textId="130561B0" w:rsidR="00017FD6" w:rsidRDefault="00017FD6" w:rsidP="00017FD6">
    <w:r>
      <w:t>Unauthorized reproduction and distribution of this publication in whole or part is prohibited.</w:t>
    </w:r>
  </w:p>
  <w:p w14:paraId="6F4DB428" w14:textId="77777777" w:rsidR="00017FD6" w:rsidRDefault="00017FD6" w:rsidP="00017FD6"/>
  <w:p w14:paraId="508159DB" w14:textId="5B791053" w:rsidR="00017FD6" w:rsidRDefault="00017FD6" w:rsidP="00017FD6">
    <w:r>
      <w:t>For more information, contact:</w:t>
    </w:r>
  </w:p>
  <w:p w14:paraId="0D60F3E3" w14:textId="56AB9BBB" w:rsidR="00017FD6" w:rsidRDefault="00017FD6" w:rsidP="00017FD6">
    <w:r>
      <w:t>Director, Centre for Instructional Technology and Development</w:t>
    </w:r>
  </w:p>
  <w:p w14:paraId="4E741738" w14:textId="6D12960E" w:rsidR="00017FD6" w:rsidRDefault="00017FD6" w:rsidP="00017FD6">
    <w:r>
      <w:t>Southern Alberta Institute of Technology</w:t>
    </w:r>
  </w:p>
  <w:p w14:paraId="10822D5A" w14:textId="73CAE1C3" w:rsidR="00017FD6" w:rsidRDefault="00017FD6" w:rsidP="00017FD6">
    <w:r>
      <w:t>1301 16 Ave. N.W., Calgary, AB T2M 0L4</w:t>
    </w:r>
  </w:p>
  <w:p w14:paraId="7D139869" w14:textId="77777777" w:rsidR="00017FD6" w:rsidRDefault="00017FD6" w:rsidP="00017FD6"/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BB48A5" w14:textId="77777777" w:rsidR="007277C7" w:rsidRDefault="007277C7" w:rsidP="007F2B57">
      <w:r>
        <w:separator/>
      </w:r>
    </w:p>
    <w:p w14:paraId="47DEB124" w14:textId="77777777" w:rsidR="007277C7" w:rsidRDefault="007277C7" w:rsidP="007F2B57"/>
    <w:p w14:paraId="453E8BB1" w14:textId="77777777" w:rsidR="007277C7" w:rsidRDefault="007277C7" w:rsidP="007F2B57"/>
  </w:footnote>
  <w:footnote w:type="continuationSeparator" w:id="0">
    <w:p w14:paraId="11BEA9B7" w14:textId="77777777" w:rsidR="007277C7" w:rsidRDefault="007277C7" w:rsidP="007F2B57">
      <w:r>
        <w:continuationSeparator/>
      </w:r>
    </w:p>
    <w:p w14:paraId="5A819E95" w14:textId="77777777" w:rsidR="007277C7" w:rsidRDefault="007277C7" w:rsidP="007F2B57"/>
    <w:p w14:paraId="39AD9072" w14:textId="77777777" w:rsidR="007277C7" w:rsidRDefault="007277C7" w:rsidP="007F2B5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2CC38BC2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E520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FE035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228C5"/>
    <w:multiLevelType w:val="hybridMultilevel"/>
    <w:tmpl w:val="6EE6D5DC"/>
    <w:lvl w:ilvl="0" w:tplc="159A0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A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40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07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C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6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D2A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4335F3"/>
    <w:multiLevelType w:val="hybridMultilevel"/>
    <w:tmpl w:val="BA84D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A375AFC"/>
    <w:multiLevelType w:val="hybridMultilevel"/>
    <w:tmpl w:val="11147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60288"/>
    <w:multiLevelType w:val="hybridMultilevel"/>
    <w:tmpl w:val="A5F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3F686B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EF021A"/>
    <w:multiLevelType w:val="hybridMultilevel"/>
    <w:tmpl w:val="B2C0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9C61AB"/>
    <w:multiLevelType w:val="hybridMultilevel"/>
    <w:tmpl w:val="5FB66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B992FCB"/>
    <w:multiLevelType w:val="multilevel"/>
    <w:tmpl w:val="5132700E"/>
    <w:lvl w:ilvl="0">
      <w:start w:val="1"/>
      <w:numFmt w:val="decimal"/>
      <w:lvlText w:val="%1.0"/>
      <w:lvlJc w:val="left"/>
      <w:pPr>
        <w:ind w:left="660" w:hanging="6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380" w:hanging="6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000FF" w:themeColor="hyperlink"/>
        <w:u w:val="single"/>
      </w:rPr>
    </w:lvl>
  </w:abstractNum>
  <w:abstractNum w:abstractNumId="14">
    <w:nsid w:val="3F2E0F17"/>
    <w:multiLevelType w:val="multilevel"/>
    <w:tmpl w:val="EEFE0E0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5">
    <w:nsid w:val="3F515171"/>
    <w:multiLevelType w:val="hybridMultilevel"/>
    <w:tmpl w:val="3A7C0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4C1F26"/>
    <w:multiLevelType w:val="multilevel"/>
    <w:tmpl w:val="5302D80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7">
    <w:nsid w:val="46B314C4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9E0E6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3454A0"/>
    <w:multiLevelType w:val="hybridMultilevel"/>
    <w:tmpl w:val="9CA62EBE"/>
    <w:lvl w:ilvl="0" w:tplc="8E0C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4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5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EA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3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62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CA7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C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694516D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823420"/>
    <w:multiLevelType w:val="hybridMultilevel"/>
    <w:tmpl w:val="BAD28F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F220EAC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9"/>
  </w:num>
  <w:num w:numId="4">
    <w:abstractNumId w:val="2"/>
  </w:num>
  <w:num w:numId="5">
    <w:abstractNumId w:val="21"/>
  </w:num>
  <w:num w:numId="6">
    <w:abstractNumId w:val="3"/>
  </w:num>
  <w:num w:numId="7">
    <w:abstractNumId w:val="23"/>
  </w:num>
  <w:num w:numId="8">
    <w:abstractNumId w:val="1"/>
  </w:num>
  <w:num w:numId="9">
    <w:abstractNumId w:val="6"/>
  </w:num>
  <w:num w:numId="10">
    <w:abstractNumId w:val="12"/>
  </w:num>
  <w:num w:numId="11">
    <w:abstractNumId w:val="11"/>
  </w:num>
  <w:num w:numId="12">
    <w:abstractNumId w:val="13"/>
  </w:num>
  <w:num w:numId="13">
    <w:abstractNumId w:val="14"/>
  </w:num>
  <w:num w:numId="14">
    <w:abstractNumId w:val="5"/>
  </w:num>
  <w:num w:numId="15">
    <w:abstractNumId w:val="20"/>
  </w:num>
  <w:num w:numId="16">
    <w:abstractNumId w:val="18"/>
  </w:num>
  <w:num w:numId="17">
    <w:abstractNumId w:val="8"/>
  </w:num>
  <w:num w:numId="18">
    <w:abstractNumId w:val="15"/>
  </w:num>
  <w:num w:numId="19">
    <w:abstractNumId w:val="16"/>
  </w:num>
  <w:num w:numId="20">
    <w:abstractNumId w:val="4"/>
  </w:num>
  <w:num w:numId="21">
    <w:abstractNumId w:val="0"/>
  </w:num>
  <w:num w:numId="22">
    <w:abstractNumId w:val="26"/>
  </w:num>
  <w:num w:numId="23">
    <w:abstractNumId w:val="7"/>
  </w:num>
  <w:num w:numId="24">
    <w:abstractNumId w:val="25"/>
  </w:num>
  <w:num w:numId="25">
    <w:abstractNumId w:val="10"/>
  </w:num>
  <w:num w:numId="26">
    <w:abstractNumId w:val="17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4EC"/>
    <w:rsid w:val="00006994"/>
    <w:rsid w:val="00011D38"/>
    <w:rsid w:val="00017FD6"/>
    <w:rsid w:val="0002193B"/>
    <w:rsid w:val="000225D1"/>
    <w:rsid w:val="000362BD"/>
    <w:rsid w:val="00036EB7"/>
    <w:rsid w:val="00036F15"/>
    <w:rsid w:val="00041B5E"/>
    <w:rsid w:val="0004384D"/>
    <w:rsid w:val="00051CC6"/>
    <w:rsid w:val="0005300F"/>
    <w:rsid w:val="000537E5"/>
    <w:rsid w:val="00053992"/>
    <w:rsid w:val="000554E3"/>
    <w:rsid w:val="000579BB"/>
    <w:rsid w:val="0006740F"/>
    <w:rsid w:val="000703BF"/>
    <w:rsid w:val="00075BCF"/>
    <w:rsid w:val="0008004C"/>
    <w:rsid w:val="0009096F"/>
    <w:rsid w:val="00090ACB"/>
    <w:rsid w:val="00092E96"/>
    <w:rsid w:val="000944B1"/>
    <w:rsid w:val="00095D68"/>
    <w:rsid w:val="000977BD"/>
    <w:rsid w:val="000A2BA8"/>
    <w:rsid w:val="000C0F3E"/>
    <w:rsid w:val="000C58FB"/>
    <w:rsid w:val="000D210F"/>
    <w:rsid w:val="000D5A67"/>
    <w:rsid w:val="000D6CD4"/>
    <w:rsid w:val="000E14EA"/>
    <w:rsid w:val="000F5078"/>
    <w:rsid w:val="0010125A"/>
    <w:rsid w:val="001020E8"/>
    <w:rsid w:val="0010711D"/>
    <w:rsid w:val="00117156"/>
    <w:rsid w:val="0013233B"/>
    <w:rsid w:val="001328B2"/>
    <w:rsid w:val="00144E22"/>
    <w:rsid w:val="001547CE"/>
    <w:rsid w:val="00154D83"/>
    <w:rsid w:val="00162316"/>
    <w:rsid w:val="0016421B"/>
    <w:rsid w:val="00165D28"/>
    <w:rsid w:val="00186025"/>
    <w:rsid w:val="00194870"/>
    <w:rsid w:val="001A0046"/>
    <w:rsid w:val="001A0A50"/>
    <w:rsid w:val="001A7B2E"/>
    <w:rsid w:val="001B0A05"/>
    <w:rsid w:val="001B23AA"/>
    <w:rsid w:val="001C77AE"/>
    <w:rsid w:val="001D148A"/>
    <w:rsid w:val="001D2757"/>
    <w:rsid w:val="001D399F"/>
    <w:rsid w:val="001E2684"/>
    <w:rsid w:val="001E53ED"/>
    <w:rsid w:val="001E692B"/>
    <w:rsid w:val="001F1521"/>
    <w:rsid w:val="001F470D"/>
    <w:rsid w:val="001F7CDE"/>
    <w:rsid w:val="00230822"/>
    <w:rsid w:val="00230C13"/>
    <w:rsid w:val="0023710B"/>
    <w:rsid w:val="002416EE"/>
    <w:rsid w:val="00242511"/>
    <w:rsid w:val="00247023"/>
    <w:rsid w:val="002518CB"/>
    <w:rsid w:val="00253EC4"/>
    <w:rsid w:val="00257E1E"/>
    <w:rsid w:val="00260616"/>
    <w:rsid w:val="00264C10"/>
    <w:rsid w:val="0027126A"/>
    <w:rsid w:val="00273641"/>
    <w:rsid w:val="002760F6"/>
    <w:rsid w:val="00276B8F"/>
    <w:rsid w:val="00282174"/>
    <w:rsid w:val="002946A5"/>
    <w:rsid w:val="002A68CA"/>
    <w:rsid w:val="002C0FDA"/>
    <w:rsid w:val="002C6414"/>
    <w:rsid w:val="002D316C"/>
    <w:rsid w:val="002F1139"/>
    <w:rsid w:val="002F3569"/>
    <w:rsid w:val="002F765A"/>
    <w:rsid w:val="00311CEF"/>
    <w:rsid w:val="00311F98"/>
    <w:rsid w:val="00313C58"/>
    <w:rsid w:val="003152BC"/>
    <w:rsid w:val="0031746A"/>
    <w:rsid w:val="00324542"/>
    <w:rsid w:val="00332BB4"/>
    <w:rsid w:val="00337BAE"/>
    <w:rsid w:val="00342C34"/>
    <w:rsid w:val="00350155"/>
    <w:rsid w:val="00350648"/>
    <w:rsid w:val="003558B2"/>
    <w:rsid w:val="00357496"/>
    <w:rsid w:val="00371458"/>
    <w:rsid w:val="003718AC"/>
    <w:rsid w:val="00373D1D"/>
    <w:rsid w:val="00393D87"/>
    <w:rsid w:val="003A3E8B"/>
    <w:rsid w:val="003A6A22"/>
    <w:rsid w:val="003B0CFB"/>
    <w:rsid w:val="003C7789"/>
    <w:rsid w:val="003E0DF0"/>
    <w:rsid w:val="003E4FEC"/>
    <w:rsid w:val="003F12CC"/>
    <w:rsid w:val="003F1384"/>
    <w:rsid w:val="003F31FE"/>
    <w:rsid w:val="003F3614"/>
    <w:rsid w:val="004054A2"/>
    <w:rsid w:val="00411C90"/>
    <w:rsid w:val="00412481"/>
    <w:rsid w:val="0041303A"/>
    <w:rsid w:val="00425838"/>
    <w:rsid w:val="00426D97"/>
    <w:rsid w:val="00426F5E"/>
    <w:rsid w:val="00432E04"/>
    <w:rsid w:val="00433B33"/>
    <w:rsid w:val="004503C5"/>
    <w:rsid w:val="004535E0"/>
    <w:rsid w:val="004540D0"/>
    <w:rsid w:val="00457729"/>
    <w:rsid w:val="00464AA9"/>
    <w:rsid w:val="00466D57"/>
    <w:rsid w:val="00475522"/>
    <w:rsid w:val="00477ABC"/>
    <w:rsid w:val="004862FB"/>
    <w:rsid w:val="004974D2"/>
    <w:rsid w:val="004A51BA"/>
    <w:rsid w:val="004B3928"/>
    <w:rsid w:val="004C465A"/>
    <w:rsid w:val="004C4C4D"/>
    <w:rsid w:val="004C5225"/>
    <w:rsid w:val="004C6B67"/>
    <w:rsid w:val="004D3407"/>
    <w:rsid w:val="004D5917"/>
    <w:rsid w:val="004E0A98"/>
    <w:rsid w:val="004E2235"/>
    <w:rsid w:val="004F18A3"/>
    <w:rsid w:val="0050120A"/>
    <w:rsid w:val="00506CE1"/>
    <w:rsid w:val="00512D26"/>
    <w:rsid w:val="00526CC8"/>
    <w:rsid w:val="005366D1"/>
    <w:rsid w:val="00551EE2"/>
    <w:rsid w:val="00553AD6"/>
    <w:rsid w:val="00556CD0"/>
    <w:rsid w:val="0055717B"/>
    <w:rsid w:val="00571487"/>
    <w:rsid w:val="0058120D"/>
    <w:rsid w:val="00590F16"/>
    <w:rsid w:val="00595E89"/>
    <w:rsid w:val="00597CBB"/>
    <w:rsid w:val="005A0F9A"/>
    <w:rsid w:val="005A25B4"/>
    <w:rsid w:val="005A4320"/>
    <w:rsid w:val="005A54F9"/>
    <w:rsid w:val="005A5C3A"/>
    <w:rsid w:val="005B2857"/>
    <w:rsid w:val="005B2B6A"/>
    <w:rsid w:val="005C322D"/>
    <w:rsid w:val="005D2A06"/>
    <w:rsid w:val="005D6163"/>
    <w:rsid w:val="005E5B86"/>
    <w:rsid w:val="006075E7"/>
    <w:rsid w:val="006148DC"/>
    <w:rsid w:val="00615127"/>
    <w:rsid w:val="00622988"/>
    <w:rsid w:val="00623C7F"/>
    <w:rsid w:val="00644444"/>
    <w:rsid w:val="006543CA"/>
    <w:rsid w:val="00657374"/>
    <w:rsid w:val="00666EA3"/>
    <w:rsid w:val="006A1CDF"/>
    <w:rsid w:val="006A6D5A"/>
    <w:rsid w:val="006C16DE"/>
    <w:rsid w:val="006D0CD0"/>
    <w:rsid w:val="006D0FE0"/>
    <w:rsid w:val="006E4D09"/>
    <w:rsid w:val="006F2085"/>
    <w:rsid w:val="006F44A1"/>
    <w:rsid w:val="00701DE6"/>
    <w:rsid w:val="00703C7D"/>
    <w:rsid w:val="00715028"/>
    <w:rsid w:val="00723846"/>
    <w:rsid w:val="007277C7"/>
    <w:rsid w:val="007343A7"/>
    <w:rsid w:val="00762164"/>
    <w:rsid w:val="007646FF"/>
    <w:rsid w:val="007713E4"/>
    <w:rsid w:val="007753FB"/>
    <w:rsid w:val="00785175"/>
    <w:rsid w:val="0079356D"/>
    <w:rsid w:val="007A5107"/>
    <w:rsid w:val="007B6BA5"/>
    <w:rsid w:val="007C12F5"/>
    <w:rsid w:val="007D01AD"/>
    <w:rsid w:val="007E5769"/>
    <w:rsid w:val="007E7317"/>
    <w:rsid w:val="007F2B57"/>
    <w:rsid w:val="00812F17"/>
    <w:rsid w:val="00835E23"/>
    <w:rsid w:val="008411EE"/>
    <w:rsid w:val="00842EB4"/>
    <w:rsid w:val="00873AE2"/>
    <w:rsid w:val="0088153E"/>
    <w:rsid w:val="008853E9"/>
    <w:rsid w:val="00886A41"/>
    <w:rsid w:val="008946D6"/>
    <w:rsid w:val="00894E03"/>
    <w:rsid w:val="00897B0B"/>
    <w:rsid w:val="008A1EC8"/>
    <w:rsid w:val="008B2EBF"/>
    <w:rsid w:val="008B4330"/>
    <w:rsid w:val="008B573D"/>
    <w:rsid w:val="008B5F02"/>
    <w:rsid w:val="008B6EED"/>
    <w:rsid w:val="008C2999"/>
    <w:rsid w:val="008C2E88"/>
    <w:rsid w:val="008C77F3"/>
    <w:rsid w:val="008D2B18"/>
    <w:rsid w:val="008D2E71"/>
    <w:rsid w:val="008E5BD0"/>
    <w:rsid w:val="008E7053"/>
    <w:rsid w:val="008F00C5"/>
    <w:rsid w:val="008F0707"/>
    <w:rsid w:val="008F7C78"/>
    <w:rsid w:val="00900395"/>
    <w:rsid w:val="00900BDB"/>
    <w:rsid w:val="00903AC8"/>
    <w:rsid w:val="009155B1"/>
    <w:rsid w:val="00916B16"/>
    <w:rsid w:val="009213A0"/>
    <w:rsid w:val="009215F3"/>
    <w:rsid w:val="00926A68"/>
    <w:rsid w:val="009349B6"/>
    <w:rsid w:val="00935B3E"/>
    <w:rsid w:val="00955C37"/>
    <w:rsid w:val="00956AFF"/>
    <w:rsid w:val="00960C3D"/>
    <w:rsid w:val="0096101C"/>
    <w:rsid w:val="00964C14"/>
    <w:rsid w:val="00970B47"/>
    <w:rsid w:val="00971445"/>
    <w:rsid w:val="009744B7"/>
    <w:rsid w:val="00975EE7"/>
    <w:rsid w:val="00975F19"/>
    <w:rsid w:val="00980C14"/>
    <w:rsid w:val="00997CEE"/>
    <w:rsid w:val="009A557C"/>
    <w:rsid w:val="009A7E0D"/>
    <w:rsid w:val="009C1F3C"/>
    <w:rsid w:val="009C3A72"/>
    <w:rsid w:val="009C77F7"/>
    <w:rsid w:val="009D5408"/>
    <w:rsid w:val="009F6C19"/>
    <w:rsid w:val="00A00E6C"/>
    <w:rsid w:val="00A024B0"/>
    <w:rsid w:val="00A07387"/>
    <w:rsid w:val="00A16CC6"/>
    <w:rsid w:val="00A213D6"/>
    <w:rsid w:val="00A300E3"/>
    <w:rsid w:val="00A369D0"/>
    <w:rsid w:val="00A45EC3"/>
    <w:rsid w:val="00A45FB0"/>
    <w:rsid w:val="00A504CA"/>
    <w:rsid w:val="00A5077E"/>
    <w:rsid w:val="00A600BD"/>
    <w:rsid w:val="00A66560"/>
    <w:rsid w:val="00A70299"/>
    <w:rsid w:val="00A86C79"/>
    <w:rsid w:val="00A91102"/>
    <w:rsid w:val="00AA177B"/>
    <w:rsid w:val="00AA2C0E"/>
    <w:rsid w:val="00AA3555"/>
    <w:rsid w:val="00AB152B"/>
    <w:rsid w:val="00AC0083"/>
    <w:rsid w:val="00AC01A7"/>
    <w:rsid w:val="00AC0832"/>
    <w:rsid w:val="00AC197D"/>
    <w:rsid w:val="00AC1CB5"/>
    <w:rsid w:val="00AC3A6B"/>
    <w:rsid w:val="00AE2371"/>
    <w:rsid w:val="00AF285B"/>
    <w:rsid w:val="00AF3B24"/>
    <w:rsid w:val="00AF5DBD"/>
    <w:rsid w:val="00AF7CDD"/>
    <w:rsid w:val="00B074E1"/>
    <w:rsid w:val="00B178AE"/>
    <w:rsid w:val="00B221B1"/>
    <w:rsid w:val="00B3168D"/>
    <w:rsid w:val="00B317F4"/>
    <w:rsid w:val="00B4401E"/>
    <w:rsid w:val="00B51A72"/>
    <w:rsid w:val="00B52D8E"/>
    <w:rsid w:val="00B53BF5"/>
    <w:rsid w:val="00B6174B"/>
    <w:rsid w:val="00B61821"/>
    <w:rsid w:val="00B638AF"/>
    <w:rsid w:val="00B66B8A"/>
    <w:rsid w:val="00B7306A"/>
    <w:rsid w:val="00B97B1D"/>
    <w:rsid w:val="00BA4726"/>
    <w:rsid w:val="00BB3F7A"/>
    <w:rsid w:val="00BB7F5D"/>
    <w:rsid w:val="00BC7C9F"/>
    <w:rsid w:val="00BE4D23"/>
    <w:rsid w:val="00BF377E"/>
    <w:rsid w:val="00BF3EBF"/>
    <w:rsid w:val="00C01287"/>
    <w:rsid w:val="00C021F2"/>
    <w:rsid w:val="00C10994"/>
    <w:rsid w:val="00C10B87"/>
    <w:rsid w:val="00C23596"/>
    <w:rsid w:val="00C23FEE"/>
    <w:rsid w:val="00C24CD4"/>
    <w:rsid w:val="00C42E7B"/>
    <w:rsid w:val="00C43AB3"/>
    <w:rsid w:val="00C52086"/>
    <w:rsid w:val="00C52864"/>
    <w:rsid w:val="00C577BB"/>
    <w:rsid w:val="00C72591"/>
    <w:rsid w:val="00C76B0A"/>
    <w:rsid w:val="00C771AE"/>
    <w:rsid w:val="00C81E39"/>
    <w:rsid w:val="00C85ADE"/>
    <w:rsid w:val="00C91BB9"/>
    <w:rsid w:val="00C964E5"/>
    <w:rsid w:val="00CA271C"/>
    <w:rsid w:val="00CA6375"/>
    <w:rsid w:val="00CC08CE"/>
    <w:rsid w:val="00CC0FE8"/>
    <w:rsid w:val="00CC4ABC"/>
    <w:rsid w:val="00CC55E1"/>
    <w:rsid w:val="00CD04A5"/>
    <w:rsid w:val="00CD0BF9"/>
    <w:rsid w:val="00CE28EC"/>
    <w:rsid w:val="00CE6287"/>
    <w:rsid w:val="00D00BE5"/>
    <w:rsid w:val="00D043D8"/>
    <w:rsid w:val="00D058A1"/>
    <w:rsid w:val="00D143F7"/>
    <w:rsid w:val="00D16B6C"/>
    <w:rsid w:val="00D250AC"/>
    <w:rsid w:val="00D26144"/>
    <w:rsid w:val="00D377C2"/>
    <w:rsid w:val="00D4672E"/>
    <w:rsid w:val="00D51594"/>
    <w:rsid w:val="00D60049"/>
    <w:rsid w:val="00D601EB"/>
    <w:rsid w:val="00D64C23"/>
    <w:rsid w:val="00D664EC"/>
    <w:rsid w:val="00D74B2C"/>
    <w:rsid w:val="00D775E3"/>
    <w:rsid w:val="00D863CF"/>
    <w:rsid w:val="00DA47ED"/>
    <w:rsid w:val="00DB0871"/>
    <w:rsid w:val="00DB3942"/>
    <w:rsid w:val="00DC3BFD"/>
    <w:rsid w:val="00DC55FB"/>
    <w:rsid w:val="00DC7B81"/>
    <w:rsid w:val="00DD2035"/>
    <w:rsid w:val="00DD612B"/>
    <w:rsid w:val="00DE4B75"/>
    <w:rsid w:val="00DE6955"/>
    <w:rsid w:val="00DF124E"/>
    <w:rsid w:val="00DF4934"/>
    <w:rsid w:val="00E00E9B"/>
    <w:rsid w:val="00E026F5"/>
    <w:rsid w:val="00E02798"/>
    <w:rsid w:val="00E070CA"/>
    <w:rsid w:val="00E0749B"/>
    <w:rsid w:val="00E22232"/>
    <w:rsid w:val="00E22447"/>
    <w:rsid w:val="00E26D34"/>
    <w:rsid w:val="00E33820"/>
    <w:rsid w:val="00E33FD7"/>
    <w:rsid w:val="00E45F6E"/>
    <w:rsid w:val="00E528C4"/>
    <w:rsid w:val="00E5353D"/>
    <w:rsid w:val="00E5460E"/>
    <w:rsid w:val="00E548FA"/>
    <w:rsid w:val="00E552DA"/>
    <w:rsid w:val="00E56E10"/>
    <w:rsid w:val="00E630E5"/>
    <w:rsid w:val="00E64327"/>
    <w:rsid w:val="00E7012B"/>
    <w:rsid w:val="00E70FE0"/>
    <w:rsid w:val="00E7460A"/>
    <w:rsid w:val="00E75146"/>
    <w:rsid w:val="00EA0ED5"/>
    <w:rsid w:val="00EA2FC6"/>
    <w:rsid w:val="00EA33DA"/>
    <w:rsid w:val="00EB176F"/>
    <w:rsid w:val="00EC5E6E"/>
    <w:rsid w:val="00EC77BE"/>
    <w:rsid w:val="00ED3282"/>
    <w:rsid w:val="00ED3967"/>
    <w:rsid w:val="00EF2EBA"/>
    <w:rsid w:val="00EF5C89"/>
    <w:rsid w:val="00F03265"/>
    <w:rsid w:val="00F04DBA"/>
    <w:rsid w:val="00F0551D"/>
    <w:rsid w:val="00F07195"/>
    <w:rsid w:val="00F116E0"/>
    <w:rsid w:val="00F214F7"/>
    <w:rsid w:val="00F33A84"/>
    <w:rsid w:val="00F609AF"/>
    <w:rsid w:val="00F62EC0"/>
    <w:rsid w:val="00F6742F"/>
    <w:rsid w:val="00F85084"/>
    <w:rsid w:val="00F8588C"/>
    <w:rsid w:val="00F85962"/>
    <w:rsid w:val="00F86019"/>
    <w:rsid w:val="00F91646"/>
    <w:rsid w:val="00F9655A"/>
    <w:rsid w:val="00FA2DA1"/>
    <w:rsid w:val="00FA3A5B"/>
    <w:rsid w:val="00FA7351"/>
    <w:rsid w:val="00FB3AC4"/>
    <w:rsid w:val="00FB3D74"/>
    <w:rsid w:val="00FB593F"/>
    <w:rsid w:val="00FC1CFE"/>
    <w:rsid w:val="00FE6010"/>
    <w:rsid w:val="00FE63AB"/>
    <w:rsid w:val="00FF2185"/>
    <w:rsid w:val="00FF480E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6865"/>
    <o:shapelayout v:ext="edit">
      <o:idmap v:ext="edit" data="1"/>
    </o:shapelayout>
  </w:shapeDefaults>
  <w:decimalSymbol w:val="."/>
  <w:listSeparator w:val=","/>
  <w14:docId w14:val="536F82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https://doc.pfsense.org/index.php/Installing_pfSense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1A595-5660-4C38-AD7B-22EE79484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228</TotalTime>
  <Pages>15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hstlouis</cp:lastModifiedBy>
  <cp:revision>5</cp:revision>
  <cp:lastPrinted>2016-10-25T21:35:00Z</cp:lastPrinted>
  <dcterms:created xsi:type="dcterms:W3CDTF">2018-04-01T00:19:00Z</dcterms:created>
  <dcterms:modified xsi:type="dcterms:W3CDTF">2018-04-04T01:51:00Z</dcterms:modified>
</cp:coreProperties>
</file>