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5F834" w14:textId="77777777" w:rsidR="00D24BAD" w:rsidRPr="00644444" w:rsidRDefault="00D24BAD" w:rsidP="00D24BAD">
      <w:r>
        <w:rPr>
          <w:noProof/>
          <w:lang w:val="en-CA" w:eastAsia="en-CA"/>
        </w:rPr>
        <w:drawing>
          <wp:anchor distT="0" distB="0" distL="114300" distR="114300" simplePos="0" relativeHeight="251658752" behindDoc="1" locked="0" layoutInCell="1" allowOverlap="1" wp14:anchorId="0230969F" wp14:editId="1D0EFD39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248" cy="2523744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FC1C0" w14:textId="77777777" w:rsidR="00D24BAD" w:rsidRDefault="00D24BAD" w:rsidP="00D24BAD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631534AC" wp14:editId="3F928779">
                <wp:simplePos x="0" y="0"/>
                <wp:positionH relativeFrom="column">
                  <wp:posOffset>-301336</wp:posOffset>
                </wp:positionH>
                <wp:positionV relativeFrom="paragraph">
                  <wp:posOffset>3489325</wp:posOffset>
                </wp:positionV>
                <wp:extent cx="6960904" cy="5209557"/>
                <wp:effectExtent l="0" t="0" r="0" b="0"/>
                <wp:wrapNone/>
                <wp:docPr id="1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0904" cy="5209557"/>
                          <a:chOff x="4226" y="0"/>
                          <a:chExt cx="69613" cy="52096"/>
                        </a:xfrm>
                      </wpg:grpSpPr>
                      <wpg:grpSp>
                        <wpg:cNvPr id="15" name="Group 30"/>
                        <wpg:cNvGrpSpPr>
                          <a:grpSpLocks/>
                        </wpg:cNvGrpSpPr>
                        <wpg:grpSpPr bwMode="auto">
                          <a:xfrm>
                            <a:off x="4226" y="0"/>
                            <a:ext cx="68978" cy="47604"/>
                            <a:chOff x="4226" y="0"/>
                            <a:chExt cx="68978" cy="47604"/>
                          </a:xfrm>
                        </wpg:grpSpPr>
                        <wps:wsp>
                          <wps:cNvPr id="17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6" y="0"/>
                              <a:ext cx="47708" cy="5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816113" w14:textId="77777777" w:rsidR="00D24BAD" w:rsidRPr="00090ACB" w:rsidRDefault="00D24BAD" w:rsidP="00D24BAD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75E4A8" w14:textId="4BEE4704" w:rsidR="00D24BAD" w:rsidRDefault="00F9002A" w:rsidP="00D24BAD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Final Project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79D73D" w14:textId="3FFD6CC3" w:rsidR="00D24BAD" w:rsidRPr="00A45EC3" w:rsidRDefault="00F51833" w:rsidP="00D24BAD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ITSC304</w:t>
                                </w:r>
                                <w:r w:rsidR="00D24BAD" w:rsidRPr="00A45EC3">
                                  <w:rPr>
                                    <w:rFonts w:ascii="Titillium Bd" w:hAnsi="Titillium Bd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Titillium Bd" w:hAnsi="Titillium Bd"/>
                                  </w:rPr>
                                  <w:t>Operating Systems Exploitation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2FC4D" w14:textId="77777777" w:rsidR="00D24BAD" w:rsidRPr="008B6EED" w:rsidRDefault="00D24BAD" w:rsidP="00D24BAD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1534AC" id="Group 31" o:spid="_x0000_s1026" style="position:absolute;margin-left:-23.75pt;margin-top:274.75pt;width:548.1pt;height:410.2pt;z-index:251657728" coordorigin="4226" coordsize="69613,5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">
                <v:group id="Group 30" o:spid="_x0000_s1027" style="position:absolute;left:4226;width:68978;height:47604" coordorigin="4226" coordsize="68978,47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4226;width:47708;height:5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<v:textbox>
                      <w:txbxContent>
                        <w:p w14:paraId="50816113" w14:textId="77777777" w:rsidR="00D24BAD" w:rsidRPr="00090ACB" w:rsidRDefault="00D24BAD" w:rsidP="00D24BAD"/>
                      </w:txbxContent>
                    </v:textbox>
                  </v:shape>
                  <v:shape id="Text Box 5" o:spid="_x0000_s1029" type="#_x0000_t202" style="position:absolute;left:6081;width:67123;height:39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<v:textbox>
                      <w:txbxContent>
                        <w:p w14:paraId="0E75E4A8" w14:textId="4BEE4704" w:rsidR="00D24BAD" w:rsidRDefault="00F9002A" w:rsidP="00D24BAD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Final Project</w:t>
                          </w:r>
                        </w:p>
                      </w:txbxContent>
                    </v:textbox>
                  </v:shape>
                  <v:shape id="Text Box 6" o:spid="_x0000_s1030" type="#_x0000_t202" style="position:absolute;left:6096;top:39336;width:66583;height:8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  <v:textbox>
                      <w:txbxContent>
                        <w:p w14:paraId="1679D73D" w14:textId="3FFD6CC3" w:rsidR="00D24BAD" w:rsidRPr="00A45EC3" w:rsidRDefault="00F51833" w:rsidP="00D24BAD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ITSC304</w:t>
                          </w:r>
                          <w:r w:rsidR="00D24BAD" w:rsidRPr="00A45EC3">
                            <w:rPr>
                              <w:rFonts w:ascii="Titillium Bd" w:hAnsi="Titillium Bd"/>
                            </w:rPr>
                            <w:t xml:space="preserve">: </w:t>
                          </w:r>
                          <w:r>
                            <w:rPr>
                              <w:rFonts w:ascii="Titillium Bd" w:hAnsi="Titillium Bd"/>
                            </w:rPr>
                            <w:t>Operating Systems Exploitation</w:t>
                          </w:r>
                        </w:p>
                      </w:txbxContent>
                    </v:textbox>
                  </v:shape>
                </v:group>
                <v:shape id="Text Box 2" o:spid="_x0000_s1031" type="#_x0000_t202" style="position:absolute;left:52184;top:49334;width:2165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+thb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zr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O+thb0AAADbAAAADwAAAAAAAAAAAAAAAACYAgAAZHJzL2Rvd25yZXYu&#10;eG1sUEsFBgAAAAAEAAQA9QAAAIIDAAAAAA==&#10;" filled="f" stroked="f">
                  <v:textbox style="mso-fit-shape-to-text:t">
                    <w:txbxContent>
                      <w:p w14:paraId="5B42FC4D" w14:textId="77777777" w:rsidR="00D24BAD" w:rsidRPr="008B6EED" w:rsidRDefault="00D24BAD" w:rsidP="00D24BAD"/>
                    </w:txbxContent>
                  </v:textbox>
                </v:shape>
              </v:group>
            </w:pict>
          </mc:Fallback>
        </mc:AlternateContent>
      </w:r>
    </w:p>
    <w:p w14:paraId="35D8BAF1" w14:textId="77777777" w:rsidR="00D24BAD" w:rsidRPr="001547CE" w:rsidRDefault="00D24BAD" w:rsidP="00D24BAD"/>
    <w:p w14:paraId="5688815F" w14:textId="77777777" w:rsidR="00D24BAD" w:rsidRPr="009F6C19" w:rsidRDefault="00D24BAD" w:rsidP="00D24BAD"/>
    <w:p w14:paraId="72A4FE16" w14:textId="77777777" w:rsidR="00D24BAD" w:rsidRPr="009F6C19" w:rsidRDefault="00D24BAD" w:rsidP="00D24BAD"/>
    <w:p w14:paraId="3EB484DC" w14:textId="77777777" w:rsidR="00D24BAD" w:rsidRPr="009F6C19" w:rsidRDefault="00D24BAD" w:rsidP="00D24BAD"/>
    <w:p w14:paraId="2E59B0EF" w14:textId="77777777" w:rsidR="00D24BAD" w:rsidRDefault="00D24BAD" w:rsidP="00D24BAD"/>
    <w:p w14:paraId="41E57F77" w14:textId="77777777" w:rsidR="00D24BAD" w:rsidRPr="009F6C19" w:rsidRDefault="00D24BAD" w:rsidP="00D24BAD"/>
    <w:p w14:paraId="1C57CC61" w14:textId="77777777" w:rsidR="00D24BAD" w:rsidRDefault="00D24BAD" w:rsidP="00D24BAD"/>
    <w:p w14:paraId="6F485809" w14:textId="77777777" w:rsidR="00D24BAD" w:rsidRDefault="00D24BAD" w:rsidP="00D24BAD"/>
    <w:p w14:paraId="45665751" w14:textId="77777777" w:rsidR="00D24BAD" w:rsidRPr="009F6C19" w:rsidRDefault="00D24BAD" w:rsidP="00D24BAD">
      <w:pPr>
        <w:sectPr w:rsidR="00D24BAD" w:rsidRPr="009F6C19" w:rsidSect="004C4C4D">
          <w:headerReference w:type="default" r:id="rId9"/>
          <w:footerReference w:type="default" r:id="rId10"/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sdt>
      <w:sdtPr>
        <w:rPr>
          <w:b w:val="0"/>
          <w:noProof/>
          <w:color w:val="auto"/>
          <w:sz w:val="22"/>
          <w:szCs w:val="20"/>
        </w:rPr>
        <w:id w:val="1405411376"/>
        <w:docPartObj>
          <w:docPartGallery w:val="Table of Contents"/>
          <w:docPartUnique/>
        </w:docPartObj>
      </w:sdtPr>
      <w:sdtEndPr>
        <w:rPr>
          <w:rStyle w:val="Hyperlink"/>
          <w:u w:val="single"/>
        </w:rPr>
      </w:sdtEndPr>
      <w:sdtContent>
        <w:p w14:paraId="56AABFF9" w14:textId="238FE33F" w:rsidR="008C2E88" w:rsidRPr="007E5769" w:rsidRDefault="008C2E88" w:rsidP="00FB3AC4">
          <w:pPr>
            <w:pStyle w:val="TOCHeading"/>
            <w:tabs>
              <w:tab w:val="left" w:pos="3960"/>
            </w:tabs>
          </w:pPr>
          <w:r w:rsidRPr="007E5769">
            <w:t>Table of Contents</w:t>
          </w:r>
          <w:r w:rsidR="00FB3AC4">
            <w:tab/>
          </w:r>
        </w:p>
        <w:p w14:paraId="57B91D90" w14:textId="314D9FC5" w:rsidR="00513B8A" w:rsidRDefault="00F62E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  <w:lang w:val="en-CA" w:eastAsia="en-CA"/>
            </w:rPr>
          </w:pPr>
          <w:r w:rsidRPr="00A70299">
            <w:rPr>
              <w:szCs w:val="22"/>
            </w:rPr>
            <w:fldChar w:fldCharType="begin"/>
          </w:r>
          <w:r w:rsidRPr="00A70299">
            <w:rPr>
              <w:szCs w:val="22"/>
            </w:rPr>
            <w:instrText xml:space="preserve"> TOC \o "1-3" \h \z \u </w:instrText>
          </w:r>
          <w:r w:rsidRPr="00A70299">
            <w:rPr>
              <w:szCs w:val="22"/>
            </w:rPr>
            <w:fldChar w:fldCharType="separate"/>
          </w:r>
          <w:hyperlink w:anchor="_Toc473929636" w:history="1">
            <w:r w:rsidR="00C75BC2">
              <w:rPr>
                <w:rStyle w:val="Hyperlink"/>
              </w:rPr>
              <w:t>Project</w:t>
            </w:r>
            <w:r w:rsidR="00E13DD1">
              <w:rPr>
                <w:rStyle w:val="Hyperlink"/>
              </w:rPr>
              <w:t xml:space="preserve"> Objectives</w:t>
            </w:r>
            <w:r w:rsidR="00513B8A" w:rsidRPr="000A4A05">
              <w:rPr>
                <w:rStyle w:val="Hyperlink"/>
              </w:rPr>
              <w:t>(s)</w:t>
            </w:r>
            <w:r w:rsidR="00513B8A">
              <w:rPr>
                <w:webHidden/>
              </w:rPr>
              <w:tab/>
            </w:r>
            <w:r w:rsidR="00F47E80">
              <w:rPr>
                <w:webHidden/>
              </w:rPr>
              <w:t>2</w:t>
            </w:r>
          </w:hyperlink>
        </w:p>
        <w:p w14:paraId="73B0096E" w14:textId="68E441F8" w:rsidR="00513B8A" w:rsidRDefault="00D83349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  <w:lang w:val="en-CA" w:eastAsia="en-CA"/>
            </w:rPr>
          </w:pPr>
          <w:hyperlink w:anchor="_Toc473929637" w:history="1">
            <w:r w:rsidR="00513B8A" w:rsidRPr="000A4A05">
              <w:rPr>
                <w:rStyle w:val="Hyperlink"/>
              </w:rPr>
              <w:t>Reading</w:t>
            </w:r>
            <w:r w:rsidR="00C75BC2">
              <w:rPr>
                <w:rStyle w:val="Hyperlink"/>
              </w:rPr>
              <w:t>s/References</w:t>
            </w:r>
            <w:r w:rsidR="00513B8A">
              <w:rPr>
                <w:webHidden/>
              </w:rPr>
              <w:tab/>
            </w:r>
            <w:r w:rsidR="00F47E80">
              <w:rPr>
                <w:webHidden/>
              </w:rPr>
              <w:t>2</w:t>
            </w:r>
          </w:hyperlink>
        </w:p>
        <w:p w14:paraId="4366C549" w14:textId="0CAB9774" w:rsidR="00513B8A" w:rsidRDefault="00D83349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  <w:lang w:val="en-CA" w:eastAsia="en-CA"/>
            </w:rPr>
          </w:pPr>
          <w:hyperlink w:anchor="_Toc473929638" w:history="1">
            <w:r w:rsidR="005D657D">
              <w:rPr>
                <w:rStyle w:val="Hyperlink"/>
              </w:rPr>
              <w:t xml:space="preserve">Project </w:t>
            </w:r>
            <w:r w:rsidR="00F47E80">
              <w:rPr>
                <w:rStyle w:val="Hyperlink"/>
              </w:rPr>
              <w:t>Requirements</w:t>
            </w:r>
            <w:r w:rsidR="00513B8A">
              <w:rPr>
                <w:webHidden/>
              </w:rPr>
              <w:tab/>
            </w:r>
            <w:r w:rsidR="00F47E80">
              <w:rPr>
                <w:webHidden/>
              </w:rPr>
              <w:t>2</w:t>
            </w:r>
          </w:hyperlink>
        </w:p>
        <w:p w14:paraId="58AB52F7" w14:textId="3622920C" w:rsidR="00513B8A" w:rsidRDefault="00D83349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  <w:lang w:val="en-CA" w:eastAsia="en-CA"/>
            </w:rPr>
          </w:pPr>
          <w:hyperlink w:anchor="_Toc473929639" w:history="1">
            <w:r w:rsidR="00460636">
              <w:rPr>
                <w:rStyle w:val="Hyperlink"/>
              </w:rPr>
              <w:t>Project Instructions</w:t>
            </w:r>
            <w:r w:rsidR="00513B8A">
              <w:rPr>
                <w:webHidden/>
              </w:rPr>
              <w:tab/>
            </w:r>
            <w:r w:rsidR="00F47E80">
              <w:rPr>
                <w:webHidden/>
              </w:rPr>
              <w:t>3</w:t>
            </w:r>
          </w:hyperlink>
        </w:p>
        <w:p w14:paraId="6F93916A" w14:textId="2C580040" w:rsidR="008C2E88" w:rsidRPr="007D01AD" w:rsidRDefault="00F62EC0" w:rsidP="007F2B57">
          <w:pPr>
            <w:pStyle w:val="TOC1"/>
            <w:rPr>
              <w:rStyle w:val="Hyperlink"/>
              <w:color w:val="auto"/>
            </w:rPr>
          </w:pPr>
          <w:r w:rsidRPr="00A70299">
            <w:rPr>
              <w:szCs w:val="22"/>
            </w:rPr>
            <w:fldChar w:fldCharType="end"/>
          </w:r>
        </w:p>
      </w:sdtContent>
    </w:sdt>
    <w:p w14:paraId="2D0A1442" w14:textId="77777777" w:rsidR="00E13DD1" w:rsidRDefault="00E13DD1" w:rsidP="00F9002A"/>
    <w:p w14:paraId="135DC2C5" w14:textId="2A1A44A2" w:rsidR="00F370BA" w:rsidRDefault="00F9002A" w:rsidP="00F9002A">
      <w:r>
        <w:t xml:space="preserve">The project should be submitted in week 15 during exam week. </w:t>
      </w:r>
      <w:r w:rsidR="00E71A39" w:rsidRPr="004A0673">
        <w:rPr>
          <w:highlight w:val="yellow"/>
        </w:rPr>
        <w:t xml:space="preserve">It </w:t>
      </w:r>
      <w:r w:rsidRPr="004A0673">
        <w:rPr>
          <w:highlight w:val="yellow"/>
        </w:rPr>
        <w:t>can be completed</w:t>
      </w:r>
      <w:r w:rsidR="00DF7B6F" w:rsidRPr="004A0673">
        <w:rPr>
          <w:highlight w:val="yellow"/>
        </w:rPr>
        <w:t xml:space="preserve"> in </w:t>
      </w:r>
      <w:r w:rsidRPr="004A0673">
        <w:rPr>
          <w:highlight w:val="yellow"/>
        </w:rPr>
        <w:t>group</w:t>
      </w:r>
      <w:r w:rsidR="00DF7B6F" w:rsidRPr="004A0673">
        <w:rPr>
          <w:highlight w:val="yellow"/>
        </w:rPr>
        <w:t xml:space="preserve">s of maximum of </w:t>
      </w:r>
      <w:r w:rsidR="00E71A39" w:rsidRPr="004A0673">
        <w:rPr>
          <w:highlight w:val="yellow"/>
        </w:rPr>
        <w:t>two students.</w:t>
      </w:r>
      <w:r w:rsidR="00E71A39">
        <w:t xml:space="preserve"> </w:t>
      </w:r>
      <w:r>
        <w:t>The final document should be a pdf with requested screen captures, reports and references.</w:t>
      </w:r>
    </w:p>
    <w:p w14:paraId="4F3A610B" w14:textId="77777777" w:rsidR="00F9002A" w:rsidRDefault="00F9002A" w:rsidP="00F9002A">
      <w:pPr>
        <w:rPr>
          <w:sz w:val="24"/>
          <w:szCs w:val="24"/>
        </w:rPr>
      </w:pPr>
    </w:p>
    <w:p w14:paraId="0F05A901" w14:textId="77777777" w:rsidR="00F370BA" w:rsidRDefault="00F370BA" w:rsidP="00F370BA">
      <w:r w:rsidRPr="003C3AB0">
        <w:t>I certify that the work submitted in this assignment is my own and that it has not been taken in whole or in part from any other source. I understand that the penalty for plagiarism will include a grade of zero (0) for this assignment plus disciplinary action in accordance with SAIT policies.</w:t>
      </w:r>
    </w:p>
    <w:p w14:paraId="67314FFF" w14:textId="77777777" w:rsidR="00F370BA" w:rsidRDefault="00F370BA" w:rsidP="00F370BA">
      <w:pPr>
        <w:rPr>
          <w:b/>
        </w:rPr>
      </w:pPr>
    </w:p>
    <w:p w14:paraId="0C11C4CE" w14:textId="77777777" w:rsidR="00F370BA" w:rsidRDefault="00F370BA" w:rsidP="00F370BA">
      <w:pPr>
        <w:rPr>
          <w:b/>
        </w:rPr>
      </w:pPr>
    </w:p>
    <w:p w14:paraId="20B7BF7F" w14:textId="77777777" w:rsidR="00F370BA" w:rsidRPr="00156C51" w:rsidRDefault="00F370BA" w:rsidP="00F370BA">
      <w:pPr>
        <w:rPr>
          <w:b/>
        </w:rPr>
      </w:pPr>
      <w:r w:rsidRPr="00156C51">
        <w:rPr>
          <w:b/>
        </w:rPr>
        <w:t>EVALUATION</w:t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668"/>
        <w:gridCol w:w="810"/>
        <w:gridCol w:w="810"/>
      </w:tblGrid>
      <w:tr w:rsidR="003D6461" w:rsidRPr="002B2CF9" w14:paraId="04C3E9DF" w14:textId="77777777" w:rsidTr="00D17ABE">
        <w:tc>
          <w:tcPr>
            <w:tcW w:w="7668" w:type="dxa"/>
            <w:tcBorders>
              <w:right w:val="single" w:sz="4" w:space="0" w:color="auto"/>
            </w:tcBorders>
          </w:tcPr>
          <w:p w14:paraId="280883D6" w14:textId="6AEFCE6D" w:rsidR="003D6461" w:rsidRDefault="003D6461" w:rsidP="00D17ABE">
            <w:r>
              <w:t>Setup and connect vulnerable machines (targets)</w:t>
            </w:r>
          </w:p>
        </w:tc>
        <w:tc>
          <w:tcPr>
            <w:tcW w:w="810" w:type="dxa"/>
            <w:tcBorders>
              <w:left w:val="nil"/>
            </w:tcBorders>
          </w:tcPr>
          <w:p w14:paraId="69B67012" w14:textId="19F71335" w:rsidR="003D6461" w:rsidRPr="002B2CF9" w:rsidRDefault="009F7079" w:rsidP="00D17ABE">
            <w:r>
              <w:t xml:space="preserve">    5</w:t>
            </w:r>
          </w:p>
        </w:tc>
        <w:tc>
          <w:tcPr>
            <w:tcW w:w="810" w:type="dxa"/>
            <w:tcBorders>
              <w:left w:val="nil"/>
            </w:tcBorders>
          </w:tcPr>
          <w:p w14:paraId="16F65FBF" w14:textId="77777777" w:rsidR="003D6461" w:rsidRPr="002B2CF9" w:rsidRDefault="003D6461" w:rsidP="00D17ABE"/>
        </w:tc>
      </w:tr>
      <w:tr w:rsidR="00F370BA" w:rsidRPr="002B2CF9" w14:paraId="5DFAD76E" w14:textId="77777777" w:rsidTr="00D17ABE">
        <w:tc>
          <w:tcPr>
            <w:tcW w:w="7668" w:type="dxa"/>
            <w:tcBorders>
              <w:right w:val="single" w:sz="4" w:space="0" w:color="auto"/>
            </w:tcBorders>
          </w:tcPr>
          <w:p w14:paraId="443A2881" w14:textId="5153E0A9" w:rsidR="00F370BA" w:rsidRPr="002B2CF9" w:rsidRDefault="00AC0911" w:rsidP="00D17ABE">
            <w:r>
              <w:t>Vulnerability Assessment</w:t>
            </w:r>
            <w:r w:rsidR="00B822D2">
              <w:t xml:space="preserve"> </w:t>
            </w:r>
            <w:r w:rsidR="00DB2665">
              <w:t>–</w:t>
            </w:r>
            <w:r w:rsidR="00B822D2">
              <w:t xml:space="preserve"> Nessus</w:t>
            </w:r>
          </w:p>
        </w:tc>
        <w:tc>
          <w:tcPr>
            <w:tcW w:w="810" w:type="dxa"/>
            <w:tcBorders>
              <w:left w:val="nil"/>
            </w:tcBorders>
          </w:tcPr>
          <w:p w14:paraId="0630ADA4" w14:textId="36A8A103" w:rsidR="00F370BA" w:rsidRPr="002B2CF9" w:rsidRDefault="009F7079" w:rsidP="00D17ABE">
            <w:r>
              <w:t xml:space="preserve">  25</w:t>
            </w:r>
          </w:p>
        </w:tc>
        <w:tc>
          <w:tcPr>
            <w:tcW w:w="810" w:type="dxa"/>
            <w:tcBorders>
              <w:left w:val="nil"/>
            </w:tcBorders>
          </w:tcPr>
          <w:p w14:paraId="148218B7" w14:textId="77777777" w:rsidR="00F370BA" w:rsidRPr="002B2CF9" w:rsidRDefault="00F370BA" w:rsidP="00D17ABE"/>
        </w:tc>
      </w:tr>
      <w:tr w:rsidR="00F370BA" w:rsidRPr="002B2CF9" w14:paraId="09C20CE1" w14:textId="77777777" w:rsidTr="00D17ABE">
        <w:tc>
          <w:tcPr>
            <w:tcW w:w="7668" w:type="dxa"/>
            <w:tcBorders>
              <w:right w:val="single" w:sz="4" w:space="0" w:color="auto"/>
            </w:tcBorders>
          </w:tcPr>
          <w:p w14:paraId="7B278494" w14:textId="45995782" w:rsidR="00F370BA" w:rsidRDefault="00841779" w:rsidP="00D17ABE">
            <w:r>
              <w:t xml:space="preserve">Exploitation, </w:t>
            </w:r>
            <w:r w:rsidR="00AC0911">
              <w:t>Post-exploitation</w:t>
            </w:r>
            <w:r>
              <w:t>, Attack</w:t>
            </w:r>
          </w:p>
        </w:tc>
        <w:tc>
          <w:tcPr>
            <w:tcW w:w="810" w:type="dxa"/>
            <w:tcBorders>
              <w:left w:val="nil"/>
            </w:tcBorders>
          </w:tcPr>
          <w:p w14:paraId="36161801" w14:textId="0C8F8378" w:rsidR="00F370BA" w:rsidRDefault="009F7079" w:rsidP="00D17ABE">
            <w:r>
              <w:t xml:space="preserve">  20</w:t>
            </w:r>
          </w:p>
        </w:tc>
        <w:tc>
          <w:tcPr>
            <w:tcW w:w="810" w:type="dxa"/>
            <w:tcBorders>
              <w:left w:val="nil"/>
            </w:tcBorders>
          </w:tcPr>
          <w:p w14:paraId="08A3AA1F" w14:textId="77777777" w:rsidR="00F370BA" w:rsidRPr="002B2CF9" w:rsidRDefault="00F370BA" w:rsidP="00D17ABE"/>
        </w:tc>
      </w:tr>
      <w:tr w:rsidR="004B3C42" w:rsidRPr="002B2CF9" w14:paraId="6CA2382A" w14:textId="77777777" w:rsidTr="00D17ABE">
        <w:tc>
          <w:tcPr>
            <w:tcW w:w="7668" w:type="dxa"/>
            <w:tcBorders>
              <w:right w:val="single" w:sz="4" w:space="0" w:color="auto"/>
            </w:tcBorders>
          </w:tcPr>
          <w:p w14:paraId="084A72C1" w14:textId="22612554" w:rsidR="004B3C42" w:rsidRDefault="00841779" w:rsidP="004B3C42">
            <w:r>
              <w:t>Report</w:t>
            </w:r>
          </w:p>
        </w:tc>
        <w:tc>
          <w:tcPr>
            <w:tcW w:w="810" w:type="dxa"/>
            <w:tcBorders>
              <w:left w:val="nil"/>
            </w:tcBorders>
          </w:tcPr>
          <w:p w14:paraId="2B2107B8" w14:textId="78B3568D" w:rsidR="004B3C42" w:rsidRDefault="004B3C42" w:rsidP="004B3C42">
            <w:r>
              <w:t xml:space="preserve"> </w:t>
            </w:r>
            <w:r w:rsidR="009F7079">
              <w:t xml:space="preserve"> 10</w:t>
            </w:r>
          </w:p>
        </w:tc>
        <w:tc>
          <w:tcPr>
            <w:tcW w:w="810" w:type="dxa"/>
            <w:tcBorders>
              <w:left w:val="nil"/>
            </w:tcBorders>
          </w:tcPr>
          <w:p w14:paraId="2D31DAC3" w14:textId="77777777" w:rsidR="004B3C42" w:rsidRPr="002B2CF9" w:rsidRDefault="004B3C42" w:rsidP="004B3C42"/>
        </w:tc>
      </w:tr>
      <w:tr w:rsidR="004B3C42" w:rsidRPr="002B2CF9" w14:paraId="54728ABC" w14:textId="77777777" w:rsidTr="00D17ABE">
        <w:tc>
          <w:tcPr>
            <w:tcW w:w="7668" w:type="dxa"/>
            <w:tcBorders>
              <w:right w:val="single" w:sz="4" w:space="0" w:color="auto"/>
            </w:tcBorders>
          </w:tcPr>
          <w:p w14:paraId="7474CE41" w14:textId="77777777" w:rsidR="004B3C42" w:rsidRPr="002B2CF9" w:rsidRDefault="004B3C42" w:rsidP="004B3C42">
            <w:r>
              <w:t>TOTAL</w:t>
            </w:r>
            <w:r w:rsidRPr="002B2CF9">
              <w:t xml:space="preserve">  MARK</w:t>
            </w:r>
          </w:p>
        </w:tc>
        <w:tc>
          <w:tcPr>
            <w:tcW w:w="810" w:type="dxa"/>
            <w:tcBorders>
              <w:left w:val="nil"/>
            </w:tcBorders>
          </w:tcPr>
          <w:p w14:paraId="40198E7F" w14:textId="130C55C3" w:rsidR="004B3C42" w:rsidRPr="002B2CF9" w:rsidRDefault="009F7079" w:rsidP="004B3C42">
            <w:r>
              <w:t xml:space="preserve">  60</w:t>
            </w:r>
          </w:p>
        </w:tc>
        <w:tc>
          <w:tcPr>
            <w:tcW w:w="810" w:type="dxa"/>
            <w:tcBorders>
              <w:left w:val="nil"/>
            </w:tcBorders>
          </w:tcPr>
          <w:p w14:paraId="2F7C73C8" w14:textId="77777777" w:rsidR="004B3C42" w:rsidRPr="002B2CF9" w:rsidRDefault="004B3C42" w:rsidP="004B3C42"/>
        </w:tc>
      </w:tr>
    </w:tbl>
    <w:p w14:paraId="49412849" w14:textId="77777777" w:rsidR="00F370BA" w:rsidRDefault="00F370BA" w:rsidP="00F370BA">
      <w:r>
        <w:br w:type="page"/>
      </w:r>
    </w:p>
    <w:p w14:paraId="72DE1E43" w14:textId="6D8D731F" w:rsidR="007B6BA5" w:rsidRPr="000537E5" w:rsidRDefault="004968E0" w:rsidP="007B6BA5">
      <w:pPr>
        <w:pStyle w:val="HeadingStyle1"/>
      </w:pPr>
      <w:bookmarkStart w:id="0" w:name="_Toc452022643"/>
      <w:bookmarkStart w:id="1" w:name="_Toc473929636"/>
      <w:r>
        <w:lastRenderedPageBreak/>
        <w:t>Final Project</w:t>
      </w:r>
      <w:r w:rsidR="00FB3AC4">
        <w:t xml:space="preserve"> </w:t>
      </w:r>
      <w:bookmarkEnd w:id="0"/>
      <w:bookmarkEnd w:id="1"/>
      <w:r>
        <w:t>Objectives</w:t>
      </w:r>
    </w:p>
    <w:p w14:paraId="277B6636" w14:textId="5F377C36" w:rsidR="007B6BA5" w:rsidRDefault="00A84DF2" w:rsidP="007B6BA5">
      <w:pPr>
        <w:pStyle w:val="ListParagraph"/>
        <w:numPr>
          <w:ilvl w:val="0"/>
          <w:numId w:val="4"/>
        </w:numPr>
      </w:pPr>
      <w:r>
        <w:t>Assess vuln</w:t>
      </w:r>
      <w:r w:rsidR="004968E0">
        <w:t xml:space="preserve">erabilities </w:t>
      </w:r>
    </w:p>
    <w:p w14:paraId="6EA513A2" w14:textId="69345E85" w:rsidR="004968E0" w:rsidRDefault="004968E0" w:rsidP="007B6BA5">
      <w:pPr>
        <w:pStyle w:val="ListParagraph"/>
        <w:numPr>
          <w:ilvl w:val="0"/>
          <w:numId w:val="4"/>
        </w:numPr>
      </w:pPr>
      <w:r>
        <w:t>Exploit and post-exploit Windows and Linux target systems</w:t>
      </w:r>
    </w:p>
    <w:p w14:paraId="4DEF1CE5" w14:textId="55C99174" w:rsidR="004968E0" w:rsidRDefault="00D0028B" w:rsidP="007B6BA5">
      <w:pPr>
        <w:pStyle w:val="ListParagraph"/>
        <w:numPr>
          <w:ilvl w:val="0"/>
          <w:numId w:val="4"/>
        </w:numPr>
      </w:pPr>
      <w:r>
        <w:t>Implement an</w:t>
      </w:r>
      <w:r w:rsidR="004968E0">
        <w:t xml:space="preserve"> attack from </w:t>
      </w:r>
      <w:proofErr w:type="spellStart"/>
      <w:r w:rsidR="004968E0">
        <w:t>Mitre@attack</w:t>
      </w:r>
      <w:proofErr w:type="spellEnd"/>
      <w:r w:rsidR="004968E0">
        <w:t xml:space="preserve"> framework</w:t>
      </w:r>
    </w:p>
    <w:p w14:paraId="2A1C8A0E" w14:textId="23E91779" w:rsidR="004968E0" w:rsidRDefault="004968E0" w:rsidP="007B6BA5">
      <w:pPr>
        <w:pStyle w:val="ListParagraph"/>
        <w:numPr>
          <w:ilvl w:val="0"/>
          <w:numId w:val="4"/>
        </w:numPr>
      </w:pPr>
      <w:r>
        <w:t>Generate reports</w:t>
      </w:r>
    </w:p>
    <w:p w14:paraId="5089985F" w14:textId="6BD48AD4" w:rsidR="00FB3AC4" w:rsidRDefault="00FB3AC4" w:rsidP="00FB3AC4">
      <w:pPr>
        <w:pStyle w:val="HeadingStyle1"/>
      </w:pPr>
      <w:bookmarkStart w:id="2" w:name="_Toc473929637"/>
      <w:r>
        <w:t>Reading</w:t>
      </w:r>
      <w:bookmarkEnd w:id="2"/>
      <w:r w:rsidR="004968E0">
        <w:t xml:space="preserve"> and References</w:t>
      </w:r>
    </w:p>
    <w:p w14:paraId="03A0AF39" w14:textId="71198027" w:rsidR="00402131" w:rsidRPr="005D657D" w:rsidRDefault="00406FA7" w:rsidP="002F2553">
      <w:pPr>
        <w:pStyle w:val="ListParagraph"/>
        <w:numPr>
          <w:ilvl w:val="0"/>
          <w:numId w:val="5"/>
        </w:numPr>
        <w:rPr>
          <w:lang w:val="en-CA" w:eastAsia="en-CA"/>
        </w:rPr>
      </w:pPr>
      <w:r w:rsidRPr="005D657D">
        <w:rPr>
          <w:rStyle w:val="Hyperlink"/>
          <w:color w:val="auto"/>
          <w:u w:val="none"/>
          <w:lang w:val="en-CA" w:eastAsia="en-CA"/>
        </w:rPr>
        <w:t xml:space="preserve">Vulnerable machines </w:t>
      </w:r>
      <w:hyperlink r:id="rId11" w:history="1">
        <w:r w:rsidR="002F7372" w:rsidRPr="005D657D">
          <w:rPr>
            <w:rStyle w:val="Hyperlink"/>
            <w:lang w:val="en-CA" w:eastAsia="en-CA"/>
          </w:rPr>
          <w:t>https://github.com/rapid7/metasploitable3</w:t>
        </w:r>
      </w:hyperlink>
    </w:p>
    <w:p w14:paraId="02F3F38D" w14:textId="77777777" w:rsidR="00C04ECA" w:rsidRPr="005D657D" w:rsidRDefault="00D83349" w:rsidP="00C04ECA">
      <w:pPr>
        <w:pStyle w:val="ListParagraph"/>
        <w:numPr>
          <w:ilvl w:val="0"/>
          <w:numId w:val="5"/>
        </w:numPr>
        <w:spacing w:line="240" w:lineRule="auto"/>
        <w:rPr>
          <w:color w:val="000000"/>
          <w:lang w:eastAsia="en-CA"/>
        </w:rPr>
      </w:pPr>
      <w:hyperlink r:id="rId12" w:history="1">
        <w:r w:rsidR="00C04ECA" w:rsidRPr="005D657D">
          <w:rPr>
            <w:rStyle w:val="Hyperlink"/>
            <w:lang w:eastAsia="en-CA"/>
          </w:rPr>
          <w:t>https://www.vulnhub.com/resources/</w:t>
        </w:r>
      </w:hyperlink>
    </w:p>
    <w:p w14:paraId="3C94ECAD" w14:textId="75D8E6BA" w:rsidR="00FB4B81" w:rsidRPr="005D657D" w:rsidRDefault="00406FA7" w:rsidP="00406FA7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r w:rsidRPr="005D657D">
        <w:t xml:space="preserve">Vulnerability Assessment Nessus </w:t>
      </w:r>
      <w:hyperlink r:id="rId13" w:history="1">
        <w:r w:rsidRPr="005D657D">
          <w:rPr>
            <w:rStyle w:val="Hyperlink"/>
          </w:rPr>
          <w:t>https://www.tenable.com/</w:t>
        </w:r>
      </w:hyperlink>
      <w:r w:rsidRPr="005D657D">
        <w:t xml:space="preserve">   or OpenVAS </w:t>
      </w:r>
      <w:hyperlink r:id="rId14" w:anchor="about" w:history="1">
        <w:r w:rsidR="00A210B3" w:rsidRPr="005D657D">
          <w:rPr>
            <w:rStyle w:val="Hyperlink"/>
          </w:rPr>
          <w:t>https://www.openvas.org/#about</w:t>
        </w:r>
      </w:hyperlink>
    </w:p>
    <w:p w14:paraId="6D61346B" w14:textId="73E92B30" w:rsidR="00596140" w:rsidRPr="005D657D" w:rsidRDefault="00067A8B" w:rsidP="00596140">
      <w:pPr>
        <w:pStyle w:val="ListParagraph"/>
        <w:numPr>
          <w:ilvl w:val="0"/>
          <w:numId w:val="5"/>
        </w:numPr>
        <w:spacing w:line="240" w:lineRule="auto"/>
        <w:rPr>
          <w:rStyle w:val="Hyperlink"/>
          <w:color w:val="000000"/>
          <w:u w:val="none"/>
          <w:lang w:eastAsia="en-CA"/>
        </w:rPr>
      </w:pPr>
      <w:r w:rsidRPr="005D657D">
        <w:rPr>
          <w:rStyle w:val="Hyperlink"/>
          <w:color w:val="000000"/>
          <w:u w:val="none"/>
          <w:lang w:eastAsia="en-CA"/>
        </w:rPr>
        <w:t xml:space="preserve">Attacks Framework </w:t>
      </w:r>
      <w:hyperlink r:id="rId15" w:history="1">
        <w:r w:rsidR="00596140" w:rsidRPr="005D657D">
          <w:rPr>
            <w:rStyle w:val="Hyperlink"/>
            <w:lang w:eastAsia="en-CA"/>
          </w:rPr>
          <w:t>https://attack.mitre.org/</w:t>
        </w:r>
      </w:hyperlink>
    </w:p>
    <w:p w14:paraId="2E9DA4AA" w14:textId="0D2CA049" w:rsidR="004968E0" w:rsidRPr="005D657D" w:rsidRDefault="00067A8B" w:rsidP="00C43683">
      <w:pPr>
        <w:pStyle w:val="ListParagraph"/>
        <w:numPr>
          <w:ilvl w:val="0"/>
          <w:numId w:val="5"/>
        </w:numPr>
        <w:spacing w:line="240" w:lineRule="auto"/>
        <w:rPr>
          <w:color w:val="000000"/>
          <w:lang w:eastAsia="en-CA"/>
        </w:rPr>
      </w:pPr>
      <w:r w:rsidRPr="005D657D">
        <w:rPr>
          <w:rStyle w:val="Hyperlink"/>
          <w:color w:val="000000"/>
          <w:u w:val="none"/>
          <w:lang w:eastAsia="en-CA"/>
        </w:rPr>
        <w:t xml:space="preserve">Pentest Reports </w:t>
      </w:r>
      <w:hyperlink r:id="rId16" w:history="1">
        <w:r w:rsidR="004968E0" w:rsidRPr="005D657D">
          <w:rPr>
            <w:rStyle w:val="Hyperlink"/>
            <w:lang w:eastAsia="en-CA"/>
          </w:rPr>
          <w:t>http://www.pentest-standard.org/index.php/Reporting</w:t>
        </w:r>
      </w:hyperlink>
    </w:p>
    <w:p w14:paraId="25FB619A" w14:textId="0B040163" w:rsidR="00DD4993" w:rsidRPr="005D657D" w:rsidRDefault="00D83349" w:rsidP="00DD4993">
      <w:pPr>
        <w:pStyle w:val="ListParagraph"/>
        <w:numPr>
          <w:ilvl w:val="0"/>
          <w:numId w:val="5"/>
        </w:numPr>
      </w:pPr>
      <w:hyperlink r:id="rId17" w:history="1">
        <w:r w:rsidR="00DD4993" w:rsidRPr="005D657D">
          <w:rPr>
            <w:rStyle w:val="Hyperlink"/>
          </w:rPr>
          <w:t>https://www.pentesteracademy.com/</w:t>
        </w:r>
      </w:hyperlink>
    </w:p>
    <w:p w14:paraId="766E5BB0" w14:textId="77777777" w:rsidR="00264C10" w:rsidRDefault="00264C10" w:rsidP="007F2B57"/>
    <w:p w14:paraId="78FDBDCF" w14:textId="1F90FF21" w:rsidR="00FB3AC4" w:rsidRDefault="002F7372" w:rsidP="00FB3AC4">
      <w:pPr>
        <w:pStyle w:val="HeadingStyle1"/>
      </w:pPr>
      <w:r>
        <w:t>Requirements</w:t>
      </w:r>
    </w:p>
    <w:p w14:paraId="040DD588" w14:textId="489A5D69" w:rsidR="00067A8B" w:rsidRPr="0027622A" w:rsidRDefault="0027622A" w:rsidP="0027622A">
      <w:pPr>
        <w:pStyle w:val="HeadingStyle1"/>
        <w:numPr>
          <w:ilvl w:val="0"/>
          <w:numId w:val="40"/>
        </w:numPr>
        <w:rPr>
          <w:b w:val="0"/>
          <w:sz w:val="24"/>
        </w:rPr>
      </w:pPr>
      <w:proofErr w:type="spellStart"/>
      <w:r w:rsidRPr="0027622A">
        <w:rPr>
          <w:b w:val="0"/>
          <w:sz w:val="24"/>
        </w:rPr>
        <w:t>Virtualbox</w:t>
      </w:r>
      <w:proofErr w:type="spellEnd"/>
      <w:r w:rsidRPr="0027622A">
        <w:rPr>
          <w:b w:val="0"/>
          <w:sz w:val="24"/>
        </w:rPr>
        <w:t xml:space="preserve"> or VMware</w:t>
      </w:r>
    </w:p>
    <w:p w14:paraId="5BE98D76" w14:textId="0E15D525" w:rsidR="0027622A" w:rsidRPr="0027622A" w:rsidRDefault="0027622A" w:rsidP="0027622A">
      <w:pPr>
        <w:pStyle w:val="HeadingStyle1"/>
        <w:numPr>
          <w:ilvl w:val="0"/>
          <w:numId w:val="40"/>
        </w:numPr>
        <w:rPr>
          <w:b w:val="0"/>
          <w:sz w:val="24"/>
        </w:rPr>
      </w:pPr>
      <w:r w:rsidRPr="0027622A">
        <w:rPr>
          <w:b w:val="0"/>
          <w:sz w:val="24"/>
        </w:rPr>
        <w:t>Virtual Kali , Windows and Linux machines</w:t>
      </w:r>
    </w:p>
    <w:p w14:paraId="64FE6281" w14:textId="77777777" w:rsidR="0027622A" w:rsidRDefault="0027622A" w:rsidP="0027622A">
      <w:pPr>
        <w:pStyle w:val="HeadingStyle1"/>
        <w:ind w:left="720"/>
      </w:pPr>
    </w:p>
    <w:p w14:paraId="7B1A4862" w14:textId="77777777" w:rsidR="002F7372" w:rsidRPr="001D399F" w:rsidRDefault="002F7372" w:rsidP="00FB3AC4">
      <w:pPr>
        <w:pStyle w:val="HeadingStyle1"/>
      </w:pPr>
    </w:p>
    <w:p w14:paraId="3967AFD3" w14:textId="39FCF8A8" w:rsidR="00FB3AC4" w:rsidRDefault="00BE0F66" w:rsidP="00FB3AC4">
      <w:r>
        <w:t xml:space="preserve"> </w:t>
      </w:r>
    </w:p>
    <w:p w14:paraId="02C05CDD" w14:textId="77777777" w:rsidR="00264C10" w:rsidRDefault="00264C10" w:rsidP="007F2B57"/>
    <w:p w14:paraId="67ABCFF8" w14:textId="77777777" w:rsidR="006020BE" w:rsidRDefault="006020BE" w:rsidP="007F2B57"/>
    <w:p w14:paraId="677BD5EC" w14:textId="2B40A342" w:rsidR="0050120A" w:rsidRPr="006020BE" w:rsidRDefault="0050120A" w:rsidP="007F2B57">
      <w:pPr>
        <w:rPr>
          <w:b/>
          <w:sz w:val="32"/>
        </w:rPr>
      </w:pPr>
      <w:r w:rsidRPr="006020BE">
        <w:rPr>
          <w:b/>
        </w:rPr>
        <w:br w:type="page"/>
      </w:r>
    </w:p>
    <w:p w14:paraId="643390A3" w14:textId="7977912D" w:rsidR="00F47E80" w:rsidRPr="00A75865" w:rsidRDefault="00F47E80" w:rsidP="00A75865">
      <w:pPr>
        <w:spacing w:line="240" w:lineRule="auto"/>
        <w:rPr>
          <w:b/>
          <w:sz w:val="36"/>
        </w:rPr>
      </w:pPr>
      <w:r w:rsidRPr="00A75865">
        <w:rPr>
          <w:b/>
          <w:sz w:val="36"/>
        </w:rPr>
        <w:lastRenderedPageBreak/>
        <w:t>Project Instructions</w:t>
      </w:r>
    </w:p>
    <w:p w14:paraId="2940AF8F" w14:textId="77777777" w:rsidR="00F47E80" w:rsidRPr="00F47E80" w:rsidRDefault="00F47E80" w:rsidP="00F47E80">
      <w:pPr>
        <w:pStyle w:val="ListParagraph"/>
        <w:spacing w:line="240" w:lineRule="auto"/>
        <w:rPr>
          <w:sz w:val="24"/>
        </w:rPr>
      </w:pPr>
    </w:p>
    <w:p w14:paraId="1E871B01" w14:textId="1C589EC5" w:rsidR="00706F97" w:rsidRPr="00687D29" w:rsidRDefault="00687D29" w:rsidP="00687D29">
      <w:pPr>
        <w:spacing w:line="240" w:lineRule="auto"/>
        <w:ind w:left="360"/>
        <w:rPr>
          <w:sz w:val="24"/>
        </w:rPr>
      </w:pPr>
      <w:r>
        <w:rPr>
          <w:b/>
          <w:sz w:val="28"/>
        </w:rPr>
        <w:t xml:space="preserve">I. </w:t>
      </w:r>
      <w:proofErr w:type="gramStart"/>
      <w:r w:rsidR="00406FA7" w:rsidRPr="00687D29">
        <w:rPr>
          <w:b/>
          <w:sz w:val="28"/>
        </w:rPr>
        <w:t>( 5</w:t>
      </w:r>
      <w:proofErr w:type="gramEnd"/>
      <w:r w:rsidR="00406FA7" w:rsidRPr="00687D29">
        <w:rPr>
          <w:b/>
          <w:sz w:val="28"/>
        </w:rPr>
        <w:t xml:space="preserve"> marks)</w:t>
      </w:r>
      <w:r w:rsidR="00406FA7" w:rsidRPr="00687D29">
        <w:rPr>
          <w:sz w:val="28"/>
        </w:rPr>
        <w:t xml:space="preserve"> </w:t>
      </w:r>
      <w:r w:rsidR="00706F97" w:rsidRPr="00687D29">
        <w:rPr>
          <w:b/>
          <w:sz w:val="28"/>
        </w:rPr>
        <w:t xml:space="preserve">Setup </w:t>
      </w:r>
      <w:r w:rsidR="00F342E6" w:rsidRPr="00687D29">
        <w:rPr>
          <w:b/>
          <w:sz w:val="28"/>
        </w:rPr>
        <w:t>and connect 3 virtual machines</w:t>
      </w:r>
      <w:r w:rsidR="00F342E6" w:rsidRPr="00687D29">
        <w:rPr>
          <w:sz w:val="32"/>
        </w:rPr>
        <w:t xml:space="preserve">. </w:t>
      </w:r>
      <w:r w:rsidR="00FD619B" w:rsidRPr="00687D29">
        <w:rPr>
          <w:sz w:val="24"/>
        </w:rPr>
        <w:t xml:space="preserve">Kali </w:t>
      </w:r>
      <w:r w:rsidR="00F342E6" w:rsidRPr="00687D29">
        <w:rPr>
          <w:sz w:val="24"/>
        </w:rPr>
        <w:t xml:space="preserve">virtual machine, </w:t>
      </w:r>
      <w:r w:rsidR="00706F97" w:rsidRPr="00687D29">
        <w:rPr>
          <w:sz w:val="24"/>
        </w:rPr>
        <w:t>the attacker and two victim</w:t>
      </w:r>
      <w:r w:rsidR="00F342E6" w:rsidRPr="00687D29">
        <w:rPr>
          <w:sz w:val="24"/>
        </w:rPr>
        <w:t xml:space="preserve"> machines</w:t>
      </w:r>
      <w:r w:rsidR="00706F97" w:rsidRPr="00687D29">
        <w:rPr>
          <w:sz w:val="24"/>
        </w:rPr>
        <w:t xml:space="preserve"> (Wind</w:t>
      </w:r>
      <w:r w:rsidR="00FD619B" w:rsidRPr="00687D29">
        <w:rPr>
          <w:sz w:val="24"/>
        </w:rPr>
        <w:t xml:space="preserve">ows and Linux). You can use virtual </w:t>
      </w:r>
      <w:r w:rsidR="00706F97" w:rsidRPr="00687D29">
        <w:rPr>
          <w:sz w:val="24"/>
        </w:rPr>
        <w:t xml:space="preserve">machines used in </w:t>
      </w:r>
      <w:r w:rsidR="00F342E6" w:rsidRPr="00687D29">
        <w:rPr>
          <w:sz w:val="24"/>
        </w:rPr>
        <w:t xml:space="preserve">the </w:t>
      </w:r>
      <w:r w:rsidR="00706F97" w:rsidRPr="00687D29">
        <w:rPr>
          <w:sz w:val="24"/>
        </w:rPr>
        <w:t xml:space="preserve">Labs or download </w:t>
      </w:r>
      <w:proofErr w:type="spellStart"/>
      <w:r w:rsidR="00706F97" w:rsidRPr="00687D29">
        <w:rPr>
          <w:sz w:val="24"/>
        </w:rPr>
        <w:t>Metasploitable</w:t>
      </w:r>
      <w:proofErr w:type="spellEnd"/>
      <w:r w:rsidR="00706F97" w:rsidRPr="00687D29">
        <w:rPr>
          <w:sz w:val="24"/>
        </w:rPr>
        <w:t xml:space="preserve"> machines from </w:t>
      </w:r>
      <w:proofErr w:type="spellStart"/>
      <w:r w:rsidR="00706F97" w:rsidRPr="00687D29">
        <w:rPr>
          <w:sz w:val="24"/>
        </w:rPr>
        <w:t>github</w:t>
      </w:r>
      <w:proofErr w:type="spellEnd"/>
      <w:r w:rsidR="00706F97" w:rsidRPr="00687D29">
        <w:rPr>
          <w:sz w:val="24"/>
        </w:rPr>
        <w:t xml:space="preserve"> such as: </w:t>
      </w:r>
    </w:p>
    <w:p w14:paraId="5D9D5D60" w14:textId="3D3294B8" w:rsidR="00706F97" w:rsidRPr="00F47E80" w:rsidRDefault="00D83349" w:rsidP="00706F97">
      <w:pPr>
        <w:pStyle w:val="ListParagraph"/>
        <w:spacing w:line="240" w:lineRule="auto"/>
        <w:rPr>
          <w:sz w:val="24"/>
        </w:rPr>
      </w:pPr>
      <w:hyperlink r:id="rId18" w:history="1">
        <w:r w:rsidR="00706F97" w:rsidRPr="00F47E80">
          <w:rPr>
            <w:rStyle w:val="Hyperlink"/>
            <w:sz w:val="24"/>
          </w:rPr>
          <w:t>https://github.com/rapid7/metasploitable3</w:t>
        </w:r>
      </w:hyperlink>
      <w:r w:rsidR="00993E2B" w:rsidRPr="00F47E80">
        <w:rPr>
          <w:sz w:val="24"/>
        </w:rPr>
        <w:t xml:space="preserve">   or </w:t>
      </w:r>
    </w:p>
    <w:p w14:paraId="42333BE6" w14:textId="77777777" w:rsidR="00406FA7" w:rsidRPr="00F47E80" w:rsidRDefault="00D83349" w:rsidP="00706F97">
      <w:pPr>
        <w:pStyle w:val="ListParagraph"/>
        <w:spacing w:line="240" w:lineRule="auto"/>
        <w:rPr>
          <w:sz w:val="24"/>
        </w:rPr>
      </w:pPr>
      <w:hyperlink r:id="rId19" w:history="1">
        <w:r w:rsidR="00993E2B" w:rsidRPr="00F47E80">
          <w:rPr>
            <w:rStyle w:val="Hyperlink"/>
            <w:sz w:val="24"/>
          </w:rPr>
          <w:t>https://www.offensive-security.com/metasploit-unleashed/requirements/</w:t>
        </w:r>
      </w:hyperlink>
      <w:r w:rsidR="005E6670" w:rsidRPr="00F47E80">
        <w:rPr>
          <w:sz w:val="24"/>
        </w:rPr>
        <w:t xml:space="preserve">. </w:t>
      </w:r>
    </w:p>
    <w:p w14:paraId="6D434B53" w14:textId="428DC437" w:rsidR="00993E2B" w:rsidRPr="00F47E80" w:rsidRDefault="00A0201A" w:rsidP="00706F97">
      <w:pPr>
        <w:pStyle w:val="ListParagraph"/>
        <w:spacing w:line="240" w:lineRule="auto"/>
        <w:rPr>
          <w:sz w:val="24"/>
        </w:rPr>
      </w:pPr>
      <w:r w:rsidRPr="00F47E80">
        <w:rPr>
          <w:sz w:val="24"/>
        </w:rPr>
        <w:t xml:space="preserve">Make sure the target </w:t>
      </w:r>
      <w:r w:rsidR="005E6670" w:rsidRPr="00F47E80">
        <w:rPr>
          <w:sz w:val="24"/>
        </w:rPr>
        <w:t>machines are vulnerable</w:t>
      </w:r>
      <w:r w:rsidR="009326CE" w:rsidRPr="00F47E80">
        <w:rPr>
          <w:sz w:val="24"/>
        </w:rPr>
        <w:t xml:space="preserve"> (critical and high</w:t>
      </w:r>
      <w:r w:rsidR="005E6670" w:rsidRPr="00F47E80">
        <w:rPr>
          <w:sz w:val="24"/>
        </w:rPr>
        <w:t>)</w:t>
      </w:r>
    </w:p>
    <w:p w14:paraId="49632AA2" w14:textId="7C67598C" w:rsidR="00D3530F" w:rsidRDefault="00D3530F" w:rsidP="00706F97">
      <w:pPr>
        <w:pStyle w:val="ListParagraph"/>
        <w:spacing w:line="240" w:lineRule="auto"/>
        <w:rPr>
          <w:sz w:val="32"/>
        </w:rPr>
      </w:pPr>
    </w:p>
    <w:p w14:paraId="23E341C1" w14:textId="68EB17C7" w:rsidR="00D3530F" w:rsidRDefault="00D3530F" w:rsidP="00706F97">
      <w:pPr>
        <w:pStyle w:val="ListParagraph"/>
        <w:spacing w:line="240" w:lineRule="auto"/>
        <w:rPr>
          <w:sz w:val="32"/>
        </w:rPr>
      </w:pPr>
      <w:r>
        <w:rPr>
          <w:noProof/>
          <w:sz w:val="32"/>
        </w:rPr>
        <w:drawing>
          <wp:inline distT="0" distB="0" distL="0" distR="0" wp14:anchorId="7A1E6C47" wp14:editId="521774DD">
            <wp:extent cx="5534025" cy="3458845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A4F0" w14:textId="77777777" w:rsidR="00D3530F" w:rsidRPr="00993E2B" w:rsidRDefault="00D3530F" w:rsidP="00706F97">
      <w:pPr>
        <w:pStyle w:val="ListParagraph"/>
        <w:spacing w:line="240" w:lineRule="auto"/>
        <w:rPr>
          <w:sz w:val="32"/>
        </w:rPr>
      </w:pPr>
    </w:p>
    <w:p w14:paraId="1B320562" w14:textId="3CAE7F9C" w:rsidR="009D5715" w:rsidRPr="00687D29" w:rsidRDefault="00687D29" w:rsidP="00687D29">
      <w:pPr>
        <w:spacing w:line="240" w:lineRule="auto"/>
        <w:ind w:left="360"/>
        <w:rPr>
          <w:sz w:val="24"/>
          <w:szCs w:val="24"/>
        </w:rPr>
      </w:pPr>
      <w:r>
        <w:rPr>
          <w:b/>
          <w:sz w:val="28"/>
        </w:rPr>
        <w:t xml:space="preserve">II. </w:t>
      </w:r>
      <w:r w:rsidR="00F47E80" w:rsidRPr="00687D29">
        <w:rPr>
          <w:b/>
          <w:sz w:val="28"/>
        </w:rPr>
        <w:t xml:space="preserve">(25 marks) </w:t>
      </w:r>
      <w:r w:rsidR="00F342E6" w:rsidRPr="00687D29">
        <w:rPr>
          <w:b/>
          <w:sz w:val="28"/>
        </w:rPr>
        <w:t>Vulnerability Assessment</w:t>
      </w:r>
      <w:r w:rsidR="009D5715" w:rsidRPr="00687D29">
        <w:rPr>
          <w:b/>
          <w:sz w:val="28"/>
        </w:rPr>
        <w:t xml:space="preserve">. </w:t>
      </w:r>
      <w:r w:rsidR="009D5715" w:rsidRPr="00687D29">
        <w:rPr>
          <w:sz w:val="24"/>
          <w:szCs w:val="24"/>
        </w:rPr>
        <w:t>The commercial vulnerability scanner most widely used by the industry is Nessus</w:t>
      </w:r>
    </w:p>
    <w:p w14:paraId="0891AA98" w14:textId="77777777" w:rsidR="009D5715" w:rsidRPr="00F47E80" w:rsidRDefault="009D5715" w:rsidP="009D5715">
      <w:pPr>
        <w:pStyle w:val="ListParagraph"/>
        <w:spacing w:line="240" w:lineRule="auto"/>
        <w:rPr>
          <w:sz w:val="24"/>
          <w:szCs w:val="24"/>
        </w:rPr>
      </w:pPr>
    </w:p>
    <w:p w14:paraId="50177CAB" w14:textId="2D735EF8" w:rsidR="00A630CA" w:rsidRPr="00687D29" w:rsidRDefault="00687D29" w:rsidP="00687D2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8F06CD" w:rsidRPr="00687D29">
        <w:rPr>
          <w:sz w:val="24"/>
          <w:szCs w:val="24"/>
        </w:rPr>
        <w:t xml:space="preserve">Install </w:t>
      </w:r>
      <w:r w:rsidR="009D5715" w:rsidRPr="00687D29">
        <w:rPr>
          <w:sz w:val="24"/>
          <w:szCs w:val="24"/>
        </w:rPr>
        <w:t>Nessus Essentials (free version)</w:t>
      </w:r>
    </w:p>
    <w:p w14:paraId="4994F09D" w14:textId="77777777" w:rsidR="002F6C8A" w:rsidRPr="00F47E80" w:rsidRDefault="002F6C8A" w:rsidP="00B33895">
      <w:pPr>
        <w:pStyle w:val="ListParagraph"/>
        <w:spacing w:line="240" w:lineRule="auto"/>
        <w:rPr>
          <w:sz w:val="24"/>
          <w:szCs w:val="24"/>
        </w:rPr>
      </w:pPr>
    </w:p>
    <w:p w14:paraId="71F2FD0F" w14:textId="226AFF2A" w:rsidR="002F6C8A" w:rsidRPr="00F47E80" w:rsidRDefault="002F6C8A" w:rsidP="00687D29">
      <w:pPr>
        <w:pStyle w:val="ListParagraph"/>
        <w:numPr>
          <w:ilvl w:val="0"/>
          <w:numId w:val="36"/>
        </w:numPr>
        <w:spacing w:line="240" w:lineRule="auto"/>
        <w:ind w:left="1800"/>
        <w:rPr>
          <w:sz w:val="24"/>
          <w:szCs w:val="24"/>
        </w:rPr>
      </w:pPr>
      <w:r w:rsidRPr="00F47E80">
        <w:rPr>
          <w:sz w:val="24"/>
          <w:szCs w:val="24"/>
        </w:rPr>
        <w:t>Access the web site</w:t>
      </w:r>
      <w:r w:rsidR="00502183" w:rsidRPr="00F47E80">
        <w:rPr>
          <w:sz w:val="24"/>
          <w:szCs w:val="24"/>
        </w:rPr>
        <w:t>:</w:t>
      </w:r>
      <w:r w:rsidRPr="00F47E80">
        <w:rPr>
          <w:sz w:val="24"/>
          <w:szCs w:val="24"/>
        </w:rPr>
        <w:t xml:space="preserve"> </w:t>
      </w:r>
      <w:hyperlink r:id="rId21" w:history="1">
        <w:r w:rsidR="00502183" w:rsidRPr="00F47E80">
          <w:rPr>
            <w:rStyle w:val="Hyperlink"/>
            <w:sz w:val="24"/>
            <w:szCs w:val="24"/>
          </w:rPr>
          <w:t>https://www.tenable.com/products/nessus/nessus-essentials</w:t>
        </w:r>
      </w:hyperlink>
    </w:p>
    <w:p w14:paraId="07738F90" w14:textId="4D89E859" w:rsidR="002F6C8A" w:rsidRPr="00F47E80" w:rsidRDefault="002F6C8A" w:rsidP="00687D29">
      <w:pPr>
        <w:pStyle w:val="ListParagraph"/>
        <w:numPr>
          <w:ilvl w:val="0"/>
          <w:numId w:val="36"/>
        </w:numPr>
        <w:spacing w:line="240" w:lineRule="auto"/>
        <w:ind w:left="1800"/>
        <w:rPr>
          <w:sz w:val="24"/>
          <w:szCs w:val="24"/>
        </w:rPr>
      </w:pPr>
      <w:r w:rsidRPr="00F47E80">
        <w:rPr>
          <w:sz w:val="24"/>
          <w:szCs w:val="24"/>
        </w:rPr>
        <w:t>Register providing your email account to get the activation code</w:t>
      </w:r>
    </w:p>
    <w:p w14:paraId="5A4CC0B6" w14:textId="429D7713" w:rsidR="002F6C8A" w:rsidRPr="00F47E80" w:rsidRDefault="002F6C8A" w:rsidP="00687D29">
      <w:pPr>
        <w:pStyle w:val="ListParagraph"/>
        <w:numPr>
          <w:ilvl w:val="0"/>
          <w:numId w:val="36"/>
        </w:numPr>
        <w:spacing w:line="240" w:lineRule="auto"/>
        <w:ind w:left="1800"/>
        <w:rPr>
          <w:sz w:val="24"/>
          <w:szCs w:val="24"/>
        </w:rPr>
      </w:pPr>
      <w:r w:rsidRPr="00F47E80">
        <w:rPr>
          <w:sz w:val="24"/>
          <w:szCs w:val="24"/>
        </w:rPr>
        <w:t>Click on Download and browse it to identify the version for the respective OS we want to install it in this case for kali 64 bit should be Nessus-8.12.1_debian6_amd64.deb</w:t>
      </w:r>
    </w:p>
    <w:p w14:paraId="320345E7" w14:textId="43E2583D" w:rsidR="002F6C8A" w:rsidRPr="00F47E80" w:rsidRDefault="002F6C8A" w:rsidP="00687D29">
      <w:pPr>
        <w:pStyle w:val="ListParagraph"/>
        <w:numPr>
          <w:ilvl w:val="0"/>
          <w:numId w:val="36"/>
        </w:numPr>
        <w:spacing w:line="240" w:lineRule="auto"/>
        <w:ind w:left="1800"/>
        <w:rPr>
          <w:sz w:val="24"/>
          <w:szCs w:val="24"/>
        </w:rPr>
      </w:pPr>
      <w:r w:rsidRPr="00F47E80">
        <w:rPr>
          <w:sz w:val="24"/>
          <w:szCs w:val="24"/>
        </w:rPr>
        <w:t>Accept the license</w:t>
      </w:r>
    </w:p>
    <w:p w14:paraId="1CE6233B" w14:textId="03D10193" w:rsidR="002F6C8A" w:rsidRPr="00F47E80" w:rsidRDefault="002F6C8A" w:rsidP="00687D29">
      <w:pPr>
        <w:pStyle w:val="ListParagraph"/>
        <w:numPr>
          <w:ilvl w:val="0"/>
          <w:numId w:val="36"/>
        </w:numPr>
        <w:spacing w:line="240" w:lineRule="auto"/>
        <w:ind w:left="1800"/>
        <w:rPr>
          <w:sz w:val="24"/>
          <w:szCs w:val="24"/>
        </w:rPr>
      </w:pPr>
      <w:r w:rsidRPr="00F47E80">
        <w:rPr>
          <w:sz w:val="24"/>
          <w:szCs w:val="24"/>
        </w:rPr>
        <w:t>Install the package .deb using the following command</w:t>
      </w:r>
      <w:r w:rsidR="005D657D">
        <w:rPr>
          <w:sz w:val="24"/>
          <w:szCs w:val="24"/>
        </w:rPr>
        <w:t>:</w:t>
      </w:r>
    </w:p>
    <w:p w14:paraId="75A20193" w14:textId="77777777" w:rsidR="00406FA7" w:rsidRPr="00F47E80" w:rsidRDefault="00406FA7" w:rsidP="00687D29">
      <w:pPr>
        <w:pStyle w:val="ListParagraph"/>
        <w:spacing w:line="240" w:lineRule="auto"/>
        <w:ind w:left="2520" w:firstLine="360"/>
        <w:rPr>
          <w:sz w:val="24"/>
          <w:szCs w:val="24"/>
        </w:rPr>
      </w:pPr>
    </w:p>
    <w:p w14:paraId="1DB4F391" w14:textId="7945BF83" w:rsidR="002F6C8A" w:rsidRPr="005D657D" w:rsidRDefault="005D657D" w:rsidP="005D657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</w:t>
      </w:r>
      <w:proofErr w:type="spellStart"/>
      <w:r w:rsidR="00E13DD1" w:rsidRPr="005D657D">
        <w:rPr>
          <w:sz w:val="24"/>
          <w:szCs w:val="24"/>
        </w:rPr>
        <w:t>dpkg</w:t>
      </w:r>
      <w:proofErr w:type="spellEnd"/>
      <w:r w:rsidR="00E13DD1" w:rsidRPr="005D657D">
        <w:rPr>
          <w:sz w:val="24"/>
          <w:szCs w:val="24"/>
        </w:rPr>
        <w:t xml:space="preserve"> –</w:t>
      </w:r>
      <w:proofErr w:type="spellStart"/>
      <w:r w:rsidR="00E13DD1" w:rsidRPr="005D657D">
        <w:rPr>
          <w:sz w:val="24"/>
          <w:szCs w:val="24"/>
        </w:rPr>
        <w:t>i</w:t>
      </w:r>
      <w:proofErr w:type="spellEnd"/>
      <w:r w:rsidR="00E13DD1" w:rsidRPr="005D657D">
        <w:rPr>
          <w:sz w:val="24"/>
          <w:szCs w:val="24"/>
        </w:rPr>
        <w:t xml:space="preserve"> Nessus-8.12.1-</w:t>
      </w:r>
      <w:r w:rsidR="002F6C8A" w:rsidRPr="005D657D">
        <w:rPr>
          <w:sz w:val="24"/>
          <w:szCs w:val="24"/>
        </w:rPr>
        <w:t>debian6_amd64.deb</w:t>
      </w:r>
    </w:p>
    <w:p w14:paraId="5D364528" w14:textId="77777777" w:rsidR="002F6C8A" w:rsidRPr="00F47E80" w:rsidRDefault="002F6C8A" w:rsidP="00687D29">
      <w:pPr>
        <w:pStyle w:val="ListParagraph"/>
        <w:ind w:left="1800"/>
        <w:rPr>
          <w:sz w:val="24"/>
          <w:szCs w:val="24"/>
        </w:rPr>
      </w:pPr>
    </w:p>
    <w:p w14:paraId="7070AE8F" w14:textId="0F403725" w:rsidR="002F6C8A" w:rsidRPr="00F47E80" w:rsidRDefault="002F6C8A" w:rsidP="00687D29">
      <w:pPr>
        <w:pStyle w:val="ListParagraph"/>
        <w:numPr>
          <w:ilvl w:val="0"/>
          <w:numId w:val="36"/>
        </w:numPr>
        <w:spacing w:line="240" w:lineRule="auto"/>
        <w:ind w:left="1800"/>
        <w:rPr>
          <w:sz w:val="24"/>
          <w:szCs w:val="24"/>
        </w:rPr>
      </w:pPr>
      <w:r w:rsidRPr="00F47E80">
        <w:rPr>
          <w:sz w:val="24"/>
          <w:szCs w:val="24"/>
        </w:rPr>
        <w:t xml:space="preserve">It will take few seconds. Read the instructions </w:t>
      </w:r>
      <w:r w:rsidR="00843B07" w:rsidRPr="00F47E80">
        <w:rPr>
          <w:sz w:val="24"/>
          <w:szCs w:val="24"/>
        </w:rPr>
        <w:t xml:space="preserve">on </w:t>
      </w:r>
      <w:r w:rsidRPr="00F47E80">
        <w:rPr>
          <w:sz w:val="24"/>
          <w:szCs w:val="24"/>
        </w:rPr>
        <w:t xml:space="preserve">how to start the service and access it </w:t>
      </w:r>
    </w:p>
    <w:p w14:paraId="01B361DC" w14:textId="231C4999" w:rsidR="002F6C8A" w:rsidRPr="00F47E80" w:rsidRDefault="005D657D" w:rsidP="00687D29">
      <w:pPr>
        <w:pStyle w:val="ListParagraph"/>
        <w:numPr>
          <w:ilvl w:val="0"/>
          <w:numId w:val="36"/>
        </w:numPr>
        <w:spacing w:line="240" w:lineRule="auto"/>
        <w:ind w:left="1800"/>
        <w:rPr>
          <w:sz w:val="24"/>
          <w:szCs w:val="24"/>
        </w:rPr>
      </w:pPr>
      <w:r>
        <w:rPr>
          <w:sz w:val="24"/>
          <w:szCs w:val="24"/>
        </w:rPr>
        <w:t>Start the service: /bin/</w:t>
      </w:r>
      <w:proofErr w:type="spellStart"/>
      <w:r>
        <w:rPr>
          <w:sz w:val="24"/>
          <w:szCs w:val="24"/>
        </w:rPr>
        <w:t>systemctl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start.service</w:t>
      </w:r>
      <w:proofErr w:type="spellEnd"/>
      <w:r>
        <w:rPr>
          <w:sz w:val="24"/>
          <w:szCs w:val="24"/>
        </w:rPr>
        <w:t xml:space="preserve"> and </w:t>
      </w:r>
      <w:r w:rsidR="002F6C8A" w:rsidRPr="00F47E80">
        <w:rPr>
          <w:sz w:val="24"/>
          <w:szCs w:val="24"/>
        </w:rPr>
        <w:t xml:space="preserve">use </w:t>
      </w:r>
      <w:proofErr w:type="spellStart"/>
      <w:r w:rsidR="002F6C8A" w:rsidRPr="00F47E80">
        <w:rPr>
          <w:sz w:val="24"/>
          <w:szCs w:val="24"/>
        </w:rPr>
        <w:t>ps</w:t>
      </w:r>
      <w:proofErr w:type="spellEnd"/>
      <w:r w:rsidR="002F6C8A" w:rsidRPr="00F47E80">
        <w:rPr>
          <w:sz w:val="24"/>
          <w:szCs w:val="24"/>
        </w:rPr>
        <w:t xml:space="preserve"> c</w:t>
      </w:r>
      <w:r w:rsidR="001B2D31" w:rsidRPr="00F47E80">
        <w:rPr>
          <w:sz w:val="24"/>
          <w:szCs w:val="24"/>
        </w:rPr>
        <w:t>ommand to verify if the service</w:t>
      </w:r>
      <w:r w:rsidR="002F6C8A" w:rsidRPr="00F47E80">
        <w:rPr>
          <w:sz w:val="24"/>
          <w:szCs w:val="24"/>
        </w:rPr>
        <w:t xml:space="preserve"> </w:t>
      </w:r>
      <w:proofErr w:type="spellStart"/>
      <w:r w:rsidR="001B2D31" w:rsidRPr="00F47E80">
        <w:rPr>
          <w:sz w:val="24"/>
          <w:szCs w:val="24"/>
        </w:rPr>
        <w:t>nessusd</w:t>
      </w:r>
      <w:proofErr w:type="spellEnd"/>
      <w:r w:rsidR="001B2D31" w:rsidRPr="00F47E80">
        <w:rPr>
          <w:sz w:val="24"/>
          <w:szCs w:val="24"/>
        </w:rPr>
        <w:t xml:space="preserve"> </w:t>
      </w:r>
      <w:r w:rsidR="002C7E8F" w:rsidRPr="00F47E80">
        <w:rPr>
          <w:sz w:val="24"/>
          <w:szCs w:val="24"/>
        </w:rPr>
        <w:t>is running</w:t>
      </w:r>
    </w:p>
    <w:p w14:paraId="41036721" w14:textId="1232D0BA" w:rsidR="002F6C8A" w:rsidRPr="00F47E80" w:rsidRDefault="00406FA7" w:rsidP="00687D29">
      <w:pPr>
        <w:pStyle w:val="ListParagraph"/>
        <w:numPr>
          <w:ilvl w:val="0"/>
          <w:numId w:val="36"/>
        </w:numPr>
        <w:spacing w:line="240" w:lineRule="auto"/>
        <w:ind w:left="1800"/>
        <w:rPr>
          <w:sz w:val="24"/>
          <w:szCs w:val="24"/>
        </w:rPr>
      </w:pPr>
      <w:r w:rsidRPr="00F47E80">
        <w:rPr>
          <w:sz w:val="24"/>
          <w:szCs w:val="24"/>
        </w:rPr>
        <w:t>To access it o</w:t>
      </w:r>
      <w:r w:rsidR="002F6C8A" w:rsidRPr="00F47E80">
        <w:rPr>
          <w:sz w:val="24"/>
          <w:szCs w:val="24"/>
        </w:rPr>
        <w:t xml:space="preserve">pen a browser and use </w:t>
      </w:r>
      <w:r w:rsidR="005D657D">
        <w:rPr>
          <w:sz w:val="24"/>
          <w:szCs w:val="24"/>
        </w:rPr>
        <w:t xml:space="preserve">URL: </w:t>
      </w:r>
      <w:r w:rsidRPr="00F47E80">
        <w:rPr>
          <w:rStyle w:val="Hyperlink"/>
          <w:sz w:val="24"/>
          <w:szCs w:val="24"/>
        </w:rPr>
        <w:t>https://localhost:8834/</w:t>
      </w:r>
    </w:p>
    <w:p w14:paraId="4B1BC0B9" w14:textId="7907379D" w:rsidR="000F1A9A" w:rsidRPr="00F47E80" w:rsidRDefault="000F1A9A" w:rsidP="00687D29">
      <w:pPr>
        <w:pStyle w:val="ListParagraph"/>
        <w:numPr>
          <w:ilvl w:val="0"/>
          <w:numId w:val="36"/>
        </w:numPr>
        <w:spacing w:line="240" w:lineRule="auto"/>
        <w:ind w:left="1800"/>
        <w:rPr>
          <w:sz w:val="24"/>
          <w:szCs w:val="24"/>
        </w:rPr>
      </w:pPr>
      <w:r w:rsidRPr="00F47E80">
        <w:rPr>
          <w:sz w:val="24"/>
          <w:szCs w:val="24"/>
        </w:rPr>
        <w:t>For certificate click on Advanced and Accept the Risk and Continue</w:t>
      </w:r>
    </w:p>
    <w:p w14:paraId="338BA83D" w14:textId="19E5C1C0" w:rsidR="000F1A9A" w:rsidRPr="00F47E80" w:rsidRDefault="00746304" w:rsidP="00687D29">
      <w:pPr>
        <w:pStyle w:val="ListParagraph"/>
        <w:numPr>
          <w:ilvl w:val="0"/>
          <w:numId w:val="36"/>
        </w:numPr>
        <w:spacing w:line="240" w:lineRule="auto"/>
        <w:ind w:left="1800"/>
        <w:rPr>
          <w:sz w:val="24"/>
          <w:szCs w:val="24"/>
        </w:rPr>
      </w:pPr>
      <w:r w:rsidRPr="00F47E80">
        <w:rPr>
          <w:sz w:val="24"/>
          <w:szCs w:val="24"/>
        </w:rPr>
        <w:t>Install Nessus Essentials and Register. If you already registered then skip it and provide the activation code you got via e-mail</w:t>
      </w:r>
    </w:p>
    <w:p w14:paraId="7D2CAFB4" w14:textId="7BA33A12" w:rsidR="00746304" w:rsidRPr="00F47E80" w:rsidRDefault="005D657D" w:rsidP="00687D29">
      <w:pPr>
        <w:pStyle w:val="ListParagraph"/>
        <w:numPr>
          <w:ilvl w:val="0"/>
          <w:numId w:val="36"/>
        </w:numPr>
        <w:spacing w:line="240" w:lineRule="auto"/>
        <w:ind w:left="1800"/>
        <w:rPr>
          <w:sz w:val="24"/>
          <w:szCs w:val="24"/>
        </w:rPr>
      </w:pPr>
      <w:r>
        <w:rPr>
          <w:sz w:val="24"/>
          <w:szCs w:val="24"/>
        </w:rPr>
        <w:t>Create a u</w:t>
      </w:r>
      <w:r w:rsidR="00746304" w:rsidRPr="00F47E80">
        <w:rPr>
          <w:sz w:val="24"/>
          <w:szCs w:val="24"/>
        </w:rPr>
        <w:t>ser account and password</w:t>
      </w:r>
    </w:p>
    <w:p w14:paraId="3157A03F" w14:textId="1429A982" w:rsidR="002F6C8A" w:rsidRPr="00F47E80" w:rsidRDefault="005D657D" w:rsidP="00687D29">
      <w:pPr>
        <w:pStyle w:val="ListParagraph"/>
        <w:numPr>
          <w:ilvl w:val="0"/>
          <w:numId w:val="36"/>
        </w:numPr>
        <w:spacing w:line="240" w:lineRule="auto"/>
        <w:ind w:left="1800"/>
        <w:rPr>
          <w:sz w:val="24"/>
          <w:szCs w:val="24"/>
        </w:rPr>
      </w:pPr>
      <w:r>
        <w:rPr>
          <w:sz w:val="24"/>
          <w:szCs w:val="24"/>
        </w:rPr>
        <w:t>Enter t</w:t>
      </w:r>
      <w:r w:rsidR="002F6C8A" w:rsidRPr="00F47E80">
        <w:rPr>
          <w:sz w:val="24"/>
          <w:szCs w:val="24"/>
        </w:rPr>
        <w:t>he activation code</w:t>
      </w:r>
      <w:r>
        <w:rPr>
          <w:sz w:val="24"/>
          <w:szCs w:val="24"/>
        </w:rPr>
        <w:t xml:space="preserve"> when requested</w:t>
      </w:r>
    </w:p>
    <w:p w14:paraId="3FF8DBC9" w14:textId="5D322237" w:rsidR="002F6C8A" w:rsidRPr="00F47E80" w:rsidRDefault="003A4336" w:rsidP="00687D29">
      <w:pPr>
        <w:pStyle w:val="ListParagraph"/>
        <w:numPr>
          <w:ilvl w:val="0"/>
          <w:numId w:val="36"/>
        </w:numPr>
        <w:spacing w:line="240" w:lineRule="auto"/>
        <w:ind w:left="1800"/>
        <w:rPr>
          <w:sz w:val="24"/>
          <w:szCs w:val="24"/>
        </w:rPr>
      </w:pPr>
      <w:r w:rsidRPr="00F47E80">
        <w:rPr>
          <w:sz w:val="24"/>
          <w:szCs w:val="24"/>
        </w:rPr>
        <w:t xml:space="preserve">It will validate the code and initialize compiling plugins. Depending of your network speed it may take an hour </w:t>
      </w:r>
      <w:r w:rsidR="005D657D">
        <w:rPr>
          <w:sz w:val="24"/>
          <w:szCs w:val="24"/>
        </w:rPr>
        <w:t>to compile</w:t>
      </w:r>
      <w:r w:rsidRPr="00F47E80">
        <w:rPr>
          <w:sz w:val="24"/>
          <w:szCs w:val="24"/>
        </w:rPr>
        <w:t xml:space="preserve"> plugins</w:t>
      </w:r>
    </w:p>
    <w:p w14:paraId="6323576A" w14:textId="77777777" w:rsidR="00406FA7" w:rsidRPr="00F47E80" w:rsidRDefault="00406FA7" w:rsidP="00687D29">
      <w:pPr>
        <w:pStyle w:val="ListParagraph"/>
        <w:spacing w:line="240" w:lineRule="auto"/>
        <w:ind w:left="2160"/>
        <w:rPr>
          <w:sz w:val="24"/>
          <w:szCs w:val="24"/>
        </w:rPr>
      </w:pPr>
    </w:p>
    <w:p w14:paraId="2BF3BF6C" w14:textId="0EE98F6B" w:rsidR="002F6C8A" w:rsidRPr="00F47E80" w:rsidRDefault="002831BF" w:rsidP="002F6C8A">
      <w:pPr>
        <w:pStyle w:val="ListParagraph"/>
        <w:spacing w:line="240" w:lineRule="auto"/>
        <w:ind w:left="1080"/>
        <w:rPr>
          <w:sz w:val="24"/>
          <w:szCs w:val="24"/>
        </w:rPr>
      </w:pPr>
      <w:r w:rsidRPr="00F47E80">
        <w:rPr>
          <w:b/>
          <w:sz w:val="24"/>
          <w:szCs w:val="24"/>
        </w:rPr>
        <w:t>Note:</w:t>
      </w:r>
      <w:r w:rsidRPr="00F47E80">
        <w:rPr>
          <w:sz w:val="24"/>
          <w:szCs w:val="24"/>
        </w:rPr>
        <w:t xml:space="preserve"> Make sure </w:t>
      </w:r>
      <w:proofErr w:type="spellStart"/>
      <w:r w:rsidRPr="00F47E80">
        <w:rPr>
          <w:sz w:val="24"/>
          <w:szCs w:val="24"/>
        </w:rPr>
        <w:t>nessusd</w:t>
      </w:r>
      <w:proofErr w:type="spellEnd"/>
      <w:r w:rsidRPr="00F47E80">
        <w:rPr>
          <w:sz w:val="24"/>
          <w:szCs w:val="24"/>
        </w:rPr>
        <w:t xml:space="preserve"> service is running when accessing Nessus, otherwise will not work </w:t>
      </w:r>
    </w:p>
    <w:p w14:paraId="01DE0F5F" w14:textId="77777777" w:rsidR="002F6C8A" w:rsidRPr="00F47E80" w:rsidRDefault="002F6C8A" w:rsidP="002F6C8A">
      <w:pPr>
        <w:pStyle w:val="ListParagraph"/>
        <w:rPr>
          <w:sz w:val="24"/>
          <w:szCs w:val="24"/>
        </w:rPr>
      </w:pPr>
    </w:p>
    <w:p w14:paraId="67083FE6" w14:textId="2C93197C" w:rsidR="002F6C8A" w:rsidRPr="00687D29" w:rsidRDefault="00B93F8B" w:rsidP="00687D29">
      <w:pPr>
        <w:pStyle w:val="ListParagraph"/>
        <w:numPr>
          <w:ilvl w:val="0"/>
          <w:numId w:val="37"/>
        </w:numPr>
        <w:spacing w:line="240" w:lineRule="auto"/>
        <w:rPr>
          <w:sz w:val="24"/>
          <w:szCs w:val="24"/>
        </w:rPr>
      </w:pPr>
      <w:r w:rsidRPr="00687D29">
        <w:rPr>
          <w:sz w:val="24"/>
          <w:szCs w:val="24"/>
        </w:rPr>
        <w:t>After installation is completed u</w:t>
      </w:r>
      <w:r w:rsidR="00EB2F99" w:rsidRPr="00687D29">
        <w:rPr>
          <w:sz w:val="24"/>
          <w:szCs w:val="24"/>
        </w:rPr>
        <w:t xml:space="preserve">se </w:t>
      </w:r>
      <w:hyperlink r:id="rId22" w:history="1">
        <w:r w:rsidR="00EB2F99" w:rsidRPr="00687D29">
          <w:rPr>
            <w:rStyle w:val="Hyperlink"/>
            <w:sz w:val="24"/>
            <w:szCs w:val="24"/>
          </w:rPr>
          <w:t>https://localhost:8834/#</w:t>
        </w:r>
      </w:hyperlink>
      <w:r w:rsidRPr="00687D29">
        <w:rPr>
          <w:rStyle w:val="Hyperlink"/>
          <w:sz w:val="24"/>
          <w:szCs w:val="24"/>
        </w:rPr>
        <w:t>/</w:t>
      </w:r>
      <w:r w:rsidR="004A270A" w:rsidRPr="00687D29">
        <w:rPr>
          <w:sz w:val="24"/>
          <w:szCs w:val="24"/>
        </w:rPr>
        <w:t xml:space="preserve"> to login. After few minutes of initialization you should see a login screen</w:t>
      </w:r>
      <w:r w:rsidR="00687D29">
        <w:rPr>
          <w:sz w:val="24"/>
          <w:szCs w:val="24"/>
        </w:rPr>
        <w:t xml:space="preserve">. </w:t>
      </w:r>
      <w:r w:rsidR="004A270A" w:rsidRPr="00687D29">
        <w:rPr>
          <w:sz w:val="24"/>
          <w:szCs w:val="24"/>
        </w:rPr>
        <w:t>Use the login credentials you created before</w:t>
      </w:r>
    </w:p>
    <w:p w14:paraId="1DCE54A3" w14:textId="43923DBB" w:rsidR="0087785C" w:rsidRPr="00687D29" w:rsidRDefault="006507F6" w:rsidP="00621064">
      <w:pPr>
        <w:pStyle w:val="ListParagraph"/>
        <w:numPr>
          <w:ilvl w:val="0"/>
          <w:numId w:val="37"/>
        </w:numPr>
        <w:spacing w:line="240" w:lineRule="auto"/>
        <w:rPr>
          <w:sz w:val="24"/>
          <w:szCs w:val="24"/>
        </w:rPr>
      </w:pPr>
      <w:r w:rsidRPr="00687D29">
        <w:rPr>
          <w:sz w:val="24"/>
          <w:szCs w:val="24"/>
        </w:rPr>
        <w:t>E</w:t>
      </w:r>
      <w:r w:rsidR="002831BF" w:rsidRPr="00687D29">
        <w:rPr>
          <w:sz w:val="24"/>
          <w:szCs w:val="24"/>
        </w:rPr>
        <w:t xml:space="preserve">xplore </w:t>
      </w:r>
      <w:r w:rsidR="004F6411" w:rsidRPr="00687D29">
        <w:rPr>
          <w:sz w:val="24"/>
          <w:szCs w:val="24"/>
        </w:rPr>
        <w:t xml:space="preserve">Settings to verify Nessus </w:t>
      </w:r>
      <w:r w:rsidR="00E55AB0" w:rsidRPr="00687D29">
        <w:rPr>
          <w:sz w:val="24"/>
          <w:szCs w:val="24"/>
        </w:rPr>
        <w:t>Essentials settings</w:t>
      </w:r>
      <w:r w:rsidR="004F6411" w:rsidRPr="00687D29">
        <w:rPr>
          <w:sz w:val="24"/>
          <w:szCs w:val="24"/>
        </w:rPr>
        <w:t xml:space="preserve"> such as: License Utilization, Software Updates</w:t>
      </w:r>
      <w:r w:rsidR="00E55AB0" w:rsidRPr="00687D29">
        <w:rPr>
          <w:sz w:val="24"/>
          <w:szCs w:val="24"/>
        </w:rPr>
        <w:t>, Advanced settings, Scanner Health</w:t>
      </w:r>
      <w:r w:rsidRPr="00687D29">
        <w:rPr>
          <w:sz w:val="24"/>
          <w:szCs w:val="24"/>
        </w:rPr>
        <w:t xml:space="preserve"> (</w:t>
      </w:r>
      <w:r w:rsidR="00E55AB0" w:rsidRPr="00687D29">
        <w:rPr>
          <w:sz w:val="24"/>
          <w:szCs w:val="24"/>
        </w:rPr>
        <w:t>Check Network, Alerts), Password Management</w:t>
      </w:r>
      <w:r w:rsidR="002831BF" w:rsidRPr="00687D29">
        <w:rPr>
          <w:sz w:val="24"/>
          <w:szCs w:val="24"/>
        </w:rPr>
        <w:t xml:space="preserve">. </w:t>
      </w:r>
      <w:r w:rsidR="009038B0" w:rsidRPr="00687D29">
        <w:rPr>
          <w:sz w:val="24"/>
          <w:szCs w:val="24"/>
        </w:rPr>
        <w:t>This version has limited functionality.</w:t>
      </w:r>
      <w:r w:rsidR="00687D29" w:rsidRPr="00687D29">
        <w:rPr>
          <w:sz w:val="24"/>
          <w:szCs w:val="24"/>
        </w:rPr>
        <w:t xml:space="preserve"> </w:t>
      </w:r>
      <w:r w:rsidR="0087785C" w:rsidRPr="00687D29">
        <w:rPr>
          <w:sz w:val="24"/>
          <w:szCs w:val="24"/>
        </w:rPr>
        <w:t>Explore your Account settings. You can change the password or generate PKI keys</w:t>
      </w:r>
    </w:p>
    <w:p w14:paraId="325CE135" w14:textId="0E4A09A6" w:rsidR="00E64A5E" w:rsidRPr="00F47E80" w:rsidRDefault="008D50A2" w:rsidP="00687D29">
      <w:pPr>
        <w:pStyle w:val="ListParagraph"/>
        <w:numPr>
          <w:ilvl w:val="0"/>
          <w:numId w:val="37"/>
        </w:numPr>
        <w:spacing w:line="240" w:lineRule="auto"/>
        <w:rPr>
          <w:color w:val="000000" w:themeColor="text1"/>
          <w:sz w:val="24"/>
          <w:szCs w:val="24"/>
        </w:rPr>
      </w:pPr>
      <w:r w:rsidRPr="00F47E80">
        <w:rPr>
          <w:color w:val="000000" w:themeColor="text1"/>
          <w:sz w:val="24"/>
          <w:szCs w:val="24"/>
        </w:rPr>
        <w:t xml:space="preserve">Explore Scans Folders and Resources. </w:t>
      </w:r>
      <w:r w:rsidR="009038B0" w:rsidRPr="00F47E80">
        <w:rPr>
          <w:color w:val="000000" w:themeColor="text1"/>
          <w:sz w:val="24"/>
          <w:szCs w:val="24"/>
        </w:rPr>
        <w:t>Under My S</w:t>
      </w:r>
      <w:r w:rsidR="00E64A5E" w:rsidRPr="00F47E80">
        <w:rPr>
          <w:color w:val="000000" w:themeColor="text1"/>
          <w:sz w:val="24"/>
          <w:szCs w:val="24"/>
        </w:rPr>
        <w:t>can</w:t>
      </w:r>
      <w:r w:rsidRPr="00F47E80">
        <w:rPr>
          <w:color w:val="000000" w:themeColor="text1"/>
          <w:sz w:val="24"/>
          <w:szCs w:val="24"/>
        </w:rPr>
        <w:t>s</w:t>
      </w:r>
      <w:r w:rsidR="00E64A5E" w:rsidRPr="00F47E80">
        <w:rPr>
          <w:color w:val="000000" w:themeColor="text1"/>
          <w:sz w:val="24"/>
          <w:szCs w:val="24"/>
        </w:rPr>
        <w:t xml:space="preserve"> </w:t>
      </w:r>
      <w:r w:rsidR="00E47260" w:rsidRPr="00F47E80">
        <w:rPr>
          <w:color w:val="000000" w:themeColor="text1"/>
          <w:sz w:val="24"/>
          <w:szCs w:val="24"/>
        </w:rPr>
        <w:t xml:space="preserve">Folder </w:t>
      </w:r>
      <w:r w:rsidR="00E64A5E" w:rsidRPr="00F47E80">
        <w:rPr>
          <w:color w:val="000000" w:themeColor="text1"/>
          <w:sz w:val="24"/>
          <w:szCs w:val="24"/>
        </w:rPr>
        <w:t>c</w:t>
      </w:r>
      <w:r w:rsidR="009038B0" w:rsidRPr="00F47E80">
        <w:rPr>
          <w:color w:val="000000" w:themeColor="text1"/>
          <w:sz w:val="24"/>
          <w:szCs w:val="24"/>
        </w:rPr>
        <w:t xml:space="preserve">reate two scans one for Windows and one for Linux target machines </w:t>
      </w:r>
    </w:p>
    <w:p w14:paraId="49618204" w14:textId="52C3E93E" w:rsidR="001B0DBF" w:rsidRPr="00F47E80" w:rsidRDefault="00941BE9" w:rsidP="00687D29">
      <w:pPr>
        <w:pStyle w:val="ListParagraph"/>
        <w:numPr>
          <w:ilvl w:val="0"/>
          <w:numId w:val="37"/>
        </w:numPr>
        <w:spacing w:line="240" w:lineRule="auto"/>
        <w:rPr>
          <w:sz w:val="24"/>
          <w:szCs w:val="24"/>
        </w:rPr>
      </w:pPr>
      <w:r w:rsidRPr="00F47E80">
        <w:rPr>
          <w:sz w:val="24"/>
          <w:szCs w:val="24"/>
        </w:rPr>
        <w:t xml:space="preserve">Under My Scans click on </w:t>
      </w:r>
      <w:r w:rsidRPr="007F2F21">
        <w:rPr>
          <w:b/>
          <w:sz w:val="24"/>
          <w:szCs w:val="24"/>
        </w:rPr>
        <w:t>Host Discovery</w:t>
      </w:r>
      <w:r w:rsidRPr="00F47E80">
        <w:rPr>
          <w:sz w:val="24"/>
          <w:szCs w:val="24"/>
        </w:rPr>
        <w:t xml:space="preserve"> and c</w:t>
      </w:r>
      <w:r w:rsidR="001B0DBF" w:rsidRPr="00F47E80">
        <w:rPr>
          <w:sz w:val="24"/>
          <w:szCs w:val="24"/>
        </w:rPr>
        <w:t>onfigure the respective settings to scan target machines</w:t>
      </w:r>
    </w:p>
    <w:p w14:paraId="3FAF7FE7" w14:textId="59CA84E3" w:rsidR="001B0DBF" w:rsidRPr="00F47E80" w:rsidRDefault="001B0DBF" w:rsidP="00687D29">
      <w:pPr>
        <w:pStyle w:val="ListParagraph"/>
        <w:numPr>
          <w:ilvl w:val="0"/>
          <w:numId w:val="37"/>
        </w:numPr>
        <w:spacing w:line="240" w:lineRule="auto"/>
        <w:rPr>
          <w:sz w:val="24"/>
          <w:szCs w:val="24"/>
        </w:rPr>
      </w:pPr>
      <w:r w:rsidRPr="00F47E80">
        <w:rPr>
          <w:sz w:val="24"/>
          <w:szCs w:val="24"/>
        </w:rPr>
        <w:t xml:space="preserve">Under Discovery </w:t>
      </w:r>
      <w:r w:rsidR="007B1307" w:rsidRPr="00F47E80">
        <w:rPr>
          <w:sz w:val="24"/>
          <w:szCs w:val="24"/>
        </w:rPr>
        <w:t xml:space="preserve">select </w:t>
      </w:r>
      <w:r w:rsidRPr="00F47E80">
        <w:rPr>
          <w:sz w:val="24"/>
          <w:szCs w:val="24"/>
        </w:rPr>
        <w:t>t</w:t>
      </w:r>
      <w:r w:rsidR="007B1307" w:rsidRPr="00F47E80">
        <w:rPr>
          <w:sz w:val="24"/>
          <w:szCs w:val="24"/>
        </w:rPr>
        <w:t>ype</w:t>
      </w:r>
      <w:r w:rsidRPr="00F47E80">
        <w:rPr>
          <w:sz w:val="24"/>
          <w:szCs w:val="24"/>
        </w:rPr>
        <w:t xml:space="preserve"> of scan e.g. Host Enume</w:t>
      </w:r>
      <w:r w:rsidR="007B1307" w:rsidRPr="00F47E80">
        <w:rPr>
          <w:sz w:val="24"/>
          <w:szCs w:val="24"/>
        </w:rPr>
        <w:t xml:space="preserve">ration or </w:t>
      </w:r>
      <w:r w:rsidRPr="00F47E80">
        <w:rPr>
          <w:sz w:val="24"/>
          <w:szCs w:val="24"/>
        </w:rPr>
        <w:t>Port Scan</w:t>
      </w:r>
      <w:r w:rsidR="007B1307" w:rsidRPr="00F47E80">
        <w:rPr>
          <w:sz w:val="24"/>
          <w:szCs w:val="24"/>
        </w:rPr>
        <w:t xml:space="preserve">. Perform two </w:t>
      </w:r>
      <w:r w:rsidR="004A270A" w:rsidRPr="00F47E80">
        <w:rPr>
          <w:sz w:val="24"/>
          <w:szCs w:val="24"/>
        </w:rPr>
        <w:t xml:space="preserve">different </w:t>
      </w:r>
      <w:r w:rsidR="007B1307" w:rsidRPr="00F47E80">
        <w:rPr>
          <w:sz w:val="24"/>
          <w:szCs w:val="24"/>
        </w:rPr>
        <w:t>types of scan</w:t>
      </w:r>
    </w:p>
    <w:p w14:paraId="5DC4F4BB" w14:textId="19646479" w:rsidR="001B0DBF" w:rsidRPr="00F47E80" w:rsidRDefault="001B0DBF" w:rsidP="00687D29">
      <w:pPr>
        <w:pStyle w:val="ListParagraph"/>
        <w:numPr>
          <w:ilvl w:val="0"/>
          <w:numId w:val="37"/>
        </w:numPr>
        <w:spacing w:line="240" w:lineRule="auto"/>
        <w:rPr>
          <w:sz w:val="24"/>
          <w:szCs w:val="24"/>
        </w:rPr>
      </w:pPr>
      <w:r w:rsidRPr="00F47E80">
        <w:rPr>
          <w:sz w:val="24"/>
          <w:szCs w:val="24"/>
        </w:rPr>
        <w:t>Schedule one of the scans</w:t>
      </w:r>
    </w:p>
    <w:p w14:paraId="02941501" w14:textId="5704D01D" w:rsidR="006F57BC" w:rsidRPr="00F47E80" w:rsidRDefault="006F57BC" w:rsidP="00687D29">
      <w:pPr>
        <w:pStyle w:val="ListParagraph"/>
        <w:numPr>
          <w:ilvl w:val="0"/>
          <w:numId w:val="37"/>
        </w:numPr>
        <w:spacing w:line="240" w:lineRule="auto"/>
        <w:rPr>
          <w:sz w:val="24"/>
          <w:szCs w:val="24"/>
        </w:rPr>
      </w:pPr>
      <w:r w:rsidRPr="00F47E80">
        <w:rPr>
          <w:sz w:val="24"/>
          <w:szCs w:val="24"/>
        </w:rPr>
        <w:t xml:space="preserve">Configure the setting for report output. </w:t>
      </w:r>
    </w:p>
    <w:p w14:paraId="290C8D77" w14:textId="0296CFC5" w:rsidR="001B0DBF" w:rsidRPr="00F47E80" w:rsidRDefault="00DD6DA0" w:rsidP="00687D29">
      <w:pPr>
        <w:pStyle w:val="ListParagraph"/>
        <w:numPr>
          <w:ilvl w:val="0"/>
          <w:numId w:val="37"/>
        </w:numPr>
        <w:spacing w:line="240" w:lineRule="auto"/>
        <w:rPr>
          <w:sz w:val="24"/>
          <w:szCs w:val="24"/>
        </w:rPr>
      </w:pPr>
      <w:r w:rsidRPr="00F47E80">
        <w:rPr>
          <w:sz w:val="24"/>
          <w:szCs w:val="24"/>
        </w:rPr>
        <w:t>Configure Advanced option</w:t>
      </w:r>
      <w:r w:rsidR="007B1307" w:rsidRPr="00F47E80">
        <w:rPr>
          <w:sz w:val="24"/>
          <w:szCs w:val="24"/>
        </w:rPr>
        <w:t>s</w:t>
      </w:r>
      <w:r w:rsidRPr="00F47E80">
        <w:rPr>
          <w:sz w:val="24"/>
          <w:szCs w:val="24"/>
        </w:rPr>
        <w:t xml:space="preserve"> if necessary</w:t>
      </w:r>
    </w:p>
    <w:p w14:paraId="1BC835A2" w14:textId="6ABE3ED9" w:rsidR="00B909A4" w:rsidRPr="00F47E80" w:rsidRDefault="00B909A4" w:rsidP="00687D29">
      <w:pPr>
        <w:pStyle w:val="ListParagraph"/>
        <w:numPr>
          <w:ilvl w:val="0"/>
          <w:numId w:val="37"/>
        </w:numPr>
        <w:spacing w:line="240" w:lineRule="auto"/>
        <w:rPr>
          <w:sz w:val="24"/>
          <w:szCs w:val="24"/>
        </w:rPr>
      </w:pPr>
      <w:r w:rsidRPr="00F47E80">
        <w:rPr>
          <w:sz w:val="24"/>
          <w:szCs w:val="24"/>
        </w:rPr>
        <w:t>Provide target IP address or subnet to scan</w:t>
      </w:r>
    </w:p>
    <w:p w14:paraId="5A0BE2EE" w14:textId="0B25958F" w:rsidR="00DD6DA0" w:rsidRPr="00F47E80" w:rsidRDefault="00EB3023" w:rsidP="00687D29">
      <w:pPr>
        <w:pStyle w:val="ListParagraph"/>
        <w:numPr>
          <w:ilvl w:val="0"/>
          <w:numId w:val="37"/>
        </w:numPr>
        <w:spacing w:line="240" w:lineRule="auto"/>
        <w:rPr>
          <w:sz w:val="24"/>
          <w:szCs w:val="24"/>
        </w:rPr>
      </w:pPr>
      <w:r w:rsidRPr="00F47E80">
        <w:rPr>
          <w:sz w:val="24"/>
          <w:szCs w:val="24"/>
        </w:rPr>
        <w:t xml:space="preserve">Scan the target machines –Launch </w:t>
      </w:r>
      <w:r w:rsidR="007B1307" w:rsidRPr="00F47E80">
        <w:rPr>
          <w:sz w:val="24"/>
          <w:szCs w:val="24"/>
        </w:rPr>
        <w:t>or wait for configured schedule</w:t>
      </w:r>
      <w:r w:rsidR="00B909A4" w:rsidRPr="00F47E80">
        <w:rPr>
          <w:sz w:val="24"/>
          <w:szCs w:val="24"/>
        </w:rPr>
        <w:t xml:space="preserve"> time</w:t>
      </w:r>
    </w:p>
    <w:p w14:paraId="0C5FEBD5" w14:textId="56650AC8" w:rsidR="009038B0" w:rsidRPr="00F47E80" w:rsidRDefault="00EB3023" w:rsidP="00687D29">
      <w:pPr>
        <w:pStyle w:val="ListParagraph"/>
        <w:numPr>
          <w:ilvl w:val="0"/>
          <w:numId w:val="37"/>
        </w:numPr>
        <w:spacing w:line="240" w:lineRule="auto"/>
        <w:rPr>
          <w:sz w:val="24"/>
          <w:szCs w:val="24"/>
        </w:rPr>
      </w:pPr>
      <w:r w:rsidRPr="00F47E80">
        <w:rPr>
          <w:sz w:val="24"/>
          <w:szCs w:val="24"/>
        </w:rPr>
        <w:t>Verify Host, Vulnerabilities detected and History</w:t>
      </w:r>
    </w:p>
    <w:p w14:paraId="12ABBC9F" w14:textId="763563FA" w:rsidR="0068700D" w:rsidRPr="00C1211E" w:rsidRDefault="006A2A0B" w:rsidP="00C1211E">
      <w:pPr>
        <w:pStyle w:val="ListParagraph"/>
        <w:numPr>
          <w:ilvl w:val="0"/>
          <w:numId w:val="37"/>
        </w:numPr>
        <w:spacing w:line="240" w:lineRule="auto"/>
        <w:rPr>
          <w:sz w:val="24"/>
          <w:szCs w:val="24"/>
        </w:rPr>
      </w:pPr>
      <w:r w:rsidRPr="00F47E80">
        <w:rPr>
          <w:sz w:val="24"/>
          <w:szCs w:val="24"/>
        </w:rPr>
        <w:t xml:space="preserve">Generate a </w:t>
      </w:r>
      <w:r w:rsidR="006A34E0" w:rsidRPr="00F47E80">
        <w:rPr>
          <w:sz w:val="24"/>
          <w:szCs w:val="24"/>
        </w:rPr>
        <w:t xml:space="preserve">Custom </w:t>
      </w:r>
      <w:r w:rsidR="00E452F9" w:rsidRPr="00F47E80">
        <w:rPr>
          <w:sz w:val="24"/>
          <w:szCs w:val="24"/>
        </w:rPr>
        <w:t xml:space="preserve">CSV </w:t>
      </w:r>
      <w:r w:rsidRPr="00F47E80">
        <w:rPr>
          <w:sz w:val="24"/>
          <w:szCs w:val="24"/>
        </w:rPr>
        <w:t xml:space="preserve">report for each scan for each target and analyze the results. </w:t>
      </w:r>
      <w:r w:rsidR="00E452F9" w:rsidRPr="00F47E80">
        <w:rPr>
          <w:sz w:val="24"/>
          <w:szCs w:val="24"/>
        </w:rPr>
        <w:t xml:space="preserve">Explain how these </w:t>
      </w:r>
      <w:r w:rsidRPr="00F47E80">
        <w:rPr>
          <w:sz w:val="24"/>
          <w:szCs w:val="24"/>
        </w:rPr>
        <w:t xml:space="preserve">reports can be useful for you. Provide the most important </w:t>
      </w:r>
      <w:r w:rsidR="00E452F9" w:rsidRPr="00F47E80">
        <w:rPr>
          <w:sz w:val="24"/>
          <w:szCs w:val="24"/>
        </w:rPr>
        <w:t>information of the reports that you can use for analysis.</w:t>
      </w:r>
    </w:p>
    <w:p w14:paraId="14DEFBAD" w14:textId="5705E5C1" w:rsidR="008725E9" w:rsidRPr="00F47E80" w:rsidRDefault="000A4586" w:rsidP="00687D29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F47E80">
        <w:rPr>
          <w:sz w:val="24"/>
          <w:szCs w:val="24"/>
        </w:rPr>
        <w:t>Nessus’s policy wizards will help you to create policy that will be useful for scanning.</w:t>
      </w:r>
      <w:r w:rsidR="000D612A" w:rsidRPr="00F47E80">
        <w:rPr>
          <w:sz w:val="24"/>
          <w:szCs w:val="24"/>
        </w:rPr>
        <w:t xml:space="preserve"> </w:t>
      </w:r>
      <w:r w:rsidR="002E0767" w:rsidRPr="00F47E80">
        <w:rPr>
          <w:sz w:val="24"/>
          <w:szCs w:val="24"/>
        </w:rPr>
        <w:t>Under resources e</w:t>
      </w:r>
      <w:r w:rsidR="00D06E77" w:rsidRPr="00F47E80">
        <w:rPr>
          <w:sz w:val="24"/>
          <w:szCs w:val="24"/>
        </w:rPr>
        <w:t>xplore P</w:t>
      </w:r>
      <w:r w:rsidR="008725E9" w:rsidRPr="00F47E80">
        <w:rPr>
          <w:sz w:val="24"/>
          <w:szCs w:val="24"/>
        </w:rPr>
        <w:t>ol</w:t>
      </w:r>
      <w:r w:rsidRPr="00F47E80">
        <w:rPr>
          <w:sz w:val="24"/>
          <w:szCs w:val="24"/>
        </w:rPr>
        <w:t>icies templates and create a</w:t>
      </w:r>
      <w:r w:rsidR="008725E9" w:rsidRPr="00F47E80">
        <w:rPr>
          <w:sz w:val="24"/>
          <w:szCs w:val="24"/>
        </w:rPr>
        <w:t xml:space="preserve"> n</w:t>
      </w:r>
      <w:r w:rsidRPr="00F47E80">
        <w:rPr>
          <w:sz w:val="24"/>
          <w:szCs w:val="24"/>
        </w:rPr>
        <w:t xml:space="preserve">ew Advanced </w:t>
      </w:r>
      <w:r w:rsidR="00AC1F9C" w:rsidRPr="00F47E80">
        <w:rPr>
          <w:sz w:val="24"/>
          <w:szCs w:val="24"/>
        </w:rPr>
        <w:t xml:space="preserve">Scan </w:t>
      </w:r>
      <w:r w:rsidRPr="00F47E80">
        <w:rPr>
          <w:sz w:val="24"/>
          <w:szCs w:val="24"/>
        </w:rPr>
        <w:t>policy</w:t>
      </w:r>
      <w:r w:rsidR="008725E9" w:rsidRPr="00F47E80">
        <w:rPr>
          <w:sz w:val="24"/>
          <w:szCs w:val="24"/>
        </w:rPr>
        <w:t xml:space="preserve"> for each target machine. </w:t>
      </w:r>
    </w:p>
    <w:p w14:paraId="54F696F7" w14:textId="77777777" w:rsidR="00AC1F9C" w:rsidRPr="00F47E80" w:rsidRDefault="008725E9" w:rsidP="00687D29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F47E80">
        <w:rPr>
          <w:sz w:val="24"/>
          <w:szCs w:val="24"/>
        </w:rPr>
        <w:lastRenderedPageBreak/>
        <w:t xml:space="preserve">For each policy configure the Basic settings, Host, Port </w:t>
      </w:r>
      <w:r w:rsidR="0081566F" w:rsidRPr="00F47E80">
        <w:rPr>
          <w:sz w:val="24"/>
          <w:szCs w:val="24"/>
        </w:rPr>
        <w:t xml:space="preserve">Scanning </w:t>
      </w:r>
      <w:r w:rsidRPr="00F47E80">
        <w:rPr>
          <w:sz w:val="24"/>
          <w:szCs w:val="24"/>
        </w:rPr>
        <w:t xml:space="preserve">and Service Discovery. </w:t>
      </w:r>
    </w:p>
    <w:p w14:paraId="11D1C5E9" w14:textId="77A29B55" w:rsidR="00AC1F9C" w:rsidRPr="00F47E80" w:rsidRDefault="008725E9" w:rsidP="00687D29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F47E80">
        <w:rPr>
          <w:sz w:val="24"/>
          <w:szCs w:val="24"/>
        </w:rPr>
        <w:t xml:space="preserve">Under Assessment configure General and Windows settings </w:t>
      </w:r>
      <w:r w:rsidR="0081566F" w:rsidRPr="00F47E80">
        <w:rPr>
          <w:sz w:val="24"/>
          <w:szCs w:val="24"/>
        </w:rPr>
        <w:t>for Windows target and for Linux</w:t>
      </w:r>
      <w:r w:rsidRPr="00F47E80">
        <w:rPr>
          <w:sz w:val="24"/>
          <w:szCs w:val="24"/>
        </w:rPr>
        <w:t xml:space="preserve"> target you can try brute force. </w:t>
      </w:r>
    </w:p>
    <w:p w14:paraId="3AAE8259" w14:textId="3B83FAB6" w:rsidR="008725E9" w:rsidRPr="00F47E80" w:rsidRDefault="008725E9" w:rsidP="00687D29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F47E80">
        <w:rPr>
          <w:sz w:val="24"/>
          <w:szCs w:val="24"/>
        </w:rPr>
        <w:t>Configure report settings and if required Advanced</w:t>
      </w:r>
      <w:r w:rsidR="00AC1F9C" w:rsidRPr="00F47E80">
        <w:rPr>
          <w:sz w:val="24"/>
          <w:szCs w:val="24"/>
        </w:rPr>
        <w:t xml:space="preserve"> options</w:t>
      </w:r>
    </w:p>
    <w:p w14:paraId="727D20A7" w14:textId="25B22DB6" w:rsidR="0081566F" w:rsidRPr="00F47E80" w:rsidRDefault="0081566F" w:rsidP="00687D29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F47E80">
        <w:rPr>
          <w:sz w:val="24"/>
          <w:szCs w:val="24"/>
        </w:rPr>
        <w:t>Explore Credentials categories and configure Host credentials SSH for Linux</w:t>
      </w:r>
      <w:r w:rsidR="004D69F1" w:rsidRPr="00F47E80">
        <w:rPr>
          <w:sz w:val="24"/>
          <w:szCs w:val="24"/>
        </w:rPr>
        <w:t xml:space="preserve"> and Windows for Windows target. Explore Authentication methods and select password. Provide the username and password for authentication</w:t>
      </w:r>
    </w:p>
    <w:p w14:paraId="01E573F7" w14:textId="5AD4CFC5" w:rsidR="007E5B8B" w:rsidRPr="00F47E80" w:rsidRDefault="004D69F1" w:rsidP="00687D29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F47E80">
        <w:rPr>
          <w:sz w:val="24"/>
          <w:szCs w:val="24"/>
        </w:rPr>
        <w:t>Explore Plugins and select the plugins for respective operating systems. Click on Plugin Family to select the respective plugins</w:t>
      </w:r>
      <w:r w:rsidR="006A34E0" w:rsidRPr="00F47E80">
        <w:rPr>
          <w:sz w:val="24"/>
          <w:szCs w:val="24"/>
        </w:rPr>
        <w:t xml:space="preserve"> for each target</w:t>
      </w:r>
      <w:r w:rsidRPr="00F47E80">
        <w:rPr>
          <w:sz w:val="24"/>
          <w:szCs w:val="24"/>
        </w:rPr>
        <w:t xml:space="preserve">. To disable plugins that are not required click on status (ENABLE) </w:t>
      </w:r>
    </w:p>
    <w:p w14:paraId="42316FA6" w14:textId="0CC0DA38" w:rsidR="00687D29" w:rsidRPr="007F063A" w:rsidRDefault="004D69F1" w:rsidP="00687D29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F47E80">
        <w:rPr>
          <w:sz w:val="24"/>
          <w:szCs w:val="24"/>
        </w:rPr>
        <w:t>Once the policies are created. Click on scan Templates &gt; User Define and provide targets IP address or subnet. Now you can launch or implement the policy on selected targets and capture results</w:t>
      </w:r>
    </w:p>
    <w:p w14:paraId="7014DCD3" w14:textId="2B8FBEA0" w:rsidR="001554F4" w:rsidRPr="00F47E80" w:rsidRDefault="00941BE9" w:rsidP="00687D29">
      <w:pPr>
        <w:pStyle w:val="ListParagraph"/>
        <w:numPr>
          <w:ilvl w:val="0"/>
          <w:numId w:val="37"/>
        </w:numPr>
        <w:spacing w:line="240" w:lineRule="auto"/>
        <w:rPr>
          <w:sz w:val="24"/>
          <w:szCs w:val="24"/>
        </w:rPr>
      </w:pPr>
      <w:r w:rsidRPr="00F47E80">
        <w:rPr>
          <w:sz w:val="24"/>
          <w:szCs w:val="24"/>
        </w:rPr>
        <w:t xml:space="preserve">Select or click on </w:t>
      </w:r>
      <w:r w:rsidR="00E575AE" w:rsidRPr="00F47E80">
        <w:rPr>
          <w:sz w:val="24"/>
          <w:szCs w:val="24"/>
        </w:rPr>
        <w:t>a</w:t>
      </w:r>
      <w:r w:rsidRPr="00F47E80">
        <w:rPr>
          <w:sz w:val="24"/>
          <w:szCs w:val="24"/>
        </w:rPr>
        <w:t xml:space="preserve"> critical or high vulnerability for each target machine (windows and Linux)</w:t>
      </w:r>
      <w:r w:rsidR="00E575AE" w:rsidRPr="00F47E80">
        <w:rPr>
          <w:sz w:val="24"/>
          <w:szCs w:val="24"/>
        </w:rPr>
        <w:t xml:space="preserve"> and r</w:t>
      </w:r>
      <w:r w:rsidRPr="00F47E80">
        <w:rPr>
          <w:sz w:val="24"/>
          <w:szCs w:val="24"/>
        </w:rPr>
        <w:t>ead the details (Description, Plugins details, Risk, Vulnerability and reference i</w:t>
      </w:r>
      <w:r w:rsidR="00A75865">
        <w:rPr>
          <w:sz w:val="24"/>
          <w:szCs w:val="24"/>
        </w:rPr>
        <w:t xml:space="preserve">nformation, </w:t>
      </w:r>
      <w:proofErr w:type="gramStart"/>
      <w:r w:rsidR="00A75865">
        <w:rPr>
          <w:sz w:val="24"/>
          <w:szCs w:val="24"/>
        </w:rPr>
        <w:t>solution</w:t>
      </w:r>
      <w:proofErr w:type="gramEnd"/>
      <w:r w:rsidR="00A75865">
        <w:rPr>
          <w:sz w:val="24"/>
          <w:szCs w:val="24"/>
        </w:rPr>
        <w:t xml:space="preserve"> and output</w:t>
      </w:r>
      <w:r w:rsidRPr="00F47E80">
        <w:rPr>
          <w:sz w:val="24"/>
          <w:szCs w:val="24"/>
        </w:rPr>
        <w:t>) of the vulnerability and use that information to investigate more about this vulnerability</w:t>
      </w:r>
      <w:r w:rsidR="00E575AE" w:rsidRPr="00F47E80">
        <w:rPr>
          <w:sz w:val="24"/>
          <w:szCs w:val="24"/>
        </w:rPr>
        <w:t xml:space="preserve">. You can </w:t>
      </w:r>
      <w:r w:rsidR="00307F32" w:rsidRPr="00F47E80">
        <w:rPr>
          <w:sz w:val="24"/>
          <w:szCs w:val="24"/>
        </w:rPr>
        <w:t xml:space="preserve">also </w:t>
      </w:r>
      <w:r w:rsidR="00E575AE" w:rsidRPr="00F47E80">
        <w:rPr>
          <w:sz w:val="24"/>
          <w:szCs w:val="24"/>
        </w:rPr>
        <w:t xml:space="preserve">access </w:t>
      </w:r>
      <w:hyperlink r:id="rId23" w:history="1">
        <w:r w:rsidR="00E575AE" w:rsidRPr="00F47E80">
          <w:rPr>
            <w:rStyle w:val="Hyperlink"/>
            <w:sz w:val="24"/>
            <w:szCs w:val="24"/>
          </w:rPr>
          <w:t>https://cve.mitre.org/</w:t>
        </w:r>
      </w:hyperlink>
      <w:r w:rsidR="00E575AE" w:rsidRPr="00F47E80">
        <w:rPr>
          <w:sz w:val="24"/>
          <w:szCs w:val="24"/>
        </w:rPr>
        <w:t xml:space="preserve"> or </w:t>
      </w:r>
      <w:hyperlink r:id="rId24" w:history="1">
        <w:r w:rsidR="00E575AE" w:rsidRPr="00F47E80">
          <w:rPr>
            <w:rStyle w:val="Hyperlink"/>
            <w:sz w:val="24"/>
            <w:szCs w:val="24"/>
          </w:rPr>
          <w:t>https://www.exploit-db.com/</w:t>
        </w:r>
      </w:hyperlink>
      <w:r w:rsidR="00E575AE" w:rsidRPr="00F47E80">
        <w:rPr>
          <w:sz w:val="24"/>
          <w:szCs w:val="24"/>
        </w:rPr>
        <w:t xml:space="preserve"> </w:t>
      </w:r>
      <w:r w:rsidR="001554F4" w:rsidRPr="00F47E80">
        <w:rPr>
          <w:sz w:val="24"/>
          <w:szCs w:val="24"/>
        </w:rPr>
        <w:t xml:space="preserve">or </w:t>
      </w:r>
      <w:hyperlink r:id="rId25" w:history="1">
        <w:r w:rsidR="001554F4" w:rsidRPr="00F47E80">
          <w:rPr>
            <w:rStyle w:val="Hyperlink"/>
            <w:sz w:val="24"/>
            <w:szCs w:val="24"/>
          </w:rPr>
          <w:t>https://nvd.nist.gov/</w:t>
        </w:r>
      </w:hyperlink>
    </w:p>
    <w:p w14:paraId="2875AA2E" w14:textId="77777777" w:rsidR="00687D29" w:rsidRDefault="00687D29" w:rsidP="00687D2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E575AE" w:rsidRPr="00687D29">
        <w:rPr>
          <w:sz w:val="24"/>
          <w:szCs w:val="24"/>
        </w:rPr>
        <w:t xml:space="preserve">to find more information about the vulnerability. </w:t>
      </w:r>
      <w:r w:rsidR="00941BE9" w:rsidRPr="00687D29">
        <w:rPr>
          <w:sz w:val="24"/>
          <w:szCs w:val="24"/>
        </w:rPr>
        <w:t xml:space="preserve">Provide remediation(s) of </w:t>
      </w:r>
    </w:p>
    <w:p w14:paraId="0ED1676B" w14:textId="570D826A" w:rsidR="00941BE9" w:rsidRPr="00687D29" w:rsidRDefault="00687D29" w:rsidP="00687D2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941BE9" w:rsidRPr="00687D29">
        <w:rPr>
          <w:sz w:val="24"/>
          <w:szCs w:val="24"/>
        </w:rPr>
        <w:t xml:space="preserve">vulnerabilities selected </w:t>
      </w:r>
    </w:p>
    <w:p w14:paraId="50232DC2" w14:textId="77777777" w:rsidR="00941BE9" w:rsidRPr="00F47E80" w:rsidRDefault="00941BE9" w:rsidP="00687D29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F47E80">
        <w:rPr>
          <w:sz w:val="24"/>
          <w:szCs w:val="24"/>
        </w:rPr>
        <w:t>Generate Executive and Custom pdf reports for each target machine</w:t>
      </w:r>
    </w:p>
    <w:p w14:paraId="326C1F2A" w14:textId="7D96A7F8" w:rsidR="004D69F1" w:rsidRPr="00F47E80" w:rsidRDefault="004D69F1" w:rsidP="00687D29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F47E80">
        <w:rPr>
          <w:sz w:val="24"/>
          <w:szCs w:val="24"/>
        </w:rPr>
        <w:t>Create a second policy on y</w:t>
      </w:r>
      <w:r w:rsidR="006A34E0" w:rsidRPr="00F47E80">
        <w:rPr>
          <w:sz w:val="24"/>
          <w:szCs w:val="24"/>
        </w:rPr>
        <w:t>our own choice</w:t>
      </w:r>
      <w:r w:rsidR="009B023A" w:rsidRPr="00F47E80">
        <w:rPr>
          <w:sz w:val="24"/>
          <w:szCs w:val="24"/>
        </w:rPr>
        <w:t>. C</w:t>
      </w:r>
      <w:r w:rsidR="006A34E0" w:rsidRPr="00F47E80">
        <w:rPr>
          <w:sz w:val="24"/>
          <w:szCs w:val="24"/>
        </w:rPr>
        <w:t xml:space="preserve">onfigure and implement it </w:t>
      </w:r>
      <w:r w:rsidRPr="00F47E80">
        <w:rPr>
          <w:sz w:val="24"/>
          <w:szCs w:val="24"/>
        </w:rPr>
        <w:t>for each target</w:t>
      </w:r>
    </w:p>
    <w:p w14:paraId="1310F580" w14:textId="77777777" w:rsidR="004D69F1" w:rsidRPr="00F47E80" w:rsidRDefault="004D69F1" w:rsidP="006507F6">
      <w:pPr>
        <w:pStyle w:val="ListParagraph"/>
        <w:ind w:left="1080"/>
        <w:rPr>
          <w:sz w:val="24"/>
          <w:szCs w:val="24"/>
        </w:rPr>
      </w:pPr>
    </w:p>
    <w:p w14:paraId="0D5783A4" w14:textId="18AF5F0E" w:rsidR="002831BF" w:rsidRPr="002E0DA9" w:rsidRDefault="00403135" w:rsidP="002E0DA9">
      <w:pPr>
        <w:pStyle w:val="ListParagraph"/>
        <w:numPr>
          <w:ilvl w:val="0"/>
          <w:numId w:val="37"/>
        </w:numPr>
        <w:spacing w:line="240" w:lineRule="auto"/>
        <w:rPr>
          <w:sz w:val="24"/>
          <w:szCs w:val="24"/>
        </w:rPr>
      </w:pPr>
      <w:r w:rsidRPr="002E0DA9">
        <w:rPr>
          <w:sz w:val="24"/>
          <w:szCs w:val="24"/>
        </w:rPr>
        <w:t>Provide screen captures that demonstrates</w:t>
      </w:r>
      <w:r w:rsidR="00295B78">
        <w:rPr>
          <w:sz w:val="24"/>
          <w:szCs w:val="24"/>
        </w:rPr>
        <w:t>:</w:t>
      </w:r>
      <w:r w:rsidRPr="002E0DA9">
        <w:rPr>
          <w:sz w:val="24"/>
          <w:szCs w:val="24"/>
        </w:rPr>
        <w:t xml:space="preserve"> </w:t>
      </w:r>
    </w:p>
    <w:p w14:paraId="45151877" w14:textId="77777777" w:rsidR="00403135" w:rsidRPr="00F47E80" w:rsidRDefault="00403135" w:rsidP="00EB2F99">
      <w:pPr>
        <w:spacing w:line="240" w:lineRule="auto"/>
        <w:rPr>
          <w:sz w:val="24"/>
          <w:szCs w:val="24"/>
        </w:rPr>
      </w:pPr>
    </w:p>
    <w:p w14:paraId="555872C2" w14:textId="1D690AF5" w:rsidR="00403135" w:rsidRDefault="00502183" w:rsidP="005464C1">
      <w:pPr>
        <w:pStyle w:val="ListParagraph"/>
        <w:numPr>
          <w:ilvl w:val="0"/>
          <w:numId w:val="38"/>
        </w:numPr>
        <w:spacing w:line="240" w:lineRule="auto"/>
        <w:ind w:left="1080"/>
        <w:rPr>
          <w:sz w:val="24"/>
          <w:szCs w:val="24"/>
        </w:rPr>
      </w:pPr>
      <w:proofErr w:type="gramStart"/>
      <w:r w:rsidRPr="00F47E80">
        <w:rPr>
          <w:sz w:val="24"/>
          <w:szCs w:val="24"/>
        </w:rPr>
        <w:t>( 2</w:t>
      </w:r>
      <w:proofErr w:type="gramEnd"/>
      <w:r w:rsidRPr="00F47E80">
        <w:rPr>
          <w:sz w:val="24"/>
          <w:szCs w:val="24"/>
        </w:rPr>
        <w:t xml:space="preserve"> marks) </w:t>
      </w:r>
      <w:r w:rsidR="00403135" w:rsidRPr="00F47E80">
        <w:rPr>
          <w:sz w:val="24"/>
          <w:szCs w:val="24"/>
        </w:rPr>
        <w:t>Nessus installed</w:t>
      </w:r>
      <w:r w:rsidR="00407F13" w:rsidRPr="00F47E80">
        <w:rPr>
          <w:sz w:val="24"/>
          <w:szCs w:val="24"/>
        </w:rPr>
        <w:t xml:space="preserve"> and explored settings</w:t>
      </w:r>
    </w:p>
    <w:p w14:paraId="61D62D72" w14:textId="3B4EA03C" w:rsidR="00D3530F" w:rsidRPr="00D3530F" w:rsidRDefault="00D3530F" w:rsidP="00D3530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D6E90D" wp14:editId="4BDB68C1">
            <wp:extent cx="5931535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5B09" w14:textId="1DFC10CD" w:rsidR="00403135" w:rsidRDefault="00502183" w:rsidP="005464C1">
      <w:pPr>
        <w:pStyle w:val="ListParagraph"/>
        <w:numPr>
          <w:ilvl w:val="0"/>
          <w:numId w:val="38"/>
        </w:numPr>
        <w:spacing w:line="240" w:lineRule="auto"/>
        <w:ind w:left="1080"/>
        <w:rPr>
          <w:sz w:val="24"/>
          <w:szCs w:val="24"/>
        </w:rPr>
      </w:pPr>
      <w:proofErr w:type="gramStart"/>
      <w:r w:rsidRPr="00F47E80">
        <w:rPr>
          <w:sz w:val="24"/>
          <w:szCs w:val="24"/>
        </w:rPr>
        <w:t>( 2</w:t>
      </w:r>
      <w:proofErr w:type="gramEnd"/>
      <w:r w:rsidRPr="00F47E80">
        <w:rPr>
          <w:sz w:val="24"/>
          <w:szCs w:val="24"/>
        </w:rPr>
        <w:t xml:space="preserve"> marks) </w:t>
      </w:r>
      <w:r w:rsidR="00403135" w:rsidRPr="00F47E80">
        <w:rPr>
          <w:sz w:val="24"/>
          <w:szCs w:val="24"/>
        </w:rPr>
        <w:t xml:space="preserve">Configuration of </w:t>
      </w:r>
      <w:r w:rsidR="0081566F" w:rsidRPr="00F47E80">
        <w:rPr>
          <w:sz w:val="24"/>
          <w:szCs w:val="24"/>
        </w:rPr>
        <w:t>two scans: for Windows and Linux</w:t>
      </w:r>
    </w:p>
    <w:p w14:paraId="6A1D4457" w14:textId="3670741B" w:rsidR="00D3530F" w:rsidRDefault="00D3530F" w:rsidP="00D3530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F33200" wp14:editId="5B74B3EE">
            <wp:extent cx="5939790" cy="247269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308C0" w14:textId="602A26D6" w:rsidR="00D3530F" w:rsidRPr="00D3530F" w:rsidRDefault="00D3530F" w:rsidP="00D3530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06E0CC" wp14:editId="3405DE33">
            <wp:extent cx="5939790" cy="1995805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2E95" w14:textId="4C20D78D" w:rsidR="00403135" w:rsidRDefault="00502183" w:rsidP="005464C1">
      <w:pPr>
        <w:pStyle w:val="ListParagraph"/>
        <w:numPr>
          <w:ilvl w:val="0"/>
          <w:numId w:val="38"/>
        </w:numPr>
        <w:spacing w:line="240" w:lineRule="auto"/>
        <w:ind w:left="1080"/>
        <w:rPr>
          <w:sz w:val="24"/>
          <w:szCs w:val="24"/>
        </w:rPr>
      </w:pPr>
      <w:proofErr w:type="gramStart"/>
      <w:r w:rsidRPr="00F47E80">
        <w:rPr>
          <w:sz w:val="24"/>
          <w:szCs w:val="24"/>
        </w:rPr>
        <w:t>( 2</w:t>
      </w:r>
      <w:proofErr w:type="gramEnd"/>
      <w:r w:rsidRPr="00F47E80">
        <w:rPr>
          <w:sz w:val="24"/>
          <w:szCs w:val="24"/>
        </w:rPr>
        <w:t xml:space="preserve"> marks) </w:t>
      </w:r>
      <w:r w:rsidR="00EB3023" w:rsidRPr="00F47E80">
        <w:rPr>
          <w:sz w:val="24"/>
          <w:szCs w:val="24"/>
        </w:rPr>
        <w:t>Results of scanning Windows and Linux target machines</w:t>
      </w:r>
    </w:p>
    <w:p w14:paraId="22FA2713" w14:textId="4E3F2721" w:rsidR="00D3530F" w:rsidRDefault="00D3530F" w:rsidP="00D3530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E9CDB7" wp14:editId="6C9407E7">
            <wp:extent cx="5931535" cy="3228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067C" w14:textId="20F2ECA2" w:rsidR="00D3530F" w:rsidRPr="00D3530F" w:rsidRDefault="00D3530F" w:rsidP="00D3530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3C8F1F8" wp14:editId="706D0202">
            <wp:extent cx="5931535" cy="3235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6317" w14:textId="7949687A" w:rsidR="00EB3023" w:rsidRDefault="00502183" w:rsidP="005464C1">
      <w:pPr>
        <w:pStyle w:val="ListParagraph"/>
        <w:numPr>
          <w:ilvl w:val="0"/>
          <w:numId w:val="38"/>
        </w:numPr>
        <w:spacing w:line="240" w:lineRule="auto"/>
        <w:ind w:left="1080"/>
        <w:rPr>
          <w:sz w:val="24"/>
          <w:szCs w:val="24"/>
        </w:rPr>
      </w:pPr>
      <w:proofErr w:type="gramStart"/>
      <w:r w:rsidRPr="00F47E80">
        <w:rPr>
          <w:sz w:val="24"/>
          <w:szCs w:val="24"/>
        </w:rPr>
        <w:t>( 2</w:t>
      </w:r>
      <w:proofErr w:type="gramEnd"/>
      <w:r w:rsidRPr="00F47E80">
        <w:rPr>
          <w:sz w:val="24"/>
          <w:szCs w:val="24"/>
        </w:rPr>
        <w:t xml:space="preserve"> marks) </w:t>
      </w:r>
      <w:r w:rsidR="00BE20B7" w:rsidRPr="00F47E80">
        <w:rPr>
          <w:sz w:val="24"/>
          <w:szCs w:val="24"/>
        </w:rPr>
        <w:t>L</w:t>
      </w:r>
      <w:r w:rsidR="00EB3023" w:rsidRPr="00F47E80">
        <w:rPr>
          <w:sz w:val="24"/>
          <w:szCs w:val="24"/>
        </w:rPr>
        <w:t>ist of vulnerabilities</w:t>
      </w:r>
      <w:r w:rsidR="00BE20B7" w:rsidRPr="00F47E80">
        <w:rPr>
          <w:sz w:val="24"/>
          <w:szCs w:val="24"/>
        </w:rPr>
        <w:t xml:space="preserve"> detected in each target machine</w:t>
      </w:r>
    </w:p>
    <w:p w14:paraId="1039F780" w14:textId="226CB787" w:rsidR="00C1211E" w:rsidRDefault="00C1211E" w:rsidP="00C1211E">
      <w:pPr>
        <w:pStyle w:val="ListParagraph"/>
        <w:spacing w:line="240" w:lineRule="auto"/>
        <w:ind w:left="1440"/>
        <w:rPr>
          <w:color w:val="FF0000"/>
          <w:sz w:val="24"/>
          <w:szCs w:val="24"/>
        </w:rPr>
      </w:pPr>
      <w:r w:rsidRPr="00C1211E">
        <w:rPr>
          <w:color w:val="FF0000"/>
          <w:sz w:val="24"/>
          <w:szCs w:val="24"/>
        </w:rPr>
        <w:t>SEE ATTACHED DOCUMENTS – cvs1   &amp;   cvs2</w:t>
      </w:r>
    </w:p>
    <w:p w14:paraId="3FC9841E" w14:textId="057AD71B" w:rsidR="00D3530F" w:rsidRDefault="00D3530F" w:rsidP="00D3530F">
      <w:pPr>
        <w:spacing w:line="240" w:lineRule="auto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6D615F63" wp14:editId="24864E07">
            <wp:extent cx="5939790" cy="339534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E021" w14:textId="48D49B3C" w:rsidR="00D3530F" w:rsidRPr="00D3530F" w:rsidRDefault="00D3530F" w:rsidP="00D3530F">
      <w:pPr>
        <w:spacing w:line="240" w:lineRule="auto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4B35823A" wp14:editId="3F80BCB7">
            <wp:extent cx="5939790" cy="349059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D244F" w14:textId="1F543613" w:rsidR="00EB3023" w:rsidRDefault="00A75865" w:rsidP="005464C1">
      <w:pPr>
        <w:pStyle w:val="ListParagraph"/>
        <w:numPr>
          <w:ilvl w:val="0"/>
          <w:numId w:val="38"/>
        </w:numPr>
        <w:spacing w:line="240" w:lineRule="auto"/>
        <w:ind w:left="1080"/>
        <w:rPr>
          <w:sz w:val="24"/>
          <w:szCs w:val="24"/>
        </w:rPr>
      </w:pPr>
      <w:proofErr w:type="gramStart"/>
      <w:r>
        <w:rPr>
          <w:sz w:val="24"/>
          <w:szCs w:val="24"/>
        </w:rPr>
        <w:t>( 4</w:t>
      </w:r>
      <w:proofErr w:type="gramEnd"/>
      <w:r w:rsidR="00502183" w:rsidRPr="00F47E80">
        <w:rPr>
          <w:sz w:val="24"/>
          <w:szCs w:val="24"/>
        </w:rPr>
        <w:t xml:space="preserve"> marks)</w:t>
      </w:r>
      <w:r w:rsidR="00687D29">
        <w:rPr>
          <w:sz w:val="24"/>
          <w:szCs w:val="24"/>
        </w:rPr>
        <w:t xml:space="preserve"> </w:t>
      </w:r>
      <w:r w:rsidR="00B72F2D" w:rsidRPr="00F47E80">
        <w:rPr>
          <w:sz w:val="24"/>
          <w:szCs w:val="24"/>
        </w:rPr>
        <w:t>Details of s</w:t>
      </w:r>
      <w:r w:rsidR="00EB3023" w:rsidRPr="00F47E80">
        <w:rPr>
          <w:sz w:val="24"/>
          <w:szCs w:val="24"/>
        </w:rPr>
        <w:t>elect</w:t>
      </w:r>
      <w:r w:rsidR="00B72F2D" w:rsidRPr="00F47E80">
        <w:rPr>
          <w:sz w:val="24"/>
          <w:szCs w:val="24"/>
        </w:rPr>
        <w:t xml:space="preserve">ed </w:t>
      </w:r>
      <w:r w:rsidR="00EB3023" w:rsidRPr="00F47E80">
        <w:rPr>
          <w:sz w:val="24"/>
          <w:szCs w:val="24"/>
        </w:rPr>
        <w:t>critical</w:t>
      </w:r>
      <w:r w:rsidR="00B72F2D" w:rsidRPr="00F47E80">
        <w:rPr>
          <w:sz w:val="24"/>
          <w:szCs w:val="24"/>
        </w:rPr>
        <w:t xml:space="preserve"> or high vulnerabilities</w:t>
      </w:r>
      <w:r w:rsidR="00687D2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 each target machine </w:t>
      </w:r>
      <w:r w:rsidR="00687D29">
        <w:rPr>
          <w:sz w:val="24"/>
          <w:szCs w:val="24"/>
        </w:rPr>
        <w:t xml:space="preserve">and provided </w:t>
      </w:r>
      <w:r>
        <w:rPr>
          <w:sz w:val="24"/>
          <w:szCs w:val="24"/>
        </w:rPr>
        <w:t xml:space="preserve">vulnerabilities </w:t>
      </w:r>
      <w:r w:rsidR="00687D29">
        <w:rPr>
          <w:sz w:val="24"/>
          <w:szCs w:val="24"/>
        </w:rPr>
        <w:t>remediation</w:t>
      </w:r>
      <w:r>
        <w:rPr>
          <w:sz w:val="24"/>
          <w:szCs w:val="24"/>
        </w:rPr>
        <w:t>(s)</w:t>
      </w:r>
    </w:p>
    <w:p w14:paraId="7CAB323E" w14:textId="7DA8BD42" w:rsidR="00D3530F" w:rsidRDefault="00D3530F" w:rsidP="00D3530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34372A" wp14:editId="76C97FEE">
            <wp:extent cx="5939790" cy="253619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19319" w14:textId="078FFDD1" w:rsidR="00D3530F" w:rsidRPr="00D3530F" w:rsidRDefault="00D3530F" w:rsidP="00D3530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D129CF" wp14:editId="05B18D8D">
            <wp:extent cx="5939790" cy="231394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0DEF" w14:textId="3A08F91E" w:rsidR="00BE20B7" w:rsidRDefault="00502183" w:rsidP="005464C1">
      <w:pPr>
        <w:pStyle w:val="ListParagraph"/>
        <w:numPr>
          <w:ilvl w:val="0"/>
          <w:numId w:val="38"/>
        </w:numPr>
        <w:spacing w:line="240" w:lineRule="auto"/>
        <w:ind w:left="1080"/>
        <w:rPr>
          <w:sz w:val="24"/>
          <w:szCs w:val="24"/>
        </w:rPr>
      </w:pPr>
      <w:proofErr w:type="gramStart"/>
      <w:r w:rsidRPr="00F47E80">
        <w:rPr>
          <w:sz w:val="24"/>
          <w:szCs w:val="24"/>
        </w:rPr>
        <w:t>( 2</w:t>
      </w:r>
      <w:proofErr w:type="gramEnd"/>
      <w:r w:rsidRPr="00F47E80">
        <w:rPr>
          <w:sz w:val="24"/>
          <w:szCs w:val="24"/>
        </w:rPr>
        <w:t xml:space="preserve"> marks)</w:t>
      </w:r>
      <w:r w:rsidR="00687D29">
        <w:rPr>
          <w:sz w:val="24"/>
          <w:szCs w:val="24"/>
        </w:rPr>
        <w:t xml:space="preserve"> </w:t>
      </w:r>
      <w:r w:rsidR="00BE20B7" w:rsidRPr="00F47E80">
        <w:rPr>
          <w:sz w:val="24"/>
          <w:szCs w:val="24"/>
        </w:rPr>
        <w:t>History screen after completing scanning targets</w:t>
      </w:r>
    </w:p>
    <w:p w14:paraId="0549C49A" w14:textId="72BBC320" w:rsidR="00D3530F" w:rsidRPr="00D3530F" w:rsidRDefault="00D3530F" w:rsidP="00D3530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C615DB" wp14:editId="3F3516E2">
            <wp:extent cx="5939790" cy="3172460"/>
            <wp:effectExtent l="0" t="0" r="381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BDC4" w14:textId="28399977" w:rsidR="00B909A4" w:rsidRDefault="00A75865" w:rsidP="005464C1">
      <w:pPr>
        <w:pStyle w:val="ListParagraph"/>
        <w:numPr>
          <w:ilvl w:val="0"/>
          <w:numId w:val="38"/>
        </w:numPr>
        <w:spacing w:line="240" w:lineRule="auto"/>
        <w:ind w:left="1080"/>
        <w:rPr>
          <w:sz w:val="24"/>
          <w:szCs w:val="24"/>
        </w:rPr>
      </w:pPr>
      <w:proofErr w:type="gramStart"/>
      <w:r>
        <w:rPr>
          <w:sz w:val="24"/>
          <w:szCs w:val="24"/>
        </w:rPr>
        <w:t>( 5</w:t>
      </w:r>
      <w:proofErr w:type="gramEnd"/>
      <w:r w:rsidR="00502183" w:rsidRPr="00F47E80">
        <w:rPr>
          <w:sz w:val="24"/>
          <w:szCs w:val="24"/>
        </w:rPr>
        <w:t xml:space="preserve"> marks)</w:t>
      </w:r>
      <w:r w:rsidR="00687D29">
        <w:rPr>
          <w:sz w:val="24"/>
          <w:szCs w:val="24"/>
        </w:rPr>
        <w:t xml:space="preserve"> </w:t>
      </w:r>
      <w:r>
        <w:rPr>
          <w:sz w:val="24"/>
          <w:szCs w:val="24"/>
        </w:rPr>
        <w:t>Two p</w:t>
      </w:r>
      <w:r w:rsidR="00B909A4" w:rsidRPr="00F47E80">
        <w:rPr>
          <w:sz w:val="24"/>
          <w:szCs w:val="24"/>
        </w:rPr>
        <w:t xml:space="preserve">olicies implemented </w:t>
      </w:r>
      <w:r w:rsidR="00AC1F9C" w:rsidRPr="00F47E80">
        <w:rPr>
          <w:sz w:val="24"/>
          <w:szCs w:val="24"/>
        </w:rPr>
        <w:t xml:space="preserve">(Advanced Scan and the one you selected) </w:t>
      </w:r>
      <w:r w:rsidR="006A34E0" w:rsidRPr="00F47E80">
        <w:rPr>
          <w:sz w:val="24"/>
          <w:szCs w:val="24"/>
        </w:rPr>
        <w:t xml:space="preserve">in each target </w:t>
      </w:r>
      <w:r>
        <w:rPr>
          <w:sz w:val="24"/>
          <w:szCs w:val="24"/>
        </w:rPr>
        <w:t xml:space="preserve">machine </w:t>
      </w:r>
      <w:r w:rsidR="00B909A4" w:rsidRPr="00F47E80">
        <w:rPr>
          <w:sz w:val="24"/>
          <w:szCs w:val="24"/>
        </w:rPr>
        <w:t xml:space="preserve">and </w:t>
      </w:r>
      <w:r>
        <w:rPr>
          <w:sz w:val="24"/>
          <w:szCs w:val="24"/>
        </w:rPr>
        <w:t xml:space="preserve">respective </w:t>
      </w:r>
      <w:r w:rsidR="00B909A4" w:rsidRPr="00F47E80">
        <w:rPr>
          <w:sz w:val="24"/>
          <w:szCs w:val="24"/>
        </w:rPr>
        <w:t>results</w:t>
      </w:r>
    </w:p>
    <w:p w14:paraId="44C12101" w14:textId="76DF7970" w:rsidR="00D3530F" w:rsidRDefault="00D3530F" w:rsidP="00D3530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A1DCDD" wp14:editId="62079DDA">
            <wp:extent cx="5939790" cy="302133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B499" w14:textId="2B47F715" w:rsidR="00D3530F" w:rsidRPr="00D3530F" w:rsidRDefault="00D3530F" w:rsidP="00D3530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655A0C" wp14:editId="6C5245AD">
            <wp:extent cx="5939790" cy="3307715"/>
            <wp:effectExtent l="0" t="0" r="381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149E" w14:textId="02DEB693" w:rsidR="00B909A4" w:rsidRDefault="00502183" w:rsidP="005464C1">
      <w:pPr>
        <w:pStyle w:val="ListParagraph"/>
        <w:numPr>
          <w:ilvl w:val="0"/>
          <w:numId w:val="38"/>
        </w:numPr>
        <w:spacing w:line="240" w:lineRule="auto"/>
        <w:ind w:left="1080"/>
        <w:rPr>
          <w:sz w:val="24"/>
          <w:szCs w:val="24"/>
        </w:rPr>
      </w:pPr>
      <w:proofErr w:type="gramStart"/>
      <w:r w:rsidRPr="00F47E80">
        <w:rPr>
          <w:sz w:val="24"/>
          <w:szCs w:val="24"/>
        </w:rPr>
        <w:t>( 2</w:t>
      </w:r>
      <w:proofErr w:type="gramEnd"/>
      <w:r w:rsidRPr="00F47E80">
        <w:rPr>
          <w:sz w:val="24"/>
          <w:szCs w:val="24"/>
        </w:rPr>
        <w:t xml:space="preserve"> marks) </w:t>
      </w:r>
      <w:r w:rsidR="00B909A4" w:rsidRPr="00F47E80">
        <w:rPr>
          <w:sz w:val="24"/>
          <w:szCs w:val="24"/>
        </w:rPr>
        <w:t>All scans you performed (My Scans screen)</w:t>
      </w:r>
    </w:p>
    <w:p w14:paraId="350EE5FE" w14:textId="7BD8C53A" w:rsidR="00D3530F" w:rsidRPr="00D3530F" w:rsidRDefault="00D3530F" w:rsidP="00D3530F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A1B8E0" wp14:editId="754BE68E">
            <wp:extent cx="5939790" cy="2417445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D39F" w14:textId="261F3ABB" w:rsidR="00B909A4" w:rsidRPr="00F47E80" w:rsidRDefault="00502183" w:rsidP="005464C1">
      <w:pPr>
        <w:pStyle w:val="ListParagraph"/>
        <w:numPr>
          <w:ilvl w:val="0"/>
          <w:numId w:val="38"/>
        </w:numPr>
        <w:spacing w:line="240" w:lineRule="auto"/>
        <w:ind w:left="1080"/>
        <w:rPr>
          <w:sz w:val="24"/>
          <w:szCs w:val="24"/>
        </w:rPr>
      </w:pPr>
      <w:proofErr w:type="gramStart"/>
      <w:r w:rsidRPr="00F47E80">
        <w:rPr>
          <w:sz w:val="24"/>
          <w:szCs w:val="24"/>
        </w:rPr>
        <w:t>( 4</w:t>
      </w:r>
      <w:proofErr w:type="gramEnd"/>
      <w:r w:rsidRPr="00F47E80">
        <w:rPr>
          <w:sz w:val="24"/>
          <w:szCs w:val="24"/>
        </w:rPr>
        <w:t xml:space="preserve"> marks) </w:t>
      </w:r>
      <w:r w:rsidR="00B909A4" w:rsidRPr="00F47E80">
        <w:rPr>
          <w:sz w:val="24"/>
          <w:szCs w:val="24"/>
        </w:rPr>
        <w:t xml:space="preserve">Attach </w:t>
      </w:r>
      <w:r w:rsidR="00294415" w:rsidRPr="00F47E80">
        <w:rPr>
          <w:sz w:val="24"/>
          <w:szCs w:val="24"/>
        </w:rPr>
        <w:t xml:space="preserve">one Executive Summary pdf report and one Custom pdf report </w:t>
      </w:r>
      <w:r w:rsidR="006A34E0" w:rsidRPr="00F47E80">
        <w:rPr>
          <w:sz w:val="24"/>
          <w:szCs w:val="24"/>
        </w:rPr>
        <w:t xml:space="preserve">for each target machine </w:t>
      </w:r>
      <w:r w:rsidR="00294415" w:rsidRPr="00F47E80">
        <w:rPr>
          <w:sz w:val="24"/>
          <w:szCs w:val="24"/>
        </w:rPr>
        <w:t>and underline important areas to focus for analysis.</w:t>
      </w:r>
    </w:p>
    <w:p w14:paraId="2D2405D1" w14:textId="213FEF8C" w:rsidR="00773A07" w:rsidRPr="003A5093" w:rsidRDefault="00100832" w:rsidP="00100832">
      <w:pPr>
        <w:spacing w:line="240" w:lineRule="auto"/>
        <w:ind w:left="1440"/>
        <w:rPr>
          <w:bCs/>
          <w:color w:val="FF0000"/>
          <w:sz w:val="24"/>
          <w:szCs w:val="24"/>
        </w:rPr>
      </w:pPr>
      <w:r w:rsidRPr="003A5093">
        <w:rPr>
          <w:bCs/>
          <w:color w:val="FF0000"/>
          <w:sz w:val="24"/>
          <w:szCs w:val="24"/>
        </w:rPr>
        <w:t>SEE ATTACHED DOCUMENT – vuln.pdf – ALL PDFS COMBINED INTO ONE</w:t>
      </w:r>
    </w:p>
    <w:p w14:paraId="772C493A" w14:textId="77777777" w:rsidR="00E452F9" w:rsidRDefault="00E452F9" w:rsidP="00EB2F99">
      <w:pPr>
        <w:spacing w:line="240" w:lineRule="auto"/>
        <w:rPr>
          <w:b/>
          <w:sz w:val="32"/>
        </w:rPr>
      </w:pPr>
    </w:p>
    <w:p w14:paraId="49FAC2B7" w14:textId="59194BE1" w:rsidR="00387097" w:rsidRDefault="00B87E83" w:rsidP="00387097">
      <w:pPr>
        <w:spacing w:line="240" w:lineRule="auto"/>
        <w:rPr>
          <w:b/>
          <w:sz w:val="32"/>
        </w:rPr>
      </w:pPr>
      <w:r>
        <w:rPr>
          <w:b/>
          <w:sz w:val="32"/>
        </w:rPr>
        <w:t>I</w:t>
      </w:r>
      <w:r w:rsidR="00387097">
        <w:rPr>
          <w:b/>
          <w:sz w:val="32"/>
        </w:rPr>
        <w:t>II</w:t>
      </w:r>
      <w:r>
        <w:rPr>
          <w:b/>
          <w:sz w:val="32"/>
        </w:rPr>
        <w:t xml:space="preserve">. </w:t>
      </w:r>
      <w:r w:rsidR="00A75865">
        <w:rPr>
          <w:b/>
          <w:sz w:val="28"/>
          <w:szCs w:val="28"/>
        </w:rPr>
        <w:t>(</w:t>
      </w:r>
      <w:r w:rsidR="00F47E80" w:rsidRPr="00F47E80">
        <w:rPr>
          <w:b/>
          <w:sz w:val="28"/>
          <w:szCs w:val="28"/>
        </w:rPr>
        <w:t xml:space="preserve">20 marks) </w:t>
      </w:r>
      <w:r w:rsidR="00387097" w:rsidRPr="00F47E80">
        <w:rPr>
          <w:b/>
          <w:sz w:val="28"/>
          <w:szCs w:val="28"/>
        </w:rPr>
        <w:t>Exploitation and Post-Exploitation</w:t>
      </w:r>
    </w:p>
    <w:p w14:paraId="340CC7F7" w14:textId="77777777" w:rsidR="00387097" w:rsidRDefault="00387097" w:rsidP="00B87E83">
      <w:pPr>
        <w:spacing w:line="240" w:lineRule="auto"/>
        <w:rPr>
          <w:b/>
          <w:sz w:val="32"/>
        </w:rPr>
      </w:pPr>
    </w:p>
    <w:p w14:paraId="602A1C79" w14:textId="1256D265" w:rsidR="00B87E83" w:rsidRPr="00ED629E" w:rsidRDefault="00B87E83" w:rsidP="00387097">
      <w:pPr>
        <w:pStyle w:val="ListParagraph"/>
        <w:numPr>
          <w:ilvl w:val="0"/>
          <w:numId w:val="34"/>
        </w:numPr>
        <w:spacing w:line="240" w:lineRule="auto"/>
        <w:rPr>
          <w:sz w:val="24"/>
          <w:szCs w:val="24"/>
        </w:rPr>
      </w:pPr>
      <w:r w:rsidRPr="00ED629E">
        <w:rPr>
          <w:sz w:val="24"/>
          <w:szCs w:val="24"/>
        </w:rPr>
        <w:t>Implement one Attack from framework attacks</w:t>
      </w:r>
    </w:p>
    <w:p w14:paraId="4A93404C" w14:textId="77777777" w:rsidR="00B87E83" w:rsidRPr="00ED629E" w:rsidRDefault="00B87E83" w:rsidP="00B87E83">
      <w:pPr>
        <w:spacing w:line="240" w:lineRule="auto"/>
        <w:rPr>
          <w:sz w:val="24"/>
          <w:szCs w:val="24"/>
        </w:rPr>
      </w:pPr>
    </w:p>
    <w:p w14:paraId="150F284B" w14:textId="5AF274FE" w:rsidR="005E6670" w:rsidRPr="00ED629E" w:rsidRDefault="00ED629E" w:rsidP="00ED629E">
      <w:pPr>
        <w:spacing w:line="240" w:lineRule="auto"/>
        <w:ind w:left="360"/>
        <w:rPr>
          <w:sz w:val="24"/>
          <w:szCs w:val="24"/>
        </w:rPr>
      </w:pPr>
      <w:proofErr w:type="spellStart"/>
      <w:r w:rsidRPr="00ED629E">
        <w:rPr>
          <w:sz w:val="24"/>
          <w:szCs w:val="24"/>
        </w:rPr>
        <w:t>Mitre</w:t>
      </w:r>
      <w:proofErr w:type="spellEnd"/>
      <w:r w:rsidRPr="00ED629E">
        <w:rPr>
          <w:sz w:val="24"/>
          <w:szCs w:val="24"/>
        </w:rPr>
        <w:t xml:space="preserve"> </w:t>
      </w:r>
      <w:proofErr w:type="spellStart"/>
      <w:r w:rsidRPr="00ED629E">
        <w:rPr>
          <w:sz w:val="24"/>
          <w:szCs w:val="24"/>
        </w:rPr>
        <w:t>Att@ck</w:t>
      </w:r>
      <w:proofErr w:type="spellEnd"/>
      <w:r w:rsidRPr="00ED629E">
        <w:rPr>
          <w:sz w:val="24"/>
          <w:szCs w:val="24"/>
        </w:rPr>
        <w:t xml:space="preserve"> is one of the most complete frameworks used by Red and Blue Teams. It contains tactics/techniques attackers use before exploiting a target system</w:t>
      </w:r>
      <w:r w:rsidR="002E0DA9">
        <w:rPr>
          <w:sz w:val="24"/>
          <w:szCs w:val="24"/>
        </w:rPr>
        <w:t>.</w:t>
      </w:r>
      <w:r w:rsidRPr="00ED629E">
        <w:rPr>
          <w:sz w:val="24"/>
          <w:szCs w:val="24"/>
        </w:rPr>
        <w:t xml:space="preserve"> </w:t>
      </w:r>
      <w:r w:rsidR="00B87E83" w:rsidRPr="00ED629E">
        <w:rPr>
          <w:sz w:val="24"/>
          <w:szCs w:val="24"/>
        </w:rPr>
        <w:t xml:space="preserve">Based on gathered information </w:t>
      </w:r>
      <w:r w:rsidR="005E6670" w:rsidRPr="00ED629E">
        <w:rPr>
          <w:sz w:val="24"/>
          <w:szCs w:val="24"/>
        </w:rPr>
        <w:t xml:space="preserve">and vulnerability assessment reports </w:t>
      </w:r>
      <w:r w:rsidR="00B87E83" w:rsidRPr="00ED629E">
        <w:rPr>
          <w:sz w:val="24"/>
          <w:szCs w:val="24"/>
        </w:rPr>
        <w:t xml:space="preserve">for Windows and Linux target machines use </w:t>
      </w:r>
      <w:r>
        <w:rPr>
          <w:sz w:val="24"/>
          <w:szCs w:val="24"/>
        </w:rPr>
        <w:t xml:space="preserve">an </w:t>
      </w:r>
      <w:r w:rsidR="005E6670" w:rsidRPr="00ED629E">
        <w:rPr>
          <w:sz w:val="24"/>
          <w:szCs w:val="24"/>
        </w:rPr>
        <w:t xml:space="preserve">attack framework such as </w:t>
      </w:r>
      <w:hyperlink r:id="rId39" w:history="1">
        <w:r w:rsidR="00B87E83" w:rsidRPr="00ED629E">
          <w:rPr>
            <w:rStyle w:val="Hyperlink"/>
            <w:sz w:val="24"/>
            <w:szCs w:val="24"/>
          </w:rPr>
          <w:t>https://attack.mitre.org/</w:t>
        </w:r>
      </w:hyperlink>
      <w:r w:rsidR="00210C69" w:rsidRPr="00ED629E">
        <w:rPr>
          <w:sz w:val="24"/>
          <w:szCs w:val="24"/>
        </w:rPr>
        <w:t xml:space="preserve">  </w:t>
      </w:r>
      <w:r w:rsidR="005E6670" w:rsidRPr="00ED629E">
        <w:rPr>
          <w:sz w:val="24"/>
          <w:szCs w:val="24"/>
        </w:rPr>
        <w:t xml:space="preserve">to identify and implement one technique (attack) </w:t>
      </w:r>
      <w:r w:rsidR="00B716DF" w:rsidRPr="00ED629E">
        <w:rPr>
          <w:sz w:val="24"/>
          <w:szCs w:val="24"/>
        </w:rPr>
        <w:t xml:space="preserve">in each target machine. </w:t>
      </w:r>
    </w:p>
    <w:p w14:paraId="0C1A1E17" w14:textId="09E665DB" w:rsidR="00472ADF" w:rsidRPr="00ED629E" w:rsidRDefault="00B87E83" w:rsidP="00ED629E">
      <w:pPr>
        <w:spacing w:line="240" w:lineRule="auto"/>
        <w:ind w:left="360"/>
        <w:rPr>
          <w:sz w:val="24"/>
          <w:szCs w:val="24"/>
        </w:rPr>
      </w:pPr>
      <w:r w:rsidRPr="00ED629E">
        <w:rPr>
          <w:sz w:val="24"/>
          <w:szCs w:val="24"/>
        </w:rPr>
        <w:t xml:space="preserve">e.g. </w:t>
      </w:r>
      <w:hyperlink r:id="rId40" w:history="1">
        <w:r w:rsidRPr="00ED629E">
          <w:rPr>
            <w:rStyle w:val="Hyperlink"/>
            <w:sz w:val="24"/>
            <w:szCs w:val="24"/>
          </w:rPr>
          <w:t>https://attack.mitre.org/techniques/T1068/</w:t>
        </w:r>
      </w:hyperlink>
      <w:r w:rsidR="00387097" w:rsidRPr="00ED629E">
        <w:rPr>
          <w:sz w:val="24"/>
          <w:szCs w:val="24"/>
        </w:rPr>
        <w:t xml:space="preserve"> or </w:t>
      </w:r>
      <w:hyperlink r:id="rId41" w:history="1">
        <w:r w:rsidR="005E6670" w:rsidRPr="00ED629E">
          <w:rPr>
            <w:rStyle w:val="Hyperlink"/>
            <w:sz w:val="24"/>
            <w:szCs w:val="24"/>
          </w:rPr>
          <w:t>https://attack.mitre.org/techniques/T1210/</w:t>
        </w:r>
      </w:hyperlink>
      <w:r w:rsidR="005E6670" w:rsidRPr="00ED629E">
        <w:rPr>
          <w:sz w:val="24"/>
          <w:szCs w:val="24"/>
        </w:rPr>
        <w:t xml:space="preserve">  </w:t>
      </w:r>
      <w:r w:rsidR="00E63B32" w:rsidRPr="00ED629E">
        <w:rPr>
          <w:sz w:val="24"/>
          <w:szCs w:val="24"/>
        </w:rPr>
        <w:t xml:space="preserve">or </w:t>
      </w:r>
      <w:hyperlink r:id="rId42" w:history="1">
        <w:r w:rsidR="00472ADF" w:rsidRPr="00ED629E">
          <w:rPr>
            <w:rStyle w:val="Hyperlink"/>
            <w:sz w:val="24"/>
            <w:szCs w:val="24"/>
          </w:rPr>
          <w:t>https://attack.mitre.org/techniques/T1212/</w:t>
        </w:r>
      </w:hyperlink>
    </w:p>
    <w:p w14:paraId="1864579D" w14:textId="026F3C21" w:rsidR="005E6670" w:rsidRPr="00ED629E" w:rsidRDefault="005E6670" w:rsidP="00ED629E">
      <w:pPr>
        <w:spacing w:line="240" w:lineRule="auto"/>
        <w:ind w:left="360"/>
        <w:rPr>
          <w:sz w:val="24"/>
          <w:szCs w:val="24"/>
        </w:rPr>
      </w:pPr>
      <w:r w:rsidRPr="00ED629E">
        <w:rPr>
          <w:sz w:val="24"/>
          <w:szCs w:val="24"/>
        </w:rPr>
        <w:t xml:space="preserve">Another resource for </w:t>
      </w:r>
      <w:r w:rsidR="002E0DA9">
        <w:rPr>
          <w:sz w:val="24"/>
          <w:szCs w:val="24"/>
        </w:rPr>
        <w:t>Re</w:t>
      </w:r>
      <w:r w:rsidRPr="00ED629E">
        <w:rPr>
          <w:sz w:val="24"/>
          <w:szCs w:val="24"/>
        </w:rPr>
        <w:t xml:space="preserve">d Team in this </w:t>
      </w:r>
      <w:proofErr w:type="spellStart"/>
      <w:r w:rsidRPr="00ED629E">
        <w:rPr>
          <w:sz w:val="24"/>
          <w:szCs w:val="24"/>
        </w:rPr>
        <w:t>Att@ck</w:t>
      </w:r>
      <w:proofErr w:type="spellEnd"/>
      <w:r w:rsidRPr="00ED629E">
        <w:rPr>
          <w:sz w:val="24"/>
          <w:szCs w:val="24"/>
        </w:rPr>
        <w:t xml:space="preserve"> f</w:t>
      </w:r>
      <w:r w:rsidR="007F6859" w:rsidRPr="00ED629E">
        <w:rPr>
          <w:sz w:val="24"/>
          <w:szCs w:val="24"/>
        </w:rPr>
        <w:t xml:space="preserve">ramework is the Group Directory that contains a list of known hacker group with the tools and techniques </w:t>
      </w:r>
      <w:r w:rsidRPr="00ED629E">
        <w:rPr>
          <w:sz w:val="24"/>
          <w:szCs w:val="24"/>
        </w:rPr>
        <w:t>use</w:t>
      </w:r>
      <w:r w:rsidR="007F6859" w:rsidRPr="00ED629E">
        <w:rPr>
          <w:sz w:val="24"/>
          <w:szCs w:val="24"/>
        </w:rPr>
        <w:t>d to infiltrate their targets</w:t>
      </w:r>
      <w:r w:rsidRPr="00ED629E">
        <w:rPr>
          <w:sz w:val="24"/>
          <w:szCs w:val="24"/>
        </w:rPr>
        <w:t xml:space="preserve"> </w:t>
      </w:r>
    </w:p>
    <w:p w14:paraId="73781C8E" w14:textId="77777777" w:rsidR="005E6670" w:rsidRPr="00ED629E" w:rsidRDefault="005E6670" w:rsidP="005E6670">
      <w:pPr>
        <w:pStyle w:val="ListParagraph"/>
        <w:rPr>
          <w:sz w:val="24"/>
          <w:szCs w:val="24"/>
        </w:rPr>
      </w:pPr>
    </w:p>
    <w:p w14:paraId="7F7EB793" w14:textId="7032830D" w:rsidR="005464C1" w:rsidRDefault="002E0DA9" w:rsidP="002E0DA9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2E0DA9">
        <w:rPr>
          <w:sz w:val="24"/>
          <w:szCs w:val="24"/>
        </w:rPr>
        <w:t xml:space="preserve">Provide </w:t>
      </w:r>
      <w:r>
        <w:rPr>
          <w:sz w:val="24"/>
          <w:szCs w:val="24"/>
        </w:rPr>
        <w:t>selected attack details and detailed reason for this selection</w:t>
      </w:r>
    </w:p>
    <w:p w14:paraId="5CDA723F" w14:textId="77777777" w:rsidR="00DB4036" w:rsidRDefault="00DB4036" w:rsidP="002E0DA9">
      <w:pPr>
        <w:rPr>
          <w:sz w:val="24"/>
          <w:szCs w:val="24"/>
        </w:rPr>
      </w:pPr>
    </w:p>
    <w:p w14:paraId="7AF47E6C" w14:textId="435DC3B6" w:rsidR="002E0DA9" w:rsidRDefault="002E0DA9" w:rsidP="002E0DA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2E0DA9">
        <w:rPr>
          <w:sz w:val="24"/>
          <w:szCs w:val="24"/>
        </w:rPr>
        <w:t xml:space="preserve"> </w:t>
      </w:r>
      <w:hyperlink r:id="rId43" w:history="1">
        <w:r w:rsidR="00DB4036" w:rsidRPr="00623844">
          <w:rPr>
            <w:rStyle w:val="Hyperlink"/>
            <w:sz w:val="24"/>
            <w:szCs w:val="24"/>
          </w:rPr>
          <w:t>https://attack.mitre.org/techniques/T1021/001/</w:t>
        </w:r>
      </w:hyperlink>
      <w:r w:rsidR="00DB4036">
        <w:rPr>
          <w:sz w:val="24"/>
          <w:szCs w:val="24"/>
        </w:rPr>
        <w:t xml:space="preserve"> </w:t>
      </w:r>
    </w:p>
    <w:p w14:paraId="7F29FB60" w14:textId="176A34F5" w:rsidR="00DB4036" w:rsidRPr="00DB4036" w:rsidRDefault="00055DD5" w:rsidP="002E0DA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For exploitation of the windows machine this</w:t>
      </w:r>
      <w:r w:rsidR="00DB4036">
        <w:rPr>
          <w:color w:val="FF0000"/>
          <w:sz w:val="24"/>
          <w:szCs w:val="24"/>
        </w:rPr>
        <w:t xml:space="preserve"> is a remote code execution attack for windows. It is a critical vulnerability and seems simple to exploit.</w:t>
      </w:r>
      <w:r>
        <w:rPr>
          <w:color w:val="FF0000"/>
          <w:sz w:val="24"/>
          <w:szCs w:val="24"/>
        </w:rPr>
        <w:t xml:space="preserve"> For the post-exploitation I chose to use </w:t>
      </w:r>
      <w:proofErr w:type="spellStart"/>
      <w:r>
        <w:rPr>
          <w:color w:val="FF0000"/>
          <w:sz w:val="24"/>
          <w:szCs w:val="24"/>
        </w:rPr>
        <w:t>meterpreter</w:t>
      </w:r>
      <w:proofErr w:type="spellEnd"/>
      <w:r>
        <w:rPr>
          <w:color w:val="FF0000"/>
          <w:sz w:val="24"/>
          <w:szCs w:val="24"/>
        </w:rPr>
        <w:t xml:space="preserve"> post exploitation.</w:t>
      </w:r>
    </w:p>
    <w:p w14:paraId="1D1FBBDD" w14:textId="77777777" w:rsidR="00DB4036" w:rsidRDefault="00DB4036" w:rsidP="002E0DA9">
      <w:pPr>
        <w:rPr>
          <w:sz w:val="24"/>
          <w:szCs w:val="24"/>
        </w:rPr>
      </w:pPr>
    </w:p>
    <w:p w14:paraId="35BD9782" w14:textId="69083EEB" w:rsidR="00DB4036" w:rsidRDefault="00DB4036" w:rsidP="002E0DA9">
      <w:pPr>
        <w:rPr>
          <w:sz w:val="24"/>
          <w:szCs w:val="24"/>
        </w:rPr>
      </w:pPr>
      <w:hyperlink r:id="rId44" w:history="1">
        <w:r w:rsidRPr="00623844">
          <w:rPr>
            <w:rStyle w:val="Hyperlink"/>
            <w:sz w:val="24"/>
            <w:szCs w:val="24"/>
          </w:rPr>
          <w:t>https://attack.mitre.org/techniques/T1548/003/</w:t>
        </w:r>
      </w:hyperlink>
      <w:r>
        <w:rPr>
          <w:sz w:val="24"/>
          <w:szCs w:val="24"/>
        </w:rPr>
        <w:t xml:space="preserve"> </w:t>
      </w:r>
    </w:p>
    <w:p w14:paraId="7C62AA77" w14:textId="759AB552" w:rsidR="00DB4036" w:rsidRPr="00DB4036" w:rsidRDefault="00055DD5" w:rsidP="002E0DA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For the exploitation of the Ubuntu machine, even though this is vulnerable machine there wasn’t any exploits found, so I chose to use Hydra to </w:t>
      </w:r>
      <w:proofErr w:type="spellStart"/>
      <w:r>
        <w:rPr>
          <w:color w:val="FF0000"/>
          <w:sz w:val="24"/>
          <w:szCs w:val="24"/>
        </w:rPr>
        <w:t>bruteforce</w:t>
      </w:r>
      <w:proofErr w:type="spellEnd"/>
      <w:r>
        <w:rPr>
          <w:color w:val="FF0000"/>
          <w:sz w:val="24"/>
          <w:szCs w:val="24"/>
        </w:rPr>
        <w:t xml:space="preserve"> into </w:t>
      </w:r>
      <w:proofErr w:type="spellStart"/>
      <w:r>
        <w:rPr>
          <w:color w:val="FF0000"/>
          <w:sz w:val="24"/>
          <w:szCs w:val="24"/>
        </w:rPr>
        <w:t>ssh</w:t>
      </w:r>
      <w:proofErr w:type="spellEnd"/>
      <w:r>
        <w:rPr>
          <w:color w:val="FF0000"/>
          <w:sz w:val="24"/>
          <w:szCs w:val="24"/>
        </w:rPr>
        <w:t>. For post-</w:t>
      </w:r>
      <w:r w:rsidR="005E1503">
        <w:rPr>
          <w:color w:val="FF0000"/>
          <w:sz w:val="24"/>
          <w:szCs w:val="24"/>
        </w:rPr>
        <w:t>exploitation I chose</w:t>
      </w:r>
      <w:r w:rsidR="00DB4036">
        <w:rPr>
          <w:color w:val="FF0000"/>
          <w:sz w:val="24"/>
          <w:szCs w:val="24"/>
        </w:rPr>
        <w:t xml:space="preserve"> a privilege escalation attack for Linux. I chose this as it was the only high/critical vulnerability to be found that I believe can be exploited given our scope.</w:t>
      </w:r>
    </w:p>
    <w:p w14:paraId="02664B42" w14:textId="2E173CF0" w:rsidR="00FB032B" w:rsidRPr="002E0DA9" w:rsidRDefault="00FB032B" w:rsidP="002E0DA9">
      <w:pPr>
        <w:rPr>
          <w:sz w:val="24"/>
          <w:szCs w:val="24"/>
        </w:rPr>
      </w:pPr>
    </w:p>
    <w:p w14:paraId="044AD6D7" w14:textId="10A2DEE3" w:rsidR="00596140" w:rsidRPr="00ED629E" w:rsidRDefault="00B716DF" w:rsidP="00387097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ED629E">
        <w:rPr>
          <w:sz w:val="24"/>
          <w:szCs w:val="24"/>
        </w:rPr>
        <w:t>After identifying the techniques to implement, u</w:t>
      </w:r>
      <w:r w:rsidR="00E452F9" w:rsidRPr="00ED629E">
        <w:rPr>
          <w:sz w:val="24"/>
          <w:szCs w:val="24"/>
        </w:rPr>
        <w:t>se tools</w:t>
      </w:r>
      <w:r w:rsidR="00210C69" w:rsidRPr="00ED629E">
        <w:rPr>
          <w:sz w:val="24"/>
          <w:szCs w:val="24"/>
        </w:rPr>
        <w:t xml:space="preserve"> and techniques learnt </w:t>
      </w:r>
      <w:r w:rsidR="00E452F9" w:rsidRPr="00ED629E">
        <w:rPr>
          <w:sz w:val="24"/>
          <w:szCs w:val="24"/>
        </w:rPr>
        <w:t xml:space="preserve">and Metasploit to exploit </w:t>
      </w:r>
      <w:r w:rsidR="00407F13" w:rsidRPr="00ED629E">
        <w:rPr>
          <w:sz w:val="24"/>
          <w:szCs w:val="24"/>
        </w:rPr>
        <w:t xml:space="preserve">each target </w:t>
      </w:r>
      <w:r w:rsidR="00E142AB" w:rsidRPr="00ED629E">
        <w:rPr>
          <w:sz w:val="24"/>
          <w:szCs w:val="24"/>
        </w:rPr>
        <w:t xml:space="preserve">machine </w:t>
      </w:r>
      <w:r w:rsidR="00407F13" w:rsidRPr="00ED629E">
        <w:rPr>
          <w:sz w:val="24"/>
          <w:szCs w:val="24"/>
        </w:rPr>
        <w:t>and perform</w:t>
      </w:r>
      <w:r w:rsidR="00E452F9" w:rsidRPr="00ED629E">
        <w:rPr>
          <w:sz w:val="24"/>
          <w:szCs w:val="24"/>
        </w:rPr>
        <w:t xml:space="preserve"> post-exploitation</w:t>
      </w:r>
      <w:r w:rsidR="00210C69" w:rsidRPr="00ED629E">
        <w:rPr>
          <w:sz w:val="24"/>
          <w:szCs w:val="24"/>
        </w:rPr>
        <w:t>.</w:t>
      </w:r>
      <w:r w:rsidR="00927DE0" w:rsidRPr="00ED629E">
        <w:rPr>
          <w:sz w:val="24"/>
          <w:szCs w:val="24"/>
        </w:rPr>
        <w:t xml:space="preserve"> </w:t>
      </w:r>
      <w:r w:rsidR="00210C69" w:rsidRPr="00ED629E">
        <w:rPr>
          <w:sz w:val="24"/>
          <w:szCs w:val="24"/>
        </w:rPr>
        <w:t xml:space="preserve"> </w:t>
      </w:r>
    </w:p>
    <w:p w14:paraId="0B65C33B" w14:textId="77777777" w:rsidR="00E452F9" w:rsidRPr="00ED629E" w:rsidRDefault="00E452F9" w:rsidP="00E452F9">
      <w:pPr>
        <w:rPr>
          <w:sz w:val="24"/>
          <w:szCs w:val="24"/>
        </w:rPr>
      </w:pPr>
    </w:p>
    <w:p w14:paraId="64D49867" w14:textId="74576BC3" w:rsidR="00E452F9" w:rsidRPr="002E0DA9" w:rsidRDefault="00E452F9" w:rsidP="002E0DA9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2E0DA9">
        <w:rPr>
          <w:sz w:val="24"/>
          <w:szCs w:val="24"/>
        </w:rPr>
        <w:t>Provide screen captures that demonstrates</w:t>
      </w:r>
      <w:r w:rsidR="005464C1">
        <w:rPr>
          <w:sz w:val="24"/>
          <w:szCs w:val="24"/>
        </w:rPr>
        <w:t>:</w:t>
      </w:r>
    </w:p>
    <w:p w14:paraId="62003C19" w14:textId="77777777" w:rsidR="00407F13" w:rsidRPr="00ED629E" w:rsidRDefault="00407F13" w:rsidP="00E452F9">
      <w:pPr>
        <w:rPr>
          <w:sz w:val="24"/>
          <w:szCs w:val="24"/>
        </w:rPr>
      </w:pPr>
    </w:p>
    <w:p w14:paraId="70AEB4DB" w14:textId="27245DF1" w:rsidR="00927DE0" w:rsidRDefault="005464C1" w:rsidP="005464C1">
      <w:pPr>
        <w:pStyle w:val="ListParagraph"/>
        <w:numPr>
          <w:ilvl w:val="1"/>
          <w:numId w:val="3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( 5</w:t>
      </w:r>
      <w:proofErr w:type="gramEnd"/>
      <w:r>
        <w:rPr>
          <w:sz w:val="24"/>
          <w:szCs w:val="24"/>
        </w:rPr>
        <w:t xml:space="preserve"> marks) </w:t>
      </w:r>
      <w:r w:rsidR="00E142AB" w:rsidRPr="005464C1">
        <w:rPr>
          <w:sz w:val="24"/>
          <w:szCs w:val="24"/>
        </w:rPr>
        <w:t>Technique impl</w:t>
      </w:r>
      <w:r w:rsidR="00295B78">
        <w:rPr>
          <w:sz w:val="24"/>
          <w:szCs w:val="24"/>
        </w:rPr>
        <w:t>emented to exploit vulnerabilities</w:t>
      </w:r>
      <w:r w:rsidR="00407F13" w:rsidRPr="005464C1">
        <w:rPr>
          <w:sz w:val="24"/>
          <w:szCs w:val="24"/>
        </w:rPr>
        <w:t xml:space="preserve"> in each target</w:t>
      </w:r>
      <w:r w:rsidR="00927DE0" w:rsidRPr="005464C1">
        <w:rPr>
          <w:sz w:val="24"/>
          <w:szCs w:val="24"/>
        </w:rPr>
        <w:t xml:space="preserve"> machine</w:t>
      </w:r>
      <w:r w:rsidR="00E142AB" w:rsidRPr="005464C1">
        <w:rPr>
          <w:sz w:val="24"/>
          <w:szCs w:val="24"/>
        </w:rPr>
        <w:t xml:space="preserve"> </w:t>
      </w:r>
    </w:p>
    <w:p w14:paraId="39349F33" w14:textId="76BB5B56" w:rsidR="00E01986" w:rsidRPr="00E01986" w:rsidRDefault="00E01986" w:rsidP="00E0198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Windows</w:t>
      </w:r>
    </w:p>
    <w:p w14:paraId="7D8AA0B4" w14:textId="06305806" w:rsidR="00E01986" w:rsidRDefault="00E01986" w:rsidP="00E019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5540B5" wp14:editId="0014BDDD">
            <wp:extent cx="5939790" cy="263207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8718" w14:textId="432A0698" w:rsidR="00E01986" w:rsidRPr="00E01986" w:rsidRDefault="00E01986" w:rsidP="00E01986">
      <w:pPr>
        <w:rPr>
          <w:color w:val="FF0000"/>
          <w:sz w:val="24"/>
          <w:szCs w:val="24"/>
        </w:rPr>
      </w:pPr>
      <w:r w:rsidRPr="00E01986">
        <w:rPr>
          <w:color w:val="FF0000"/>
          <w:sz w:val="24"/>
          <w:szCs w:val="24"/>
        </w:rPr>
        <w:t>Linux</w:t>
      </w:r>
    </w:p>
    <w:p w14:paraId="4D3DF5C9" w14:textId="18155A27" w:rsidR="00E01986" w:rsidRPr="00E01986" w:rsidRDefault="00E01986" w:rsidP="00E019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0FCDF8" wp14:editId="34DCDCF4">
            <wp:extent cx="5939790" cy="469265"/>
            <wp:effectExtent l="0" t="0" r="381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E7315" w14:textId="32FB17BE" w:rsidR="00407F13" w:rsidRDefault="005464C1" w:rsidP="005464C1">
      <w:pPr>
        <w:pStyle w:val="ListParagraph"/>
        <w:numPr>
          <w:ilvl w:val="1"/>
          <w:numId w:val="3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( 5</w:t>
      </w:r>
      <w:proofErr w:type="gramEnd"/>
      <w:r>
        <w:rPr>
          <w:sz w:val="24"/>
          <w:szCs w:val="24"/>
        </w:rPr>
        <w:t xml:space="preserve"> marks) E</w:t>
      </w:r>
      <w:r w:rsidR="00E142AB" w:rsidRPr="005464C1">
        <w:rPr>
          <w:sz w:val="24"/>
          <w:szCs w:val="24"/>
        </w:rPr>
        <w:t>xploitation results (compromised target machines)</w:t>
      </w:r>
    </w:p>
    <w:p w14:paraId="65CA9D14" w14:textId="078D501B" w:rsidR="00E01986" w:rsidRDefault="00E01986" w:rsidP="00E01986">
      <w:pPr>
        <w:rPr>
          <w:sz w:val="24"/>
          <w:szCs w:val="24"/>
        </w:rPr>
      </w:pPr>
    </w:p>
    <w:p w14:paraId="5346BEA6" w14:textId="5C0CD1E6" w:rsidR="00E01986" w:rsidRDefault="00E01986" w:rsidP="00E01986">
      <w:pPr>
        <w:rPr>
          <w:sz w:val="24"/>
          <w:szCs w:val="24"/>
        </w:rPr>
      </w:pPr>
    </w:p>
    <w:p w14:paraId="72DD5E76" w14:textId="317DC303" w:rsidR="00E01986" w:rsidRDefault="00E01986" w:rsidP="00E01986">
      <w:pPr>
        <w:rPr>
          <w:sz w:val="24"/>
          <w:szCs w:val="24"/>
        </w:rPr>
      </w:pPr>
    </w:p>
    <w:p w14:paraId="40AF2487" w14:textId="1A19321A" w:rsidR="00E01986" w:rsidRDefault="00E01986" w:rsidP="00E01986">
      <w:pPr>
        <w:rPr>
          <w:sz w:val="24"/>
          <w:szCs w:val="24"/>
        </w:rPr>
      </w:pPr>
    </w:p>
    <w:p w14:paraId="53A3C7DE" w14:textId="4D3760DF" w:rsidR="00E01986" w:rsidRDefault="00E01986" w:rsidP="00E01986">
      <w:pPr>
        <w:rPr>
          <w:sz w:val="24"/>
          <w:szCs w:val="24"/>
        </w:rPr>
      </w:pPr>
    </w:p>
    <w:p w14:paraId="608C20F4" w14:textId="7AD91797" w:rsidR="00E01986" w:rsidRDefault="00E01986" w:rsidP="00E01986">
      <w:pPr>
        <w:rPr>
          <w:sz w:val="24"/>
          <w:szCs w:val="24"/>
        </w:rPr>
      </w:pPr>
    </w:p>
    <w:p w14:paraId="756AEBB8" w14:textId="21E1F964" w:rsidR="00E01986" w:rsidRDefault="00E01986" w:rsidP="00E01986">
      <w:pPr>
        <w:rPr>
          <w:sz w:val="24"/>
          <w:szCs w:val="24"/>
        </w:rPr>
      </w:pPr>
    </w:p>
    <w:p w14:paraId="75293B6E" w14:textId="49D9DD73" w:rsidR="00E01986" w:rsidRDefault="00E01986" w:rsidP="00E01986">
      <w:pPr>
        <w:rPr>
          <w:sz w:val="24"/>
          <w:szCs w:val="24"/>
        </w:rPr>
      </w:pPr>
    </w:p>
    <w:p w14:paraId="46117399" w14:textId="2BB4D4D6" w:rsidR="00E01986" w:rsidRPr="00E01986" w:rsidRDefault="00E01986" w:rsidP="00E0198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Windows</w:t>
      </w:r>
    </w:p>
    <w:p w14:paraId="7A45674B" w14:textId="32FBD9FA" w:rsidR="00E01986" w:rsidRDefault="00E01986" w:rsidP="00E019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AF903E" wp14:editId="3BCB1E03">
            <wp:extent cx="5931535" cy="27749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2178" w14:textId="4A51DEC6" w:rsidR="00E01986" w:rsidRPr="00E01986" w:rsidRDefault="00E01986" w:rsidP="00E0198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Linux</w:t>
      </w:r>
    </w:p>
    <w:p w14:paraId="4D05B9B1" w14:textId="13A16DB9" w:rsidR="00E01986" w:rsidRPr="00E01986" w:rsidRDefault="00E01986" w:rsidP="00E019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B2EB17" wp14:editId="28F32A10">
            <wp:extent cx="5939790" cy="126428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D6FEB" w14:textId="634F2844" w:rsidR="00927DE0" w:rsidRDefault="005464C1" w:rsidP="005464C1">
      <w:pPr>
        <w:pStyle w:val="ListParagraph"/>
        <w:numPr>
          <w:ilvl w:val="1"/>
          <w:numId w:val="3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( 5</w:t>
      </w:r>
      <w:proofErr w:type="gramEnd"/>
      <w:r>
        <w:rPr>
          <w:sz w:val="24"/>
          <w:szCs w:val="24"/>
        </w:rPr>
        <w:t xml:space="preserve"> marks) Technique implemented for p</w:t>
      </w:r>
      <w:r w:rsidR="00407F13" w:rsidRPr="005464C1">
        <w:rPr>
          <w:sz w:val="24"/>
          <w:szCs w:val="24"/>
        </w:rPr>
        <w:t xml:space="preserve">ost-exploitation </w:t>
      </w:r>
      <w:r w:rsidR="008132ED" w:rsidRPr="005464C1">
        <w:rPr>
          <w:sz w:val="24"/>
          <w:szCs w:val="24"/>
        </w:rPr>
        <w:t>in each</w:t>
      </w:r>
      <w:r w:rsidR="00927DE0" w:rsidRPr="005464C1">
        <w:rPr>
          <w:sz w:val="24"/>
          <w:szCs w:val="24"/>
        </w:rPr>
        <w:t xml:space="preserve"> target machine </w:t>
      </w:r>
    </w:p>
    <w:p w14:paraId="6EC8923D" w14:textId="04DEDBD9" w:rsidR="00E01986" w:rsidRPr="00E01986" w:rsidRDefault="00E01986" w:rsidP="00E0198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Windows</w:t>
      </w:r>
    </w:p>
    <w:p w14:paraId="3973549D" w14:textId="15664ADB" w:rsidR="00E01986" w:rsidRDefault="00E01986" w:rsidP="00E019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9BA361" wp14:editId="5BA0A904">
            <wp:extent cx="5764530" cy="25463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2810A" w14:textId="482D0911" w:rsidR="00E01986" w:rsidRDefault="00E01986" w:rsidP="00E01986">
      <w:pPr>
        <w:rPr>
          <w:sz w:val="24"/>
          <w:szCs w:val="24"/>
        </w:rPr>
      </w:pPr>
    </w:p>
    <w:p w14:paraId="1C3E34B5" w14:textId="1978D49B" w:rsidR="00E01986" w:rsidRDefault="00E01986" w:rsidP="00E01986">
      <w:pPr>
        <w:rPr>
          <w:sz w:val="24"/>
          <w:szCs w:val="24"/>
        </w:rPr>
      </w:pPr>
    </w:p>
    <w:p w14:paraId="4B80F169" w14:textId="2CBA1E57" w:rsidR="00E01986" w:rsidRDefault="00E01986" w:rsidP="00E01986">
      <w:pPr>
        <w:rPr>
          <w:sz w:val="24"/>
          <w:szCs w:val="24"/>
        </w:rPr>
      </w:pPr>
    </w:p>
    <w:p w14:paraId="7B2AB73C" w14:textId="30C46B83" w:rsidR="00E01986" w:rsidRDefault="00E01986" w:rsidP="00E01986">
      <w:pPr>
        <w:rPr>
          <w:sz w:val="24"/>
          <w:szCs w:val="24"/>
        </w:rPr>
      </w:pPr>
    </w:p>
    <w:p w14:paraId="7A5D5E06" w14:textId="6AECF96C" w:rsidR="00E01986" w:rsidRDefault="00E01986" w:rsidP="00E01986">
      <w:pPr>
        <w:rPr>
          <w:sz w:val="24"/>
          <w:szCs w:val="24"/>
        </w:rPr>
      </w:pPr>
    </w:p>
    <w:p w14:paraId="20299E25" w14:textId="77A4B94B" w:rsidR="00E01986" w:rsidRDefault="00E01986" w:rsidP="00E01986">
      <w:pPr>
        <w:rPr>
          <w:sz w:val="24"/>
          <w:szCs w:val="24"/>
        </w:rPr>
      </w:pPr>
    </w:p>
    <w:p w14:paraId="056579DF" w14:textId="21010ACC" w:rsidR="00E01986" w:rsidRDefault="00E01986" w:rsidP="00E01986">
      <w:pPr>
        <w:rPr>
          <w:sz w:val="24"/>
          <w:szCs w:val="24"/>
        </w:rPr>
      </w:pPr>
    </w:p>
    <w:p w14:paraId="40080316" w14:textId="0E6B27B4" w:rsidR="00E01986" w:rsidRDefault="00E01986" w:rsidP="00E01986">
      <w:pPr>
        <w:rPr>
          <w:sz w:val="24"/>
          <w:szCs w:val="24"/>
        </w:rPr>
      </w:pPr>
    </w:p>
    <w:p w14:paraId="3FDEED85" w14:textId="664AEBF1" w:rsidR="00E01986" w:rsidRDefault="00E01986" w:rsidP="00E01986">
      <w:pPr>
        <w:rPr>
          <w:sz w:val="24"/>
          <w:szCs w:val="24"/>
        </w:rPr>
      </w:pPr>
    </w:p>
    <w:p w14:paraId="634A7A94" w14:textId="3B4D6D89" w:rsidR="00E01986" w:rsidRDefault="00E01986" w:rsidP="00E01986">
      <w:pPr>
        <w:rPr>
          <w:sz w:val="24"/>
          <w:szCs w:val="24"/>
        </w:rPr>
      </w:pPr>
    </w:p>
    <w:p w14:paraId="246FFE95" w14:textId="77865D7D" w:rsidR="00E01986" w:rsidRDefault="00E01986" w:rsidP="00E01986">
      <w:pPr>
        <w:rPr>
          <w:sz w:val="24"/>
          <w:szCs w:val="24"/>
        </w:rPr>
      </w:pPr>
    </w:p>
    <w:p w14:paraId="78BD698F" w14:textId="15879B8C" w:rsidR="00E01986" w:rsidRDefault="00E01986" w:rsidP="00E01986">
      <w:pPr>
        <w:rPr>
          <w:sz w:val="24"/>
          <w:szCs w:val="24"/>
        </w:rPr>
      </w:pPr>
    </w:p>
    <w:p w14:paraId="0E67026F" w14:textId="20D5151F" w:rsidR="00E01986" w:rsidRDefault="00E01986" w:rsidP="00E01986">
      <w:pPr>
        <w:rPr>
          <w:sz w:val="24"/>
          <w:szCs w:val="24"/>
        </w:rPr>
      </w:pPr>
    </w:p>
    <w:p w14:paraId="299813F7" w14:textId="4A42AC11" w:rsidR="00E01986" w:rsidRDefault="00E01986" w:rsidP="00E01986">
      <w:pPr>
        <w:rPr>
          <w:sz w:val="24"/>
          <w:szCs w:val="24"/>
        </w:rPr>
      </w:pPr>
    </w:p>
    <w:p w14:paraId="7ACFF0FF" w14:textId="73000866" w:rsidR="00E01986" w:rsidRPr="00E01986" w:rsidRDefault="00E01986" w:rsidP="00E01986">
      <w:pPr>
        <w:rPr>
          <w:color w:val="FF0000"/>
          <w:sz w:val="24"/>
          <w:szCs w:val="24"/>
        </w:rPr>
      </w:pPr>
      <w:r w:rsidRPr="00E01986">
        <w:rPr>
          <w:color w:val="FF0000"/>
          <w:sz w:val="24"/>
          <w:szCs w:val="24"/>
        </w:rPr>
        <w:t>Linux</w:t>
      </w:r>
    </w:p>
    <w:p w14:paraId="02C1A001" w14:textId="70D45142" w:rsidR="00E01986" w:rsidRPr="00E01986" w:rsidRDefault="00E01986" w:rsidP="00E019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D65605" wp14:editId="037DC1E1">
            <wp:extent cx="5939790" cy="40233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CA87" w14:textId="4E310DAB" w:rsidR="00407F13" w:rsidRDefault="005464C1" w:rsidP="005464C1">
      <w:pPr>
        <w:pStyle w:val="ListParagraph"/>
        <w:numPr>
          <w:ilvl w:val="1"/>
          <w:numId w:val="3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( 5</w:t>
      </w:r>
      <w:proofErr w:type="gramEnd"/>
      <w:r>
        <w:rPr>
          <w:sz w:val="24"/>
          <w:szCs w:val="24"/>
        </w:rPr>
        <w:t xml:space="preserve"> marks) P</w:t>
      </w:r>
      <w:r w:rsidR="00E142AB" w:rsidRPr="005464C1">
        <w:rPr>
          <w:sz w:val="24"/>
          <w:szCs w:val="24"/>
        </w:rPr>
        <w:t xml:space="preserve">ost-exploitation results </w:t>
      </w:r>
    </w:p>
    <w:p w14:paraId="4AE641B8" w14:textId="11DBFA23" w:rsidR="00E01986" w:rsidRPr="00E01986" w:rsidRDefault="00E01986" w:rsidP="00E0198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Windows</w:t>
      </w:r>
    </w:p>
    <w:p w14:paraId="718A4757" w14:textId="1C96E681" w:rsidR="00E01986" w:rsidRDefault="00E01986" w:rsidP="00E019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05C6E7" wp14:editId="002CF4DB">
            <wp:extent cx="5939790" cy="146304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AA58" w14:textId="19F2E151" w:rsidR="00E01986" w:rsidRPr="00E01986" w:rsidRDefault="00E01986" w:rsidP="00E0198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Linux</w:t>
      </w:r>
    </w:p>
    <w:p w14:paraId="3C1F42FD" w14:textId="03D99B8C" w:rsidR="00E01986" w:rsidRPr="00E01986" w:rsidRDefault="00E01986" w:rsidP="00E019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ECCFFB" wp14:editId="71CA9596">
            <wp:extent cx="5939790" cy="108902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060B" w14:textId="77777777" w:rsidR="00407F13" w:rsidRDefault="00407F13" w:rsidP="00E452F9">
      <w:pPr>
        <w:rPr>
          <w:szCs w:val="18"/>
        </w:rPr>
      </w:pPr>
    </w:p>
    <w:p w14:paraId="07055365" w14:textId="44E50BAF" w:rsidR="00E452F9" w:rsidRPr="00F47E80" w:rsidRDefault="00387097" w:rsidP="00EB2F99">
      <w:pPr>
        <w:spacing w:line="240" w:lineRule="auto"/>
        <w:rPr>
          <w:b/>
          <w:sz w:val="28"/>
          <w:szCs w:val="28"/>
        </w:rPr>
      </w:pPr>
      <w:r w:rsidRPr="00F47E80">
        <w:rPr>
          <w:b/>
          <w:sz w:val="28"/>
          <w:szCs w:val="28"/>
        </w:rPr>
        <w:lastRenderedPageBreak/>
        <w:t xml:space="preserve">IV. </w:t>
      </w:r>
      <w:r w:rsidR="005464C1">
        <w:rPr>
          <w:b/>
          <w:sz w:val="28"/>
          <w:szCs w:val="28"/>
        </w:rPr>
        <w:t>(</w:t>
      </w:r>
      <w:r w:rsidR="00F47E80" w:rsidRPr="00F47E80">
        <w:rPr>
          <w:b/>
          <w:sz w:val="28"/>
          <w:szCs w:val="28"/>
        </w:rPr>
        <w:t xml:space="preserve">10 marks) </w:t>
      </w:r>
      <w:r w:rsidR="00FB1CF1" w:rsidRPr="00F47E80">
        <w:rPr>
          <w:b/>
          <w:sz w:val="28"/>
          <w:szCs w:val="28"/>
        </w:rPr>
        <w:t xml:space="preserve">Create </w:t>
      </w:r>
      <w:r w:rsidR="005B1ED6">
        <w:rPr>
          <w:b/>
          <w:sz w:val="28"/>
          <w:szCs w:val="28"/>
        </w:rPr>
        <w:t xml:space="preserve">a technical </w:t>
      </w:r>
      <w:r w:rsidR="00FB1CF1" w:rsidRPr="00F47E80">
        <w:rPr>
          <w:b/>
          <w:sz w:val="28"/>
          <w:szCs w:val="28"/>
        </w:rPr>
        <w:t>report</w:t>
      </w:r>
      <w:r w:rsidRPr="00F47E80">
        <w:rPr>
          <w:b/>
          <w:sz w:val="28"/>
          <w:szCs w:val="28"/>
        </w:rPr>
        <w:t xml:space="preserve"> </w:t>
      </w:r>
    </w:p>
    <w:p w14:paraId="69662F77" w14:textId="77777777" w:rsidR="00387097" w:rsidRDefault="00387097" w:rsidP="00EB2F99">
      <w:pPr>
        <w:spacing w:line="240" w:lineRule="auto"/>
        <w:rPr>
          <w:b/>
          <w:sz w:val="32"/>
        </w:rPr>
      </w:pPr>
    </w:p>
    <w:p w14:paraId="4B3043C1" w14:textId="752AD1E9" w:rsidR="00387097" w:rsidRPr="00E9572A" w:rsidRDefault="005B1ED6" w:rsidP="00295B78">
      <w:pPr>
        <w:pStyle w:val="ListParagraph"/>
        <w:numPr>
          <w:ilvl w:val="0"/>
          <w:numId w:val="39"/>
        </w:numPr>
        <w:spacing w:line="240" w:lineRule="auto"/>
        <w:rPr>
          <w:sz w:val="24"/>
        </w:rPr>
      </w:pPr>
      <w:r w:rsidRPr="00E9572A">
        <w:rPr>
          <w:sz w:val="24"/>
        </w:rPr>
        <w:t>Used gathered information, vulne</w:t>
      </w:r>
      <w:r w:rsidR="00295B78">
        <w:rPr>
          <w:sz w:val="24"/>
        </w:rPr>
        <w:t xml:space="preserve">rability assessment reports , </w:t>
      </w:r>
      <w:proofErr w:type="spellStart"/>
      <w:r w:rsidR="00E71A39">
        <w:rPr>
          <w:sz w:val="24"/>
        </w:rPr>
        <w:t>Mitre</w:t>
      </w:r>
      <w:proofErr w:type="spellEnd"/>
      <w:r w:rsidRPr="00E9572A">
        <w:rPr>
          <w:sz w:val="24"/>
        </w:rPr>
        <w:t xml:space="preserve"> </w:t>
      </w:r>
      <w:proofErr w:type="spellStart"/>
      <w:r w:rsidRPr="00E9572A">
        <w:rPr>
          <w:sz w:val="24"/>
        </w:rPr>
        <w:t>Att@ck</w:t>
      </w:r>
      <w:proofErr w:type="spellEnd"/>
      <w:r w:rsidR="00E71A39">
        <w:rPr>
          <w:sz w:val="24"/>
        </w:rPr>
        <w:t xml:space="preserve"> framework </w:t>
      </w:r>
      <w:r w:rsidRPr="00E9572A">
        <w:rPr>
          <w:sz w:val="24"/>
        </w:rPr>
        <w:t xml:space="preserve">information </w:t>
      </w:r>
      <w:r w:rsidR="00295B78">
        <w:rPr>
          <w:sz w:val="24"/>
        </w:rPr>
        <w:t xml:space="preserve">and the following report reference </w:t>
      </w:r>
      <w:hyperlink r:id="rId53" w:history="1">
        <w:r w:rsidR="00295B78" w:rsidRPr="00437355">
          <w:rPr>
            <w:rStyle w:val="Hyperlink"/>
            <w:sz w:val="24"/>
          </w:rPr>
          <w:t>http://www.pentest-standard.org/index.php/Reporting</w:t>
        </w:r>
      </w:hyperlink>
      <w:r w:rsidR="00295B78">
        <w:rPr>
          <w:sz w:val="24"/>
        </w:rPr>
        <w:t xml:space="preserve"> </w:t>
      </w:r>
      <w:r w:rsidRPr="00E9572A">
        <w:rPr>
          <w:sz w:val="24"/>
        </w:rPr>
        <w:t>to create a technical report that contains the following sections:</w:t>
      </w:r>
    </w:p>
    <w:p w14:paraId="3D01F867" w14:textId="0FA3671B" w:rsidR="00E9572A" w:rsidRDefault="00E9572A" w:rsidP="005B1ED6">
      <w:pPr>
        <w:pStyle w:val="ListParagraph"/>
        <w:numPr>
          <w:ilvl w:val="1"/>
          <w:numId w:val="39"/>
        </w:numPr>
        <w:spacing w:line="240" w:lineRule="auto"/>
        <w:rPr>
          <w:sz w:val="24"/>
        </w:rPr>
      </w:pPr>
      <w:r>
        <w:rPr>
          <w:sz w:val="24"/>
        </w:rPr>
        <w:t>Introduction</w:t>
      </w:r>
    </w:p>
    <w:p w14:paraId="3C522175" w14:textId="0AB72891" w:rsidR="005B1ED6" w:rsidRPr="00E9572A" w:rsidRDefault="005B1ED6" w:rsidP="005B1ED6">
      <w:pPr>
        <w:pStyle w:val="ListParagraph"/>
        <w:numPr>
          <w:ilvl w:val="1"/>
          <w:numId w:val="39"/>
        </w:numPr>
        <w:spacing w:line="240" w:lineRule="auto"/>
        <w:rPr>
          <w:sz w:val="24"/>
        </w:rPr>
      </w:pPr>
      <w:r w:rsidRPr="00E9572A">
        <w:rPr>
          <w:sz w:val="24"/>
        </w:rPr>
        <w:t>Information gathering</w:t>
      </w:r>
      <w:r w:rsidR="00E9572A">
        <w:rPr>
          <w:sz w:val="24"/>
        </w:rPr>
        <w:t xml:space="preserve"> </w:t>
      </w:r>
    </w:p>
    <w:p w14:paraId="16269D88" w14:textId="3786D2D6" w:rsidR="005B1ED6" w:rsidRPr="00E9572A" w:rsidRDefault="005B1ED6" w:rsidP="005B1ED6">
      <w:pPr>
        <w:pStyle w:val="ListParagraph"/>
        <w:numPr>
          <w:ilvl w:val="1"/>
          <w:numId w:val="39"/>
        </w:numPr>
        <w:spacing w:line="240" w:lineRule="auto"/>
        <w:rPr>
          <w:sz w:val="24"/>
        </w:rPr>
      </w:pPr>
      <w:r w:rsidRPr="00E9572A">
        <w:rPr>
          <w:sz w:val="24"/>
        </w:rPr>
        <w:t>Vulnerability assessment</w:t>
      </w:r>
    </w:p>
    <w:p w14:paraId="68DB1378" w14:textId="0CA44E66" w:rsidR="005B1ED6" w:rsidRPr="00E9572A" w:rsidRDefault="005B1ED6" w:rsidP="005B1ED6">
      <w:pPr>
        <w:pStyle w:val="ListParagraph"/>
        <w:numPr>
          <w:ilvl w:val="1"/>
          <w:numId w:val="39"/>
        </w:numPr>
        <w:spacing w:line="240" w:lineRule="auto"/>
        <w:rPr>
          <w:sz w:val="24"/>
        </w:rPr>
      </w:pPr>
      <w:r w:rsidRPr="00E9572A">
        <w:rPr>
          <w:sz w:val="24"/>
        </w:rPr>
        <w:t>Exploitation/Vulnerability confirmation</w:t>
      </w:r>
    </w:p>
    <w:p w14:paraId="75CB2055" w14:textId="293F2BB9" w:rsidR="005B1ED6" w:rsidRPr="00E9572A" w:rsidRDefault="005B1ED6" w:rsidP="005B1ED6">
      <w:pPr>
        <w:pStyle w:val="ListParagraph"/>
        <w:numPr>
          <w:ilvl w:val="1"/>
          <w:numId w:val="39"/>
        </w:numPr>
        <w:spacing w:line="240" w:lineRule="auto"/>
        <w:rPr>
          <w:sz w:val="24"/>
        </w:rPr>
      </w:pPr>
      <w:r w:rsidRPr="00E9572A">
        <w:rPr>
          <w:sz w:val="24"/>
        </w:rPr>
        <w:t>Post-Exploitation</w:t>
      </w:r>
    </w:p>
    <w:p w14:paraId="1A437729" w14:textId="5E0B1DD0" w:rsidR="005B1ED6" w:rsidRDefault="005B1ED6" w:rsidP="005B1ED6">
      <w:pPr>
        <w:pStyle w:val="ListParagraph"/>
        <w:numPr>
          <w:ilvl w:val="1"/>
          <w:numId w:val="39"/>
        </w:numPr>
        <w:spacing w:line="240" w:lineRule="auto"/>
        <w:rPr>
          <w:sz w:val="24"/>
        </w:rPr>
      </w:pPr>
      <w:r w:rsidRPr="00E9572A">
        <w:rPr>
          <w:sz w:val="24"/>
        </w:rPr>
        <w:t>Conclusion</w:t>
      </w:r>
    </w:p>
    <w:p w14:paraId="2A6C1F9E" w14:textId="6E5536D9" w:rsidR="007E7887" w:rsidRPr="00E9572A" w:rsidRDefault="00DB2665" w:rsidP="007E7887">
      <w:pPr>
        <w:pStyle w:val="ListParagraph"/>
        <w:numPr>
          <w:ilvl w:val="0"/>
          <w:numId w:val="39"/>
        </w:numPr>
        <w:spacing w:line="240" w:lineRule="auto"/>
        <w:rPr>
          <w:sz w:val="24"/>
        </w:rPr>
      </w:pPr>
      <w:r>
        <w:rPr>
          <w:sz w:val="24"/>
        </w:rPr>
        <w:t>Upload technical report</w:t>
      </w:r>
      <w:r w:rsidR="007050FC">
        <w:rPr>
          <w:sz w:val="24"/>
        </w:rPr>
        <w:t>s with project results to D2L</w:t>
      </w:r>
    </w:p>
    <w:p w14:paraId="4E7114D9" w14:textId="3A1B78B8" w:rsidR="00387097" w:rsidRDefault="00387097" w:rsidP="00387097">
      <w:pPr>
        <w:spacing w:line="240" w:lineRule="auto"/>
        <w:rPr>
          <w:b/>
          <w:sz w:val="32"/>
        </w:rPr>
      </w:pPr>
    </w:p>
    <w:p w14:paraId="62B3D6DD" w14:textId="2E8C2CE8" w:rsidR="00733C61" w:rsidRPr="00B64530" w:rsidRDefault="00B64530">
      <w:pPr>
        <w:spacing w:line="240" w:lineRule="auto"/>
        <w:rPr>
          <w:b/>
          <w:color w:val="FF0000"/>
          <w:sz w:val="32"/>
        </w:rPr>
      </w:pPr>
      <w:r>
        <w:rPr>
          <w:b/>
          <w:color w:val="FF0000"/>
          <w:sz w:val="32"/>
        </w:rPr>
        <w:t>See attached document – report.docx</w:t>
      </w:r>
    </w:p>
    <w:p w14:paraId="4BF46321" w14:textId="77777777" w:rsidR="008132ED" w:rsidRDefault="008132ED">
      <w:pPr>
        <w:spacing w:line="240" w:lineRule="auto"/>
        <w:rPr>
          <w:b/>
          <w:sz w:val="32"/>
        </w:rPr>
      </w:pPr>
      <w:r>
        <w:rPr>
          <w:b/>
          <w:sz w:val="32"/>
        </w:rPr>
        <w:br w:type="page"/>
      </w:r>
    </w:p>
    <w:sectPr w:rsidR="008132ED" w:rsidSect="00512D26">
      <w:headerReference w:type="first" r:id="rId54"/>
      <w:footerReference w:type="first" r:id="rId55"/>
      <w:pgSz w:w="12240" w:h="15840" w:code="1"/>
      <w:pgMar w:top="1872" w:right="1440" w:bottom="1152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0FE67" w14:textId="77777777" w:rsidR="00D83349" w:rsidRDefault="00D83349" w:rsidP="007F2B57">
      <w:r>
        <w:separator/>
      </w:r>
    </w:p>
    <w:p w14:paraId="73CC654B" w14:textId="77777777" w:rsidR="00D83349" w:rsidRDefault="00D83349" w:rsidP="007F2B57"/>
    <w:p w14:paraId="0356F113" w14:textId="77777777" w:rsidR="00D83349" w:rsidRDefault="00D83349" w:rsidP="007F2B57"/>
  </w:endnote>
  <w:endnote w:type="continuationSeparator" w:id="0">
    <w:p w14:paraId="5D93E614" w14:textId="77777777" w:rsidR="00D83349" w:rsidRDefault="00D83349" w:rsidP="007F2B57">
      <w:r>
        <w:continuationSeparator/>
      </w:r>
    </w:p>
    <w:p w14:paraId="0DEE86BA" w14:textId="77777777" w:rsidR="00D83349" w:rsidRDefault="00D83349" w:rsidP="007F2B57"/>
    <w:p w14:paraId="12B351E8" w14:textId="77777777" w:rsidR="00D83349" w:rsidRDefault="00D83349" w:rsidP="007F2B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Titillium Bd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10263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200F7" w14:textId="35E36884" w:rsidR="00A84DF2" w:rsidRDefault="00A84DF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312B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2A2869A" w14:textId="77777777" w:rsidR="00A84DF2" w:rsidRDefault="00A84D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05440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CA838" w14:textId="44C3AE2E" w:rsidR="00A84DF2" w:rsidRDefault="00A84DF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657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943EC27" w14:textId="77777777" w:rsidR="00017FD6" w:rsidRPr="0088153E" w:rsidRDefault="00017FD6" w:rsidP="00017F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63AF2" w14:textId="77777777" w:rsidR="00D83349" w:rsidRDefault="00D83349" w:rsidP="007F2B57">
      <w:r>
        <w:separator/>
      </w:r>
    </w:p>
    <w:p w14:paraId="67303AC4" w14:textId="77777777" w:rsidR="00D83349" w:rsidRDefault="00D83349" w:rsidP="007F2B57"/>
    <w:p w14:paraId="404B5DC6" w14:textId="77777777" w:rsidR="00D83349" w:rsidRDefault="00D83349" w:rsidP="007F2B57"/>
  </w:footnote>
  <w:footnote w:type="continuationSeparator" w:id="0">
    <w:p w14:paraId="4C52002D" w14:textId="77777777" w:rsidR="00D83349" w:rsidRDefault="00D83349" w:rsidP="007F2B57">
      <w:r>
        <w:continuationSeparator/>
      </w:r>
    </w:p>
    <w:p w14:paraId="00DD9D83" w14:textId="77777777" w:rsidR="00D83349" w:rsidRDefault="00D83349" w:rsidP="007F2B57"/>
    <w:p w14:paraId="50F051ED" w14:textId="77777777" w:rsidR="00D83349" w:rsidRDefault="00D83349" w:rsidP="007F2B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8AE16" w14:textId="77777777" w:rsidR="00321AEC" w:rsidRPr="00EF5C89" w:rsidRDefault="00321AEC" w:rsidP="00321AEC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CA" w:eastAsia="en-CA"/>
      </w:rPr>
      <w:drawing>
        <wp:anchor distT="0" distB="0" distL="114300" distR="114300" simplePos="0" relativeHeight="251668480" behindDoc="1" locked="0" layoutInCell="1" allowOverlap="1" wp14:anchorId="435B7589" wp14:editId="26B8D6C6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C1420C8" wp14:editId="4B3A4AA2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2B4BF62" id="Straight Connector 11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" strokecolor="#005eb8" strokeweight="2.25pt"/>
          </w:pict>
        </mc:Fallback>
      </mc:AlternateContent>
    </w:r>
  </w:p>
  <w:p w14:paraId="2254E57B" w14:textId="77777777" w:rsidR="00321AEC" w:rsidRDefault="00321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213C6" w14:textId="77777777" w:rsidR="00512D26" w:rsidRPr="00EF5C89" w:rsidRDefault="00512D26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CA" w:eastAsia="en-CA"/>
      </w:rPr>
      <w:drawing>
        <wp:anchor distT="0" distB="0" distL="114300" distR="114300" simplePos="0" relativeHeight="251665408" behindDoc="1" locked="0" layoutInCell="1" allowOverlap="1" wp14:anchorId="3B6D4FB2" wp14:editId="6B97456A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4EE6F9" wp14:editId="5EFFB4D9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F5F4E6F" id="Straight Connector 36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EbbZ47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5E15"/>
    <w:multiLevelType w:val="hybridMultilevel"/>
    <w:tmpl w:val="F2CE8F84"/>
    <w:lvl w:ilvl="0" w:tplc="0C4C0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700598"/>
    <w:multiLevelType w:val="multilevel"/>
    <w:tmpl w:val="7B167CA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" w15:restartNumberingAfterBreak="0">
    <w:nsid w:val="04D45D5D"/>
    <w:multiLevelType w:val="hybridMultilevel"/>
    <w:tmpl w:val="8DCC731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133213"/>
    <w:multiLevelType w:val="hybridMultilevel"/>
    <w:tmpl w:val="5CA4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D046C"/>
    <w:multiLevelType w:val="hybridMultilevel"/>
    <w:tmpl w:val="A9D6069C"/>
    <w:lvl w:ilvl="0" w:tplc="9F0AE4D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CD62549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CDF7E67"/>
    <w:multiLevelType w:val="hybridMultilevel"/>
    <w:tmpl w:val="0DC807E6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A7C7E"/>
    <w:multiLevelType w:val="hybridMultilevel"/>
    <w:tmpl w:val="242C0616"/>
    <w:lvl w:ilvl="0" w:tplc="9F6433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A43EB"/>
    <w:multiLevelType w:val="hybridMultilevel"/>
    <w:tmpl w:val="22267E06"/>
    <w:lvl w:ilvl="0" w:tplc="2EBE8E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E336B"/>
    <w:multiLevelType w:val="hybridMultilevel"/>
    <w:tmpl w:val="44E6A0B2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B167B"/>
    <w:multiLevelType w:val="hybridMultilevel"/>
    <w:tmpl w:val="5AC6DCAA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1431C"/>
    <w:multiLevelType w:val="hybridMultilevel"/>
    <w:tmpl w:val="6C5C62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071147"/>
    <w:multiLevelType w:val="hybridMultilevel"/>
    <w:tmpl w:val="F5A69DDA"/>
    <w:lvl w:ilvl="0" w:tplc="FEA0DE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0B69F2"/>
    <w:multiLevelType w:val="hybridMultilevel"/>
    <w:tmpl w:val="43EAD0C8"/>
    <w:lvl w:ilvl="0" w:tplc="2EBE8E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597879"/>
    <w:multiLevelType w:val="hybridMultilevel"/>
    <w:tmpl w:val="0062214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E6043D4"/>
    <w:multiLevelType w:val="hybridMultilevel"/>
    <w:tmpl w:val="0A9AF15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60397A"/>
    <w:multiLevelType w:val="hybridMultilevel"/>
    <w:tmpl w:val="593483B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A50076"/>
    <w:multiLevelType w:val="hybridMultilevel"/>
    <w:tmpl w:val="0EA8832C"/>
    <w:lvl w:ilvl="0" w:tplc="71D8E86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B93B90"/>
    <w:multiLevelType w:val="hybridMultilevel"/>
    <w:tmpl w:val="89A0274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AB6248"/>
    <w:multiLevelType w:val="hybridMultilevel"/>
    <w:tmpl w:val="412A3D8A"/>
    <w:lvl w:ilvl="0" w:tplc="C4A80A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9E3175"/>
    <w:multiLevelType w:val="hybridMultilevel"/>
    <w:tmpl w:val="E10872B8"/>
    <w:lvl w:ilvl="0" w:tplc="D68C652C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635" w:hanging="360"/>
      </w:pPr>
    </w:lvl>
    <w:lvl w:ilvl="2" w:tplc="1009001B" w:tentative="1">
      <w:start w:val="1"/>
      <w:numFmt w:val="lowerRoman"/>
      <w:lvlText w:val="%3."/>
      <w:lvlJc w:val="right"/>
      <w:pPr>
        <w:ind w:left="2355" w:hanging="180"/>
      </w:pPr>
    </w:lvl>
    <w:lvl w:ilvl="3" w:tplc="1009000F" w:tentative="1">
      <w:start w:val="1"/>
      <w:numFmt w:val="decimal"/>
      <w:lvlText w:val="%4."/>
      <w:lvlJc w:val="left"/>
      <w:pPr>
        <w:ind w:left="3075" w:hanging="360"/>
      </w:pPr>
    </w:lvl>
    <w:lvl w:ilvl="4" w:tplc="10090019" w:tentative="1">
      <w:start w:val="1"/>
      <w:numFmt w:val="lowerLetter"/>
      <w:lvlText w:val="%5."/>
      <w:lvlJc w:val="left"/>
      <w:pPr>
        <w:ind w:left="3795" w:hanging="360"/>
      </w:pPr>
    </w:lvl>
    <w:lvl w:ilvl="5" w:tplc="1009001B" w:tentative="1">
      <w:start w:val="1"/>
      <w:numFmt w:val="lowerRoman"/>
      <w:lvlText w:val="%6."/>
      <w:lvlJc w:val="right"/>
      <w:pPr>
        <w:ind w:left="4515" w:hanging="180"/>
      </w:pPr>
    </w:lvl>
    <w:lvl w:ilvl="6" w:tplc="1009000F" w:tentative="1">
      <w:start w:val="1"/>
      <w:numFmt w:val="decimal"/>
      <w:lvlText w:val="%7."/>
      <w:lvlJc w:val="left"/>
      <w:pPr>
        <w:ind w:left="5235" w:hanging="360"/>
      </w:pPr>
    </w:lvl>
    <w:lvl w:ilvl="7" w:tplc="10090019" w:tentative="1">
      <w:start w:val="1"/>
      <w:numFmt w:val="lowerLetter"/>
      <w:lvlText w:val="%8."/>
      <w:lvlJc w:val="left"/>
      <w:pPr>
        <w:ind w:left="5955" w:hanging="360"/>
      </w:pPr>
    </w:lvl>
    <w:lvl w:ilvl="8" w:tplc="10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21" w15:restartNumberingAfterBreak="0">
    <w:nsid w:val="39EC552C"/>
    <w:multiLevelType w:val="hybridMultilevel"/>
    <w:tmpl w:val="DA02068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44E73"/>
    <w:multiLevelType w:val="hybridMultilevel"/>
    <w:tmpl w:val="E6B684E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D174A5"/>
    <w:multiLevelType w:val="hybridMultilevel"/>
    <w:tmpl w:val="22267E06"/>
    <w:lvl w:ilvl="0" w:tplc="2EBE8E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6825BD"/>
    <w:multiLevelType w:val="hybridMultilevel"/>
    <w:tmpl w:val="492695FC"/>
    <w:lvl w:ilvl="0" w:tplc="4F225A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FD13EE6"/>
    <w:multiLevelType w:val="hybridMultilevel"/>
    <w:tmpl w:val="E69A61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B76F72"/>
    <w:multiLevelType w:val="hybridMultilevel"/>
    <w:tmpl w:val="64A45D8E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E97DC2"/>
    <w:multiLevelType w:val="hybridMultilevel"/>
    <w:tmpl w:val="FC88838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2D2F3F"/>
    <w:multiLevelType w:val="hybridMultilevel"/>
    <w:tmpl w:val="6874C2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B4622C"/>
    <w:multiLevelType w:val="hybridMultilevel"/>
    <w:tmpl w:val="4672158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392FB9"/>
    <w:multiLevelType w:val="hybridMultilevel"/>
    <w:tmpl w:val="ECDE7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FD74E5"/>
    <w:multiLevelType w:val="hybridMultilevel"/>
    <w:tmpl w:val="6706DEC4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D33449"/>
    <w:multiLevelType w:val="hybridMultilevel"/>
    <w:tmpl w:val="71F675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F12997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0540BA5"/>
    <w:multiLevelType w:val="hybridMultilevel"/>
    <w:tmpl w:val="C2C230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137614"/>
    <w:multiLevelType w:val="hybridMultilevel"/>
    <w:tmpl w:val="A6EADC02"/>
    <w:lvl w:ilvl="0" w:tplc="040A59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7315351"/>
    <w:multiLevelType w:val="hybridMultilevel"/>
    <w:tmpl w:val="0994B042"/>
    <w:lvl w:ilvl="0" w:tplc="63729ED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263808"/>
    <w:multiLevelType w:val="hybridMultilevel"/>
    <w:tmpl w:val="84260D06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AA4773"/>
    <w:multiLevelType w:val="hybridMultilevel"/>
    <w:tmpl w:val="5FB4DE4A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CA0875"/>
    <w:multiLevelType w:val="hybridMultilevel"/>
    <w:tmpl w:val="4DAAF99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295400">
    <w:abstractNumId w:val="31"/>
  </w:num>
  <w:num w:numId="2" w16cid:durableId="1066730270">
    <w:abstractNumId w:val="26"/>
  </w:num>
  <w:num w:numId="3" w16cid:durableId="1602451961">
    <w:abstractNumId w:val="14"/>
  </w:num>
  <w:num w:numId="4" w16cid:durableId="789468832">
    <w:abstractNumId w:val="3"/>
  </w:num>
  <w:num w:numId="5" w16cid:durableId="900484705">
    <w:abstractNumId w:val="30"/>
  </w:num>
  <w:num w:numId="6" w16cid:durableId="1494954179">
    <w:abstractNumId w:val="5"/>
  </w:num>
  <w:num w:numId="7" w16cid:durableId="290793640">
    <w:abstractNumId w:val="33"/>
  </w:num>
  <w:num w:numId="8" w16cid:durableId="1810240068">
    <w:abstractNumId w:val="1"/>
  </w:num>
  <w:num w:numId="9" w16cid:durableId="1309163130">
    <w:abstractNumId w:val="32"/>
  </w:num>
  <w:num w:numId="10" w16cid:durableId="1889801225">
    <w:abstractNumId w:val="13"/>
  </w:num>
  <w:num w:numId="11" w16cid:durableId="1979997039">
    <w:abstractNumId w:val="23"/>
  </w:num>
  <w:num w:numId="12" w16cid:durableId="580022921">
    <w:abstractNumId w:val="8"/>
  </w:num>
  <w:num w:numId="13" w16cid:durableId="1991323687">
    <w:abstractNumId w:val="34"/>
  </w:num>
  <w:num w:numId="14" w16cid:durableId="524254165">
    <w:abstractNumId w:val="18"/>
  </w:num>
  <w:num w:numId="15" w16cid:durableId="32006368">
    <w:abstractNumId w:val="15"/>
  </w:num>
  <w:num w:numId="16" w16cid:durableId="378864955">
    <w:abstractNumId w:val="2"/>
  </w:num>
  <w:num w:numId="17" w16cid:durableId="754519733">
    <w:abstractNumId w:val="27"/>
  </w:num>
  <w:num w:numId="18" w16cid:durableId="120077305">
    <w:abstractNumId w:val="21"/>
  </w:num>
  <w:num w:numId="19" w16cid:durableId="1434087766">
    <w:abstractNumId w:val="28"/>
  </w:num>
  <w:num w:numId="20" w16cid:durableId="1037270006">
    <w:abstractNumId w:val="36"/>
  </w:num>
  <w:num w:numId="21" w16cid:durableId="473373814">
    <w:abstractNumId w:val="25"/>
  </w:num>
  <w:num w:numId="22" w16cid:durableId="472380">
    <w:abstractNumId w:val="9"/>
  </w:num>
  <w:num w:numId="23" w16cid:durableId="629630852">
    <w:abstractNumId w:val="0"/>
  </w:num>
  <w:num w:numId="24" w16cid:durableId="1043408868">
    <w:abstractNumId w:val="20"/>
  </w:num>
  <w:num w:numId="25" w16cid:durableId="1101024710">
    <w:abstractNumId w:val="22"/>
  </w:num>
  <w:num w:numId="26" w16cid:durableId="1282568425">
    <w:abstractNumId w:val="16"/>
  </w:num>
  <w:num w:numId="27" w16cid:durableId="824974284">
    <w:abstractNumId w:val="6"/>
  </w:num>
  <w:num w:numId="28" w16cid:durableId="1020087905">
    <w:abstractNumId w:val="35"/>
  </w:num>
  <w:num w:numId="29" w16cid:durableId="672683428">
    <w:abstractNumId w:val="19"/>
  </w:num>
  <w:num w:numId="30" w16cid:durableId="1088429680">
    <w:abstractNumId w:val="24"/>
  </w:num>
  <w:num w:numId="31" w16cid:durableId="888223424">
    <w:abstractNumId w:val="29"/>
  </w:num>
  <w:num w:numId="32" w16cid:durableId="1058430914">
    <w:abstractNumId w:val="4"/>
  </w:num>
  <w:num w:numId="33" w16cid:durableId="700980627">
    <w:abstractNumId w:val="38"/>
  </w:num>
  <w:num w:numId="34" w16cid:durableId="1115254865">
    <w:abstractNumId w:val="11"/>
  </w:num>
  <w:num w:numId="35" w16cid:durableId="376321552">
    <w:abstractNumId w:val="39"/>
  </w:num>
  <w:num w:numId="36" w16cid:durableId="1235165147">
    <w:abstractNumId w:val="10"/>
  </w:num>
  <w:num w:numId="37" w16cid:durableId="1094672852">
    <w:abstractNumId w:val="17"/>
  </w:num>
  <w:num w:numId="38" w16cid:durableId="1296787911">
    <w:abstractNumId w:val="37"/>
  </w:num>
  <w:num w:numId="39" w16cid:durableId="839582749">
    <w:abstractNumId w:val="12"/>
  </w:num>
  <w:num w:numId="40" w16cid:durableId="1560025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4EC"/>
    <w:rsid w:val="00010035"/>
    <w:rsid w:val="00011D38"/>
    <w:rsid w:val="00017FD6"/>
    <w:rsid w:val="0002766A"/>
    <w:rsid w:val="0003092B"/>
    <w:rsid w:val="00035163"/>
    <w:rsid w:val="0003531C"/>
    <w:rsid w:val="000362BD"/>
    <w:rsid w:val="0003651F"/>
    <w:rsid w:val="00036847"/>
    <w:rsid w:val="00036F15"/>
    <w:rsid w:val="00041077"/>
    <w:rsid w:val="00041B5E"/>
    <w:rsid w:val="0004302A"/>
    <w:rsid w:val="0004384D"/>
    <w:rsid w:val="0005300F"/>
    <w:rsid w:val="000537E5"/>
    <w:rsid w:val="00053992"/>
    <w:rsid w:val="000554E3"/>
    <w:rsid w:val="00055DD5"/>
    <w:rsid w:val="00056621"/>
    <w:rsid w:val="000579BB"/>
    <w:rsid w:val="0006153B"/>
    <w:rsid w:val="0006312B"/>
    <w:rsid w:val="00067A8B"/>
    <w:rsid w:val="00082643"/>
    <w:rsid w:val="00082770"/>
    <w:rsid w:val="000857BA"/>
    <w:rsid w:val="000869AD"/>
    <w:rsid w:val="00087474"/>
    <w:rsid w:val="0009096F"/>
    <w:rsid w:val="00090ACB"/>
    <w:rsid w:val="00095D68"/>
    <w:rsid w:val="000A1159"/>
    <w:rsid w:val="000A1397"/>
    <w:rsid w:val="000A4586"/>
    <w:rsid w:val="000B2552"/>
    <w:rsid w:val="000B58A3"/>
    <w:rsid w:val="000C14C0"/>
    <w:rsid w:val="000D0B38"/>
    <w:rsid w:val="000D5A67"/>
    <w:rsid w:val="000D612A"/>
    <w:rsid w:val="000D6CD4"/>
    <w:rsid w:val="000E3916"/>
    <w:rsid w:val="000E5BC9"/>
    <w:rsid w:val="000F1A9A"/>
    <w:rsid w:val="000F29D1"/>
    <w:rsid w:val="000F3F35"/>
    <w:rsid w:val="000F6C96"/>
    <w:rsid w:val="00100832"/>
    <w:rsid w:val="001018A9"/>
    <w:rsid w:val="0010711D"/>
    <w:rsid w:val="001073C5"/>
    <w:rsid w:val="001155FF"/>
    <w:rsid w:val="00117156"/>
    <w:rsid w:val="001231FD"/>
    <w:rsid w:val="001328B2"/>
    <w:rsid w:val="00135F74"/>
    <w:rsid w:val="00142C62"/>
    <w:rsid w:val="00144E22"/>
    <w:rsid w:val="001476C6"/>
    <w:rsid w:val="00151EB8"/>
    <w:rsid w:val="001547CE"/>
    <w:rsid w:val="001554F4"/>
    <w:rsid w:val="0016421B"/>
    <w:rsid w:val="001643CD"/>
    <w:rsid w:val="00167070"/>
    <w:rsid w:val="0019767F"/>
    <w:rsid w:val="001A0A50"/>
    <w:rsid w:val="001A7B2E"/>
    <w:rsid w:val="001B0A05"/>
    <w:rsid w:val="001B0DBF"/>
    <w:rsid w:val="001B2D31"/>
    <w:rsid w:val="001B5F1F"/>
    <w:rsid w:val="001C311A"/>
    <w:rsid w:val="001C6D46"/>
    <w:rsid w:val="001C77AE"/>
    <w:rsid w:val="001D399F"/>
    <w:rsid w:val="001D50C8"/>
    <w:rsid w:val="001E2684"/>
    <w:rsid w:val="001E269B"/>
    <w:rsid w:val="001E53ED"/>
    <w:rsid w:val="001E692B"/>
    <w:rsid w:val="00200263"/>
    <w:rsid w:val="00210C69"/>
    <w:rsid w:val="002124A1"/>
    <w:rsid w:val="00223DE2"/>
    <w:rsid w:val="0022410D"/>
    <w:rsid w:val="00242511"/>
    <w:rsid w:val="00243575"/>
    <w:rsid w:val="00244121"/>
    <w:rsid w:val="0025239E"/>
    <w:rsid w:val="00252C2D"/>
    <w:rsid w:val="00253EC4"/>
    <w:rsid w:val="002629FC"/>
    <w:rsid w:val="00264C10"/>
    <w:rsid w:val="00275794"/>
    <w:rsid w:val="0027622A"/>
    <w:rsid w:val="00276B8F"/>
    <w:rsid w:val="00277D54"/>
    <w:rsid w:val="00282174"/>
    <w:rsid w:val="002831BF"/>
    <w:rsid w:val="0028598A"/>
    <w:rsid w:val="0029220A"/>
    <w:rsid w:val="00294415"/>
    <w:rsid w:val="00295035"/>
    <w:rsid w:val="00295B78"/>
    <w:rsid w:val="002A16EB"/>
    <w:rsid w:val="002B02F3"/>
    <w:rsid w:val="002B3846"/>
    <w:rsid w:val="002B7D82"/>
    <w:rsid w:val="002C2A4C"/>
    <w:rsid w:val="002C47C4"/>
    <w:rsid w:val="002C6292"/>
    <w:rsid w:val="002C6414"/>
    <w:rsid w:val="002C7E8F"/>
    <w:rsid w:val="002D25B4"/>
    <w:rsid w:val="002D316C"/>
    <w:rsid w:val="002D75F4"/>
    <w:rsid w:val="002D7F71"/>
    <w:rsid w:val="002E0767"/>
    <w:rsid w:val="002E0DA9"/>
    <w:rsid w:val="002E5074"/>
    <w:rsid w:val="002E5829"/>
    <w:rsid w:val="002F10AA"/>
    <w:rsid w:val="002F3393"/>
    <w:rsid w:val="002F3569"/>
    <w:rsid w:val="002F54B9"/>
    <w:rsid w:val="002F6C8A"/>
    <w:rsid w:val="002F7372"/>
    <w:rsid w:val="0030384C"/>
    <w:rsid w:val="00307F32"/>
    <w:rsid w:val="00311CEF"/>
    <w:rsid w:val="00311F98"/>
    <w:rsid w:val="003152BC"/>
    <w:rsid w:val="00321AEC"/>
    <w:rsid w:val="003278C8"/>
    <w:rsid w:val="00327DB3"/>
    <w:rsid w:val="00337BAE"/>
    <w:rsid w:val="00342C34"/>
    <w:rsid w:val="00350155"/>
    <w:rsid w:val="00350648"/>
    <w:rsid w:val="00356D87"/>
    <w:rsid w:val="00357496"/>
    <w:rsid w:val="00360926"/>
    <w:rsid w:val="00371FE6"/>
    <w:rsid w:val="00373D1D"/>
    <w:rsid w:val="00387097"/>
    <w:rsid w:val="00387EE5"/>
    <w:rsid w:val="00393D87"/>
    <w:rsid w:val="00395158"/>
    <w:rsid w:val="00397020"/>
    <w:rsid w:val="003A2CF5"/>
    <w:rsid w:val="003A4336"/>
    <w:rsid w:val="003A5093"/>
    <w:rsid w:val="003B4076"/>
    <w:rsid w:val="003D1B25"/>
    <w:rsid w:val="003D2DA0"/>
    <w:rsid w:val="003D3569"/>
    <w:rsid w:val="003D481D"/>
    <w:rsid w:val="003D6461"/>
    <w:rsid w:val="003D7221"/>
    <w:rsid w:val="003F12CC"/>
    <w:rsid w:val="003F1384"/>
    <w:rsid w:val="003F1E9C"/>
    <w:rsid w:val="003F3614"/>
    <w:rsid w:val="003F652B"/>
    <w:rsid w:val="00402131"/>
    <w:rsid w:val="00403135"/>
    <w:rsid w:val="00403CF1"/>
    <w:rsid w:val="00406FA7"/>
    <w:rsid w:val="00407F13"/>
    <w:rsid w:val="00410DE5"/>
    <w:rsid w:val="00412481"/>
    <w:rsid w:val="00417E87"/>
    <w:rsid w:val="00426F5E"/>
    <w:rsid w:val="00433B33"/>
    <w:rsid w:val="00443449"/>
    <w:rsid w:val="004436D1"/>
    <w:rsid w:val="0044580A"/>
    <w:rsid w:val="0044791C"/>
    <w:rsid w:val="004503C5"/>
    <w:rsid w:val="004540D0"/>
    <w:rsid w:val="00457729"/>
    <w:rsid w:val="00460636"/>
    <w:rsid w:val="00464AA9"/>
    <w:rsid w:val="00466774"/>
    <w:rsid w:val="00471060"/>
    <w:rsid w:val="00472ADF"/>
    <w:rsid w:val="00475522"/>
    <w:rsid w:val="00475849"/>
    <w:rsid w:val="004825B4"/>
    <w:rsid w:val="00490798"/>
    <w:rsid w:val="00495EFF"/>
    <w:rsid w:val="004968E0"/>
    <w:rsid w:val="004974D2"/>
    <w:rsid w:val="004A0673"/>
    <w:rsid w:val="004A270A"/>
    <w:rsid w:val="004A51BA"/>
    <w:rsid w:val="004A56A9"/>
    <w:rsid w:val="004B3928"/>
    <w:rsid w:val="004B3C42"/>
    <w:rsid w:val="004B4B00"/>
    <w:rsid w:val="004B5A83"/>
    <w:rsid w:val="004C01BA"/>
    <w:rsid w:val="004C0DA5"/>
    <w:rsid w:val="004C2B8A"/>
    <w:rsid w:val="004C4C4D"/>
    <w:rsid w:val="004C6B67"/>
    <w:rsid w:val="004C7AF6"/>
    <w:rsid w:val="004D2C56"/>
    <w:rsid w:val="004D4F56"/>
    <w:rsid w:val="004D674E"/>
    <w:rsid w:val="004D69F1"/>
    <w:rsid w:val="004D7649"/>
    <w:rsid w:val="004E2235"/>
    <w:rsid w:val="004E3C1E"/>
    <w:rsid w:val="004E5666"/>
    <w:rsid w:val="004F6411"/>
    <w:rsid w:val="004F6FA9"/>
    <w:rsid w:val="0050120A"/>
    <w:rsid w:val="00502183"/>
    <w:rsid w:val="00507B18"/>
    <w:rsid w:val="00512D26"/>
    <w:rsid w:val="00513B8A"/>
    <w:rsid w:val="00521892"/>
    <w:rsid w:val="00534B1D"/>
    <w:rsid w:val="005464C1"/>
    <w:rsid w:val="00551AFD"/>
    <w:rsid w:val="00551EE2"/>
    <w:rsid w:val="005639BF"/>
    <w:rsid w:val="005677E5"/>
    <w:rsid w:val="00570C5C"/>
    <w:rsid w:val="00576A16"/>
    <w:rsid w:val="00590F16"/>
    <w:rsid w:val="0059178C"/>
    <w:rsid w:val="00595E89"/>
    <w:rsid w:val="00596140"/>
    <w:rsid w:val="00596E97"/>
    <w:rsid w:val="005A25B4"/>
    <w:rsid w:val="005B1ED6"/>
    <w:rsid w:val="005B2B6A"/>
    <w:rsid w:val="005C334D"/>
    <w:rsid w:val="005D0640"/>
    <w:rsid w:val="005D3262"/>
    <w:rsid w:val="005D5286"/>
    <w:rsid w:val="005D657D"/>
    <w:rsid w:val="005E1503"/>
    <w:rsid w:val="005E3FDF"/>
    <w:rsid w:val="005E6670"/>
    <w:rsid w:val="006020BE"/>
    <w:rsid w:val="006075E7"/>
    <w:rsid w:val="006076B1"/>
    <w:rsid w:val="006148DC"/>
    <w:rsid w:val="006164B9"/>
    <w:rsid w:val="0061795F"/>
    <w:rsid w:val="00622514"/>
    <w:rsid w:val="00636E2A"/>
    <w:rsid w:val="00640C9D"/>
    <w:rsid w:val="00641556"/>
    <w:rsid w:val="00643288"/>
    <w:rsid w:val="00644444"/>
    <w:rsid w:val="00647D54"/>
    <w:rsid w:val="006507F6"/>
    <w:rsid w:val="00654F33"/>
    <w:rsid w:val="00657374"/>
    <w:rsid w:val="006633F9"/>
    <w:rsid w:val="00666EA3"/>
    <w:rsid w:val="006701FC"/>
    <w:rsid w:val="00676529"/>
    <w:rsid w:val="00680391"/>
    <w:rsid w:val="00684DCE"/>
    <w:rsid w:val="00686370"/>
    <w:rsid w:val="0068700D"/>
    <w:rsid w:val="00687D29"/>
    <w:rsid w:val="00690A1D"/>
    <w:rsid w:val="0069444C"/>
    <w:rsid w:val="00694CF7"/>
    <w:rsid w:val="006A14D8"/>
    <w:rsid w:val="006A1CDF"/>
    <w:rsid w:val="006A2A0B"/>
    <w:rsid w:val="006A34E0"/>
    <w:rsid w:val="006A6D5A"/>
    <w:rsid w:val="006B0B14"/>
    <w:rsid w:val="006B3772"/>
    <w:rsid w:val="006B5BF3"/>
    <w:rsid w:val="006C16DE"/>
    <w:rsid w:val="006D69ED"/>
    <w:rsid w:val="006F1DC3"/>
    <w:rsid w:val="006F51AA"/>
    <w:rsid w:val="006F57BC"/>
    <w:rsid w:val="007050FC"/>
    <w:rsid w:val="00706F97"/>
    <w:rsid w:val="00722AC0"/>
    <w:rsid w:val="00733964"/>
    <w:rsid w:val="00733C61"/>
    <w:rsid w:val="007409CF"/>
    <w:rsid w:val="00744DFF"/>
    <w:rsid w:val="00746304"/>
    <w:rsid w:val="00752B93"/>
    <w:rsid w:val="00756955"/>
    <w:rsid w:val="00773A07"/>
    <w:rsid w:val="00775F9C"/>
    <w:rsid w:val="0078017B"/>
    <w:rsid w:val="00782FFF"/>
    <w:rsid w:val="0078734A"/>
    <w:rsid w:val="0079158D"/>
    <w:rsid w:val="00794EDD"/>
    <w:rsid w:val="007A30E2"/>
    <w:rsid w:val="007A381D"/>
    <w:rsid w:val="007A5107"/>
    <w:rsid w:val="007A534B"/>
    <w:rsid w:val="007A7C0B"/>
    <w:rsid w:val="007B049E"/>
    <w:rsid w:val="007B1307"/>
    <w:rsid w:val="007B38A7"/>
    <w:rsid w:val="007B4D18"/>
    <w:rsid w:val="007B6BA5"/>
    <w:rsid w:val="007C12F5"/>
    <w:rsid w:val="007C4338"/>
    <w:rsid w:val="007D01AD"/>
    <w:rsid w:val="007D246B"/>
    <w:rsid w:val="007E4E2D"/>
    <w:rsid w:val="007E5769"/>
    <w:rsid w:val="007E5B8B"/>
    <w:rsid w:val="007E69F1"/>
    <w:rsid w:val="007E7887"/>
    <w:rsid w:val="007F063A"/>
    <w:rsid w:val="007F2447"/>
    <w:rsid w:val="007F298B"/>
    <w:rsid w:val="007F2B57"/>
    <w:rsid w:val="007F2F21"/>
    <w:rsid w:val="007F316D"/>
    <w:rsid w:val="007F6859"/>
    <w:rsid w:val="00801604"/>
    <w:rsid w:val="0080417F"/>
    <w:rsid w:val="00811362"/>
    <w:rsid w:val="00812F17"/>
    <w:rsid w:val="008132ED"/>
    <w:rsid w:val="0081566F"/>
    <w:rsid w:val="00820E99"/>
    <w:rsid w:val="0082203A"/>
    <w:rsid w:val="00823C83"/>
    <w:rsid w:val="00827171"/>
    <w:rsid w:val="008301F3"/>
    <w:rsid w:val="00830B59"/>
    <w:rsid w:val="00830D36"/>
    <w:rsid w:val="008328DE"/>
    <w:rsid w:val="00835236"/>
    <w:rsid w:val="00835E23"/>
    <w:rsid w:val="008411EE"/>
    <w:rsid w:val="00841779"/>
    <w:rsid w:val="00841F77"/>
    <w:rsid w:val="0084241F"/>
    <w:rsid w:val="00843174"/>
    <w:rsid w:val="00843B07"/>
    <w:rsid w:val="00857C6D"/>
    <w:rsid w:val="00864C84"/>
    <w:rsid w:val="008725E9"/>
    <w:rsid w:val="008756D8"/>
    <w:rsid w:val="008760F4"/>
    <w:rsid w:val="0087785C"/>
    <w:rsid w:val="00881258"/>
    <w:rsid w:val="0088153E"/>
    <w:rsid w:val="008853E9"/>
    <w:rsid w:val="008915FF"/>
    <w:rsid w:val="00897B0B"/>
    <w:rsid w:val="008A1EC8"/>
    <w:rsid w:val="008B2EBF"/>
    <w:rsid w:val="008B573D"/>
    <w:rsid w:val="008B5F02"/>
    <w:rsid w:val="008B67F3"/>
    <w:rsid w:val="008B6EED"/>
    <w:rsid w:val="008B7910"/>
    <w:rsid w:val="008C2999"/>
    <w:rsid w:val="008C2E88"/>
    <w:rsid w:val="008C61F6"/>
    <w:rsid w:val="008D19F2"/>
    <w:rsid w:val="008D2602"/>
    <w:rsid w:val="008D2B18"/>
    <w:rsid w:val="008D50A2"/>
    <w:rsid w:val="008E58AF"/>
    <w:rsid w:val="008E7053"/>
    <w:rsid w:val="008F06CD"/>
    <w:rsid w:val="008F18EC"/>
    <w:rsid w:val="008F1D24"/>
    <w:rsid w:val="00900BDB"/>
    <w:rsid w:val="009038B0"/>
    <w:rsid w:val="009213A0"/>
    <w:rsid w:val="0092680B"/>
    <w:rsid w:val="00926A68"/>
    <w:rsid w:val="00927DE0"/>
    <w:rsid w:val="009326CE"/>
    <w:rsid w:val="00935B3E"/>
    <w:rsid w:val="00941BE9"/>
    <w:rsid w:val="00955C37"/>
    <w:rsid w:val="00956AFF"/>
    <w:rsid w:val="00960E1F"/>
    <w:rsid w:val="00970B47"/>
    <w:rsid w:val="009744B7"/>
    <w:rsid w:val="009745DF"/>
    <w:rsid w:val="009806D0"/>
    <w:rsid w:val="009852C7"/>
    <w:rsid w:val="00993E2B"/>
    <w:rsid w:val="009A169C"/>
    <w:rsid w:val="009A2B63"/>
    <w:rsid w:val="009A2DFD"/>
    <w:rsid w:val="009A557C"/>
    <w:rsid w:val="009B00F9"/>
    <w:rsid w:val="009B023A"/>
    <w:rsid w:val="009B0CFE"/>
    <w:rsid w:val="009C1F3C"/>
    <w:rsid w:val="009C28E8"/>
    <w:rsid w:val="009C53B1"/>
    <w:rsid w:val="009C77F7"/>
    <w:rsid w:val="009D5715"/>
    <w:rsid w:val="009F5467"/>
    <w:rsid w:val="009F6C19"/>
    <w:rsid w:val="009F7079"/>
    <w:rsid w:val="00A00856"/>
    <w:rsid w:val="00A0201A"/>
    <w:rsid w:val="00A0257D"/>
    <w:rsid w:val="00A07387"/>
    <w:rsid w:val="00A210B3"/>
    <w:rsid w:val="00A213D6"/>
    <w:rsid w:val="00A21BDA"/>
    <w:rsid w:val="00A26D14"/>
    <w:rsid w:val="00A300E3"/>
    <w:rsid w:val="00A33EC3"/>
    <w:rsid w:val="00A40478"/>
    <w:rsid w:val="00A4258E"/>
    <w:rsid w:val="00A45EC3"/>
    <w:rsid w:val="00A45FB0"/>
    <w:rsid w:val="00A504CA"/>
    <w:rsid w:val="00A5077E"/>
    <w:rsid w:val="00A51732"/>
    <w:rsid w:val="00A630CA"/>
    <w:rsid w:val="00A632AC"/>
    <w:rsid w:val="00A70299"/>
    <w:rsid w:val="00A7517C"/>
    <w:rsid w:val="00A753BC"/>
    <w:rsid w:val="00A75865"/>
    <w:rsid w:val="00A76F32"/>
    <w:rsid w:val="00A84DF2"/>
    <w:rsid w:val="00A86C79"/>
    <w:rsid w:val="00AB152B"/>
    <w:rsid w:val="00AB556C"/>
    <w:rsid w:val="00AC0083"/>
    <w:rsid w:val="00AC0911"/>
    <w:rsid w:val="00AC1F9C"/>
    <w:rsid w:val="00AC45A8"/>
    <w:rsid w:val="00AD6ECC"/>
    <w:rsid w:val="00AF4224"/>
    <w:rsid w:val="00AF5C95"/>
    <w:rsid w:val="00B074E1"/>
    <w:rsid w:val="00B15D8A"/>
    <w:rsid w:val="00B20C82"/>
    <w:rsid w:val="00B20EB8"/>
    <w:rsid w:val="00B20EF8"/>
    <w:rsid w:val="00B2512F"/>
    <w:rsid w:val="00B317F4"/>
    <w:rsid w:val="00B33895"/>
    <w:rsid w:val="00B4401E"/>
    <w:rsid w:val="00B4460B"/>
    <w:rsid w:val="00B53BF5"/>
    <w:rsid w:val="00B55EDE"/>
    <w:rsid w:val="00B62D45"/>
    <w:rsid w:val="00B630FE"/>
    <w:rsid w:val="00B64530"/>
    <w:rsid w:val="00B67A4E"/>
    <w:rsid w:val="00B70AAE"/>
    <w:rsid w:val="00B716DF"/>
    <w:rsid w:val="00B72848"/>
    <w:rsid w:val="00B72F2D"/>
    <w:rsid w:val="00B7713B"/>
    <w:rsid w:val="00B80695"/>
    <w:rsid w:val="00B822D2"/>
    <w:rsid w:val="00B84B33"/>
    <w:rsid w:val="00B85B4C"/>
    <w:rsid w:val="00B87E83"/>
    <w:rsid w:val="00B909A4"/>
    <w:rsid w:val="00B93B63"/>
    <w:rsid w:val="00B93F8B"/>
    <w:rsid w:val="00B97B1D"/>
    <w:rsid w:val="00BA4726"/>
    <w:rsid w:val="00BB3F7A"/>
    <w:rsid w:val="00BB6AB3"/>
    <w:rsid w:val="00BD16B9"/>
    <w:rsid w:val="00BE0F66"/>
    <w:rsid w:val="00BE20B7"/>
    <w:rsid w:val="00BF0781"/>
    <w:rsid w:val="00BF0C52"/>
    <w:rsid w:val="00BF377E"/>
    <w:rsid w:val="00BF3A00"/>
    <w:rsid w:val="00BF5B5C"/>
    <w:rsid w:val="00C01287"/>
    <w:rsid w:val="00C015F9"/>
    <w:rsid w:val="00C04ECA"/>
    <w:rsid w:val="00C10994"/>
    <w:rsid w:val="00C10B87"/>
    <w:rsid w:val="00C120EA"/>
    <w:rsid w:val="00C1211E"/>
    <w:rsid w:val="00C122CE"/>
    <w:rsid w:val="00C164B4"/>
    <w:rsid w:val="00C2387D"/>
    <w:rsid w:val="00C23C9F"/>
    <w:rsid w:val="00C24CD4"/>
    <w:rsid w:val="00C25842"/>
    <w:rsid w:val="00C43AB3"/>
    <w:rsid w:val="00C47059"/>
    <w:rsid w:val="00C52086"/>
    <w:rsid w:val="00C52470"/>
    <w:rsid w:val="00C550F2"/>
    <w:rsid w:val="00C577BB"/>
    <w:rsid w:val="00C615E3"/>
    <w:rsid w:val="00C70594"/>
    <w:rsid w:val="00C72591"/>
    <w:rsid w:val="00C75BC2"/>
    <w:rsid w:val="00C829F2"/>
    <w:rsid w:val="00C91BB9"/>
    <w:rsid w:val="00C94180"/>
    <w:rsid w:val="00C964E5"/>
    <w:rsid w:val="00CA518B"/>
    <w:rsid w:val="00CA7F87"/>
    <w:rsid w:val="00CC08CE"/>
    <w:rsid w:val="00CC0FE8"/>
    <w:rsid w:val="00CC55E1"/>
    <w:rsid w:val="00CD0BF9"/>
    <w:rsid w:val="00CE6287"/>
    <w:rsid w:val="00D0028B"/>
    <w:rsid w:val="00D06E77"/>
    <w:rsid w:val="00D1086A"/>
    <w:rsid w:val="00D14B88"/>
    <w:rsid w:val="00D24BAD"/>
    <w:rsid w:val="00D250AC"/>
    <w:rsid w:val="00D26144"/>
    <w:rsid w:val="00D265B8"/>
    <w:rsid w:val="00D30113"/>
    <w:rsid w:val="00D3530F"/>
    <w:rsid w:val="00D35BA5"/>
    <w:rsid w:val="00D40604"/>
    <w:rsid w:val="00D4672E"/>
    <w:rsid w:val="00D60049"/>
    <w:rsid w:val="00D601EB"/>
    <w:rsid w:val="00D65722"/>
    <w:rsid w:val="00D664EC"/>
    <w:rsid w:val="00D72BAD"/>
    <w:rsid w:val="00D742D8"/>
    <w:rsid w:val="00D74B2C"/>
    <w:rsid w:val="00D806EC"/>
    <w:rsid w:val="00D83349"/>
    <w:rsid w:val="00D8613A"/>
    <w:rsid w:val="00DA1CC9"/>
    <w:rsid w:val="00DB0871"/>
    <w:rsid w:val="00DB2665"/>
    <w:rsid w:val="00DB4036"/>
    <w:rsid w:val="00DB7959"/>
    <w:rsid w:val="00DC3BFD"/>
    <w:rsid w:val="00DC4DB3"/>
    <w:rsid w:val="00DC55FB"/>
    <w:rsid w:val="00DC59D9"/>
    <w:rsid w:val="00DC7B81"/>
    <w:rsid w:val="00DD4993"/>
    <w:rsid w:val="00DD612B"/>
    <w:rsid w:val="00DD6DA0"/>
    <w:rsid w:val="00DE2665"/>
    <w:rsid w:val="00DE3F2F"/>
    <w:rsid w:val="00DE4B75"/>
    <w:rsid w:val="00DF127F"/>
    <w:rsid w:val="00DF1527"/>
    <w:rsid w:val="00DF7B6F"/>
    <w:rsid w:val="00E00E9B"/>
    <w:rsid w:val="00E01813"/>
    <w:rsid w:val="00E01870"/>
    <w:rsid w:val="00E01986"/>
    <w:rsid w:val="00E026F5"/>
    <w:rsid w:val="00E02798"/>
    <w:rsid w:val="00E070CA"/>
    <w:rsid w:val="00E0749B"/>
    <w:rsid w:val="00E07D01"/>
    <w:rsid w:val="00E12780"/>
    <w:rsid w:val="00E13DD1"/>
    <w:rsid w:val="00E142AB"/>
    <w:rsid w:val="00E173D8"/>
    <w:rsid w:val="00E22232"/>
    <w:rsid w:val="00E22447"/>
    <w:rsid w:val="00E2758F"/>
    <w:rsid w:val="00E452F9"/>
    <w:rsid w:val="00E45F6E"/>
    <w:rsid w:val="00E47260"/>
    <w:rsid w:val="00E528C4"/>
    <w:rsid w:val="00E5353D"/>
    <w:rsid w:val="00E53DA4"/>
    <w:rsid w:val="00E548FA"/>
    <w:rsid w:val="00E552DA"/>
    <w:rsid w:val="00E55AB0"/>
    <w:rsid w:val="00E56E10"/>
    <w:rsid w:val="00E575AE"/>
    <w:rsid w:val="00E63B32"/>
    <w:rsid w:val="00E64327"/>
    <w:rsid w:val="00E64A5E"/>
    <w:rsid w:val="00E7012B"/>
    <w:rsid w:val="00E71A39"/>
    <w:rsid w:val="00E73B96"/>
    <w:rsid w:val="00E9160C"/>
    <w:rsid w:val="00E9572A"/>
    <w:rsid w:val="00EA0ED5"/>
    <w:rsid w:val="00EA665D"/>
    <w:rsid w:val="00EA7B37"/>
    <w:rsid w:val="00EB176F"/>
    <w:rsid w:val="00EB1CE0"/>
    <w:rsid w:val="00EB24FD"/>
    <w:rsid w:val="00EB2F99"/>
    <w:rsid w:val="00EB3023"/>
    <w:rsid w:val="00EB54A6"/>
    <w:rsid w:val="00EB562E"/>
    <w:rsid w:val="00EC1109"/>
    <w:rsid w:val="00EC5E6E"/>
    <w:rsid w:val="00EC6DCC"/>
    <w:rsid w:val="00ED277A"/>
    <w:rsid w:val="00ED3282"/>
    <w:rsid w:val="00ED629E"/>
    <w:rsid w:val="00EE524C"/>
    <w:rsid w:val="00EF2EBA"/>
    <w:rsid w:val="00EF5C89"/>
    <w:rsid w:val="00F0256B"/>
    <w:rsid w:val="00F03265"/>
    <w:rsid w:val="00F0551D"/>
    <w:rsid w:val="00F07BFF"/>
    <w:rsid w:val="00F1114D"/>
    <w:rsid w:val="00F116E0"/>
    <w:rsid w:val="00F2238E"/>
    <w:rsid w:val="00F3370B"/>
    <w:rsid w:val="00F33A84"/>
    <w:rsid w:val="00F342E6"/>
    <w:rsid w:val="00F36121"/>
    <w:rsid w:val="00F370BA"/>
    <w:rsid w:val="00F47E80"/>
    <w:rsid w:val="00F51833"/>
    <w:rsid w:val="00F5718A"/>
    <w:rsid w:val="00F62EC0"/>
    <w:rsid w:val="00F647A5"/>
    <w:rsid w:val="00F77682"/>
    <w:rsid w:val="00F8588C"/>
    <w:rsid w:val="00F86727"/>
    <w:rsid w:val="00F9002A"/>
    <w:rsid w:val="00F91646"/>
    <w:rsid w:val="00F933AA"/>
    <w:rsid w:val="00F93B32"/>
    <w:rsid w:val="00FB032B"/>
    <w:rsid w:val="00FB1CF1"/>
    <w:rsid w:val="00FB3AC4"/>
    <w:rsid w:val="00FB3D74"/>
    <w:rsid w:val="00FB4106"/>
    <w:rsid w:val="00FB4B81"/>
    <w:rsid w:val="00FB6CA6"/>
    <w:rsid w:val="00FC1CFE"/>
    <w:rsid w:val="00FC414B"/>
    <w:rsid w:val="00FD083C"/>
    <w:rsid w:val="00FD14C8"/>
    <w:rsid w:val="00FD1A5C"/>
    <w:rsid w:val="00FD619B"/>
    <w:rsid w:val="00FE10A5"/>
    <w:rsid w:val="00FE141D"/>
    <w:rsid w:val="00FE4D47"/>
    <w:rsid w:val="00FE768F"/>
    <w:rsid w:val="00FF2185"/>
    <w:rsid w:val="00FF4A18"/>
    <w:rsid w:val="00FF5364"/>
    <w:rsid w:val="00FF5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36F82A5"/>
  <w15:docId w15:val="{BAEB6BF4-F85C-434F-AE1F-FADF574D1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2B57"/>
    <w:pPr>
      <w:spacing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0537E5"/>
    <w:pPr>
      <w:spacing w:before="120" w:after="120"/>
      <w:jc w:val="center"/>
    </w:pPr>
    <w:rPr>
      <w:b/>
    </w:rPr>
  </w:style>
  <w:style w:type="paragraph" w:customStyle="1" w:styleId="Source">
    <w:name w:val="Source"/>
    <w:basedOn w:val="SAITCaption"/>
    <w:qFormat/>
    <w:rsid w:val="00C72591"/>
    <w:pPr>
      <w:spacing w:before="0" w:after="0"/>
    </w:pPr>
    <w:rPr>
      <w:b w:val="0"/>
      <w:sz w:val="20"/>
      <w:szCs w:val="20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  <w:style w:type="character" w:styleId="FollowedHyperlink">
    <w:name w:val="FollowedHyperlink"/>
    <w:basedOn w:val="DefaultParagraphFont"/>
    <w:uiPriority w:val="99"/>
    <w:semiHidden/>
    <w:unhideWhenUsed/>
    <w:rsid w:val="006F1DC3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39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39BF"/>
    <w:rPr>
      <w:rFonts w:ascii="Courier New" w:hAnsi="Courier New" w:cs="Courier New"/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5639BF"/>
    <w:rPr>
      <w:rFonts w:ascii="Courier New" w:eastAsia="Times New Roman" w:hAnsi="Courier New" w:cs="Courier New"/>
      <w:sz w:val="20"/>
      <w:szCs w:val="20"/>
    </w:rPr>
  </w:style>
  <w:style w:type="paragraph" w:customStyle="1" w:styleId="WW-BodyText2">
    <w:name w:val="WW-Body Text 2"/>
    <w:basedOn w:val="Normal"/>
    <w:rsid w:val="00F370BA"/>
    <w:pPr>
      <w:suppressAutoHyphens/>
      <w:spacing w:line="240" w:lineRule="auto"/>
    </w:pPr>
    <w:rPr>
      <w:rFonts w:ascii="Times New Roman" w:hAnsi="Times New Roman" w:cs="Times New Roman"/>
      <w:i/>
      <w:i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B40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enable.com/" TargetMode="External"/><Relationship Id="rId18" Type="http://schemas.openxmlformats.org/officeDocument/2006/relationships/hyperlink" Target="https://github.com/rapid7/metasploitable3" TargetMode="External"/><Relationship Id="rId26" Type="http://schemas.openxmlformats.org/officeDocument/2006/relationships/image" Target="media/image4.png"/><Relationship Id="rId39" Type="http://schemas.openxmlformats.org/officeDocument/2006/relationships/hyperlink" Target="https://attack.mitre.org/" TargetMode="External"/><Relationship Id="rId21" Type="http://schemas.openxmlformats.org/officeDocument/2006/relationships/hyperlink" Target="https://www.tenable.com/products/nessus/nessus-essentials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s://attack.mitre.org/techniques/T1212/" TargetMode="External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pentest-standard.org/index.php/Reporting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github.com/rapid7/metasploitable3" TargetMode="External"/><Relationship Id="rId24" Type="http://schemas.openxmlformats.org/officeDocument/2006/relationships/hyperlink" Target="https://www.exploit-db.com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attack.mitre.org/techniques/T1068/" TargetMode="External"/><Relationship Id="rId45" Type="http://schemas.openxmlformats.org/officeDocument/2006/relationships/image" Target="media/image17.png"/><Relationship Id="rId53" Type="http://schemas.openxmlformats.org/officeDocument/2006/relationships/hyperlink" Target="http://www.pentest-standard.org/index.php/Reporting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www.offensive-security.com/metasploit-unleashed/requirement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openvas.org/" TargetMode="External"/><Relationship Id="rId22" Type="http://schemas.openxmlformats.org/officeDocument/2006/relationships/hyperlink" Target="https://localhost:8834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attack.mitre.org/techniques/T1021/001/" TargetMode="External"/><Relationship Id="rId48" Type="http://schemas.openxmlformats.org/officeDocument/2006/relationships/image" Target="media/image20.pn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yperlink" Target="https://www.vulnhub.com/resources/" TargetMode="External"/><Relationship Id="rId17" Type="http://schemas.openxmlformats.org/officeDocument/2006/relationships/hyperlink" Target="https://www.pentesteracademy.com/" TargetMode="External"/><Relationship Id="rId25" Type="http://schemas.openxmlformats.org/officeDocument/2006/relationships/hyperlink" Target="https://nvd.nist.gov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18.png"/><Relationship Id="rId20" Type="http://schemas.openxmlformats.org/officeDocument/2006/relationships/image" Target="media/image3.png"/><Relationship Id="rId41" Type="http://schemas.openxmlformats.org/officeDocument/2006/relationships/hyperlink" Target="https://attack.mitre.org/techniques/T1210/" TargetMode="External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ttack.mitre.org/" TargetMode="External"/><Relationship Id="rId23" Type="http://schemas.openxmlformats.org/officeDocument/2006/relationships/hyperlink" Target="https://cve.mitre.org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1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9.png"/><Relationship Id="rId44" Type="http://schemas.openxmlformats.org/officeDocument/2006/relationships/hyperlink" Target="https://attack.mitre.org/techniques/T1548/003/" TargetMode="External"/><Relationship Id="rId52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egge\Desktop\er-template-4-word-97-2003-june-6-2013-10-06-13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DA35A6-B279-47D3-AACC-82199B86E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(1).dot</Template>
  <TotalTime>5455</TotalTime>
  <Pages>17</Pages>
  <Words>1684</Words>
  <Characters>9602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11264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coleton sanheim</cp:lastModifiedBy>
  <cp:revision>224</cp:revision>
  <cp:lastPrinted>2016-10-25T21:35:00Z</cp:lastPrinted>
  <dcterms:created xsi:type="dcterms:W3CDTF">2020-04-04T21:03:00Z</dcterms:created>
  <dcterms:modified xsi:type="dcterms:W3CDTF">2022-04-23T00:41:00Z</dcterms:modified>
</cp:coreProperties>
</file>