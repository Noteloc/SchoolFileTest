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1E282E" w:rsidRPr="00090ACB" w:rsidRDefault="001E282E"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0715D1AF" w:rsidR="001E282E" w:rsidRDefault="001E282E" w:rsidP="00D24BAD">
                                <w:pPr>
                                  <w:pStyle w:val="TitlePageCourseName"/>
                                  <w:rPr>
                                    <w:rFonts w:ascii="Titillium Bd" w:hAnsi="Titillium Bd"/>
                                  </w:rPr>
                                </w:pPr>
                                <w:r>
                                  <w:rPr>
                                    <w:rFonts w:ascii="Titillium Bd" w:hAnsi="Titillium Bd"/>
                                  </w:rPr>
                                  <w:t>Lab 3</w:t>
                                </w:r>
                              </w:p>
                              <w:p w14:paraId="5BD1B0D6" w14:textId="19F5F21C" w:rsidR="001E282E" w:rsidRPr="00182471" w:rsidRDefault="005630F8" w:rsidP="00D24BAD">
                                <w:pPr>
                                  <w:pStyle w:val="TitlePageCourseName"/>
                                  <w:rPr>
                                    <w:rFonts w:ascii="Titillium Bd" w:hAnsi="Titillium Bd"/>
                                    <w:sz w:val="56"/>
                                    <w:szCs w:val="56"/>
                                  </w:rPr>
                                </w:pPr>
                                <w:r>
                                  <w:rPr>
                                    <w:rFonts w:ascii="Titillium Bd" w:hAnsi="Titillium Bd"/>
                                    <w:sz w:val="56"/>
                                    <w:szCs w:val="56"/>
                                  </w:rPr>
                                  <w:t xml:space="preserve">Buffer Overflow </w:t>
                                </w:r>
                                <w:r w:rsidR="001E282E">
                                  <w:rPr>
                                    <w:rFonts w:ascii="Titillium Bd" w:hAnsi="Titillium Bd"/>
                                    <w:sz w:val="56"/>
                                    <w:szCs w:val="56"/>
                                  </w:rPr>
                                  <w:t>Exploits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3FFD6CC3" w:rsidR="001E282E" w:rsidRPr="00A45EC3" w:rsidRDefault="001E282E"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1E282E" w:rsidRPr="008B6EED" w:rsidRDefault="001E282E"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njIgQAAMQUAAAOAAAAZHJzL2Uyb0RvYy54bWzsWNtu4zYQfS/QfyD07uh+RZxFYltBgbRd&#10;YLcfQEvUBZVIlZQjp4v+e4ekJDvOZhts2nQXsB8MUbzN5cyZGV2+27cNuidc1IwuDfvCMhChGctr&#10;Wi6N3z6mi8hAosc0xw2jZGk8EGG8u/rxh8uhS4jDKtbkhCM4hIpk6JZG1fddYpoiq0iLxQXrCIXJ&#10;gvEW9zDkpZlzPMDpbWM6lhWYA+N5x1lGhIC3az1pXKnzi4Jk/a9FIUiPmqUBsvXqn6v/rfw3ry5x&#10;UnLcVXU2ioG/QooW1xQunY9a4x6jHa+fHNXWGWeCFf1FxlqTFUWdEaUDaGNbJ9rccrbrlC5lMpTd&#10;bCYw7YmdvvrY7Jf79xzVOfjOMxDFLfhIXYtcWxpn6MoE1tzy7kP3nmsN4fGOZb8LmDZP5+W41IvR&#10;dviZ5XAe3vVMGWdf8FYeAWqjvfLBw+wDsu9RBi+DOLBiC2TJYM53rNj3Q+2lrAJXyn2e4wQGOmzN&#10;qs1hs+0etgZyo4kTfa+SdZRNK6YGs46THfwTOyiQnOopPf1v2eFUn9kUURxC+EhDeGEANlFgfYkZ&#10;PrPxWTNA3IkDtMTroPWhwh1RiBUSNpNJw8mkH6VuN2yPlDJDp1ZJZKF+D68BhQooQgMMUbaqMC3J&#10;NedsqAjOQTwFS/DlvFU6UCRCHvJPiHvO0l4YWqOlfdfRN0ywwUnHRX9LWIvkw9LgQCpKSnx/J3qN&#10;sGmJRDdlad00ylcNffQCfKDfgBVgq5yT9lA88Sm24k20ibyF5wSbhWet14vrdOUtgtQO/bW7Xq3W&#10;9l/yXttLqjrPCZXXTJxley9z3Miemm1m1hKsqXN5nBRJ8HK7aji6x8CZqfqNcXS0zHwshgoz0OVE&#10;JdvxrBsnXqRBFC681PMXMRh6YdnxDYS5F3vr9LFKdzUlr1cJDcAjrm9pLD2rm6V+T3XDSVv3kJWa&#10;ul0a0bwIJxKBG5or1/a4bvTzkSmk+AdTgLsnRyu8SohqsPb77R5OkbjdsvwBkMsZIAsSFKRSeKgY&#10;/9NAA6SlpSH+2GFODNT8RAH9se15Mo+pgeeHDgz48cz2eAbTDI5aGr2B9OOq17lv1/G6rOAmHW+U&#10;XQNHF7VC80Eqxe+KH7Ss/z1RQBDqHDQThS/9cxTtb0MUgRXZxylGhqnKTqHtjAnGjV33cYI5M0Wa&#10;Po2mo/DQDKPD4swUL2YKXZ5NcXAmjOPKIn5CGCom/wfCiHVNOtOCzu2KNAI/GkkjcoJoDJGpGJ5K&#10;h3N1cUjUZ854bXWhOMP53jjj0KK9UcEhy6eTgmM2GvQvb9eZ+I4dQdMrWz2oK8ZWb6o6HDvwoSuV&#10;jaATBkrAuZ07Fx3fZdER+47/TbcnikDcb4pARCe7lPRLXYoiEPhUppqw8bOe/BZ3PFZdzeHj49Xf&#10;AAAA//8DAFBLAwQUAAYACAAAACEA+jc8MOMAAAANAQAADwAAAGRycy9kb3ducmV2LnhtbEyPwW6C&#10;QBCG7036Dptp0psuVFBBFmNM25MxqTZpvK3sCER2lrAr4Nt3PbW3fzJf/vkmW4+6YT12tjYkIJwG&#10;wJAKo2oqBXwfPyZLYNZJUrIxhALuaGGdPz9lMlVmoC/sD65kvoRsKgVUzrUp57aoUEs7NS2S311M&#10;p6XzY1dy1cnBl+uGvwXBnGtZk79QyRa3FRbXw00L+BzksJmF7/3uetneT8d4/7MLUYjXl3GzAuZw&#10;dH8wPPS9OuTe6WxupCxrBEyiRexRAXGU+PAggmi5AHb2aTZPEuB5xv9/kf8CAAD//wMAUEsBAi0A&#10;FAAGAAgAAAAhALaDOJL+AAAA4QEAABMAAAAAAAAAAAAAAAAAAAAAAFtDb250ZW50X1R5cGVzXS54&#10;bWxQSwECLQAUAAYACAAAACEAOP0h/9YAAACUAQAACwAAAAAAAAAAAAAAAAAvAQAAX3JlbHMvLnJl&#10;bHNQSwECLQAUAAYACAAAACEAPeJJ4yIEAADEFAAADgAAAAAAAAAAAAAAAAAuAgAAZHJzL2Uyb0Rv&#10;Yy54bWxQSwECLQAUAAYACAAAACEA+jc8MOMAAAANAQAADwAAAAAAAAAAAAAAAAB8BgAAZHJzL2Rv&#10;d25yZXYueG1sUEsFBgAAAAAEAAQA8wAAAIwHA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50816113" w14:textId="77777777" w:rsidR="001E282E" w:rsidRPr="00090ACB" w:rsidRDefault="001E282E" w:rsidP="00D24BAD"/>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0E75E4A8" w14:textId="0715D1AF" w:rsidR="001E282E" w:rsidRDefault="001E282E" w:rsidP="00D24BAD">
                          <w:pPr>
                            <w:pStyle w:val="TitlePageCourseName"/>
                            <w:rPr>
                              <w:rFonts w:ascii="Titillium Bd" w:hAnsi="Titillium Bd"/>
                            </w:rPr>
                          </w:pPr>
                          <w:r>
                            <w:rPr>
                              <w:rFonts w:ascii="Titillium Bd" w:hAnsi="Titillium Bd"/>
                            </w:rPr>
                            <w:t>Lab 3</w:t>
                          </w:r>
                        </w:p>
                        <w:p w14:paraId="5BD1B0D6" w14:textId="19F5F21C" w:rsidR="001E282E" w:rsidRPr="00182471" w:rsidRDefault="005630F8" w:rsidP="00D24BAD">
                          <w:pPr>
                            <w:pStyle w:val="TitlePageCourseName"/>
                            <w:rPr>
                              <w:rFonts w:ascii="Titillium Bd" w:hAnsi="Titillium Bd"/>
                              <w:sz w:val="56"/>
                              <w:szCs w:val="56"/>
                            </w:rPr>
                          </w:pPr>
                          <w:r>
                            <w:rPr>
                              <w:rFonts w:ascii="Titillium Bd" w:hAnsi="Titillium Bd"/>
                              <w:sz w:val="56"/>
                              <w:szCs w:val="56"/>
                            </w:rPr>
                            <w:t xml:space="preserve">Buffer Overflow </w:t>
                          </w:r>
                          <w:r w:rsidR="001E282E">
                            <w:rPr>
                              <w:rFonts w:ascii="Titillium Bd" w:hAnsi="Titillium Bd"/>
                              <w:sz w:val="56"/>
                              <w:szCs w:val="56"/>
                            </w:rPr>
                            <w:t>Exploits</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14:paraId="1679D73D" w14:textId="3FFD6CC3" w:rsidR="001E282E" w:rsidRPr="00A45EC3" w:rsidRDefault="001E282E"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5B42FC4D" w14:textId="77777777" w:rsidR="001E282E" w:rsidRPr="008B6EED" w:rsidRDefault="001E282E" w:rsidP="00D24BAD"/>
                    </w:txbxContent>
                  </v:textbox>
                </v:shape>
              </v:group>
            </w:pict>
          </mc:Fallback>
        </mc:AlternateContent>
      </w:r>
    </w:p>
    <w:p w14:paraId="35D8BAF1" w14:textId="77777777" w:rsidR="00D24BAD" w:rsidRPr="001547CE" w:rsidRDefault="00D24BAD" w:rsidP="00D24BAD"/>
    <w:p w14:paraId="5688815F" w14:textId="77777777" w:rsidR="00D24BAD" w:rsidRPr="009F6C19" w:rsidRDefault="00D24BAD" w:rsidP="00D24BAD"/>
    <w:p w14:paraId="72A4FE16" w14:textId="77777777" w:rsidR="00D24BAD" w:rsidRPr="009F6C19" w:rsidRDefault="00D24BAD" w:rsidP="00D24BAD"/>
    <w:p w14:paraId="3EB484DC" w14:textId="77777777" w:rsidR="00D24BAD" w:rsidRPr="009F6C19" w:rsidRDefault="00D24BAD" w:rsidP="00D24BAD"/>
    <w:p w14:paraId="74AAD2F7" w14:textId="4BBF77AB" w:rsidR="00760D56" w:rsidRPr="00775750" w:rsidRDefault="00760D56" w:rsidP="00760D56">
      <w:pPr>
        <w:rPr>
          <w:sz w:val="32"/>
        </w:rPr>
      </w:pPr>
      <w:r w:rsidRPr="00775750">
        <w:rPr>
          <w:sz w:val="32"/>
        </w:rPr>
        <w:t>NAME:</w:t>
      </w:r>
      <w:r>
        <w:rPr>
          <w:sz w:val="32"/>
        </w:rPr>
        <w:t xml:space="preserve"> _</w:t>
      </w:r>
      <w:r w:rsidR="00FE5C7C" w:rsidRPr="00FE5C7C">
        <w:rPr>
          <w:sz w:val="32"/>
          <w:u w:val="single"/>
        </w:rPr>
        <w:t>Coleton Sanheim</w:t>
      </w:r>
      <w:r>
        <w:rPr>
          <w:sz w:val="32"/>
        </w:rPr>
        <w:t>____________________</w:t>
      </w:r>
    </w:p>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pgSz w:w="12240" w:h="15840" w:code="1"/>
          <w:pgMar w:top="288" w:right="288" w:bottom="1440" w:left="1440" w:header="720" w:footer="720" w:gutter="0"/>
          <w:cols w:space="720"/>
          <w:titlePg/>
          <w:docGrid w:linePitch="360"/>
        </w:sectPr>
      </w:pPr>
    </w:p>
    <w:sdt>
      <w:sdtPr>
        <w:rPr>
          <w:b w:val="0"/>
          <w:bCs w:val="0"/>
          <w:noProof/>
          <w:color w:val="auto"/>
          <w:sz w:val="22"/>
          <w:szCs w:val="20"/>
        </w:rPr>
        <w:id w:val="1735592968"/>
        <w:docPartObj>
          <w:docPartGallery w:val="Table of Contents"/>
          <w:docPartUnique/>
        </w:docPartObj>
      </w:sdtPr>
      <w:sdtEndPr>
        <w:rPr>
          <w:rStyle w:val="Hyperlink"/>
          <w:bCs/>
          <w:u w:val="single"/>
        </w:rPr>
      </w:sdtEndPr>
      <w:sdtContent>
        <w:p w14:paraId="719350AA" w14:textId="77777777" w:rsidR="00207FD4" w:rsidRPr="007E5769" w:rsidRDefault="00207FD4" w:rsidP="00207FD4">
          <w:pPr>
            <w:pStyle w:val="TOCHeading"/>
            <w:tabs>
              <w:tab w:val="left" w:pos="3960"/>
            </w:tabs>
          </w:pPr>
          <w:r w:rsidRPr="007E5769">
            <w:t>Table of Contents</w:t>
          </w:r>
          <w:r>
            <w:tab/>
            <w:t xml:space="preserve"> </w:t>
          </w:r>
        </w:p>
        <w:p w14:paraId="3B8A6DDD" w14:textId="77777777" w:rsidR="00207FD4" w:rsidRDefault="00207FD4" w:rsidP="00207FD4">
          <w:pPr>
            <w:pStyle w:val="TOC1"/>
            <w:rPr>
              <w:rFonts w:asciiTheme="minorHAnsi" w:eastAsiaTheme="minorEastAsia" w:hAnsiTheme="minorHAnsi" w:cstheme="minorBidi"/>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7907328" w:history="1">
            <w:r w:rsidRPr="0002181B">
              <w:rPr>
                <w:rStyle w:val="Hyperlink"/>
              </w:rPr>
              <w:t>Lab Outcome(s)</w:t>
            </w:r>
            <w:r>
              <w:rPr>
                <w:webHidden/>
              </w:rPr>
              <w:tab/>
            </w:r>
            <w:r>
              <w:rPr>
                <w:webHidden/>
              </w:rPr>
              <w:fldChar w:fldCharType="begin"/>
            </w:r>
            <w:r>
              <w:rPr>
                <w:webHidden/>
              </w:rPr>
              <w:instrText xml:space="preserve"> PAGEREF _Toc477907328 \h </w:instrText>
            </w:r>
            <w:r>
              <w:rPr>
                <w:webHidden/>
              </w:rPr>
            </w:r>
            <w:r>
              <w:rPr>
                <w:webHidden/>
              </w:rPr>
              <w:fldChar w:fldCharType="separate"/>
            </w:r>
            <w:r w:rsidR="00D36573">
              <w:rPr>
                <w:webHidden/>
              </w:rPr>
              <w:t>3</w:t>
            </w:r>
            <w:r>
              <w:rPr>
                <w:webHidden/>
              </w:rPr>
              <w:fldChar w:fldCharType="end"/>
            </w:r>
          </w:hyperlink>
        </w:p>
        <w:p w14:paraId="48A58489" w14:textId="77777777" w:rsidR="00207FD4" w:rsidRDefault="009A1198" w:rsidP="00207FD4">
          <w:pPr>
            <w:pStyle w:val="TOC1"/>
            <w:rPr>
              <w:rFonts w:asciiTheme="minorHAnsi" w:eastAsiaTheme="minorEastAsia" w:hAnsiTheme="minorHAnsi" w:cstheme="minorBidi"/>
              <w:szCs w:val="22"/>
              <w:lang w:val="en-CA" w:eastAsia="en-CA"/>
            </w:rPr>
          </w:pPr>
          <w:hyperlink w:anchor="_Toc477907329" w:history="1">
            <w:r w:rsidR="00207FD4" w:rsidRPr="0002181B">
              <w:rPr>
                <w:rStyle w:val="Hyperlink"/>
              </w:rPr>
              <w:t>Reading</w:t>
            </w:r>
            <w:r w:rsidR="00207FD4">
              <w:rPr>
                <w:webHidden/>
              </w:rPr>
              <w:tab/>
            </w:r>
            <w:r w:rsidR="00207FD4">
              <w:rPr>
                <w:webHidden/>
              </w:rPr>
              <w:fldChar w:fldCharType="begin"/>
            </w:r>
            <w:r w:rsidR="00207FD4">
              <w:rPr>
                <w:webHidden/>
              </w:rPr>
              <w:instrText xml:space="preserve"> PAGEREF _Toc477907329 \h </w:instrText>
            </w:r>
            <w:r w:rsidR="00207FD4">
              <w:rPr>
                <w:webHidden/>
              </w:rPr>
            </w:r>
            <w:r w:rsidR="00207FD4">
              <w:rPr>
                <w:webHidden/>
              </w:rPr>
              <w:fldChar w:fldCharType="separate"/>
            </w:r>
            <w:r w:rsidR="00D36573">
              <w:rPr>
                <w:webHidden/>
              </w:rPr>
              <w:t>3</w:t>
            </w:r>
            <w:r w:rsidR="00207FD4">
              <w:rPr>
                <w:webHidden/>
              </w:rPr>
              <w:fldChar w:fldCharType="end"/>
            </w:r>
          </w:hyperlink>
        </w:p>
        <w:p w14:paraId="10DA6007" w14:textId="77777777" w:rsidR="00207FD4" w:rsidRDefault="009A1198" w:rsidP="00207FD4">
          <w:pPr>
            <w:pStyle w:val="TOC1"/>
            <w:rPr>
              <w:rFonts w:asciiTheme="minorHAnsi" w:eastAsiaTheme="minorEastAsia" w:hAnsiTheme="minorHAnsi" w:cstheme="minorBidi"/>
              <w:szCs w:val="22"/>
              <w:lang w:val="en-CA" w:eastAsia="en-CA"/>
            </w:rPr>
          </w:pPr>
          <w:hyperlink w:anchor="_Toc477907330" w:history="1">
            <w:r w:rsidR="00207FD4" w:rsidRPr="0002181B">
              <w:rPr>
                <w:rStyle w:val="Hyperlink"/>
              </w:rPr>
              <w:t>Introduction</w:t>
            </w:r>
            <w:r w:rsidR="00207FD4">
              <w:rPr>
                <w:webHidden/>
              </w:rPr>
              <w:tab/>
            </w:r>
            <w:r w:rsidR="00207FD4">
              <w:rPr>
                <w:webHidden/>
              </w:rPr>
              <w:fldChar w:fldCharType="begin"/>
            </w:r>
            <w:r w:rsidR="00207FD4">
              <w:rPr>
                <w:webHidden/>
              </w:rPr>
              <w:instrText xml:space="preserve"> PAGEREF _Toc477907330 \h </w:instrText>
            </w:r>
            <w:r w:rsidR="00207FD4">
              <w:rPr>
                <w:webHidden/>
              </w:rPr>
            </w:r>
            <w:r w:rsidR="00207FD4">
              <w:rPr>
                <w:webHidden/>
              </w:rPr>
              <w:fldChar w:fldCharType="separate"/>
            </w:r>
            <w:r w:rsidR="00D36573">
              <w:rPr>
                <w:webHidden/>
              </w:rPr>
              <w:t>3</w:t>
            </w:r>
            <w:r w:rsidR="00207FD4">
              <w:rPr>
                <w:webHidden/>
              </w:rPr>
              <w:fldChar w:fldCharType="end"/>
            </w:r>
          </w:hyperlink>
        </w:p>
        <w:p w14:paraId="24A2A15F" w14:textId="1C44813B" w:rsidR="00207FD4" w:rsidRDefault="009A1198" w:rsidP="00207FD4">
          <w:pPr>
            <w:pStyle w:val="TOC1"/>
            <w:rPr>
              <w:rFonts w:asciiTheme="minorHAnsi" w:eastAsiaTheme="minorEastAsia" w:hAnsiTheme="minorHAnsi" w:cstheme="minorBidi"/>
              <w:szCs w:val="22"/>
              <w:lang w:val="en-CA" w:eastAsia="en-CA"/>
            </w:rPr>
          </w:pPr>
          <w:hyperlink w:anchor="_Toc477907331" w:history="1">
            <w:r w:rsidR="00207FD4">
              <w:rPr>
                <w:rStyle w:val="Hyperlink"/>
              </w:rPr>
              <w:t xml:space="preserve">1.0     </w:t>
            </w:r>
            <w:r w:rsidR="00B97E78">
              <w:rPr>
                <w:rStyle w:val="Hyperlink"/>
              </w:rPr>
              <w:t xml:space="preserve">Linux Stack Overflow </w:t>
            </w:r>
            <w:r w:rsidR="00207FD4">
              <w:rPr>
                <w:webHidden/>
              </w:rPr>
              <w:tab/>
            </w:r>
            <w:r w:rsidR="00E5763A">
              <w:rPr>
                <w:webHidden/>
              </w:rPr>
              <w:t>4</w:t>
            </w:r>
          </w:hyperlink>
        </w:p>
        <w:p w14:paraId="0E156F2A" w14:textId="6D6C01F3" w:rsidR="00207FD4" w:rsidRPr="009A303B" w:rsidRDefault="00207FD4" w:rsidP="00207FD4">
          <w:pPr>
            <w:pStyle w:val="TOC1"/>
            <w:rPr>
              <w:rStyle w:val="Hyperlink"/>
              <w:color w:val="000000" w:themeColor="text1"/>
              <w:u w:val="none"/>
            </w:rPr>
          </w:pPr>
          <w:r w:rsidRPr="009A303B">
            <w:rPr>
              <w:rStyle w:val="Hyperlink"/>
              <w:color w:val="000000" w:themeColor="text1"/>
              <w:u w:val="none"/>
            </w:rPr>
            <w:t xml:space="preserve">2.0     </w:t>
          </w:r>
          <w:r w:rsidR="003A526B">
            <w:rPr>
              <w:rStyle w:val="Hyperlink"/>
              <w:color w:val="000000" w:themeColor="text1"/>
              <w:u w:val="none"/>
            </w:rPr>
            <w:t>Stack Overflow to Execute Malicious Function ....</w:t>
          </w:r>
          <w:r>
            <w:rPr>
              <w:rStyle w:val="Hyperlink"/>
              <w:color w:val="000000" w:themeColor="text1"/>
              <w:u w:val="none"/>
            </w:rPr>
            <w:t>…………………………………………….</w:t>
          </w:r>
          <w:r w:rsidR="00956355">
            <w:rPr>
              <w:rStyle w:val="Hyperlink"/>
              <w:color w:val="000000" w:themeColor="text1"/>
              <w:u w:val="none"/>
            </w:rPr>
            <w:t xml:space="preserve">7 </w:t>
          </w:r>
        </w:p>
        <w:p w14:paraId="75DAE758" w14:textId="3A06AE53" w:rsidR="00207FD4" w:rsidRPr="00A9194A" w:rsidRDefault="00207FD4" w:rsidP="00E5763A">
          <w:pPr>
            <w:pStyle w:val="TOC1"/>
          </w:pPr>
          <w:r w:rsidRPr="009A303B">
            <w:rPr>
              <w:rStyle w:val="Hyperlink"/>
              <w:color w:val="000000" w:themeColor="text1"/>
              <w:u w:val="none"/>
            </w:rPr>
            <w:t xml:space="preserve">3.0     </w:t>
          </w:r>
          <w:r w:rsidR="00412863">
            <w:rPr>
              <w:rStyle w:val="Hyperlink"/>
              <w:color w:val="000000" w:themeColor="text1"/>
              <w:u w:val="none"/>
            </w:rPr>
            <w:t xml:space="preserve">Stack Overflow - Exploit ( Shell- Spawning) </w:t>
          </w:r>
          <w:r w:rsidRPr="009A303B">
            <w:rPr>
              <w:rStyle w:val="Hyperlink"/>
              <w:color w:val="000000" w:themeColor="text1"/>
              <w:u w:val="none"/>
            </w:rPr>
            <w:t>……………………</w:t>
          </w:r>
          <w:r w:rsidR="00B3669D">
            <w:rPr>
              <w:rStyle w:val="Hyperlink"/>
              <w:color w:val="000000" w:themeColor="text1"/>
              <w:u w:val="none"/>
            </w:rPr>
            <w:t>….</w:t>
          </w:r>
          <w:r w:rsidRPr="009A303B">
            <w:rPr>
              <w:rStyle w:val="Hyperlink"/>
              <w:color w:val="000000" w:themeColor="text1"/>
              <w:u w:val="none"/>
            </w:rPr>
            <w:t>…………………………</w:t>
          </w:r>
          <w:r w:rsidR="00E5763A">
            <w:rPr>
              <w:rStyle w:val="Hyperlink"/>
              <w:color w:val="000000" w:themeColor="text1"/>
              <w:u w:val="none"/>
            </w:rPr>
            <w:t>10</w:t>
          </w:r>
          <w:r w:rsidRPr="00A70299">
            <w:rPr>
              <w:szCs w:val="22"/>
            </w:rPr>
            <w:fldChar w:fldCharType="end"/>
          </w:r>
        </w:p>
      </w:sdtContent>
    </w:sdt>
    <w:p w14:paraId="7F3AE9BE" w14:textId="77777777" w:rsidR="00E5763A" w:rsidRDefault="00E5763A" w:rsidP="00E5763A"/>
    <w:p w14:paraId="122629EB" w14:textId="77777777" w:rsidR="00E5763A" w:rsidRDefault="00E5763A" w:rsidP="00E5763A"/>
    <w:p w14:paraId="28626D05" w14:textId="77777777" w:rsidR="00E5763A" w:rsidRPr="003C3AB0" w:rsidRDefault="00E5763A" w:rsidP="00E5763A">
      <w:pPr>
        <w:rPr>
          <w:b/>
          <w:bCs/>
          <w:i/>
          <w:iCs/>
        </w:rPr>
      </w:pPr>
      <w:r>
        <w:t>L</w:t>
      </w:r>
      <w:r w:rsidRPr="003C3AB0">
        <w:rPr>
          <w:i/>
          <w:iCs/>
        </w:rPr>
        <w:t xml:space="preserve">abs must be submitted by the due date for full credit. </w:t>
      </w:r>
      <w:r>
        <w:rPr>
          <w:i/>
          <w:iCs/>
        </w:rPr>
        <w:t>After due date l</w:t>
      </w:r>
      <w:r w:rsidRPr="003C3AB0">
        <w:rPr>
          <w:i/>
          <w:iCs/>
        </w:rPr>
        <w:t xml:space="preserve">ate submissions will be accepted for a period of one week (seven days) </w:t>
      </w:r>
      <w:r>
        <w:rPr>
          <w:i/>
          <w:iCs/>
        </w:rPr>
        <w:t xml:space="preserve">and the grade will be </w:t>
      </w:r>
      <w:r w:rsidRPr="003C3AB0">
        <w:rPr>
          <w:i/>
          <w:iCs/>
        </w:rPr>
        <w:t xml:space="preserve">reduced by </w:t>
      </w:r>
      <w:r>
        <w:rPr>
          <w:i/>
          <w:iCs/>
        </w:rPr>
        <w:t xml:space="preserve">ten  percent (10%) per day after due day. </w:t>
      </w:r>
      <w:r w:rsidRPr="003C3AB0">
        <w:rPr>
          <w:b/>
          <w:bCs/>
          <w:i/>
          <w:iCs/>
        </w:rPr>
        <w:t>Assignments that are submitted more than seven days late</w:t>
      </w:r>
      <w:r>
        <w:rPr>
          <w:b/>
          <w:bCs/>
          <w:i/>
          <w:iCs/>
        </w:rPr>
        <w:t xml:space="preserve"> will receive a grade of zero (0</w:t>
      </w:r>
      <w:r w:rsidRPr="003C3AB0">
        <w:rPr>
          <w:b/>
          <w:bCs/>
          <w:i/>
          <w:iCs/>
        </w:rPr>
        <w:t xml:space="preserve">). </w:t>
      </w:r>
    </w:p>
    <w:p w14:paraId="62FD234B" w14:textId="77777777" w:rsidR="00E5763A" w:rsidRDefault="00E5763A" w:rsidP="00E5763A">
      <w:pPr>
        <w:pStyle w:val="WW-BodyText2"/>
        <w:rPr>
          <w:sz w:val="24"/>
          <w:szCs w:val="24"/>
        </w:rPr>
      </w:pPr>
    </w:p>
    <w:p w14:paraId="243FE338" w14:textId="77777777" w:rsidR="00E5763A" w:rsidRDefault="00E5763A" w:rsidP="00E5763A">
      <w:r w:rsidRPr="003C3AB0">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41FC8F32" w14:textId="77777777" w:rsidR="00E5763A" w:rsidRDefault="00E5763A" w:rsidP="00E5763A">
      <w:pPr>
        <w:rPr>
          <w:b/>
        </w:rPr>
      </w:pPr>
    </w:p>
    <w:p w14:paraId="0F43A6B8" w14:textId="77777777" w:rsidR="00E5763A" w:rsidRDefault="00E5763A" w:rsidP="00E5763A">
      <w:pPr>
        <w:rPr>
          <w:b/>
        </w:rPr>
      </w:pPr>
    </w:p>
    <w:p w14:paraId="315F9AFD" w14:textId="77777777" w:rsidR="00E5763A" w:rsidRDefault="00E5763A" w:rsidP="00E5763A">
      <w:pPr>
        <w:rPr>
          <w:b/>
        </w:rPr>
      </w:pPr>
    </w:p>
    <w:p w14:paraId="3BC9B3F4" w14:textId="77777777" w:rsidR="00E5763A" w:rsidRPr="00156C51" w:rsidRDefault="00E5763A" w:rsidP="00E5763A">
      <w:pPr>
        <w:rPr>
          <w:b/>
        </w:rPr>
      </w:pPr>
      <w:r w:rsidRPr="00156C51">
        <w:rPr>
          <w:b/>
        </w:rPr>
        <w:t>EVALUATION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68"/>
        <w:gridCol w:w="810"/>
        <w:gridCol w:w="810"/>
      </w:tblGrid>
      <w:tr w:rsidR="00E5763A" w:rsidRPr="002B2CF9" w14:paraId="110DBF98" w14:textId="77777777" w:rsidTr="00893668">
        <w:tc>
          <w:tcPr>
            <w:tcW w:w="7668" w:type="dxa"/>
            <w:tcBorders>
              <w:right w:val="single" w:sz="4" w:space="0" w:color="auto"/>
            </w:tcBorders>
          </w:tcPr>
          <w:p w14:paraId="44095B87" w14:textId="7E00C076" w:rsidR="00E5763A" w:rsidRPr="002B2CF9" w:rsidRDefault="00E5763A" w:rsidP="00893668">
            <w:r>
              <w:t>Linux Stack Overflow</w:t>
            </w:r>
          </w:p>
        </w:tc>
        <w:tc>
          <w:tcPr>
            <w:tcW w:w="810" w:type="dxa"/>
            <w:tcBorders>
              <w:left w:val="nil"/>
            </w:tcBorders>
          </w:tcPr>
          <w:p w14:paraId="36091340" w14:textId="188AEEC4" w:rsidR="00E5763A" w:rsidRPr="002B2CF9" w:rsidRDefault="003959E2" w:rsidP="00893668">
            <w:r>
              <w:t xml:space="preserve">   15</w:t>
            </w:r>
          </w:p>
        </w:tc>
        <w:tc>
          <w:tcPr>
            <w:tcW w:w="810" w:type="dxa"/>
            <w:tcBorders>
              <w:left w:val="nil"/>
            </w:tcBorders>
          </w:tcPr>
          <w:p w14:paraId="1534437D" w14:textId="77777777" w:rsidR="00E5763A" w:rsidRPr="002B2CF9" w:rsidRDefault="00E5763A" w:rsidP="00893668"/>
        </w:tc>
      </w:tr>
      <w:tr w:rsidR="00E5763A" w:rsidRPr="002B2CF9" w14:paraId="604A8706" w14:textId="77777777" w:rsidTr="00893668">
        <w:tc>
          <w:tcPr>
            <w:tcW w:w="7668" w:type="dxa"/>
            <w:tcBorders>
              <w:right w:val="single" w:sz="4" w:space="0" w:color="auto"/>
            </w:tcBorders>
          </w:tcPr>
          <w:p w14:paraId="577BF200" w14:textId="3F6BF886" w:rsidR="00E5763A" w:rsidRDefault="00E5763A" w:rsidP="00893668">
            <w:r>
              <w:t>Stack Overflow to Execute Malicious function</w:t>
            </w:r>
          </w:p>
        </w:tc>
        <w:tc>
          <w:tcPr>
            <w:tcW w:w="810" w:type="dxa"/>
            <w:tcBorders>
              <w:left w:val="nil"/>
            </w:tcBorders>
          </w:tcPr>
          <w:p w14:paraId="48FFC44A" w14:textId="2A17F80F" w:rsidR="00E5763A" w:rsidRDefault="001D68EF" w:rsidP="00893668">
            <w:r>
              <w:t xml:space="preserve">   10</w:t>
            </w:r>
          </w:p>
        </w:tc>
        <w:tc>
          <w:tcPr>
            <w:tcW w:w="810" w:type="dxa"/>
            <w:tcBorders>
              <w:left w:val="nil"/>
            </w:tcBorders>
          </w:tcPr>
          <w:p w14:paraId="171A2001" w14:textId="77777777" w:rsidR="00E5763A" w:rsidRPr="002B2CF9" w:rsidRDefault="00E5763A" w:rsidP="00893668"/>
        </w:tc>
      </w:tr>
      <w:tr w:rsidR="00E5763A" w:rsidRPr="002B2CF9" w14:paraId="111B592C" w14:textId="77777777" w:rsidTr="00893668">
        <w:tc>
          <w:tcPr>
            <w:tcW w:w="7668" w:type="dxa"/>
            <w:tcBorders>
              <w:right w:val="single" w:sz="4" w:space="0" w:color="auto"/>
            </w:tcBorders>
          </w:tcPr>
          <w:p w14:paraId="262AE805" w14:textId="4099A574" w:rsidR="00E5763A" w:rsidRPr="002B2CF9" w:rsidRDefault="00E5763A" w:rsidP="00893668">
            <w:r>
              <w:t>Stack Overflow –Exploit ( Spawn a Shell)</w:t>
            </w:r>
          </w:p>
        </w:tc>
        <w:tc>
          <w:tcPr>
            <w:tcW w:w="810" w:type="dxa"/>
            <w:tcBorders>
              <w:left w:val="nil"/>
            </w:tcBorders>
          </w:tcPr>
          <w:p w14:paraId="5713BE70" w14:textId="6946AF60" w:rsidR="00E5763A" w:rsidRPr="002B2CF9" w:rsidRDefault="00C12983" w:rsidP="00893668">
            <w:r>
              <w:t xml:space="preserve">   15</w:t>
            </w:r>
          </w:p>
        </w:tc>
        <w:tc>
          <w:tcPr>
            <w:tcW w:w="810" w:type="dxa"/>
            <w:tcBorders>
              <w:left w:val="nil"/>
            </w:tcBorders>
          </w:tcPr>
          <w:p w14:paraId="2B7DB87D" w14:textId="77777777" w:rsidR="00E5763A" w:rsidRPr="002B2CF9" w:rsidRDefault="00E5763A" w:rsidP="00893668"/>
        </w:tc>
      </w:tr>
      <w:tr w:rsidR="00E5763A" w:rsidRPr="002B2CF9" w14:paraId="6B04BBA3" w14:textId="77777777" w:rsidTr="00893668">
        <w:tc>
          <w:tcPr>
            <w:tcW w:w="7668" w:type="dxa"/>
            <w:tcBorders>
              <w:right w:val="single" w:sz="4" w:space="0" w:color="auto"/>
            </w:tcBorders>
          </w:tcPr>
          <w:p w14:paraId="0E6D0E55" w14:textId="77777777" w:rsidR="00E5763A" w:rsidRPr="002B2CF9" w:rsidRDefault="00E5763A" w:rsidP="00893668">
            <w:r>
              <w:t>TOTAL</w:t>
            </w:r>
            <w:r w:rsidRPr="002B2CF9">
              <w:t xml:space="preserve">  MARK</w:t>
            </w:r>
          </w:p>
        </w:tc>
        <w:tc>
          <w:tcPr>
            <w:tcW w:w="810" w:type="dxa"/>
            <w:tcBorders>
              <w:left w:val="nil"/>
            </w:tcBorders>
          </w:tcPr>
          <w:p w14:paraId="08CB8A41" w14:textId="6A56723E" w:rsidR="00E5763A" w:rsidRPr="002B2CF9" w:rsidRDefault="00C12983" w:rsidP="008312AC">
            <w:r>
              <w:t xml:space="preserve">   40</w:t>
            </w:r>
          </w:p>
        </w:tc>
        <w:tc>
          <w:tcPr>
            <w:tcW w:w="810" w:type="dxa"/>
            <w:tcBorders>
              <w:left w:val="nil"/>
            </w:tcBorders>
          </w:tcPr>
          <w:p w14:paraId="03839C02" w14:textId="77777777" w:rsidR="00E5763A" w:rsidRPr="002B2CF9" w:rsidRDefault="00E5763A" w:rsidP="00893668"/>
        </w:tc>
      </w:tr>
    </w:tbl>
    <w:p w14:paraId="272C3736" w14:textId="2AEEE680" w:rsidR="00E45F6E" w:rsidRDefault="00E45F6E" w:rsidP="007F2B57">
      <w:r>
        <w:br w:type="page"/>
      </w:r>
    </w:p>
    <w:p w14:paraId="72DE1E43" w14:textId="0A5CE755" w:rsidR="007B6BA5" w:rsidRPr="000537E5" w:rsidRDefault="00FB3AC4" w:rsidP="007B6BA5">
      <w:pPr>
        <w:pStyle w:val="HeadingStyle1"/>
      </w:pPr>
      <w:bookmarkStart w:id="0" w:name="_Toc452022643"/>
      <w:bookmarkStart w:id="1" w:name="_Toc477907328"/>
      <w:r>
        <w:lastRenderedPageBreak/>
        <w:t xml:space="preserve">Lab </w:t>
      </w:r>
      <w:r w:rsidR="007B6BA5" w:rsidRPr="000537E5">
        <w:t>Outcome</w:t>
      </w:r>
      <w:bookmarkEnd w:id="0"/>
      <w:r>
        <w:t>(s)</w:t>
      </w:r>
      <w:bookmarkEnd w:id="1"/>
    </w:p>
    <w:p w14:paraId="277B6636" w14:textId="0475C24A" w:rsidR="007B6BA5" w:rsidRDefault="007970C8" w:rsidP="007B6BA5">
      <w:pPr>
        <w:pStyle w:val="ListParagraph"/>
        <w:numPr>
          <w:ilvl w:val="0"/>
          <w:numId w:val="4"/>
        </w:numPr>
      </w:pPr>
      <w:r>
        <w:t>Linux buffer overflow exploit</w:t>
      </w:r>
    </w:p>
    <w:p w14:paraId="30F93EAE" w14:textId="77777777" w:rsidR="001D399F" w:rsidRDefault="001D399F" w:rsidP="007F2B57"/>
    <w:p w14:paraId="5089985F" w14:textId="77777777" w:rsidR="00FB3AC4" w:rsidRDefault="00FB3AC4" w:rsidP="00FB3AC4">
      <w:pPr>
        <w:pStyle w:val="HeadingStyle1"/>
      </w:pPr>
      <w:bookmarkStart w:id="2" w:name="_Toc477907329"/>
      <w:r>
        <w:t>Reading</w:t>
      </w:r>
      <w:bookmarkEnd w:id="2"/>
    </w:p>
    <w:p w14:paraId="792A17E3" w14:textId="1201B357" w:rsidR="004A188B" w:rsidRDefault="0007595F" w:rsidP="004A188B">
      <w:r>
        <w:t xml:space="preserve">References text books: </w:t>
      </w:r>
      <w:r w:rsidR="00A61CF0">
        <w:t>“</w:t>
      </w:r>
      <w:r>
        <w:t xml:space="preserve">Hacking the Art of </w:t>
      </w:r>
      <w:r w:rsidR="00D064D0">
        <w:t>Exploitation</w:t>
      </w:r>
      <w:r w:rsidR="00A61CF0">
        <w:t>, Jon Erickson, 2</w:t>
      </w:r>
      <w:r w:rsidR="00A61CF0" w:rsidRPr="007C283D">
        <w:rPr>
          <w:vertAlign w:val="superscript"/>
        </w:rPr>
        <w:t>nd</w:t>
      </w:r>
      <w:r w:rsidR="00A61CF0">
        <w:t xml:space="preserve"> edition, no starch press</w:t>
      </w:r>
      <w:r w:rsidR="007C283D">
        <w:t xml:space="preserve"> chapter 3</w:t>
      </w:r>
      <w:r w:rsidR="00D064D0">
        <w:t xml:space="preserve"> </w:t>
      </w:r>
      <w:r w:rsidR="00C564F2">
        <w:t xml:space="preserve">and </w:t>
      </w:r>
      <w:r w:rsidR="004A188B">
        <w:t xml:space="preserve">read from </w:t>
      </w:r>
      <w:hyperlink r:id="rId9" w:history="1">
        <w:r w:rsidR="004A188B" w:rsidRPr="003D7898">
          <w:rPr>
            <w:rStyle w:val="Hyperlink"/>
          </w:rPr>
          <w:t>https://www.exploit-db.com/papers</w:t>
        </w:r>
      </w:hyperlink>
      <w:r w:rsidR="004A188B">
        <w:t xml:space="preserve"> the following paper</w:t>
      </w:r>
      <w:r w:rsidR="000E0536">
        <w:t xml:space="preserve"> </w:t>
      </w:r>
      <w:r w:rsidR="004A188B">
        <w:t>(PDF)</w:t>
      </w:r>
    </w:p>
    <w:p w14:paraId="5EE34AFC" w14:textId="77777777" w:rsidR="004A188B" w:rsidRDefault="004A188B" w:rsidP="004A188B"/>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599"/>
        <w:gridCol w:w="42"/>
        <w:gridCol w:w="6719"/>
      </w:tblGrid>
      <w:tr w:rsidR="004A188B" w14:paraId="443754AA" w14:textId="77777777" w:rsidTr="00893668">
        <w:trPr>
          <w:tblCellSpacing w:w="0" w:type="dxa"/>
        </w:trPr>
        <w:tc>
          <w:tcPr>
            <w:tcW w:w="0" w:type="auto"/>
            <w:vAlign w:val="center"/>
            <w:hideMark/>
          </w:tcPr>
          <w:p w14:paraId="50C09890" w14:textId="77777777" w:rsidR="004A188B" w:rsidRDefault="004A188B" w:rsidP="00893668">
            <w:pPr>
              <w:spacing w:line="240" w:lineRule="auto"/>
              <w:rPr>
                <w:rFonts w:ascii="Times New Roman" w:hAnsi="Times New Roman" w:cs="Times New Roman"/>
                <w:sz w:val="24"/>
                <w:szCs w:val="24"/>
              </w:rPr>
            </w:pPr>
            <w:r>
              <w:t>Read from 2019-06-25</w:t>
            </w:r>
          </w:p>
        </w:tc>
        <w:tc>
          <w:tcPr>
            <w:tcW w:w="0" w:type="auto"/>
            <w:vAlign w:val="center"/>
            <w:hideMark/>
          </w:tcPr>
          <w:p w14:paraId="07A99F30" w14:textId="77777777" w:rsidR="004A188B" w:rsidRDefault="004A188B" w:rsidP="00893668"/>
        </w:tc>
        <w:tc>
          <w:tcPr>
            <w:tcW w:w="0" w:type="auto"/>
            <w:vAlign w:val="center"/>
            <w:hideMark/>
          </w:tcPr>
          <w:p w14:paraId="114CA3DF" w14:textId="77777777" w:rsidR="004A188B" w:rsidRDefault="009A1198" w:rsidP="00893668">
            <w:pPr>
              <w:rPr>
                <w:sz w:val="24"/>
                <w:szCs w:val="24"/>
              </w:rPr>
            </w:pPr>
            <w:hyperlink r:id="rId10" w:history="1">
              <w:r w:rsidR="004A188B">
                <w:rPr>
                  <w:rStyle w:val="Hyperlink"/>
                </w:rPr>
                <w:t>Buffer Overflows, C Programming, NSA GHIDRA and More</w:t>
              </w:r>
            </w:hyperlink>
          </w:p>
        </w:tc>
      </w:tr>
    </w:tbl>
    <w:p w14:paraId="78FDBDCF" w14:textId="77777777" w:rsidR="00FB3AC4" w:rsidRPr="001D399F" w:rsidRDefault="00FB3AC4" w:rsidP="00FB3AC4">
      <w:pPr>
        <w:pStyle w:val="HeadingStyle1"/>
      </w:pPr>
      <w:bookmarkStart w:id="3" w:name="_Toc452022645"/>
      <w:bookmarkStart w:id="4" w:name="_Toc477907330"/>
      <w:r w:rsidRPr="001D399F">
        <w:t>Introduction</w:t>
      </w:r>
      <w:bookmarkEnd w:id="3"/>
      <w:bookmarkEnd w:id="4"/>
    </w:p>
    <w:p w14:paraId="1AF5C83A" w14:textId="6647D73F" w:rsidR="00664569" w:rsidRDefault="00FC6471" w:rsidP="007F2B57">
      <w:r>
        <w:t>M</w:t>
      </w:r>
      <w:r w:rsidR="00347268">
        <w:t>ost program exploits have to do with memory corruption</w:t>
      </w:r>
      <w:r w:rsidR="0078382C">
        <w:t xml:space="preserve">. </w:t>
      </w:r>
      <w:r w:rsidR="005C20C8">
        <w:t xml:space="preserve">Most security holes come from overwriting or overflowing the memory area called stack. </w:t>
      </w:r>
      <w:r w:rsidR="00330D78">
        <w:t>The boundary of the stack is defined by RSP and RBP registers</w:t>
      </w:r>
      <w:r w:rsidR="00F0728E">
        <w:t xml:space="preserve">. </w:t>
      </w:r>
      <w:r w:rsidR="005C20C8">
        <w:t>Stack- based overflows have been one of the most popular methods of software exploitation</w:t>
      </w:r>
      <w:r w:rsidR="0078382C">
        <w:t>. By creating seg</w:t>
      </w:r>
      <w:r w:rsidR="00F0728E">
        <w:t xml:space="preserve">mentation fault the system will crash generating denial of Service (DoS) but we can take advantage of stack overflow </w:t>
      </w:r>
      <w:r w:rsidR="0078382C">
        <w:t xml:space="preserve">to gain control of the </w:t>
      </w:r>
      <w:r w:rsidR="008171E3">
        <w:t>execution, basically gets controlled on what is loaded into instruction pointer (RIP).</w:t>
      </w:r>
    </w:p>
    <w:p w14:paraId="2F1362DC" w14:textId="689295C3" w:rsidR="008171E3" w:rsidRDefault="008171E3" w:rsidP="007F2B57">
      <w:r>
        <w:t>The goal is to inject instructions into a buffer and overwrite the return address. Once the return address is overwritten we can have control of program execution flow.</w:t>
      </w:r>
      <w:r w:rsidR="00FC6471">
        <w:t xml:space="preserve"> After taking control of the system. Hackers can continue exploiting the system with post-exploitation techniques</w:t>
      </w:r>
    </w:p>
    <w:p w14:paraId="7C8FA859" w14:textId="77777777" w:rsidR="002E4ED7" w:rsidRDefault="008171E3">
      <w:pPr>
        <w:spacing w:line="240" w:lineRule="auto"/>
      </w:pPr>
      <w:r>
        <w:t xml:space="preserve">In this Lab Kali virtual machine </w:t>
      </w:r>
      <w:r w:rsidR="007D182F">
        <w:t xml:space="preserve">will be used (Ubuntu VM can be used as well) </w:t>
      </w:r>
      <w:r>
        <w:t xml:space="preserve">to overflow the stack and take advantage of overflowing and overwriting the address that will redirect execution to malicious function such as </w:t>
      </w:r>
      <w:r w:rsidR="007D182F">
        <w:t>spawn a shell.</w:t>
      </w:r>
    </w:p>
    <w:p w14:paraId="0CCE679C" w14:textId="77777777" w:rsidR="002E4ED7" w:rsidRDefault="002E4ED7">
      <w:pPr>
        <w:spacing w:line="240" w:lineRule="auto"/>
      </w:pPr>
    </w:p>
    <w:p w14:paraId="65699134" w14:textId="77777777" w:rsidR="002E4ED7" w:rsidRDefault="002E4ED7" w:rsidP="002E4ED7">
      <w:pPr>
        <w:pStyle w:val="HeadingStyle1"/>
      </w:pPr>
      <w:r>
        <w:t>Lab Requirements:</w:t>
      </w:r>
    </w:p>
    <w:p w14:paraId="1DF46750" w14:textId="77777777" w:rsidR="002E4ED7" w:rsidRDefault="002E4ED7" w:rsidP="002E4ED7"/>
    <w:p w14:paraId="442C1F5C" w14:textId="77777777" w:rsidR="002E4ED7" w:rsidRDefault="002E4ED7" w:rsidP="002E4ED7">
      <w:r>
        <w:t>To complete this Lab you need the following:</w:t>
      </w:r>
    </w:p>
    <w:p w14:paraId="6BBBE835" w14:textId="77777777" w:rsidR="002E4ED7" w:rsidRDefault="002E4ED7" w:rsidP="002E4ED7">
      <w:pPr>
        <w:pStyle w:val="ListParagraph"/>
        <w:numPr>
          <w:ilvl w:val="0"/>
          <w:numId w:val="42"/>
        </w:numPr>
      </w:pPr>
      <w:r>
        <w:t>Virtual-Box latest version</w:t>
      </w:r>
    </w:p>
    <w:p w14:paraId="31B34078" w14:textId="77777777" w:rsidR="00096194" w:rsidRDefault="002E4ED7" w:rsidP="002E4ED7">
      <w:pPr>
        <w:pStyle w:val="ListParagraph"/>
        <w:numPr>
          <w:ilvl w:val="0"/>
          <w:numId w:val="42"/>
        </w:numPr>
      </w:pPr>
      <w:r>
        <w:t xml:space="preserve">Linux –Kali operating system </w:t>
      </w:r>
    </w:p>
    <w:p w14:paraId="22C826A7" w14:textId="44BD18CE" w:rsidR="002E4ED7" w:rsidRDefault="002E4ED7" w:rsidP="00096194">
      <w:pPr>
        <w:pStyle w:val="ListParagraph"/>
      </w:pPr>
      <w:r>
        <w:t xml:space="preserve"> </w:t>
      </w:r>
    </w:p>
    <w:p w14:paraId="02C05CDD" w14:textId="2E3A474F" w:rsidR="00330D78" w:rsidRDefault="00330D78">
      <w:pPr>
        <w:spacing w:line="240" w:lineRule="auto"/>
      </w:pPr>
      <w:r>
        <w:br w:type="page"/>
      </w:r>
    </w:p>
    <w:p w14:paraId="07F22AE9" w14:textId="023F2BD0" w:rsidR="00A7517C" w:rsidRDefault="000B4F7A" w:rsidP="00A7517C">
      <w:pPr>
        <w:pStyle w:val="HeadingStyle1"/>
        <w:numPr>
          <w:ilvl w:val="0"/>
          <w:numId w:val="8"/>
        </w:numPr>
      </w:pPr>
      <w:r>
        <w:lastRenderedPageBreak/>
        <w:t xml:space="preserve">Linux </w:t>
      </w:r>
      <w:r w:rsidR="003E20EC">
        <w:t>Stack Overflow</w:t>
      </w:r>
      <w:r w:rsidR="003959E2">
        <w:t xml:space="preserve">                      </w:t>
      </w:r>
      <w:r w:rsidR="00DA73F9">
        <w:t xml:space="preserve">                         ____/15</w:t>
      </w:r>
    </w:p>
    <w:p w14:paraId="340DDDEC" w14:textId="61D5EB06" w:rsidR="003F53F2" w:rsidRPr="003F53F2" w:rsidRDefault="00DA5463" w:rsidP="00664569">
      <w:pPr>
        <w:pStyle w:val="HeadingStyle1"/>
        <w:ind w:left="720"/>
        <w:rPr>
          <w:b w:val="0"/>
          <w:sz w:val="24"/>
        </w:rPr>
      </w:pPr>
      <w:r w:rsidRPr="003F53F2">
        <w:rPr>
          <w:b w:val="0"/>
          <w:sz w:val="24"/>
        </w:rPr>
        <w:t>The objective</w:t>
      </w:r>
      <w:r w:rsidR="007970C8">
        <w:rPr>
          <w:b w:val="0"/>
          <w:sz w:val="24"/>
        </w:rPr>
        <w:t>s of this exercise are to</w:t>
      </w:r>
    </w:p>
    <w:p w14:paraId="62C500AA" w14:textId="3D805B66" w:rsidR="003F53F2" w:rsidRPr="003F53F2" w:rsidRDefault="003F53F2" w:rsidP="003F53F2">
      <w:pPr>
        <w:pStyle w:val="HeadingStyle1"/>
        <w:numPr>
          <w:ilvl w:val="0"/>
          <w:numId w:val="24"/>
        </w:numPr>
        <w:rPr>
          <w:b w:val="0"/>
          <w:sz w:val="24"/>
        </w:rPr>
      </w:pPr>
      <w:r w:rsidRPr="003F53F2">
        <w:rPr>
          <w:b w:val="0"/>
          <w:sz w:val="24"/>
        </w:rPr>
        <w:t>A</w:t>
      </w:r>
      <w:r w:rsidR="00DA5463" w:rsidRPr="003F53F2">
        <w:rPr>
          <w:b w:val="0"/>
          <w:sz w:val="24"/>
        </w:rPr>
        <w:t xml:space="preserve">nalyze </w:t>
      </w:r>
      <w:r w:rsidR="008916D2">
        <w:rPr>
          <w:b w:val="0"/>
          <w:sz w:val="24"/>
        </w:rPr>
        <w:t xml:space="preserve">the </w:t>
      </w:r>
      <w:r w:rsidR="00DA5463" w:rsidRPr="003F53F2">
        <w:rPr>
          <w:b w:val="0"/>
          <w:sz w:val="24"/>
        </w:rPr>
        <w:t xml:space="preserve">stack using </w:t>
      </w:r>
      <w:r w:rsidR="00DA5463" w:rsidRPr="003F53F2">
        <w:rPr>
          <w:b w:val="0"/>
          <w:i/>
          <w:sz w:val="24"/>
        </w:rPr>
        <w:t>gdb</w:t>
      </w:r>
      <w:r w:rsidR="00DA5463" w:rsidRPr="003F53F2">
        <w:rPr>
          <w:b w:val="0"/>
          <w:sz w:val="24"/>
        </w:rPr>
        <w:t xml:space="preserve"> debugger</w:t>
      </w:r>
      <w:r w:rsidRPr="003F53F2">
        <w:rPr>
          <w:b w:val="0"/>
          <w:sz w:val="24"/>
        </w:rPr>
        <w:t xml:space="preserve"> and</w:t>
      </w:r>
    </w:p>
    <w:p w14:paraId="003F1EA4" w14:textId="56A7BD44" w:rsidR="008916D2" w:rsidRDefault="003F53F2" w:rsidP="008916D2">
      <w:pPr>
        <w:pStyle w:val="HeadingStyle1"/>
        <w:numPr>
          <w:ilvl w:val="0"/>
          <w:numId w:val="24"/>
        </w:numPr>
        <w:rPr>
          <w:b w:val="0"/>
          <w:sz w:val="24"/>
        </w:rPr>
      </w:pPr>
      <w:r>
        <w:rPr>
          <w:b w:val="0"/>
          <w:sz w:val="24"/>
        </w:rPr>
        <w:t xml:space="preserve"> O</w:t>
      </w:r>
      <w:r w:rsidRPr="003F53F2">
        <w:rPr>
          <w:b w:val="0"/>
          <w:sz w:val="24"/>
        </w:rPr>
        <w:t>verflow the stack</w:t>
      </w:r>
    </w:p>
    <w:p w14:paraId="7C14BC15" w14:textId="3BCC5CD6" w:rsidR="008916D2" w:rsidRPr="008916D2" w:rsidRDefault="008916D2" w:rsidP="008916D2">
      <w:pPr>
        <w:pStyle w:val="HeadingStyle1"/>
        <w:numPr>
          <w:ilvl w:val="0"/>
          <w:numId w:val="29"/>
        </w:numPr>
        <w:rPr>
          <w:sz w:val="24"/>
        </w:rPr>
      </w:pPr>
      <w:r w:rsidRPr="008916D2">
        <w:rPr>
          <w:sz w:val="24"/>
        </w:rPr>
        <w:t>Analyze the stack</w:t>
      </w:r>
    </w:p>
    <w:p w14:paraId="6E2D3C98" w14:textId="1CE0258C" w:rsidR="004500ED" w:rsidRDefault="004500ED" w:rsidP="003F53F2">
      <w:pPr>
        <w:pStyle w:val="HeadingStyle1"/>
        <w:numPr>
          <w:ilvl w:val="0"/>
          <w:numId w:val="28"/>
        </w:numPr>
        <w:rPr>
          <w:b w:val="0"/>
          <w:sz w:val="22"/>
        </w:rPr>
      </w:pPr>
      <w:r w:rsidRPr="00AA1CA2">
        <w:rPr>
          <w:b w:val="0"/>
          <w:sz w:val="22"/>
        </w:rPr>
        <w:t>Run and compile the following code</w:t>
      </w:r>
      <w:r w:rsidR="00AA1CA2">
        <w:rPr>
          <w:b w:val="0"/>
          <w:sz w:val="22"/>
        </w:rPr>
        <w:t xml:space="preserve"> as follows:</w:t>
      </w:r>
    </w:p>
    <w:p w14:paraId="0CEC1F9A" w14:textId="0679D3EB" w:rsidR="00934815" w:rsidRPr="00AA1CA2" w:rsidRDefault="005E2A70" w:rsidP="00934815">
      <w:pPr>
        <w:pStyle w:val="HeadingStyle1"/>
        <w:ind w:left="1080"/>
        <w:rPr>
          <w:b w:val="0"/>
          <w:sz w:val="22"/>
        </w:rPr>
      </w:pPr>
      <w:r>
        <w:rPr>
          <w:b w:val="0"/>
          <w:noProof/>
          <w:sz w:val="22"/>
          <w:lang w:val="en-CA" w:eastAsia="en-CA"/>
        </w:rPr>
        <w:drawing>
          <wp:inline distT="0" distB="0" distL="0" distR="0" wp14:anchorId="590B3EF0" wp14:editId="0997252D">
            <wp:extent cx="2926080" cy="16935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1693545"/>
                    </a:xfrm>
                    <a:prstGeom prst="rect">
                      <a:avLst/>
                    </a:prstGeom>
                    <a:noFill/>
                    <a:ln>
                      <a:noFill/>
                    </a:ln>
                  </pic:spPr>
                </pic:pic>
              </a:graphicData>
            </a:graphic>
          </wp:inline>
        </w:drawing>
      </w:r>
    </w:p>
    <w:p w14:paraId="24D0AB6C" w14:textId="52342B44" w:rsidR="004500ED" w:rsidRPr="00AA1CA2" w:rsidRDefault="004500ED" w:rsidP="004500ED">
      <w:pPr>
        <w:pStyle w:val="HeadingStyle1"/>
        <w:rPr>
          <w:b w:val="0"/>
          <w:sz w:val="22"/>
        </w:rPr>
      </w:pPr>
      <w:r w:rsidRPr="00AA1CA2">
        <w:rPr>
          <w:sz w:val="22"/>
        </w:rPr>
        <w:t xml:space="preserve">             </w:t>
      </w:r>
      <w:r w:rsidR="00AA1CA2">
        <w:rPr>
          <w:sz w:val="22"/>
        </w:rPr>
        <w:t xml:space="preserve">     </w:t>
      </w:r>
      <w:r w:rsidRPr="00AA1CA2">
        <w:rPr>
          <w:b w:val="0"/>
          <w:sz w:val="22"/>
        </w:rPr>
        <w:t>gcc   -g  –fno-stack-protector  -z  execstack  vuln.c  -o vuln</w:t>
      </w:r>
    </w:p>
    <w:p w14:paraId="1819ABA4" w14:textId="77777777" w:rsidR="007F7EE6" w:rsidRDefault="004500ED" w:rsidP="003F53F2">
      <w:pPr>
        <w:pStyle w:val="HeadingStyle1"/>
        <w:numPr>
          <w:ilvl w:val="0"/>
          <w:numId w:val="28"/>
        </w:numPr>
        <w:rPr>
          <w:b w:val="0"/>
          <w:sz w:val="22"/>
        </w:rPr>
      </w:pPr>
      <w:r w:rsidRPr="00AA1CA2">
        <w:rPr>
          <w:b w:val="0"/>
          <w:sz w:val="22"/>
        </w:rPr>
        <w:t xml:space="preserve">Use the following </w:t>
      </w:r>
      <w:r w:rsidRPr="003970D5">
        <w:rPr>
          <w:sz w:val="22"/>
        </w:rPr>
        <w:t>gdb</w:t>
      </w:r>
      <w:r w:rsidRPr="00AA1CA2">
        <w:rPr>
          <w:b w:val="0"/>
          <w:sz w:val="22"/>
        </w:rPr>
        <w:t xml:space="preserve"> commands to analyze the stack:  </w:t>
      </w:r>
    </w:p>
    <w:p w14:paraId="71DBF6EB" w14:textId="73C0C1CF" w:rsidR="004500ED" w:rsidRDefault="007F7EE6" w:rsidP="007F7EE6">
      <w:pPr>
        <w:pStyle w:val="HeadingStyle1"/>
        <w:ind w:left="1080"/>
        <w:rPr>
          <w:b w:val="0"/>
          <w:sz w:val="22"/>
        </w:rPr>
      </w:pPr>
      <w:r>
        <w:rPr>
          <w:b w:val="0"/>
          <w:sz w:val="22"/>
        </w:rPr>
        <w:t xml:space="preserve"> </w:t>
      </w:r>
      <w:r w:rsidR="004500ED" w:rsidRPr="00AA1CA2">
        <w:rPr>
          <w:b w:val="0"/>
          <w:sz w:val="22"/>
        </w:rPr>
        <w:t>gdb  ./vuln</w:t>
      </w:r>
    </w:p>
    <w:p w14:paraId="3E7CA835" w14:textId="4F4DC8AD" w:rsidR="00812ADB" w:rsidRPr="00AA1CA2" w:rsidRDefault="00812ADB" w:rsidP="007F7EE6">
      <w:pPr>
        <w:pStyle w:val="HeadingStyle1"/>
        <w:ind w:left="1080"/>
        <w:rPr>
          <w:b w:val="0"/>
          <w:sz w:val="22"/>
        </w:rPr>
      </w:pPr>
      <w:r>
        <w:rPr>
          <w:b w:val="0"/>
          <w:sz w:val="22"/>
        </w:rPr>
        <w:t>NOTE: You can use gdb , peda or GEF debuggers</w:t>
      </w:r>
    </w:p>
    <w:p w14:paraId="19D87A9B" w14:textId="2CAC075B" w:rsidR="00986A70" w:rsidRDefault="00447FD3" w:rsidP="007F7EE6">
      <w:pPr>
        <w:pStyle w:val="HeadingStyle1"/>
        <w:numPr>
          <w:ilvl w:val="0"/>
          <w:numId w:val="27"/>
        </w:numPr>
        <w:rPr>
          <w:b w:val="0"/>
          <w:sz w:val="22"/>
        </w:rPr>
      </w:pPr>
      <w:r>
        <w:rPr>
          <w:sz w:val="22"/>
        </w:rPr>
        <w:t xml:space="preserve">( 2 marks) </w:t>
      </w:r>
      <w:r w:rsidR="007F7EE6" w:rsidRPr="007F7EE6">
        <w:rPr>
          <w:b w:val="0"/>
          <w:sz w:val="22"/>
        </w:rPr>
        <w:t>.</w:t>
      </w:r>
      <w:r w:rsidR="00986A70" w:rsidRPr="007F7EE6">
        <w:rPr>
          <w:b w:val="0"/>
          <w:sz w:val="22"/>
        </w:rPr>
        <w:t xml:space="preserve">Why is this program vulnerable? </w:t>
      </w:r>
    </w:p>
    <w:p w14:paraId="55D6D79C" w14:textId="3EE50513" w:rsidR="00F96279" w:rsidRPr="00F265A0" w:rsidRDefault="00F265A0" w:rsidP="00F265A0">
      <w:pPr>
        <w:pStyle w:val="HeadingStyle1"/>
        <w:ind w:left="2160"/>
        <w:rPr>
          <w:bCs/>
          <w:color w:val="FF0000"/>
          <w:sz w:val="22"/>
        </w:rPr>
      </w:pPr>
      <w:r>
        <w:rPr>
          <w:bCs/>
          <w:sz w:val="22"/>
        </w:rPr>
        <w:t>The buffer has a limit of 100 characters, which can cause a buffer overflow if exceeded.</w:t>
      </w:r>
    </w:p>
    <w:p w14:paraId="2A353BC8" w14:textId="5F7A3D7D" w:rsidR="004500ED" w:rsidRPr="00FC6471" w:rsidRDefault="007F7EE6" w:rsidP="007F7EE6">
      <w:pPr>
        <w:pStyle w:val="HeadingStyle1"/>
        <w:numPr>
          <w:ilvl w:val="0"/>
          <w:numId w:val="27"/>
        </w:numPr>
        <w:rPr>
          <w:b w:val="0"/>
          <w:sz w:val="22"/>
        </w:rPr>
      </w:pPr>
      <w:r w:rsidRPr="00FC6471">
        <w:rPr>
          <w:b w:val="0"/>
          <w:sz w:val="22"/>
        </w:rPr>
        <w:t>break  main</w:t>
      </w:r>
      <w:r w:rsidR="004500ED" w:rsidRPr="00FC6471">
        <w:rPr>
          <w:b w:val="0"/>
          <w:sz w:val="22"/>
        </w:rPr>
        <w:t xml:space="preserve">  </w:t>
      </w:r>
    </w:p>
    <w:p w14:paraId="10D88D7A" w14:textId="0A1C480E" w:rsidR="007F7EE6" w:rsidRPr="00FC6471" w:rsidRDefault="007F7EE6" w:rsidP="007F7EE6">
      <w:pPr>
        <w:pStyle w:val="HeadingStyle1"/>
        <w:numPr>
          <w:ilvl w:val="0"/>
          <w:numId w:val="27"/>
        </w:numPr>
        <w:rPr>
          <w:b w:val="0"/>
          <w:sz w:val="22"/>
        </w:rPr>
      </w:pPr>
      <w:r w:rsidRPr="00FC6471">
        <w:rPr>
          <w:b w:val="0"/>
          <w:sz w:val="22"/>
        </w:rPr>
        <w:t xml:space="preserve">r   $(python  -c  ‘print  “A”  * 119’ )  </w:t>
      </w:r>
      <w:r w:rsidR="00FC6471">
        <w:rPr>
          <w:b w:val="0"/>
          <w:sz w:val="22"/>
        </w:rPr>
        <w:t>It will run the program and input 119 characters in the buffer</w:t>
      </w:r>
    </w:p>
    <w:p w14:paraId="257EF8E0" w14:textId="4C091A23" w:rsidR="004500ED" w:rsidRDefault="007F7EE6" w:rsidP="007F7EE6">
      <w:pPr>
        <w:pStyle w:val="HeadingStyle1"/>
        <w:numPr>
          <w:ilvl w:val="0"/>
          <w:numId w:val="27"/>
        </w:numPr>
        <w:rPr>
          <w:b w:val="0"/>
          <w:sz w:val="22"/>
        </w:rPr>
      </w:pPr>
      <w:r w:rsidRPr="007F7EE6">
        <w:rPr>
          <w:sz w:val="22"/>
        </w:rPr>
        <w:t>n</w:t>
      </w:r>
      <w:r>
        <w:rPr>
          <w:b w:val="0"/>
          <w:sz w:val="22"/>
        </w:rPr>
        <w:t xml:space="preserve">   to move to next line and you will see the printf() function displaying ‘succeeded’</w:t>
      </w:r>
    </w:p>
    <w:p w14:paraId="3502D0EA" w14:textId="2FCE0DC7" w:rsidR="008C73E7" w:rsidRDefault="0026412B" w:rsidP="007F7EE6">
      <w:pPr>
        <w:pStyle w:val="HeadingStyle1"/>
        <w:numPr>
          <w:ilvl w:val="0"/>
          <w:numId w:val="27"/>
        </w:numPr>
        <w:rPr>
          <w:b w:val="0"/>
          <w:sz w:val="22"/>
        </w:rPr>
      </w:pPr>
      <w:r w:rsidRPr="007F7EE6">
        <w:rPr>
          <w:sz w:val="22"/>
        </w:rPr>
        <w:t>info registers</w:t>
      </w:r>
      <w:r>
        <w:rPr>
          <w:b w:val="0"/>
          <w:sz w:val="22"/>
        </w:rPr>
        <w:t xml:space="preserve">   </w:t>
      </w:r>
      <w:r w:rsidR="008C73E7">
        <w:rPr>
          <w:b w:val="0"/>
          <w:sz w:val="22"/>
        </w:rPr>
        <w:t>Analyze the registers and its respective addresses</w:t>
      </w:r>
    </w:p>
    <w:p w14:paraId="0EF34537" w14:textId="77777777" w:rsidR="00D511BD" w:rsidRDefault="00D511BD" w:rsidP="00D511BD">
      <w:pPr>
        <w:pStyle w:val="HeadingStyle1"/>
        <w:ind w:left="1440"/>
        <w:rPr>
          <w:b w:val="0"/>
          <w:sz w:val="22"/>
        </w:rPr>
      </w:pPr>
    </w:p>
    <w:p w14:paraId="2C212396" w14:textId="2E576542" w:rsidR="008C73E7" w:rsidRPr="008C73E7" w:rsidRDefault="00447FD3" w:rsidP="008C73E7">
      <w:pPr>
        <w:pStyle w:val="HeadingStyle1"/>
        <w:numPr>
          <w:ilvl w:val="1"/>
          <w:numId w:val="27"/>
        </w:numPr>
        <w:rPr>
          <w:b w:val="0"/>
          <w:sz w:val="22"/>
        </w:rPr>
      </w:pPr>
      <w:r w:rsidRPr="00447FD3">
        <w:rPr>
          <w:sz w:val="22"/>
        </w:rPr>
        <w:lastRenderedPageBreak/>
        <w:t>(1 mark)</w:t>
      </w:r>
      <w:r>
        <w:rPr>
          <w:b w:val="0"/>
          <w:sz w:val="22"/>
        </w:rPr>
        <w:t xml:space="preserve"> </w:t>
      </w:r>
      <w:r w:rsidR="00FC6471">
        <w:rPr>
          <w:b w:val="0"/>
          <w:sz w:val="22"/>
        </w:rPr>
        <w:t xml:space="preserve">What are the </w:t>
      </w:r>
      <w:r w:rsidR="008C73E7" w:rsidRPr="008C73E7">
        <w:rPr>
          <w:b w:val="0"/>
          <w:sz w:val="22"/>
        </w:rPr>
        <w:t>registers that control the stack pointers</w:t>
      </w:r>
      <w:r w:rsidR="008C73E7">
        <w:rPr>
          <w:b w:val="0"/>
          <w:sz w:val="22"/>
        </w:rPr>
        <w:t>?</w:t>
      </w:r>
    </w:p>
    <w:p w14:paraId="6C658E87" w14:textId="1CEB6334" w:rsidR="008C73E7" w:rsidRPr="00D511BD" w:rsidRDefault="00D763F6" w:rsidP="008C73E7">
      <w:pPr>
        <w:pStyle w:val="HeadingStyle1"/>
        <w:ind w:left="2160"/>
        <w:rPr>
          <w:bCs/>
          <w:sz w:val="22"/>
        </w:rPr>
      </w:pPr>
      <w:r>
        <w:rPr>
          <w:b w:val="0"/>
          <w:sz w:val="22"/>
        </w:rPr>
        <w:t xml:space="preserve"> </w:t>
      </w:r>
      <w:r w:rsidR="00D511BD">
        <w:rPr>
          <w:b w:val="0"/>
          <w:sz w:val="22"/>
        </w:rPr>
        <w:tab/>
      </w:r>
      <w:r w:rsidR="00D511BD">
        <w:rPr>
          <w:bCs/>
          <w:sz w:val="22"/>
        </w:rPr>
        <w:t>RSP and RBP and RIP</w:t>
      </w:r>
    </w:p>
    <w:p w14:paraId="4D766245" w14:textId="1FF89ADA" w:rsidR="00986A70" w:rsidRDefault="00447FD3" w:rsidP="008C73E7">
      <w:pPr>
        <w:pStyle w:val="HeadingStyle1"/>
        <w:numPr>
          <w:ilvl w:val="1"/>
          <w:numId w:val="27"/>
        </w:numPr>
        <w:rPr>
          <w:b w:val="0"/>
          <w:sz w:val="22"/>
        </w:rPr>
      </w:pPr>
      <w:r w:rsidRPr="00447FD3">
        <w:rPr>
          <w:sz w:val="22"/>
        </w:rPr>
        <w:t>( 2 marks)</w:t>
      </w:r>
      <w:r>
        <w:rPr>
          <w:b w:val="0"/>
          <w:sz w:val="22"/>
        </w:rPr>
        <w:t xml:space="preserve"> </w:t>
      </w:r>
      <w:r w:rsidR="00D763F6">
        <w:rPr>
          <w:b w:val="0"/>
          <w:sz w:val="22"/>
        </w:rPr>
        <w:t>Why is the address of rsp lower than rb</w:t>
      </w:r>
      <w:r w:rsidR="00986A70">
        <w:rPr>
          <w:b w:val="0"/>
          <w:sz w:val="22"/>
        </w:rPr>
        <w:t>p?</w:t>
      </w:r>
    </w:p>
    <w:p w14:paraId="70C3492B" w14:textId="366C3945" w:rsidR="008C73E7" w:rsidRPr="00D511BD" w:rsidRDefault="00D511BD" w:rsidP="00D511BD">
      <w:pPr>
        <w:pStyle w:val="HeadingStyle1"/>
        <w:ind w:left="2880"/>
        <w:rPr>
          <w:bCs/>
          <w:sz w:val="22"/>
        </w:rPr>
      </w:pPr>
      <w:r>
        <w:rPr>
          <w:bCs/>
          <w:sz w:val="22"/>
        </w:rPr>
        <w:t>The lower address is higher on the stack</w:t>
      </w:r>
    </w:p>
    <w:p w14:paraId="0EDAF135" w14:textId="77777777" w:rsidR="008C73E7" w:rsidRDefault="008C73E7" w:rsidP="008C73E7">
      <w:pPr>
        <w:pStyle w:val="HeadingStyle1"/>
        <w:ind w:left="2160"/>
        <w:rPr>
          <w:b w:val="0"/>
          <w:sz w:val="22"/>
        </w:rPr>
      </w:pPr>
    </w:p>
    <w:p w14:paraId="73D126B8" w14:textId="53662DCF" w:rsidR="000316FF" w:rsidRPr="00B22BC5" w:rsidRDefault="00382081" w:rsidP="00B22BC5">
      <w:pPr>
        <w:pStyle w:val="HeadingStyle1"/>
        <w:numPr>
          <w:ilvl w:val="0"/>
          <w:numId w:val="27"/>
        </w:numPr>
        <w:rPr>
          <w:b w:val="0"/>
          <w:sz w:val="22"/>
        </w:rPr>
      </w:pPr>
      <w:r>
        <w:rPr>
          <w:b w:val="0"/>
          <w:sz w:val="22"/>
        </w:rPr>
        <w:t xml:space="preserve">When a function is called a stack frame is push onto the stack. The size and structure of the frame depends on the function and compiler optimization. </w:t>
      </w:r>
      <w:r w:rsidR="000316FF">
        <w:rPr>
          <w:b w:val="0"/>
          <w:sz w:val="22"/>
        </w:rPr>
        <w:t xml:space="preserve">To </w:t>
      </w:r>
      <w:r w:rsidR="00B22BC5">
        <w:rPr>
          <w:b w:val="0"/>
          <w:sz w:val="22"/>
        </w:rPr>
        <w:t xml:space="preserve">verify the </w:t>
      </w:r>
      <w:r w:rsidR="00B22BC5" w:rsidRPr="00B22BC5">
        <w:rPr>
          <w:sz w:val="22"/>
        </w:rPr>
        <w:t>stack frame size in bytes</w:t>
      </w:r>
      <w:r w:rsidR="00B22BC5">
        <w:rPr>
          <w:b w:val="0"/>
          <w:sz w:val="22"/>
        </w:rPr>
        <w:t xml:space="preserve"> for this function, use the command print</w:t>
      </w:r>
      <w:r w:rsidR="00B22BC5" w:rsidRPr="00B22BC5">
        <w:rPr>
          <w:sz w:val="22"/>
        </w:rPr>
        <w:t>(p)</w:t>
      </w:r>
      <w:r w:rsidR="00B22BC5">
        <w:rPr>
          <w:b w:val="0"/>
          <w:sz w:val="22"/>
        </w:rPr>
        <w:t xml:space="preserve"> </w:t>
      </w:r>
      <w:r w:rsidR="00587BE4">
        <w:rPr>
          <w:b w:val="0"/>
          <w:sz w:val="22"/>
        </w:rPr>
        <w:t>and</w:t>
      </w:r>
      <w:r w:rsidR="00B22BC5">
        <w:rPr>
          <w:b w:val="0"/>
          <w:sz w:val="22"/>
        </w:rPr>
        <w:t xml:space="preserve"> perform the following subtraction: </w:t>
      </w:r>
    </w:p>
    <w:p w14:paraId="5D8BF2C9" w14:textId="2F878AB5" w:rsidR="000316FF" w:rsidRDefault="000316FF" w:rsidP="000316FF">
      <w:pPr>
        <w:pStyle w:val="HeadingStyle1"/>
        <w:ind w:left="1515"/>
        <w:rPr>
          <w:sz w:val="22"/>
        </w:rPr>
      </w:pPr>
      <w:r>
        <w:rPr>
          <w:b w:val="0"/>
          <w:sz w:val="22"/>
        </w:rPr>
        <w:t xml:space="preserve">  </w:t>
      </w:r>
      <w:r w:rsidRPr="000316FF">
        <w:rPr>
          <w:sz w:val="22"/>
        </w:rPr>
        <w:t>p  rbp address  - rsp address</w:t>
      </w:r>
      <w:r w:rsidR="00B22BC5">
        <w:rPr>
          <w:sz w:val="22"/>
        </w:rPr>
        <w:t xml:space="preserve">  (replace with</w:t>
      </w:r>
      <w:r>
        <w:rPr>
          <w:sz w:val="22"/>
        </w:rPr>
        <w:t xml:space="preserve"> respective address)</w:t>
      </w:r>
    </w:p>
    <w:p w14:paraId="319DB2A0" w14:textId="443023B3" w:rsidR="000316FF" w:rsidRDefault="000316FF" w:rsidP="000316FF">
      <w:pPr>
        <w:pStyle w:val="HeadingStyle1"/>
        <w:ind w:left="1515"/>
        <w:rPr>
          <w:sz w:val="22"/>
        </w:rPr>
      </w:pPr>
      <w:r>
        <w:rPr>
          <w:sz w:val="22"/>
        </w:rPr>
        <w:t xml:space="preserve"> e.g </w:t>
      </w:r>
      <w:r w:rsidR="00382081">
        <w:rPr>
          <w:sz w:val="22"/>
        </w:rPr>
        <w:t xml:space="preserve"> </w:t>
      </w:r>
      <w:r>
        <w:rPr>
          <w:sz w:val="22"/>
        </w:rPr>
        <w:t xml:space="preserve"> p  0x7fffffffe190  -  0x7fffffffe110</w:t>
      </w:r>
    </w:p>
    <w:p w14:paraId="05D6509D" w14:textId="30B54271" w:rsidR="00183FA4" w:rsidRDefault="00183FA4" w:rsidP="000316FF">
      <w:pPr>
        <w:pStyle w:val="HeadingStyle1"/>
        <w:ind w:left="1515"/>
        <w:rPr>
          <w:sz w:val="22"/>
        </w:rPr>
      </w:pPr>
      <w:r>
        <w:rPr>
          <w:sz w:val="22"/>
        </w:rPr>
        <w:tab/>
        <w:t>The stack frame is 128 bytes</w:t>
      </w:r>
    </w:p>
    <w:p w14:paraId="4E934827" w14:textId="34C2A48B" w:rsidR="00587BE4" w:rsidRDefault="00587BE4" w:rsidP="00587BE4">
      <w:pPr>
        <w:pStyle w:val="HeadingStyle1"/>
        <w:numPr>
          <w:ilvl w:val="0"/>
          <w:numId w:val="27"/>
        </w:numPr>
        <w:rPr>
          <w:b w:val="0"/>
          <w:sz w:val="22"/>
        </w:rPr>
      </w:pPr>
      <w:r>
        <w:rPr>
          <w:b w:val="0"/>
          <w:sz w:val="22"/>
        </w:rPr>
        <w:t xml:space="preserve">Use </w:t>
      </w:r>
      <w:r w:rsidRPr="00587BE4">
        <w:rPr>
          <w:sz w:val="22"/>
        </w:rPr>
        <w:t>info frame</w:t>
      </w:r>
      <w:r>
        <w:rPr>
          <w:sz w:val="22"/>
        </w:rPr>
        <w:t xml:space="preserve">  </w:t>
      </w:r>
      <w:r w:rsidRPr="00587BE4">
        <w:rPr>
          <w:b w:val="0"/>
          <w:sz w:val="22"/>
        </w:rPr>
        <w:t xml:space="preserve">and identify the last saved address for </w:t>
      </w:r>
      <w:r w:rsidRPr="00587BE4">
        <w:rPr>
          <w:sz w:val="22"/>
        </w:rPr>
        <w:t>rbp</w:t>
      </w:r>
      <w:r w:rsidRPr="00587BE4">
        <w:rPr>
          <w:b w:val="0"/>
          <w:sz w:val="22"/>
        </w:rPr>
        <w:t xml:space="preserve"> and </w:t>
      </w:r>
      <w:r w:rsidRPr="00587BE4">
        <w:rPr>
          <w:sz w:val="22"/>
        </w:rPr>
        <w:t>rip</w:t>
      </w:r>
      <w:r w:rsidRPr="00587BE4">
        <w:rPr>
          <w:b w:val="0"/>
          <w:sz w:val="22"/>
        </w:rPr>
        <w:t xml:space="preserve"> registers</w:t>
      </w:r>
    </w:p>
    <w:p w14:paraId="2A2F4AE1" w14:textId="069F5B1E" w:rsidR="00183FA4" w:rsidRDefault="00183FA4" w:rsidP="00183FA4">
      <w:pPr>
        <w:pStyle w:val="HeadingStyle1"/>
        <w:ind w:left="2160"/>
        <w:rPr>
          <w:bCs/>
          <w:sz w:val="22"/>
        </w:rPr>
      </w:pPr>
      <w:r>
        <w:rPr>
          <w:bCs/>
          <w:sz w:val="22"/>
        </w:rPr>
        <w:t>rbp = 0x7fffffffdb80</w:t>
      </w:r>
    </w:p>
    <w:p w14:paraId="2A773B28" w14:textId="2DDA69FF" w:rsidR="00183FA4" w:rsidRPr="00183FA4" w:rsidRDefault="00183FA4" w:rsidP="00183FA4">
      <w:pPr>
        <w:pStyle w:val="HeadingStyle1"/>
        <w:ind w:left="2160"/>
        <w:rPr>
          <w:bCs/>
          <w:sz w:val="22"/>
        </w:rPr>
      </w:pPr>
      <w:r>
        <w:rPr>
          <w:bCs/>
          <w:sz w:val="22"/>
        </w:rPr>
        <w:t>rip = 0x7fffffffdb88</w:t>
      </w:r>
    </w:p>
    <w:p w14:paraId="11F82DB4" w14:textId="5F575B5B" w:rsidR="00587BE4" w:rsidRDefault="00DB4CC8" w:rsidP="007F7EE6">
      <w:pPr>
        <w:pStyle w:val="HeadingStyle1"/>
        <w:numPr>
          <w:ilvl w:val="0"/>
          <w:numId w:val="27"/>
        </w:numPr>
        <w:rPr>
          <w:b w:val="0"/>
          <w:sz w:val="22"/>
        </w:rPr>
      </w:pPr>
      <w:r>
        <w:rPr>
          <w:b w:val="0"/>
          <w:sz w:val="22"/>
        </w:rPr>
        <w:t xml:space="preserve">Use   </w:t>
      </w:r>
      <w:r w:rsidRPr="00DB4CC8">
        <w:rPr>
          <w:sz w:val="22"/>
        </w:rPr>
        <w:t>x/40x   $rsp</w:t>
      </w:r>
      <w:r w:rsidR="0045267E">
        <w:rPr>
          <w:b w:val="0"/>
          <w:sz w:val="22"/>
        </w:rPr>
        <w:t xml:space="preserve">   </w:t>
      </w:r>
    </w:p>
    <w:p w14:paraId="335FD6D8" w14:textId="77777777" w:rsidR="00587BE4" w:rsidRDefault="00587BE4" w:rsidP="00587BE4">
      <w:pPr>
        <w:pStyle w:val="HeadingStyle1"/>
        <w:numPr>
          <w:ilvl w:val="1"/>
          <w:numId w:val="27"/>
        </w:numPr>
        <w:rPr>
          <w:b w:val="0"/>
          <w:sz w:val="22"/>
        </w:rPr>
      </w:pPr>
      <w:r>
        <w:rPr>
          <w:b w:val="0"/>
          <w:sz w:val="22"/>
        </w:rPr>
        <w:t>A</w:t>
      </w:r>
      <w:r w:rsidR="00DB4CC8">
        <w:rPr>
          <w:b w:val="0"/>
          <w:sz w:val="22"/>
        </w:rPr>
        <w:t xml:space="preserve">nalyze the </w:t>
      </w:r>
      <w:r w:rsidRPr="00587BE4">
        <w:rPr>
          <w:sz w:val="22"/>
        </w:rPr>
        <w:t xml:space="preserve">stack </w:t>
      </w:r>
      <w:r>
        <w:rPr>
          <w:sz w:val="22"/>
        </w:rPr>
        <w:t xml:space="preserve">frame </w:t>
      </w:r>
      <w:r w:rsidRPr="00587BE4">
        <w:rPr>
          <w:sz w:val="22"/>
        </w:rPr>
        <w:t>area</w:t>
      </w:r>
      <w:r>
        <w:rPr>
          <w:sz w:val="22"/>
        </w:rPr>
        <w:t xml:space="preserve"> for main()</w:t>
      </w:r>
      <w:r>
        <w:rPr>
          <w:b w:val="0"/>
          <w:sz w:val="22"/>
        </w:rPr>
        <w:t xml:space="preserve"> </w:t>
      </w:r>
      <w:r w:rsidR="00DB4CC8">
        <w:rPr>
          <w:b w:val="0"/>
          <w:sz w:val="22"/>
        </w:rPr>
        <w:t>from the start of rsp register address to rbp address</w:t>
      </w:r>
      <w:r w:rsidR="0045267E">
        <w:rPr>
          <w:b w:val="0"/>
          <w:sz w:val="22"/>
        </w:rPr>
        <w:t xml:space="preserve"> (stack frame for main())</w:t>
      </w:r>
      <w:r>
        <w:rPr>
          <w:b w:val="0"/>
          <w:sz w:val="22"/>
        </w:rPr>
        <w:t xml:space="preserve"> </w:t>
      </w:r>
    </w:p>
    <w:p w14:paraId="56FECD87" w14:textId="47C66853" w:rsidR="00DB4CC8" w:rsidRDefault="00587BE4" w:rsidP="00587BE4">
      <w:pPr>
        <w:pStyle w:val="HeadingStyle1"/>
        <w:numPr>
          <w:ilvl w:val="1"/>
          <w:numId w:val="27"/>
        </w:numPr>
        <w:rPr>
          <w:b w:val="0"/>
          <w:sz w:val="22"/>
        </w:rPr>
      </w:pPr>
      <w:r>
        <w:rPr>
          <w:b w:val="0"/>
          <w:sz w:val="22"/>
        </w:rPr>
        <w:t>I</w:t>
      </w:r>
      <w:r w:rsidR="00DB4CC8">
        <w:rPr>
          <w:b w:val="0"/>
          <w:sz w:val="22"/>
        </w:rPr>
        <w:t xml:space="preserve">dentify the input </w:t>
      </w:r>
      <w:r>
        <w:rPr>
          <w:b w:val="0"/>
          <w:sz w:val="22"/>
        </w:rPr>
        <w:t xml:space="preserve">of </w:t>
      </w:r>
      <w:r w:rsidR="00DB4CC8">
        <w:rPr>
          <w:b w:val="0"/>
          <w:sz w:val="22"/>
        </w:rPr>
        <w:t>string</w:t>
      </w:r>
      <w:r>
        <w:rPr>
          <w:b w:val="0"/>
          <w:sz w:val="22"/>
        </w:rPr>
        <w:t>s</w:t>
      </w:r>
      <w:r w:rsidR="00DB4CC8">
        <w:rPr>
          <w:b w:val="0"/>
          <w:sz w:val="22"/>
        </w:rPr>
        <w:t xml:space="preserve"> </w:t>
      </w:r>
      <w:r>
        <w:rPr>
          <w:b w:val="0"/>
          <w:sz w:val="22"/>
        </w:rPr>
        <w:t>“</w:t>
      </w:r>
      <w:r w:rsidR="00DB4CC8">
        <w:rPr>
          <w:b w:val="0"/>
          <w:sz w:val="22"/>
        </w:rPr>
        <w:t>A</w:t>
      </w:r>
      <w:r>
        <w:rPr>
          <w:b w:val="0"/>
          <w:sz w:val="22"/>
        </w:rPr>
        <w:t>”</w:t>
      </w:r>
      <w:r w:rsidR="00DB4CC8">
        <w:rPr>
          <w:b w:val="0"/>
          <w:sz w:val="22"/>
        </w:rPr>
        <w:t xml:space="preserve"> (41</w:t>
      </w:r>
      <w:r>
        <w:rPr>
          <w:b w:val="0"/>
          <w:sz w:val="22"/>
        </w:rPr>
        <w:t>) that</w:t>
      </w:r>
      <w:r w:rsidR="00D763F6">
        <w:rPr>
          <w:b w:val="0"/>
          <w:sz w:val="22"/>
        </w:rPr>
        <w:t xml:space="preserve"> should be followed by 00 which</w:t>
      </w:r>
      <w:r w:rsidR="00DB4CC8">
        <w:rPr>
          <w:b w:val="0"/>
          <w:sz w:val="22"/>
        </w:rPr>
        <w:t xml:space="preserve"> terminate</w:t>
      </w:r>
      <w:r w:rsidR="00D763F6">
        <w:rPr>
          <w:b w:val="0"/>
          <w:sz w:val="22"/>
        </w:rPr>
        <w:t>s the string</w:t>
      </w:r>
      <w:r w:rsidR="0045267E">
        <w:rPr>
          <w:b w:val="0"/>
          <w:sz w:val="22"/>
        </w:rPr>
        <w:t xml:space="preserve"> (</w:t>
      </w:r>
      <w:r>
        <w:rPr>
          <w:b w:val="0"/>
          <w:sz w:val="22"/>
        </w:rPr>
        <w:t xml:space="preserve"> 0x</w:t>
      </w:r>
      <w:r w:rsidRPr="00587BE4">
        <w:rPr>
          <w:b w:val="0"/>
          <w:color w:val="FF0000"/>
          <w:sz w:val="22"/>
        </w:rPr>
        <w:t>00</w:t>
      </w:r>
      <w:r>
        <w:rPr>
          <w:b w:val="0"/>
          <w:sz w:val="22"/>
        </w:rPr>
        <w:t>4141</w:t>
      </w:r>
      <w:r w:rsidR="00D763F6">
        <w:rPr>
          <w:b w:val="0"/>
          <w:sz w:val="22"/>
        </w:rPr>
        <w:t>41</w:t>
      </w:r>
      <w:r w:rsidR="0045267E">
        <w:rPr>
          <w:b w:val="0"/>
          <w:sz w:val="22"/>
        </w:rPr>
        <w:t>).</w:t>
      </w:r>
    </w:p>
    <w:p w14:paraId="219D1FB5" w14:textId="3E6D6895" w:rsidR="00587BE4" w:rsidRDefault="00D763F6" w:rsidP="007F7EE6">
      <w:pPr>
        <w:pStyle w:val="HeadingStyle1"/>
        <w:numPr>
          <w:ilvl w:val="0"/>
          <w:numId w:val="27"/>
        </w:numPr>
        <w:rPr>
          <w:b w:val="0"/>
          <w:sz w:val="22"/>
        </w:rPr>
      </w:pPr>
      <w:r w:rsidRPr="00587BE4">
        <w:rPr>
          <w:b w:val="0"/>
          <w:color w:val="000000" w:themeColor="text1"/>
          <w:sz w:val="22"/>
        </w:rPr>
        <w:t>Identify the return address</w:t>
      </w:r>
      <w:r>
        <w:rPr>
          <w:b w:val="0"/>
          <w:sz w:val="22"/>
        </w:rPr>
        <w:t>. This s</w:t>
      </w:r>
      <w:r w:rsidRPr="00D763F6">
        <w:rPr>
          <w:b w:val="0"/>
          <w:sz w:val="22"/>
        </w:rPr>
        <w:t>hould be the first word after rbp</w:t>
      </w:r>
      <w:r>
        <w:rPr>
          <w:b w:val="0"/>
          <w:sz w:val="22"/>
        </w:rPr>
        <w:t xml:space="preserve"> register</w:t>
      </w:r>
      <w:r w:rsidR="00587BE4">
        <w:rPr>
          <w:b w:val="0"/>
          <w:sz w:val="22"/>
        </w:rPr>
        <w:t xml:space="preserve"> (0x</w:t>
      </w:r>
      <w:r w:rsidR="00587BE4" w:rsidRPr="00587BE4">
        <w:rPr>
          <w:b w:val="0"/>
          <w:color w:val="FF0000"/>
          <w:sz w:val="22"/>
        </w:rPr>
        <w:t>00</w:t>
      </w:r>
      <w:r w:rsidR="00587BE4">
        <w:rPr>
          <w:b w:val="0"/>
          <w:sz w:val="22"/>
        </w:rPr>
        <w:t>414141)</w:t>
      </w:r>
      <w:r w:rsidRPr="00D763F6">
        <w:rPr>
          <w:b w:val="0"/>
          <w:sz w:val="22"/>
        </w:rPr>
        <w:t xml:space="preserve"> </w:t>
      </w:r>
    </w:p>
    <w:p w14:paraId="0706C394" w14:textId="2B320938" w:rsidR="00DB4CC8" w:rsidRDefault="00D763F6" w:rsidP="00587BE4">
      <w:pPr>
        <w:pStyle w:val="HeadingStyle1"/>
        <w:ind w:left="1440"/>
        <w:rPr>
          <w:b w:val="0"/>
          <w:sz w:val="22"/>
        </w:rPr>
      </w:pPr>
      <w:r>
        <w:rPr>
          <w:b w:val="0"/>
          <w:sz w:val="22"/>
        </w:rPr>
        <w:t xml:space="preserve">The return address </w:t>
      </w:r>
      <w:r w:rsidR="0045267E">
        <w:rPr>
          <w:b w:val="0"/>
          <w:sz w:val="22"/>
        </w:rPr>
        <w:t xml:space="preserve">is an important address because it </w:t>
      </w:r>
      <w:r>
        <w:rPr>
          <w:b w:val="0"/>
          <w:sz w:val="22"/>
        </w:rPr>
        <w:t xml:space="preserve">is the </w:t>
      </w:r>
      <w:r w:rsidRPr="00587BE4">
        <w:rPr>
          <w:b w:val="0"/>
          <w:color w:val="FF0000"/>
          <w:sz w:val="22"/>
        </w:rPr>
        <w:t>next instruction to be executed</w:t>
      </w:r>
      <w:r>
        <w:rPr>
          <w:b w:val="0"/>
          <w:sz w:val="22"/>
        </w:rPr>
        <w:t xml:space="preserve"> after main() function returns. If the return address is known, it can be used to control and exploit the program.</w:t>
      </w:r>
    </w:p>
    <w:p w14:paraId="39987A31" w14:textId="43CF72A4" w:rsidR="00F97EC5" w:rsidRPr="00F97EC5" w:rsidRDefault="00F97EC5" w:rsidP="00587BE4">
      <w:pPr>
        <w:pStyle w:val="HeadingStyle1"/>
        <w:ind w:left="1440"/>
        <w:rPr>
          <w:bCs/>
          <w:sz w:val="22"/>
        </w:rPr>
      </w:pPr>
      <w:r>
        <w:rPr>
          <w:b w:val="0"/>
          <w:sz w:val="22"/>
        </w:rPr>
        <w:tab/>
      </w:r>
      <w:r>
        <w:rPr>
          <w:bCs/>
          <w:sz w:val="22"/>
        </w:rPr>
        <w:t>The return address is = 0x7fffffffdb80</w:t>
      </w:r>
    </w:p>
    <w:p w14:paraId="04E8BB62" w14:textId="14E7F5B1" w:rsidR="00995A4F" w:rsidRPr="003F53F2" w:rsidRDefault="00587BE4" w:rsidP="00587BE4">
      <w:pPr>
        <w:pStyle w:val="HeadingStyle1"/>
        <w:numPr>
          <w:ilvl w:val="0"/>
          <w:numId w:val="27"/>
        </w:numPr>
        <w:rPr>
          <w:b w:val="0"/>
          <w:sz w:val="22"/>
        </w:rPr>
      </w:pPr>
      <w:r>
        <w:rPr>
          <w:b w:val="0"/>
          <w:sz w:val="22"/>
        </w:rPr>
        <w:t xml:space="preserve">Use </w:t>
      </w:r>
      <w:r w:rsidR="00AA0508">
        <w:rPr>
          <w:sz w:val="22"/>
        </w:rPr>
        <w:t>Info &amp;</w:t>
      </w:r>
      <w:r w:rsidR="00995A4F" w:rsidRPr="00587BE4">
        <w:rPr>
          <w:sz w:val="22"/>
        </w:rPr>
        <w:t>buffer</w:t>
      </w:r>
      <w:r>
        <w:rPr>
          <w:sz w:val="22"/>
        </w:rPr>
        <w:t xml:space="preserve">  </w:t>
      </w:r>
      <w:r w:rsidRPr="007B127D">
        <w:rPr>
          <w:b w:val="0"/>
          <w:sz w:val="22"/>
        </w:rPr>
        <w:t>to verify buffer size and respective address</w:t>
      </w:r>
    </w:p>
    <w:p w14:paraId="696FC3F0" w14:textId="4FE1D6CF" w:rsidR="005E699D" w:rsidRDefault="003F53F2" w:rsidP="003A2A70">
      <w:pPr>
        <w:pStyle w:val="HeadingStyle1"/>
        <w:numPr>
          <w:ilvl w:val="0"/>
          <w:numId w:val="27"/>
        </w:numPr>
        <w:rPr>
          <w:sz w:val="22"/>
        </w:rPr>
      </w:pPr>
      <w:r w:rsidRPr="004C1209">
        <w:rPr>
          <w:b w:val="0"/>
          <w:sz w:val="22"/>
        </w:rPr>
        <w:t>Use</w:t>
      </w:r>
      <w:r>
        <w:rPr>
          <w:sz w:val="22"/>
        </w:rPr>
        <w:t xml:space="preserve"> c to continue. </w:t>
      </w:r>
    </w:p>
    <w:p w14:paraId="0E74489E" w14:textId="75D63EF2" w:rsidR="006620B4" w:rsidRPr="007B127D" w:rsidRDefault="00012B4C" w:rsidP="003A2A70">
      <w:pPr>
        <w:pStyle w:val="HeadingStyle1"/>
        <w:numPr>
          <w:ilvl w:val="0"/>
          <w:numId w:val="27"/>
        </w:numPr>
        <w:rPr>
          <w:b w:val="0"/>
          <w:sz w:val="22"/>
        </w:rPr>
      </w:pPr>
      <w:r>
        <w:rPr>
          <w:sz w:val="22"/>
        </w:rPr>
        <w:t xml:space="preserve">( 5 </w:t>
      </w:r>
      <w:r w:rsidRPr="00447FD3">
        <w:rPr>
          <w:sz w:val="22"/>
        </w:rPr>
        <w:t>marks)</w:t>
      </w:r>
      <w:r>
        <w:rPr>
          <w:sz w:val="22"/>
        </w:rPr>
        <w:t xml:space="preserve"> </w:t>
      </w:r>
      <w:r>
        <w:rPr>
          <w:b w:val="0"/>
          <w:sz w:val="22"/>
        </w:rPr>
        <w:t xml:space="preserve">Attach </w:t>
      </w:r>
      <w:r w:rsidR="006620B4" w:rsidRPr="007B127D">
        <w:rPr>
          <w:b w:val="0"/>
          <w:sz w:val="22"/>
        </w:rPr>
        <w:t>screen captures to demo</w:t>
      </w:r>
      <w:r>
        <w:rPr>
          <w:b w:val="0"/>
          <w:sz w:val="22"/>
        </w:rPr>
        <w:t>:</w:t>
      </w:r>
    </w:p>
    <w:p w14:paraId="1E128B20" w14:textId="7057B4C3" w:rsidR="006620B4" w:rsidRDefault="00012B4C" w:rsidP="006620B4">
      <w:pPr>
        <w:pStyle w:val="HeadingStyle1"/>
        <w:numPr>
          <w:ilvl w:val="1"/>
          <w:numId w:val="27"/>
        </w:numPr>
        <w:rPr>
          <w:b w:val="0"/>
          <w:sz w:val="22"/>
        </w:rPr>
      </w:pPr>
      <w:r>
        <w:rPr>
          <w:b w:val="0"/>
          <w:sz w:val="22"/>
        </w:rPr>
        <w:lastRenderedPageBreak/>
        <w:t>C code created</w:t>
      </w:r>
    </w:p>
    <w:p w14:paraId="6FBEA1E9" w14:textId="228C129F" w:rsidR="00796770" w:rsidRPr="007B127D" w:rsidRDefault="00796770" w:rsidP="00796770">
      <w:pPr>
        <w:pStyle w:val="HeadingStyle1"/>
        <w:ind w:left="2160"/>
        <w:rPr>
          <w:b w:val="0"/>
          <w:sz w:val="22"/>
        </w:rPr>
      </w:pPr>
      <w:r>
        <w:rPr>
          <w:b w:val="0"/>
          <w:noProof/>
          <w:sz w:val="22"/>
        </w:rPr>
        <w:drawing>
          <wp:inline distT="0" distB="0" distL="0" distR="0" wp14:anchorId="5821EA6C" wp14:editId="13E71136">
            <wp:extent cx="593407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6BE0F264" w14:textId="72B3149B" w:rsidR="00012B4C" w:rsidRDefault="00012B4C" w:rsidP="007B127D">
      <w:pPr>
        <w:pStyle w:val="HeadingStyle1"/>
        <w:numPr>
          <w:ilvl w:val="1"/>
          <w:numId w:val="27"/>
        </w:numPr>
        <w:rPr>
          <w:b w:val="0"/>
          <w:sz w:val="22"/>
        </w:rPr>
      </w:pPr>
      <w:r>
        <w:rPr>
          <w:b w:val="0"/>
          <w:sz w:val="22"/>
        </w:rPr>
        <w:t>Identified last address for rbp and rip</w:t>
      </w:r>
    </w:p>
    <w:p w14:paraId="5B2A7D03" w14:textId="385A1F22" w:rsidR="00796770" w:rsidRDefault="00796770" w:rsidP="00796770">
      <w:pPr>
        <w:pStyle w:val="HeadingStyle1"/>
        <w:ind w:left="2160"/>
        <w:rPr>
          <w:b w:val="0"/>
          <w:sz w:val="22"/>
        </w:rPr>
      </w:pPr>
      <w:r>
        <w:rPr>
          <w:b w:val="0"/>
          <w:noProof/>
          <w:sz w:val="22"/>
        </w:rPr>
        <w:drawing>
          <wp:inline distT="0" distB="0" distL="0" distR="0" wp14:anchorId="7F87C977" wp14:editId="4921FFAB">
            <wp:extent cx="5410200" cy="128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1285875"/>
                    </a:xfrm>
                    <a:prstGeom prst="rect">
                      <a:avLst/>
                    </a:prstGeom>
                    <a:noFill/>
                    <a:ln>
                      <a:noFill/>
                    </a:ln>
                  </pic:spPr>
                </pic:pic>
              </a:graphicData>
            </a:graphic>
          </wp:inline>
        </w:drawing>
      </w:r>
    </w:p>
    <w:p w14:paraId="0B7749C5" w14:textId="74693749" w:rsidR="007B127D" w:rsidRDefault="007B127D" w:rsidP="007B127D">
      <w:pPr>
        <w:pStyle w:val="HeadingStyle1"/>
        <w:numPr>
          <w:ilvl w:val="1"/>
          <w:numId w:val="27"/>
        </w:numPr>
        <w:rPr>
          <w:b w:val="0"/>
          <w:sz w:val="22"/>
        </w:rPr>
      </w:pPr>
      <w:r w:rsidRPr="007B127D">
        <w:rPr>
          <w:b w:val="0"/>
          <w:sz w:val="22"/>
        </w:rPr>
        <w:t xml:space="preserve">Debug output that displays stack area with 0x41414141 values (A) and underline </w:t>
      </w:r>
      <w:r w:rsidR="00012B4C">
        <w:rPr>
          <w:b w:val="0"/>
          <w:sz w:val="22"/>
        </w:rPr>
        <w:t xml:space="preserve">identified </w:t>
      </w:r>
      <w:r w:rsidRPr="00012B4C">
        <w:rPr>
          <w:sz w:val="22"/>
        </w:rPr>
        <w:t>return address</w:t>
      </w:r>
      <w:r w:rsidRPr="007B127D">
        <w:rPr>
          <w:b w:val="0"/>
          <w:sz w:val="22"/>
        </w:rPr>
        <w:t xml:space="preserve"> in the output</w:t>
      </w:r>
    </w:p>
    <w:p w14:paraId="037AE6DB" w14:textId="7E758946" w:rsidR="00796770" w:rsidRPr="007B127D" w:rsidRDefault="00796770" w:rsidP="00796770">
      <w:pPr>
        <w:pStyle w:val="HeadingStyle1"/>
        <w:ind w:left="2160"/>
        <w:rPr>
          <w:b w:val="0"/>
          <w:sz w:val="22"/>
        </w:rPr>
      </w:pPr>
      <w:r>
        <w:rPr>
          <w:b w:val="0"/>
          <w:noProof/>
          <w:sz w:val="22"/>
        </w:rPr>
        <w:drawing>
          <wp:inline distT="0" distB="0" distL="0" distR="0" wp14:anchorId="6FE82127" wp14:editId="383D754A">
            <wp:extent cx="5448300" cy="1562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254" cy="1569479"/>
                    </a:xfrm>
                    <a:prstGeom prst="rect">
                      <a:avLst/>
                    </a:prstGeom>
                    <a:noFill/>
                    <a:ln>
                      <a:noFill/>
                    </a:ln>
                  </pic:spPr>
                </pic:pic>
              </a:graphicData>
            </a:graphic>
          </wp:inline>
        </w:drawing>
      </w:r>
    </w:p>
    <w:p w14:paraId="4DFDB92A" w14:textId="28C96E6D" w:rsidR="007B127D" w:rsidRDefault="007B127D" w:rsidP="007B127D">
      <w:pPr>
        <w:pStyle w:val="HeadingStyle1"/>
        <w:numPr>
          <w:ilvl w:val="1"/>
          <w:numId w:val="27"/>
        </w:numPr>
        <w:rPr>
          <w:b w:val="0"/>
          <w:sz w:val="22"/>
        </w:rPr>
      </w:pPr>
      <w:r>
        <w:rPr>
          <w:b w:val="0"/>
          <w:sz w:val="22"/>
        </w:rPr>
        <w:t>Final result after pressing c to continue</w:t>
      </w:r>
    </w:p>
    <w:p w14:paraId="529E1D92" w14:textId="563D1E51" w:rsidR="00796770" w:rsidRPr="007B127D" w:rsidRDefault="00796770" w:rsidP="00796770">
      <w:pPr>
        <w:pStyle w:val="HeadingStyle1"/>
        <w:ind w:left="2160"/>
        <w:rPr>
          <w:b w:val="0"/>
          <w:sz w:val="22"/>
        </w:rPr>
      </w:pPr>
      <w:r>
        <w:rPr>
          <w:b w:val="0"/>
          <w:noProof/>
          <w:sz w:val="22"/>
        </w:rPr>
        <w:drawing>
          <wp:inline distT="0" distB="0" distL="0" distR="0" wp14:anchorId="62889964" wp14:editId="68EC8F2A">
            <wp:extent cx="41148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647700"/>
                    </a:xfrm>
                    <a:prstGeom prst="rect">
                      <a:avLst/>
                    </a:prstGeom>
                    <a:noFill/>
                    <a:ln>
                      <a:noFill/>
                    </a:ln>
                  </pic:spPr>
                </pic:pic>
              </a:graphicData>
            </a:graphic>
          </wp:inline>
        </w:drawing>
      </w:r>
    </w:p>
    <w:p w14:paraId="3C31F3E5" w14:textId="408FD874" w:rsidR="005E699D" w:rsidRDefault="005E699D" w:rsidP="005E699D">
      <w:pPr>
        <w:pStyle w:val="HeadingStyle1"/>
        <w:rPr>
          <w:sz w:val="22"/>
        </w:rPr>
      </w:pPr>
    </w:p>
    <w:p w14:paraId="1B8BCE41" w14:textId="68B3CB59" w:rsidR="008916D2" w:rsidRPr="008916D2" w:rsidRDefault="00012B4C" w:rsidP="008916D2">
      <w:pPr>
        <w:pStyle w:val="HeadingStyle1"/>
        <w:numPr>
          <w:ilvl w:val="0"/>
          <w:numId w:val="29"/>
        </w:numPr>
        <w:rPr>
          <w:b w:val="0"/>
          <w:sz w:val="24"/>
        </w:rPr>
      </w:pPr>
      <w:r>
        <w:rPr>
          <w:sz w:val="24"/>
        </w:rPr>
        <w:lastRenderedPageBreak/>
        <w:t>Buffer Overflow</w:t>
      </w:r>
    </w:p>
    <w:p w14:paraId="29DFA15A" w14:textId="014EDF4D" w:rsidR="003F53F2" w:rsidRDefault="008916D2" w:rsidP="00995A4F">
      <w:pPr>
        <w:pStyle w:val="HeadingStyle1"/>
        <w:rPr>
          <w:b w:val="0"/>
          <w:sz w:val="22"/>
        </w:rPr>
      </w:pPr>
      <w:r>
        <w:rPr>
          <w:b w:val="0"/>
          <w:sz w:val="22"/>
        </w:rPr>
        <w:t xml:space="preserve">                  </w:t>
      </w:r>
      <w:r w:rsidR="003F53F2">
        <w:rPr>
          <w:b w:val="0"/>
          <w:sz w:val="22"/>
        </w:rPr>
        <w:t xml:space="preserve"> Now that you know how to explore the stack lets overflow it as follows</w:t>
      </w:r>
      <w:r>
        <w:rPr>
          <w:b w:val="0"/>
          <w:sz w:val="22"/>
        </w:rPr>
        <w:t>:</w:t>
      </w:r>
    </w:p>
    <w:p w14:paraId="7519FEBF" w14:textId="62E27956" w:rsidR="008916D2" w:rsidRDefault="008916D2" w:rsidP="008916D2">
      <w:pPr>
        <w:pStyle w:val="HeadingStyle1"/>
        <w:numPr>
          <w:ilvl w:val="0"/>
          <w:numId w:val="30"/>
        </w:numPr>
        <w:rPr>
          <w:b w:val="0"/>
          <w:sz w:val="22"/>
        </w:rPr>
      </w:pPr>
      <w:r>
        <w:rPr>
          <w:b w:val="0"/>
          <w:sz w:val="22"/>
        </w:rPr>
        <w:t>Create a break point for main</w:t>
      </w:r>
    </w:p>
    <w:p w14:paraId="4F39E82D" w14:textId="77777777" w:rsidR="00096194" w:rsidRDefault="008916D2" w:rsidP="008916D2">
      <w:pPr>
        <w:pStyle w:val="HeadingStyle1"/>
        <w:numPr>
          <w:ilvl w:val="0"/>
          <w:numId w:val="30"/>
        </w:numPr>
        <w:rPr>
          <w:sz w:val="22"/>
        </w:rPr>
      </w:pPr>
      <w:r w:rsidRPr="007F7EE6">
        <w:rPr>
          <w:sz w:val="22"/>
        </w:rPr>
        <w:t xml:space="preserve">r   $(python  -c  ‘print  “A”  * </w:t>
      </w:r>
      <w:r>
        <w:rPr>
          <w:sz w:val="22"/>
        </w:rPr>
        <w:t xml:space="preserve">120’ </w:t>
      </w:r>
      <w:r w:rsidRPr="007F7EE6">
        <w:rPr>
          <w:sz w:val="22"/>
        </w:rPr>
        <w:t xml:space="preserve">) </w:t>
      </w:r>
      <w:r>
        <w:rPr>
          <w:sz w:val="22"/>
        </w:rPr>
        <w:t xml:space="preserve"> </w:t>
      </w:r>
    </w:p>
    <w:p w14:paraId="0D99C847" w14:textId="653F7198" w:rsidR="008916D2" w:rsidRPr="00096194" w:rsidRDefault="00096194" w:rsidP="00096194">
      <w:pPr>
        <w:pStyle w:val="HeadingStyle1"/>
        <w:ind w:left="1515"/>
        <w:rPr>
          <w:b w:val="0"/>
          <w:sz w:val="22"/>
        </w:rPr>
      </w:pPr>
      <w:r w:rsidRPr="00096194">
        <w:rPr>
          <w:b w:val="0"/>
          <w:sz w:val="22"/>
        </w:rPr>
        <w:t>NOTE: If 120 characters does not overflow your system keep adding till it overflows it</w:t>
      </w:r>
    </w:p>
    <w:p w14:paraId="6975AFB4" w14:textId="65488800" w:rsidR="008916D2" w:rsidRDefault="008916D2" w:rsidP="008916D2">
      <w:pPr>
        <w:pStyle w:val="HeadingStyle1"/>
        <w:numPr>
          <w:ilvl w:val="0"/>
          <w:numId w:val="30"/>
        </w:numPr>
        <w:rPr>
          <w:b w:val="0"/>
          <w:sz w:val="22"/>
        </w:rPr>
      </w:pPr>
      <w:r w:rsidRPr="004C1209">
        <w:rPr>
          <w:sz w:val="22"/>
        </w:rPr>
        <w:t>n</w:t>
      </w:r>
      <w:r>
        <w:rPr>
          <w:b w:val="0"/>
          <w:sz w:val="22"/>
        </w:rPr>
        <w:t xml:space="preserve">   next</w:t>
      </w:r>
    </w:p>
    <w:p w14:paraId="54AF32FD" w14:textId="754EB5DE" w:rsidR="004C1209" w:rsidRDefault="008916D2" w:rsidP="008916D2">
      <w:pPr>
        <w:pStyle w:val="HeadingStyle1"/>
        <w:numPr>
          <w:ilvl w:val="0"/>
          <w:numId w:val="30"/>
        </w:numPr>
        <w:rPr>
          <w:b w:val="0"/>
          <w:sz w:val="22"/>
        </w:rPr>
      </w:pPr>
      <w:r w:rsidRPr="004C1209">
        <w:rPr>
          <w:sz w:val="22"/>
        </w:rPr>
        <w:t>x/40x</w:t>
      </w:r>
      <w:r w:rsidR="004C1209">
        <w:rPr>
          <w:sz w:val="22"/>
        </w:rPr>
        <w:t xml:space="preserve"> </w:t>
      </w:r>
      <w:r w:rsidRPr="004C1209">
        <w:rPr>
          <w:sz w:val="22"/>
        </w:rPr>
        <w:t xml:space="preserve"> $rsp</w:t>
      </w:r>
      <w:r w:rsidR="004C1209">
        <w:rPr>
          <w:b w:val="0"/>
          <w:sz w:val="22"/>
        </w:rPr>
        <w:t xml:space="preserve">   </w:t>
      </w:r>
    </w:p>
    <w:p w14:paraId="2D17CDB9" w14:textId="77777777" w:rsidR="00AF588D" w:rsidRDefault="004C1209" w:rsidP="004C1209">
      <w:pPr>
        <w:pStyle w:val="HeadingStyle1"/>
        <w:ind w:left="1515"/>
        <w:rPr>
          <w:b w:val="0"/>
          <w:sz w:val="22"/>
        </w:rPr>
      </w:pPr>
      <w:r>
        <w:rPr>
          <w:b w:val="0"/>
          <w:sz w:val="22"/>
        </w:rPr>
        <w:t>A</w:t>
      </w:r>
      <w:r w:rsidR="008916D2">
        <w:rPr>
          <w:b w:val="0"/>
          <w:sz w:val="22"/>
        </w:rPr>
        <w:t>nalyze the stac</w:t>
      </w:r>
      <w:r>
        <w:rPr>
          <w:b w:val="0"/>
          <w:sz w:val="22"/>
        </w:rPr>
        <w:t>k and c</w:t>
      </w:r>
      <w:r w:rsidR="008916D2">
        <w:rPr>
          <w:b w:val="0"/>
          <w:sz w:val="22"/>
        </w:rPr>
        <w:t>ompare it with previous out</w:t>
      </w:r>
      <w:r>
        <w:rPr>
          <w:b w:val="0"/>
          <w:sz w:val="22"/>
        </w:rPr>
        <w:t>put</w:t>
      </w:r>
      <w:r w:rsidR="008916D2">
        <w:rPr>
          <w:b w:val="0"/>
          <w:sz w:val="22"/>
        </w:rPr>
        <w:t xml:space="preserve">. </w:t>
      </w:r>
    </w:p>
    <w:p w14:paraId="5F12426D" w14:textId="77777777" w:rsidR="00796770" w:rsidRDefault="00096194" w:rsidP="00DA73F9">
      <w:pPr>
        <w:pStyle w:val="HeadingStyle1"/>
        <w:numPr>
          <w:ilvl w:val="1"/>
          <w:numId w:val="41"/>
        </w:numPr>
        <w:rPr>
          <w:b w:val="0"/>
          <w:sz w:val="22"/>
        </w:rPr>
      </w:pPr>
      <w:r>
        <w:rPr>
          <w:sz w:val="22"/>
        </w:rPr>
        <w:t xml:space="preserve">(1 </w:t>
      </w:r>
      <w:r w:rsidR="003959E2" w:rsidRPr="00DA73F9">
        <w:rPr>
          <w:sz w:val="22"/>
        </w:rPr>
        <w:t>marks)</w:t>
      </w:r>
      <w:r w:rsidR="003959E2" w:rsidRPr="00DA73F9">
        <w:rPr>
          <w:b w:val="0"/>
          <w:sz w:val="22"/>
        </w:rPr>
        <w:t xml:space="preserve"> </w:t>
      </w:r>
      <w:r w:rsidR="008916D2" w:rsidRPr="00DA73F9">
        <w:rPr>
          <w:b w:val="0"/>
          <w:sz w:val="22"/>
        </w:rPr>
        <w:t>What is different</w:t>
      </w:r>
      <w:r w:rsidR="004C1209" w:rsidRPr="00DA73F9">
        <w:rPr>
          <w:b w:val="0"/>
          <w:sz w:val="22"/>
        </w:rPr>
        <w:t>?</w:t>
      </w:r>
      <w:r w:rsidR="003B7036" w:rsidRPr="00DA73F9">
        <w:rPr>
          <w:b w:val="0"/>
          <w:sz w:val="22"/>
        </w:rPr>
        <w:t xml:space="preserve">    </w:t>
      </w:r>
    </w:p>
    <w:p w14:paraId="13C78529" w14:textId="266EE66F" w:rsidR="00AF588D" w:rsidRPr="00DA73F9" w:rsidRDefault="00796770" w:rsidP="00796770">
      <w:pPr>
        <w:pStyle w:val="HeadingStyle1"/>
        <w:ind w:left="2880"/>
        <w:rPr>
          <w:b w:val="0"/>
          <w:sz w:val="22"/>
        </w:rPr>
      </w:pPr>
      <w:r>
        <w:rPr>
          <w:sz w:val="22"/>
        </w:rPr>
        <w:t>There is no return address, it is all covered by A’s</w:t>
      </w:r>
      <w:r w:rsidR="003B7036" w:rsidRPr="00DA73F9">
        <w:rPr>
          <w:b w:val="0"/>
          <w:sz w:val="22"/>
        </w:rPr>
        <w:t xml:space="preserve">         </w:t>
      </w:r>
    </w:p>
    <w:p w14:paraId="0EE6B55E" w14:textId="078AFA5B" w:rsidR="004C1209" w:rsidRDefault="003959E2" w:rsidP="00DA73F9">
      <w:pPr>
        <w:pStyle w:val="HeadingStyle1"/>
        <w:numPr>
          <w:ilvl w:val="1"/>
          <w:numId w:val="41"/>
        </w:numPr>
        <w:rPr>
          <w:b w:val="0"/>
          <w:sz w:val="22"/>
        </w:rPr>
      </w:pPr>
      <w:r w:rsidRPr="003959E2">
        <w:rPr>
          <w:sz w:val="22"/>
        </w:rPr>
        <w:t>(1 mark)</w:t>
      </w:r>
      <w:r>
        <w:rPr>
          <w:b w:val="0"/>
          <w:sz w:val="22"/>
        </w:rPr>
        <w:t xml:space="preserve"> </w:t>
      </w:r>
      <w:r w:rsidR="00AF588D">
        <w:rPr>
          <w:b w:val="0"/>
          <w:sz w:val="22"/>
        </w:rPr>
        <w:t>How many byte</w:t>
      </w:r>
      <w:r w:rsidR="00DA73F9">
        <w:rPr>
          <w:b w:val="0"/>
          <w:sz w:val="22"/>
        </w:rPr>
        <w:t>(</w:t>
      </w:r>
      <w:r w:rsidR="00012B4C">
        <w:rPr>
          <w:b w:val="0"/>
          <w:sz w:val="22"/>
        </w:rPr>
        <w:t>s</w:t>
      </w:r>
      <w:r w:rsidR="00DA73F9">
        <w:rPr>
          <w:b w:val="0"/>
          <w:sz w:val="22"/>
        </w:rPr>
        <w:t>)</w:t>
      </w:r>
      <w:r w:rsidR="00AF588D">
        <w:rPr>
          <w:b w:val="0"/>
          <w:sz w:val="22"/>
        </w:rPr>
        <w:t xml:space="preserve"> were overwritten?  </w:t>
      </w:r>
    </w:p>
    <w:p w14:paraId="79B33A37" w14:textId="443E7578" w:rsidR="00796770" w:rsidRDefault="00FF5DEF" w:rsidP="00796770">
      <w:pPr>
        <w:pStyle w:val="HeadingStyle1"/>
        <w:ind w:left="2880"/>
        <w:rPr>
          <w:b w:val="0"/>
          <w:sz w:val="22"/>
        </w:rPr>
      </w:pPr>
      <w:r>
        <w:rPr>
          <w:sz w:val="22"/>
        </w:rPr>
        <w:t>448 bytes, (note I also used 300 characters instead of 120)</w:t>
      </w:r>
    </w:p>
    <w:p w14:paraId="3BEBDB5F" w14:textId="2683CD61" w:rsidR="00662993" w:rsidRDefault="00517F30" w:rsidP="00517F30">
      <w:pPr>
        <w:pStyle w:val="HeadingStyle1"/>
        <w:numPr>
          <w:ilvl w:val="0"/>
          <w:numId w:val="30"/>
        </w:numPr>
        <w:rPr>
          <w:b w:val="0"/>
          <w:sz w:val="22"/>
        </w:rPr>
      </w:pPr>
      <w:r>
        <w:rPr>
          <w:b w:val="0"/>
          <w:sz w:val="22"/>
        </w:rPr>
        <w:t>U</w:t>
      </w:r>
      <w:r w:rsidR="00662993">
        <w:rPr>
          <w:b w:val="0"/>
          <w:sz w:val="22"/>
        </w:rPr>
        <w:t xml:space="preserve">se </w:t>
      </w:r>
      <w:r w:rsidR="00662993" w:rsidRPr="00517F30">
        <w:rPr>
          <w:sz w:val="22"/>
        </w:rPr>
        <w:t>c</w:t>
      </w:r>
      <w:r w:rsidR="00662993">
        <w:rPr>
          <w:b w:val="0"/>
          <w:sz w:val="22"/>
        </w:rPr>
        <w:t xml:space="preserve"> to continue </w:t>
      </w:r>
      <w:r>
        <w:rPr>
          <w:b w:val="0"/>
          <w:sz w:val="22"/>
        </w:rPr>
        <w:t>the system will receive the signal SIGSEGV segmentation fault</w:t>
      </w:r>
      <w:r w:rsidR="003959E2">
        <w:rPr>
          <w:b w:val="0"/>
          <w:sz w:val="22"/>
        </w:rPr>
        <w:t>. Analyze the results</w:t>
      </w:r>
    </w:p>
    <w:p w14:paraId="0C04DC63" w14:textId="04880703" w:rsidR="00450CD2" w:rsidRDefault="00517F30" w:rsidP="00517F30">
      <w:pPr>
        <w:pStyle w:val="HeadingStyle1"/>
        <w:numPr>
          <w:ilvl w:val="0"/>
          <w:numId w:val="30"/>
        </w:numPr>
        <w:rPr>
          <w:b w:val="0"/>
          <w:sz w:val="22"/>
        </w:rPr>
      </w:pPr>
      <w:r>
        <w:rPr>
          <w:b w:val="0"/>
          <w:sz w:val="22"/>
        </w:rPr>
        <w:t>By overwritten the return address we can now have control of the program because we can redirect this address to perform a malicious function</w:t>
      </w:r>
    </w:p>
    <w:p w14:paraId="3FB7DB02" w14:textId="0B473D9D" w:rsidR="00DA73F9" w:rsidRPr="007B127D" w:rsidRDefault="00096194" w:rsidP="00DA73F9">
      <w:pPr>
        <w:pStyle w:val="HeadingStyle1"/>
        <w:numPr>
          <w:ilvl w:val="0"/>
          <w:numId w:val="30"/>
        </w:numPr>
        <w:rPr>
          <w:b w:val="0"/>
          <w:sz w:val="22"/>
        </w:rPr>
      </w:pPr>
      <w:r>
        <w:rPr>
          <w:sz w:val="22"/>
        </w:rPr>
        <w:t>( 3</w:t>
      </w:r>
      <w:r w:rsidR="00DA73F9">
        <w:rPr>
          <w:sz w:val="22"/>
        </w:rPr>
        <w:t xml:space="preserve"> </w:t>
      </w:r>
      <w:r w:rsidR="00DA73F9" w:rsidRPr="00447FD3">
        <w:rPr>
          <w:sz w:val="22"/>
        </w:rPr>
        <w:t>marks)</w:t>
      </w:r>
      <w:r w:rsidR="00DA73F9">
        <w:rPr>
          <w:sz w:val="22"/>
        </w:rPr>
        <w:t xml:space="preserve"> </w:t>
      </w:r>
      <w:r w:rsidR="00DA73F9">
        <w:rPr>
          <w:b w:val="0"/>
          <w:sz w:val="22"/>
        </w:rPr>
        <w:t xml:space="preserve">Attach </w:t>
      </w:r>
      <w:r w:rsidR="00DA73F9" w:rsidRPr="007B127D">
        <w:rPr>
          <w:b w:val="0"/>
          <w:sz w:val="22"/>
        </w:rPr>
        <w:t>screen captures to demo</w:t>
      </w:r>
      <w:r w:rsidR="00DA73F9">
        <w:rPr>
          <w:b w:val="0"/>
          <w:sz w:val="22"/>
        </w:rPr>
        <w:t>:</w:t>
      </w:r>
    </w:p>
    <w:p w14:paraId="55F48372" w14:textId="13439F06" w:rsidR="00DA73F9" w:rsidRDefault="00DA73F9" w:rsidP="00DA73F9">
      <w:pPr>
        <w:pStyle w:val="HeadingStyle1"/>
        <w:numPr>
          <w:ilvl w:val="1"/>
          <w:numId w:val="30"/>
        </w:numPr>
        <w:rPr>
          <w:b w:val="0"/>
          <w:sz w:val="22"/>
        </w:rPr>
      </w:pPr>
      <w:r w:rsidRPr="007B127D">
        <w:rPr>
          <w:b w:val="0"/>
          <w:sz w:val="22"/>
        </w:rPr>
        <w:t xml:space="preserve">Debug output that displays stack area with 0x41414141 values (A) and underline </w:t>
      </w:r>
      <w:r>
        <w:rPr>
          <w:b w:val="0"/>
          <w:sz w:val="22"/>
        </w:rPr>
        <w:t xml:space="preserve">identified </w:t>
      </w:r>
      <w:r w:rsidRPr="00012B4C">
        <w:rPr>
          <w:sz w:val="22"/>
        </w:rPr>
        <w:t>return address</w:t>
      </w:r>
      <w:r w:rsidRPr="007B127D">
        <w:rPr>
          <w:b w:val="0"/>
          <w:sz w:val="22"/>
        </w:rPr>
        <w:t xml:space="preserve"> in the output</w:t>
      </w:r>
    </w:p>
    <w:p w14:paraId="24386F8A" w14:textId="50165505" w:rsidR="00402235" w:rsidRDefault="00402235" w:rsidP="00402235">
      <w:pPr>
        <w:pStyle w:val="HeadingStyle1"/>
        <w:ind w:left="2235"/>
        <w:rPr>
          <w:b w:val="0"/>
          <w:sz w:val="22"/>
        </w:rPr>
      </w:pPr>
      <w:r>
        <w:rPr>
          <w:b w:val="0"/>
          <w:noProof/>
          <w:sz w:val="22"/>
        </w:rPr>
        <w:lastRenderedPageBreak/>
        <w:drawing>
          <wp:inline distT="0" distB="0" distL="0" distR="0" wp14:anchorId="0EF38CD8" wp14:editId="0F4B1FF9">
            <wp:extent cx="5146056" cy="516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38" cy="5167648"/>
                    </a:xfrm>
                    <a:prstGeom prst="rect">
                      <a:avLst/>
                    </a:prstGeom>
                    <a:noFill/>
                    <a:ln>
                      <a:noFill/>
                    </a:ln>
                  </pic:spPr>
                </pic:pic>
              </a:graphicData>
            </a:graphic>
          </wp:inline>
        </w:drawing>
      </w:r>
    </w:p>
    <w:p w14:paraId="03C87830" w14:textId="7516BAA7" w:rsidR="00402235" w:rsidRPr="00402235" w:rsidRDefault="00402235" w:rsidP="00402235">
      <w:pPr>
        <w:pStyle w:val="HeadingStyle1"/>
        <w:ind w:left="2235"/>
        <w:rPr>
          <w:bCs/>
          <w:sz w:val="22"/>
        </w:rPr>
      </w:pPr>
      <w:r>
        <w:rPr>
          <w:bCs/>
          <w:sz w:val="22"/>
        </w:rPr>
        <w:t>There is no return address to identify here</w:t>
      </w:r>
    </w:p>
    <w:p w14:paraId="5C338666" w14:textId="471371F9" w:rsidR="00DA73F9" w:rsidRDefault="00DA73F9" w:rsidP="00096194">
      <w:pPr>
        <w:pStyle w:val="HeadingStyle1"/>
        <w:numPr>
          <w:ilvl w:val="1"/>
          <w:numId w:val="30"/>
        </w:numPr>
        <w:rPr>
          <w:b w:val="0"/>
          <w:sz w:val="22"/>
        </w:rPr>
      </w:pPr>
      <w:r>
        <w:rPr>
          <w:b w:val="0"/>
          <w:sz w:val="22"/>
        </w:rPr>
        <w:t>Final result after pressing c to continue</w:t>
      </w:r>
      <w:r w:rsidR="00096194">
        <w:rPr>
          <w:b w:val="0"/>
          <w:sz w:val="22"/>
        </w:rPr>
        <w:t xml:space="preserve"> </w:t>
      </w:r>
    </w:p>
    <w:p w14:paraId="2A15CA4A" w14:textId="26214FAB" w:rsidR="00517F30" w:rsidRDefault="00402235" w:rsidP="00402235">
      <w:pPr>
        <w:pStyle w:val="HeadingStyle1"/>
        <w:ind w:left="2160"/>
        <w:rPr>
          <w:b w:val="0"/>
          <w:sz w:val="22"/>
        </w:rPr>
      </w:pPr>
      <w:r>
        <w:rPr>
          <w:b w:val="0"/>
          <w:noProof/>
          <w:sz w:val="22"/>
        </w:rPr>
        <w:drawing>
          <wp:inline distT="0" distB="0" distL="0" distR="0" wp14:anchorId="479C0070" wp14:editId="38942377">
            <wp:extent cx="5514975" cy="49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495300"/>
                    </a:xfrm>
                    <a:prstGeom prst="rect">
                      <a:avLst/>
                    </a:prstGeom>
                    <a:noFill/>
                    <a:ln>
                      <a:noFill/>
                    </a:ln>
                  </pic:spPr>
                </pic:pic>
              </a:graphicData>
            </a:graphic>
          </wp:inline>
        </w:drawing>
      </w:r>
    </w:p>
    <w:p w14:paraId="55D4010C" w14:textId="77777777" w:rsidR="00F64277" w:rsidRDefault="00F64277" w:rsidP="00517F30">
      <w:pPr>
        <w:pStyle w:val="HeadingStyle1"/>
        <w:ind w:left="1515"/>
        <w:rPr>
          <w:b w:val="0"/>
          <w:sz w:val="22"/>
        </w:rPr>
      </w:pPr>
    </w:p>
    <w:p w14:paraId="24F69B1D" w14:textId="77777777" w:rsidR="003959E2" w:rsidRDefault="003959E2" w:rsidP="00517F30">
      <w:pPr>
        <w:pStyle w:val="HeadingStyle1"/>
        <w:ind w:left="1515"/>
        <w:rPr>
          <w:b w:val="0"/>
          <w:sz w:val="22"/>
        </w:rPr>
      </w:pPr>
    </w:p>
    <w:p w14:paraId="256D6F2E" w14:textId="77777777" w:rsidR="00096194" w:rsidRDefault="00096194" w:rsidP="00517F30">
      <w:pPr>
        <w:pStyle w:val="HeadingStyle1"/>
        <w:ind w:left="1515"/>
        <w:rPr>
          <w:b w:val="0"/>
          <w:sz w:val="22"/>
        </w:rPr>
      </w:pPr>
    </w:p>
    <w:p w14:paraId="65583AA0" w14:textId="77777777" w:rsidR="00096194" w:rsidRDefault="00096194" w:rsidP="00E9288A">
      <w:pPr>
        <w:pStyle w:val="HeadingStyle1"/>
        <w:rPr>
          <w:b w:val="0"/>
          <w:sz w:val="22"/>
        </w:rPr>
      </w:pPr>
    </w:p>
    <w:p w14:paraId="1206A3F7" w14:textId="53784764" w:rsidR="006C50C2" w:rsidRDefault="003A526B" w:rsidP="006C50C2">
      <w:pPr>
        <w:pStyle w:val="HeadingStyle1"/>
        <w:numPr>
          <w:ilvl w:val="0"/>
          <w:numId w:val="8"/>
        </w:numPr>
      </w:pPr>
      <w:r>
        <w:lastRenderedPageBreak/>
        <w:t>Stack Overflow to Execute Malicious Function</w:t>
      </w:r>
      <w:r w:rsidR="00447FD3">
        <w:t xml:space="preserve">       </w:t>
      </w:r>
      <w:r w:rsidR="0002072D">
        <w:t>___/10</w:t>
      </w:r>
    </w:p>
    <w:p w14:paraId="64234417" w14:textId="6092EA1D" w:rsidR="006C50C2" w:rsidRPr="003F53F2" w:rsidRDefault="006C50C2" w:rsidP="006C50C2">
      <w:pPr>
        <w:pStyle w:val="HeadingStyle1"/>
        <w:ind w:left="720"/>
        <w:rPr>
          <w:b w:val="0"/>
          <w:sz w:val="24"/>
        </w:rPr>
      </w:pPr>
      <w:r>
        <w:rPr>
          <w:b w:val="0"/>
          <w:sz w:val="22"/>
        </w:rPr>
        <w:t xml:space="preserve"> </w:t>
      </w:r>
      <w:r w:rsidRPr="003F53F2">
        <w:rPr>
          <w:b w:val="0"/>
          <w:sz w:val="24"/>
        </w:rPr>
        <w:t xml:space="preserve">The </w:t>
      </w:r>
      <w:r w:rsidR="007970C8">
        <w:rPr>
          <w:b w:val="0"/>
          <w:sz w:val="24"/>
        </w:rPr>
        <w:t>objectives of this exercise are to:</w:t>
      </w:r>
    </w:p>
    <w:p w14:paraId="37F81360" w14:textId="65BD821A" w:rsidR="006C50C2" w:rsidRDefault="006C50C2" w:rsidP="006C50C2">
      <w:pPr>
        <w:pStyle w:val="HeadingStyle1"/>
        <w:numPr>
          <w:ilvl w:val="0"/>
          <w:numId w:val="31"/>
        </w:numPr>
        <w:rPr>
          <w:b w:val="0"/>
          <w:sz w:val="24"/>
        </w:rPr>
      </w:pPr>
      <w:r>
        <w:rPr>
          <w:b w:val="0"/>
          <w:sz w:val="24"/>
        </w:rPr>
        <w:t>Use stack overflow to overwrite RIP and take control of the program</w:t>
      </w:r>
    </w:p>
    <w:p w14:paraId="60C13051" w14:textId="02639449" w:rsidR="006C50C2" w:rsidRDefault="006C50C2" w:rsidP="007604F6">
      <w:pPr>
        <w:pStyle w:val="HeadingStyle1"/>
        <w:numPr>
          <w:ilvl w:val="0"/>
          <w:numId w:val="31"/>
        </w:numPr>
        <w:rPr>
          <w:b w:val="0"/>
          <w:sz w:val="24"/>
        </w:rPr>
      </w:pPr>
      <w:r>
        <w:rPr>
          <w:b w:val="0"/>
          <w:sz w:val="24"/>
        </w:rPr>
        <w:t>Exploit the program by executing malicious function</w:t>
      </w:r>
    </w:p>
    <w:p w14:paraId="18EE3384" w14:textId="75B53E15" w:rsidR="00F96279" w:rsidRPr="00F96279" w:rsidRDefault="00907625" w:rsidP="00907625">
      <w:pPr>
        <w:pStyle w:val="HeadingStyle1"/>
        <w:ind w:left="1080"/>
        <w:rPr>
          <w:b w:val="0"/>
          <w:sz w:val="22"/>
        </w:rPr>
      </w:pPr>
      <w:r>
        <w:rPr>
          <w:b w:val="0"/>
          <w:sz w:val="22"/>
        </w:rPr>
        <w:t>1</w:t>
      </w:r>
      <w:r w:rsidRPr="003959E2">
        <w:rPr>
          <w:sz w:val="22"/>
        </w:rPr>
        <w:t xml:space="preserve">. </w:t>
      </w:r>
      <w:r w:rsidR="00F96279" w:rsidRPr="00AA1CA2">
        <w:rPr>
          <w:b w:val="0"/>
          <w:sz w:val="22"/>
        </w:rPr>
        <w:t>Ru</w:t>
      </w:r>
      <w:r w:rsidR="00F96279">
        <w:rPr>
          <w:b w:val="0"/>
          <w:sz w:val="22"/>
        </w:rPr>
        <w:t>n and compile the following program</w:t>
      </w:r>
      <w:r>
        <w:rPr>
          <w:b w:val="0"/>
          <w:sz w:val="22"/>
        </w:rPr>
        <w:t>. Analyze the code and note that the malicious code is never called in main() function and never executed. What if we use buffer overflow to control the execution and change the flow to execute this function?</w:t>
      </w:r>
    </w:p>
    <w:p w14:paraId="053B1816" w14:textId="766CE84B" w:rsidR="00F96279" w:rsidRPr="00AA1CA2" w:rsidRDefault="00F96279" w:rsidP="00F96279">
      <w:pPr>
        <w:pStyle w:val="HeadingStyle1"/>
        <w:ind w:left="1080"/>
        <w:rPr>
          <w:b w:val="0"/>
          <w:sz w:val="22"/>
        </w:rPr>
      </w:pPr>
      <w:r>
        <w:rPr>
          <w:b w:val="0"/>
          <w:noProof/>
          <w:sz w:val="22"/>
          <w:lang w:val="en-CA" w:eastAsia="en-CA"/>
        </w:rPr>
        <w:drawing>
          <wp:inline distT="0" distB="0" distL="0" distR="0" wp14:anchorId="6D7D24BA" wp14:editId="7F157D17">
            <wp:extent cx="3029585" cy="354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3546475"/>
                    </a:xfrm>
                    <a:prstGeom prst="rect">
                      <a:avLst/>
                    </a:prstGeom>
                    <a:noFill/>
                    <a:ln>
                      <a:noFill/>
                    </a:ln>
                  </pic:spPr>
                </pic:pic>
              </a:graphicData>
            </a:graphic>
          </wp:inline>
        </w:drawing>
      </w:r>
    </w:p>
    <w:p w14:paraId="4717C242" w14:textId="154BD645" w:rsidR="00F96279" w:rsidRPr="00AA1CA2" w:rsidRDefault="00F96279" w:rsidP="00F96279">
      <w:pPr>
        <w:pStyle w:val="HeadingStyle1"/>
        <w:rPr>
          <w:b w:val="0"/>
          <w:sz w:val="22"/>
        </w:rPr>
      </w:pPr>
      <w:r w:rsidRPr="00AA1CA2">
        <w:rPr>
          <w:sz w:val="22"/>
        </w:rPr>
        <w:t xml:space="preserve">             </w:t>
      </w:r>
      <w:r>
        <w:rPr>
          <w:sz w:val="22"/>
        </w:rPr>
        <w:t xml:space="preserve">     </w:t>
      </w:r>
      <w:r w:rsidRPr="00AA1CA2">
        <w:rPr>
          <w:b w:val="0"/>
          <w:sz w:val="22"/>
        </w:rPr>
        <w:t>gcc   -g  –fno-stac</w:t>
      </w:r>
      <w:r>
        <w:rPr>
          <w:b w:val="0"/>
          <w:sz w:val="22"/>
        </w:rPr>
        <w:t>k-protector  -z  execstack  bufferover.c  -o buff</w:t>
      </w:r>
    </w:p>
    <w:p w14:paraId="758435A4" w14:textId="6BB17721" w:rsidR="00F96279" w:rsidRDefault="00F96279" w:rsidP="00F96279">
      <w:pPr>
        <w:pStyle w:val="HeadingStyle1"/>
        <w:numPr>
          <w:ilvl w:val="0"/>
          <w:numId w:val="28"/>
        </w:numPr>
        <w:rPr>
          <w:b w:val="0"/>
          <w:sz w:val="22"/>
        </w:rPr>
      </w:pPr>
      <w:r w:rsidRPr="00AA1CA2">
        <w:rPr>
          <w:b w:val="0"/>
          <w:sz w:val="22"/>
        </w:rPr>
        <w:t xml:space="preserve">Use the following </w:t>
      </w:r>
      <w:r w:rsidRPr="003970D5">
        <w:rPr>
          <w:sz w:val="22"/>
        </w:rPr>
        <w:t>gdb</w:t>
      </w:r>
      <w:r w:rsidRPr="00AA1CA2">
        <w:rPr>
          <w:b w:val="0"/>
          <w:sz w:val="22"/>
        </w:rPr>
        <w:t xml:space="preserve"> commands to analyze the stack:  </w:t>
      </w:r>
    </w:p>
    <w:p w14:paraId="6C0AC259" w14:textId="72F1E4E0" w:rsidR="00F96279" w:rsidRPr="00907625" w:rsidRDefault="00F96279" w:rsidP="00F96279">
      <w:pPr>
        <w:pStyle w:val="HeadingStyle1"/>
        <w:numPr>
          <w:ilvl w:val="0"/>
          <w:numId w:val="33"/>
        </w:numPr>
        <w:rPr>
          <w:sz w:val="22"/>
        </w:rPr>
      </w:pPr>
      <w:r w:rsidRPr="00907625">
        <w:rPr>
          <w:sz w:val="22"/>
        </w:rPr>
        <w:t>gdb  ./buff</w:t>
      </w:r>
    </w:p>
    <w:p w14:paraId="73CEAE37" w14:textId="60F5853D" w:rsidR="00F96279" w:rsidRPr="007F7EE6" w:rsidRDefault="00F96279" w:rsidP="00F96279">
      <w:pPr>
        <w:pStyle w:val="HeadingStyle1"/>
        <w:ind w:left="1080"/>
        <w:rPr>
          <w:b w:val="0"/>
          <w:sz w:val="22"/>
        </w:rPr>
      </w:pPr>
      <w:r w:rsidRPr="00F96279">
        <w:rPr>
          <w:b w:val="0"/>
          <w:sz w:val="22"/>
        </w:rPr>
        <w:t>b</w:t>
      </w:r>
      <w:r>
        <w:rPr>
          <w:sz w:val="22"/>
        </w:rPr>
        <w:t xml:space="preserve">.   </w:t>
      </w:r>
      <w:r w:rsidRPr="007F7EE6">
        <w:rPr>
          <w:sz w:val="22"/>
        </w:rPr>
        <w:t>list</w:t>
      </w:r>
      <w:r w:rsidRPr="007F7EE6">
        <w:rPr>
          <w:b w:val="0"/>
          <w:sz w:val="22"/>
        </w:rPr>
        <w:t xml:space="preserve">   </w:t>
      </w:r>
    </w:p>
    <w:p w14:paraId="5AFE64BF" w14:textId="77777777" w:rsidR="00F96279" w:rsidRPr="007F7EE6" w:rsidRDefault="00F96279" w:rsidP="00F96279">
      <w:pPr>
        <w:pStyle w:val="HeadingStyle1"/>
        <w:numPr>
          <w:ilvl w:val="0"/>
          <w:numId w:val="31"/>
        </w:numPr>
        <w:rPr>
          <w:sz w:val="22"/>
        </w:rPr>
      </w:pPr>
      <w:r w:rsidRPr="007F7EE6">
        <w:rPr>
          <w:sz w:val="22"/>
        </w:rPr>
        <w:t xml:space="preserve">break  main  </w:t>
      </w:r>
    </w:p>
    <w:p w14:paraId="585EC954" w14:textId="77777777" w:rsidR="00B154EF" w:rsidRDefault="00F96279" w:rsidP="00F96279">
      <w:pPr>
        <w:pStyle w:val="HeadingStyle1"/>
        <w:numPr>
          <w:ilvl w:val="0"/>
          <w:numId w:val="31"/>
        </w:numPr>
        <w:rPr>
          <w:sz w:val="22"/>
        </w:rPr>
      </w:pPr>
      <w:r w:rsidRPr="007F7EE6">
        <w:rPr>
          <w:sz w:val="22"/>
        </w:rPr>
        <w:t xml:space="preserve">r  </w:t>
      </w:r>
      <w:r w:rsidR="00703785">
        <w:rPr>
          <w:sz w:val="22"/>
        </w:rPr>
        <w:t xml:space="preserve"> $(python  -c  ‘print  “a</w:t>
      </w:r>
      <w:r w:rsidRPr="007F7EE6">
        <w:rPr>
          <w:sz w:val="22"/>
        </w:rPr>
        <w:t xml:space="preserve">”  * </w:t>
      </w:r>
      <w:r w:rsidR="00703785">
        <w:rPr>
          <w:sz w:val="22"/>
        </w:rPr>
        <w:t>26</w:t>
      </w:r>
      <w:r>
        <w:rPr>
          <w:sz w:val="22"/>
        </w:rPr>
        <w:t xml:space="preserve">’ </w:t>
      </w:r>
      <w:r w:rsidRPr="007F7EE6">
        <w:rPr>
          <w:sz w:val="22"/>
        </w:rPr>
        <w:t>)</w:t>
      </w:r>
    </w:p>
    <w:p w14:paraId="1255215B" w14:textId="369F475C" w:rsidR="00B154EF" w:rsidRDefault="00B154EF" w:rsidP="00F96279">
      <w:pPr>
        <w:pStyle w:val="HeadingStyle1"/>
        <w:numPr>
          <w:ilvl w:val="0"/>
          <w:numId w:val="31"/>
        </w:numPr>
        <w:rPr>
          <w:sz w:val="22"/>
        </w:rPr>
      </w:pPr>
      <w:r>
        <w:rPr>
          <w:sz w:val="22"/>
        </w:rPr>
        <w:t>next</w:t>
      </w:r>
    </w:p>
    <w:p w14:paraId="6C6BDB76" w14:textId="3C708080" w:rsidR="00F96279" w:rsidRPr="007F7EE6" w:rsidRDefault="00B154EF" w:rsidP="00F96279">
      <w:pPr>
        <w:pStyle w:val="HeadingStyle1"/>
        <w:numPr>
          <w:ilvl w:val="0"/>
          <w:numId w:val="31"/>
        </w:numPr>
        <w:rPr>
          <w:sz w:val="22"/>
        </w:rPr>
      </w:pPr>
      <w:r>
        <w:rPr>
          <w:sz w:val="22"/>
        </w:rPr>
        <w:lastRenderedPageBreak/>
        <w:t>c  to continue</w:t>
      </w:r>
      <w:r w:rsidR="00F96279" w:rsidRPr="007F7EE6">
        <w:rPr>
          <w:sz w:val="22"/>
        </w:rPr>
        <w:t xml:space="preserve"> </w:t>
      </w:r>
      <w:r w:rsidR="00F96279">
        <w:rPr>
          <w:sz w:val="22"/>
        </w:rPr>
        <w:t xml:space="preserve"> </w:t>
      </w:r>
    </w:p>
    <w:p w14:paraId="03A74AC1" w14:textId="24752220" w:rsidR="00363300" w:rsidRDefault="00363300" w:rsidP="00703785">
      <w:pPr>
        <w:pStyle w:val="HeadingStyle1"/>
        <w:numPr>
          <w:ilvl w:val="0"/>
          <w:numId w:val="28"/>
        </w:numPr>
        <w:rPr>
          <w:b w:val="0"/>
          <w:sz w:val="22"/>
        </w:rPr>
      </w:pPr>
      <w:r>
        <w:rPr>
          <w:b w:val="0"/>
          <w:sz w:val="22"/>
        </w:rPr>
        <w:t xml:space="preserve">After segmentation fault pay attention to the </w:t>
      </w:r>
      <w:r w:rsidR="001F138C">
        <w:rPr>
          <w:b w:val="0"/>
          <w:color w:val="FF0000"/>
          <w:sz w:val="22"/>
        </w:rPr>
        <w:t xml:space="preserve">error address with </w:t>
      </w:r>
      <w:r w:rsidRPr="00703785">
        <w:rPr>
          <w:b w:val="0"/>
          <w:color w:val="FF0000"/>
          <w:sz w:val="22"/>
        </w:rPr>
        <w:t xml:space="preserve">?? </w:t>
      </w:r>
      <w:r>
        <w:rPr>
          <w:b w:val="0"/>
          <w:sz w:val="22"/>
        </w:rPr>
        <w:t xml:space="preserve">. This means you got the return address. Verify how many </w:t>
      </w:r>
      <w:r w:rsidR="006C5270">
        <w:rPr>
          <w:b w:val="0"/>
          <w:sz w:val="22"/>
        </w:rPr>
        <w:t xml:space="preserve">bytes were injected with ‘a’ string into RIP register e.g </w:t>
      </w:r>
      <w:r>
        <w:rPr>
          <w:b w:val="0"/>
          <w:sz w:val="22"/>
        </w:rPr>
        <w:t>0x0000555</w:t>
      </w:r>
      <w:r w:rsidR="006C5270">
        <w:rPr>
          <w:b w:val="0"/>
          <w:sz w:val="22"/>
        </w:rPr>
        <w:t>5</w:t>
      </w:r>
      <w:r>
        <w:rPr>
          <w:b w:val="0"/>
          <w:sz w:val="22"/>
        </w:rPr>
        <w:t>00</w:t>
      </w:r>
      <w:r w:rsidRPr="00BE0E4E">
        <w:rPr>
          <w:b w:val="0"/>
          <w:color w:val="FF0000"/>
          <w:sz w:val="22"/>
        </w:rPr>
        <w:t>616161</w:t>
      </w:r>
      <w:r w:rsidR="00BE0E4E">
        <w:rPr>
          <w:b w:val="0"/>
          <w:sz w:val="22"/>
        </w:rPr>
        <w:t xml:space="preserve"> here we have </w:t>
      </w:r>
      <w:r w:rsidR="006C5270">
        <w:rPr>
          <w:b w:val="0"/>
          <w:sz w:val="22"/>
        </w:rPr>
        <w:t xml:space="preserve">3 bytes injected with </w:t>
      </w:r>
      <w:r w:rsidR="001A26C7">
        <w:rPr>
          <w:b w:val="0"/>
          <w:sz w:val="22"/>
        </w:rPr>
        <w:t>string “a” (</w:t>
      </w:r>
      <w:r w:rsidR="006C5270">
        <w:rPr>
          <w:b w:val="0"/>
          <w:sz w:val="22"/>
        </w:rPr>
        <w:t>61</w:t>
      </w:r>
      <w:r w:rsidR="001A26C7">
        <w:rPr>
          <w:b w:val="0"/>
          <w:sz w:val="22"/>
        </w:rPr>
        <w:t xml:space="preserve">). We need this number to subtract </w:t>
      </w:r>
      <w:r w:rsidR="00703785">
        <w:rPr>
          <w:b w:val="0"/>
          <w:sz w:val="22"/>
        </w:rPr>
        <w:t>from the initial 26 injected</w:t>
      </w:r>
      <w:r w:rsidR="006C5270">
        <w:rPr>
          <w:b w:val="0"/>
          <w:sz w:val="22"/>
        </w:rPr>
        <w:t>)</w:t>
      </w:r>
      <w:r w:rsidR="00BE0E4E">
        <w:rPr>
          <w:b w:val="0"/>
          <w:sz w:val="22"/>
        </w:rPr>
        <w:t xml:space="preserve">. Record the number of bytes that were injected based on your output:   </w:t>
      </w:r>
    </w:p>
    <w:p w14:paraId="3CAAE3D1" w14:textId="1CDEE47B" w:rsidR="00C403C4" w:rsidRPr="00C403C4" w:rsidRDefault="00C403C4" w:rsidP="00C403C4">
      <w:pPr>
        <w:pStyle w:val="HeadingStyle1"/>
        <w:ind w:left="1440"/>
        <w:rPr>
          <w:bCs/>
          <w:sz w:val="22"/>
        </w:rPr>
      </w:pPr>
      <w:r>
        <w:rPr>
          <w:bCs/>
          <w:sz w:val="22"/>
        </w:rPr>
        <w:t>3 – 26 = 23</w:t>
      </w:r>
    </w:p>
    <w:p w14:paraId="0967A2C0" w14:textId="5A83EF01" w:rsidR="006C5270" w:rsidRDefault="001F138C" w:rsidP="00703785">
      <w:pPr>
        <w:pStyle w:val="HeadingStyle1"/>
        <w:numPr>
          <w:ilvl w:val="0"/>
          <w:numId w:val="28"/>
        </w:numPr>
        <w:rPr>
          <w:b w:val="0"/>
          <w:sz w:val="22"/>
        </w:rPr>
      </w:pPr>
      <w:r>
        <w:rPr>
          <w:b w:val="0"/>
          <w:sz w:val="22"/>
        </w:rPr>
        <w:t>U</w:t>
      </w:r>
      <w:r w:rsidR="006C5270">
        <w:rPr>
          <w:b w:val="0"/>
          <w:sz w:val="22"/>
        </w:rPr>
        <w:t xml:space="preserve">se </w:t>
      </w:r>
      <w:r w:rsidR="006C5270" w:rsidRPr="00703785">
        <w:rPr>
          <w:sz w:val="22"/>
        </w:rPr>
        <w:t>info registers</w:t>
      </w:r>
      <w:r w:rsidR="00703785">
        <w:rPr>
          <w:b w:val="0"/>
          <w:sz w:val="22"/>
        </w:rPr>
        <w:t xml:space="preserve"> to verify the address</w:t>
      </w:r>
      <w:r w:rsidR="00B154EF">
        <w:rPr>
          <w:b w:val="0"/>
          <w:sz w:val="22"/>
        </w:rPr>
        <w:t xml:space="preserve"> of rsp and rbp</w:t>
      </w:r>
      <w:r w:rsidR="006C5270">
        <w:rPr>
          <w:b w:val="0"/>
          <w:sz w:val="22"/>
        </w:rPr>
        <w:t xml:space="preserve"> </w:t>
      </w:r>
      <w:r w:rsidR="00703785">
        <w:rPr>
          <w:b w:val="0"/>
          <w:sz w:val="22"/>
        </w:rPr>
        <w:t>registers</w:t>
      </w:r>
    </w:p>
    <w:p w14:paraId="1274DA19" w14:textId="402F8FED" w:rsidR="00C35E13" w:rsidRDefault="00C35E13" w:rsidP="00C35E13">
      <w:pPr>
        <w:pStyle w:val="HeadingStyle1"/>
        <w:ind w:left="1440"/>
        <w:rPr>
          <w:bCs/>
          <w:sz w:val="22"/>
        </w:rPr>
      </w:pPr>
      <w:r>
        <w:rPr>
          <w:bCs/>
          <w:sz w:val="22"/>
        </w:rPr>
        <w:t>rbp = 0x6161616161616161</w:t>
      </w:r>
    </w:p>
    <w:p w14:paraId="7BB14133" w14:textId="6CB2AE34" w:rsidR="00C35E13" w:rsidRPr="00C35E13" w:rsidRDefault="00C35E13" w:rsidP="00C35E13">
      <w:pPr>
        <w:pStyle w:val="HeadingStyle1"/>
        <w:ind w:left="1440"/>
        <w:rPr>
          <w:bCs/>
          <w:sz w:val="22"/>
        </w:rPr>
      </w:pPr>
      <w:r>
        <w:rPr>
          <w:bCs/>
          <w:sz w:val="22"/>
        </w:rPr>
        <w:t>rsp = 0x7fffffffdbc0</w:t>
      </w:r>
    </w:p>
    <w:p w14:paraId="77220AF2" w14:textId="770BF653" w:rsidR="005501F9" w:rsidRDefault="005501F9" w:rsidP="00821A1E">
      <w:pPr>
        <w:pStyle w:val="HeadingStyle1"/>
        <w:numPr>
          <w:ilvl w:val="0"/>
          <w:numId w:val="28"/>
        </w:numPr>
        <w:rPr>
          <w:b w:val="0"/>
          <w:sz w:val="22"/>
        </w:rPr>
      </w:pPr>
      <w:r>
        <w:rPr>
          <w:b w:val="0"/>
          <w:sz w:val="22"/>
        </w:rPr>
        <w:t xml:space="preserve">Use </w:t>
      </w:r>
      <w:r w:rsidR="00223585">
        <w:rPr>
          <w:sz w:val="22"/>
        </w:rPr>
        <w:t>disassemble malic</w:t>
      </w:r>
      <w:r w:rsidRPr="00223585">
        <w:rPr>
          <w:sz w:val="22"/>
        </w:rPr>
        <w:t>ious</w:t>
      </w:r>
      <w:r>
        <w:rPr>
          <w:b w:val="0"/>
          <w:sz w:val="22"/>
        </w:rPr>
        <w:t xml:space="preserve"> to find the a</w:t>
      </w:r>
      <w:r w:rsidR="006C680F">
        <w:rPr>
          <w:b w:val="0"/>
          <w:sz w:val="22"/>
        </w:rPr>
        <w:t xml:space="preserve">ddress of </w:t>
      </w:r>
      <w:r w:rsidR="00223585">
        <w:rPr>
          <w:b w:val="0"/>
          <w:sz w:val="22"/>
        </w:rPr>
        <w:t xml:space="preserve">rbp register </w:t>
      </w:r>
      <w:r w:rsidR="006C680F">
        <w:rPr>
          <w:b w:val="0"/>
          <w:sz w:val="22"/>
        </w:rPr>
        <w:t xml:space="preserve">push into the stack </w:t>
      </w:r>
      <w:r w:rsidR="00223585">
        <w:rPr>
          <w:b w:val="0"/>
          <w:sz w:val="22"/>
        </w:rPr>
        <w:t xml:space="preserve">for this function and </w:t>
      </w:r>
      <w:r>
        <w:rPr>
          <w:b w:val="0"/>
          <w:sz w:val="22"/>
        </w:rPr>
        <w:t>record the address</w:t>
      </w:r>
      <w:r w:rsidR="00223585">
        <w:rPr>
          <w:b w:val="0"/>
          <w:sz w:val="22"/>
        </w:rPr>
        <w:t>:</w:t>
      </w:r>
    </w:p>
    <w:p w14:paraId="21B52A98" w14:textId="33768547" w:rsidR="001E6C95" w:rsidRPr="001E6C95" w:rsidRDefault="001E6C95" w:rsidP="00C35E13">
      <w:pPr>
        <w:pStyle w:val="HeadingStyle1"/>
        <w:ind w:left="720"/>
        <w:rPr>
          <w:bCs/>
          <w:sz w:val="22"/>
        </w:rPr>
      </w:pPr>
      <w:r>
        <w:rPr>
          <w:b w:val="0"/>
          <w:sz w:val="22"/>
        </w:rPr>
        <w:tab/>
      </w:r>
      <w:r>
        <w:rPr>
          <w:bCs/>
          <w:sz w:val="22"/>
        </w:rPr>
        <w:t>0x00005555555551b3</w:t>
      </w:r>
    </w:p>
    <w:p w14:paraId="611B2899" w14:textId="77777777" w:rsidR="00223585" w:rsidRDefault="005501F9" w:rsidP="00223585">
      <w:pPr>
        <w:pStyle w:val="HeadingStyle1"/>
        <w:numPr>
          <w:ilvl w:val="0"/>
          <w:numId w:val="28"/>
        </w:numPr>
        <w:rPr>
          <w:b w:val="0"/>
          <w:sz w:val="22"/>
        </w:rPr>
      </w:pPr>
      <w:r>
        <w:rPr>
          <w:b w:val="0"/>
          <w:sz w:val="22"/>
        </w:rPr>
        <w:t xml:space="preserve">To confirm it use </w:t>
      </w:r>
      <w:r w:rsidRPr="001E1863">
        <w:rPr>
          <w:sz w:val="22"/>
        </w:rPr>
        <w:t xml:space="preserve">print </w:t>
      </w:r>
      <w:r>
        <w:rPr>
          <w:b w:val="0"/>
          <w:sz w:val="22"/>
        </w:rPr>
        <w:t xml:space="preserve">command as follows:   </w:t>
      </w:r>
    </w:p>
    <w:p w14:paraId="3AA9B86F" w14:textId="5160933A" w:rsidR="00F83739" w:rsidRDefault="00F83739" w:rsidP="00F83739">
      <w:pPr>
        <w:pStyle w:val="HeadingStyle1"/>
        <w:ind w:left="1080"/>
        <w:rPr>
          <w:b w:val="0"/>
          <w:sz w:val="22"/>
        </w:rPr>
      </w:pPr>
      <w:r w:rsidRPr="00F83739">
        <w:rPr>
          <w:sz w:val="22"/>
        </w:rPr>
        <w:t xml:space="preserve">p malicious   </w:t>
      </w:r>
      <w:r w:rsidRPr="00F83739">
        <w:rPr>
          <w:b w:val="0"/>
          <w:sz w:val="22"/>
        </w:rPr>
        <w:t xml:space="preserve">You should get the </w:t>
      </w:r>
      <w:r>
        <w:rPr>
          <w:b w:val="0"/>
          <w:sz w:val="22"/>
        </w:rPr>
        <w:t xml:space="preserve">same address </w:t>
      </w:r>
      <w:r w:rsidR="001E1863">
        <w:rPr>
          <w:b w:val="0"/>
          <w:sz w:val="22"/>
        </w:rPr>
        <w:t xml:space="preserve">as </w:t>
      </w:r>
      <w:r>
        <w:rPr>
          <w:b w:val="0"/>
          <w:sz w:val="22"/>
        </w:rPr>
        <w:t>you recorded before</w:t>
      </w:r>
    </w:p>
    <w:p w14:paraId="2D65CBAD" w14:textId="36FDE858" w:rsidR="00F83739" w:rsidRDefault="00F83739" w:rsidP="00223585">
      <w:pPr>
        <w:pStyle w:val="HeadingStyle1"/>
        <w:numPr>
          <w:ilvl w:val="0"/>
          <w:numId w:val="28"/>
        </w:numPr>
        <w:rPr>
          <w:b w:val="0"/>
          <w:sz w:val="22"/>
        </w:rPr>
      </w:pPr>
      <w:r>
        <w:rPr>
          <w:b w:val="0"/>
          <w:sz w:val="22"/>
        </w:rPr>
        <w:t>To execute the malicious function we need to know the following:</w:t>
      </w:r>
    </w:p>
    <w:p w14:paraId="042C9FE0" w14:textId="77777777" w:rsidR="00F83739" w:rsidRDefault="00F83739" w:rsidP="001F138C">
      <w:pPr>
        <w:pStyle w:val="HeadingStyle1"/>
        <w:numPr>
          <w:ilvl w:val="1"/>
          <w:numId w:val="44"/>
        </w:numPr>
        <w:rPr>
          <w:b w:val="0"/>
          <w:sz w:val="22"/>
        </w:rPr>
      </w:pPr>
      <w:r w:rsidRPr="00F83739">
        <w:rPr>
          <w:b w:val="0"/>
          <w:sz w:val="22"/>
        </w:rPr>
        <w:t>Precisely the amount of strings to inject into return address in this case</w:t>
      </w:r>
      <w:r>
        <w:rPr>
          <w:b w:val="0"/>
          <w:sz w:val="22"/>
        </w:rPr>
        <w:t>:</w:t>
      </w:r>
    </w:p>
    <w:p w14:paraId="3EFDFD83" w14:textId="77777777" w:rsidR="00F83739" w:rsidRDefault="00F83739" w:rsidP="001F138C">
      <w:pPr>
        <w:pStyle w:val="HeadingStyle1"/>
        <w:ind w:left="2160"/>
        <w:rPr>
          <w:b w:val="0"/>
          <w:sz w:val="22"/>
        </w:rPr>
      </w:pPr>
      <w:r w:rsidRPr="00F83739">
        <w:rPr>
          <w:b w:val="0"/>
          <w:color w:val="FF0000"/>
          <w:sz w:val="22"/>
        </w:rPr>
        <w:t xml:space="preserve">26 -3 =23 </w:t>
      </w:r>
    </w:p>
    <w:p w14:paraId="2E810354" w14:textId="77777777" w:rsidR="001F138C" w:rsidRDefault="00F83739" w:rsidP="001F138C">
      <w:pPr>
        <w:pStyle w:val="HeadingStyle1"/>
        <w:ind w:left="2160"/>
        <w:rPr>
          <w:b w:val="0"/>
          <w:sz w:val="22"/>
        </w:rPr>
      </w:pPr>
      <w:r w:rsidRPr="00F83739">
        <w:rPr>
          <w:b w:val="0"/>
          <w:sz w:val="22"/>
        </w:rPr>
        <w:t xml:space="preserve">26 are the initial 61(s) injected that generated segmentation fault and 3 </w:t>
      </w:r>
    </w:p>
    <w:p w14:paraId="30F359B7" w14:textId="26696830" w:rsidR="00F83739" w:rsidRDefault="00F83739" w:rsidP="001F138C">
      <w:pPr>
        <w:pStyle w:val="HeadingStyle1"/>
        <w:ind w:left="2160"/>
        <w:rPr>
          <w:b w:val="0"/>
          <w:sz w:val="22"/>
        </w:rPr>
      </w:pPr>
      <w:r w:rsidRPr="00F83739">
        <w:rPr>
          <w:b w:val="0"/>
          <w:sz w:val="22"/>
        </w:rPr>
        <w:t xml:space="preserve">(61s) </w:t>
      </w:r>
      <w:r>
        <w:rPr>
          <w:b w:val="0"/>
          <w:sz w:val="22"/>
        </w:rPr>
        <w:t xml:space="preserve">are the bytes overwritten </w:t>
      </w:r>
      <w:r w:rsidRPr="00F83739">
        <w:rPr>
          <w:b w:val="0"/>
          <w:sz w:val="22"/>
        </w:rPr>
        <w:t xml:space="preserve">the return address in this example </w:t>
      </w:r>
      <w:r>
        <w:rPr>
          <w:b w:val="0"/>
          <w:sz w:val="22"/>
        </w:rPr>
        <w:t xml:space="preserve">is </w:t>
      </w:r>
      <w:r w:rsidRPr="00F83739">
        <w:rPr>
          <w:b w:val="0"/>
          <w:sz w:val="22"/>
        </w:rPr>
        <w:t xml:space="preserve">3 </w:t>
      </w:r>
    </w:p>
    <w:p w14:paraId="02C59421" w14:textId="313D350C" w:rsidR="00F83739" w:rsidRDefault="00F83739" w:rsidP="001F138C">
      <w:pPr>
        <w:pStyle w:val="HeadingStyle1"/>
        <w:numPr>
          <w:ilvl w:val="1"/>
          <w:numId w:val="44"/>
        </w:numPr>
        <w:rPr>
          <w:b w:val="0"/>
          <w:sz w:val="22"/>
        </w:rPr>
      </w:pPr>
      <w:r>
        <w:rPr>
          <w:b w:val="0"/>
          <w:sz w:val="22"/>
        </w:rPr>
        <w:t>The rbp address push into the stack for the malicious function</w:t>
      </w:r>
    </w:p>
    <w:p w14:paraId="2738A7BB" w14:textId="77777777" w:rsidR="000F20AB" w:rsidRDefault="00F83739" w:rsidP="001E282E">
      <w:pPr>
        <w:pStyle w:val="HeadingStyle1"/>
        <w:numPr>
          <w:ilvl w:val="0"/>
          <w:numId w:val="28"/>
        </w:numPr>
        <w:rPr>
          <w:b w:val="0"/>
          <w:sz w:val="22"/>
        </w:rPr>
      </w:pPr>
      <w:r w:rsidRPr="000F20AB">
        <w:rPr>
          <w:b w:val="0"/>
          <w:sz w:val="22"/>
        </w:rPr>
        <w:t xml:space="preserve">Because we cannot pass the </w:t>
      </w:r>
      <w:r w:rsidR="006C680F" w:rsidRPr="000F20AB">
        <w:rPr>
          <w:b w:val="0"/>
          <w:sz w:val="22"/>
        </w:rPr>
        <w:t xml:space="preserve">rbp register’s </w:t>
      </w:r>
      <w:r w:rsidRPr="000F20AB">
        <w:rPr>
          <w:b w:val="0"/>
          <w:sz w:val="22"/>
        </w:rPr>
        <w:t xml:space="preserve">address directly we will use python </w:t>
      </w:r>
      <w:r w:rsidR="005B405A" w:rsidRPr="000F20AB">
        <w:rPr>
          <w:b w:val="0"/>
          <w:sz w:val="22"/>
        </w:rPr>
        <w:t>to pack the address of the malic</w:t>
      </w:r>
      <w:r w:rsidRPr="000F20AB">
        <w:rPr>
          <w:b w:val="0"/>
          <w:sz w:val="22"/>
        </w:rPr>
        <w:t>ious function</w:t>
      </w:r>
      <w:r w:rsidR="000F20AB" w:rsidRPr="000F20AB">
        <w:rPr>
          <w:b w:val="0"/>
          <w:sz w:val="22"/>
        </w:rPr>
        <w:t xml:space="preserve"> as follows: </w:t>
      </w:r>
    </w:p>
    <w:p w14:paraId="6C8AD567" w14:textId="072EE055" w:rsidR="00701097" w:rsidRDefault="000F20AB" w:rsidP="000F20AB">
      <w:pPr>
        <w:pStyle w:val="HeadingStyle1"/>
        <w:numPr>
          <w:ilvl w:val="1"/>
          <w:numId w:val="28"/>
        </w:numPr>
        <w:rPr>
          <w:b w:val="0"/>
          <w:sz w:val="22"/>
        </w:rPr>
      </w:pPr>
      <w:r>
        <w:rPr>
          <w:b w:val="0"/>
          <w:sz w:val="22"/>
        </w:rPr>
        <w:t xml:space="preserve">Create the following </w:t>
      </w:r>
      <w:r w:rsidR="001E1863">
        <w:rPr>
          <w:b w:val="0"/>
          <w:sz w:val="22"/>
        </w:rPr>
        <w:t>python script</w:t>
      </w:r>
      <w:r>
        <w:rPr>
          <w:b w:val="0"/>
          <w:sz w:val="22"/>
        </w:rPr>
        <w:t xml:space="preserve">, save it as </w:t>
      </w:r>
      <w:r w:rsidRPr="000F20AB">
        <w:rPr>
          <w:i/>
          <w:sz w:val="22"/>
        </w:rPr>
        <w:t>exploibuf</w:t>
      </w:r>
      <w:r w:rsidR="001E1863">
        <w:rPr>
          <w:b w:val="0"/>
          <w:sz w:val="22"/>
        </w:rPr>
        <w:t xml:space="preserve">. In this case the address of rbp register push into the stack for malicious function is 0x000055555555517b and 23 is the subtraction from 26-3 explained before. Make </w:t>
      </w:r>
      <w:r w:rsidR="006B41B9">
        <w:rPr>
          <w:b w:val="0"/>
          <w:sz w:val="22"/>
        </w:rPr>
        <w:t xml:space="preserve">sure the number of strings and the address </w:t>
      </w:r>
      <w:r w:rsidR="001E1863">
        <w:rPr>
          <w:b w:val="0"/>
          <w:sz w:val="22"/>
        </w:rPr>
        <w:t>are accordingly to your outputs</w:t>
      </w:r>
      <w:r w:rsidR="006B41B9">
        <w:rPr>
          <w:b w:val="0"/>
          <w:sz w:val="22"/>
        </w:rPr>
        <w:t xml:space="preserve"> </w:t>
      </w:r>
    </w:p>
    <w:p w14:paraId="00FD02FF" w14:textId="57E30D92" w:rsidR="001E1863" w:rsidRDefault="001E1863" w:rsidP="001E1863">
      <w:pPr>
        <w:pStyle w:val="HeadingStyle1"/>
        <w:ind w:left="1800"/>
        <w:rPr>
          <w:b w:val="0"/>
          <w:sz w:val="22"/>
        </w:rPr>
      </w:pPr>
      <w:r>
        <w:rPr>
          <w:b w:val="0"/>
          <w:noProof/>
          <w:sz w:val="22"/>
          <w:lang w:val="en-CA" w:eastAsia="en-CA"/>
        </w:rPr>
        <w:lastRenderedPageBreak/>
        <w:drawing>
          <wp:inline distT="0" distB="0" distL="0" distR="0" wp14:anchorId="04F4BD72" wp14:editId="3D5DF093">
            <wp:extent cx="3490595" cy="15582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1558290"/>
                    </a:xfrm>
                    <a:prstGeom prst="rect">
                      <a:avLst/>
                    </a:prstGeom>
                    <a:noFill/>
                    <a:ln>
                      <a:noFill/>
                    </a:ln>
                  </pic:spPr>
                </pic:pic>
              </a:graphicData>
            </a:graphic>
          </wp:inline>
        </w:drawing>
      </w:r>
    </w:p>
    <w:p w14:paraId="463E9DFF" w14:textId="72AC4E9B" w:rsidR="000F20AB" w:rsidRPr="000F20AB" w:rsidRDefault="000F20AB" w:rsidP="000F20AB">
      <w:pPr>
        <w:pStyle w:val="HeadingStyle1"/>
        <w:numPr>
          <w:ilvl w:val="1"/>
          <w:numId w:val="28"/>
        </w:numPr>
        <w:rPr>
          <w:sz w:val="22"/>
        </w:rPr>
      </w:pPr>
      <w:r>
        <w:rPr>
          <w:b w:val="0"/>
          <w:sz w:val="22"/>
        </w:rPr>
        <w:t xml:space="preserve">run the script to generate the </w:t>
      </w:r>
      <w:r w:rsidRPr="000F20AB">
        <w:rPr>
          <w:b w:val="0"/>
          <w:color w:val="FF0000"/>
          <w:sz w:val="22"/>
        </w:rPr>
        <w:t xml:space="preserve">input.txt </w:t>
      </w:r>
      <w:r>
        <w:rPr>
          <w:b w:val="0"/>
          <w:sz w:val="22"/>
        </w:rPr>
        <w:t xml:space="preserve">file  </w:t>
      </w:r>
    </w:p>
    <w:p w14:paraId="30ECE551" w14:textId="072E836C" w:rsidR="000F20AB" w:rsidRPr="000F20AB" w:rsidRDefault="000F20AB" w:rsidP="000F20AB">
      <w:pPr>
        <w:pStyle w:val="HeadingStyle1"/>
        <w:numPr>
          <w:ilvl w:val="1"/>
          <w:numId w:val="28"/>
        </w:numPr>
        <w:rPr>
          <w:sz w:val="22"/>
        </w:rPr>
      </w:pPr>
      <w:r>
        <w:rPr>
          <w:b w:val="0"/>
          <w:sz w:val="22"/>
        </w:rPr>
        <w:t xml:space="preserve">chmod 755  exploitbuf   </w:t>
      </w:r>
    </w:p>
    <w:p w14:paraId="119D4258" w14:textId="4F995D1A" w:rsidR="000F20AB" w:rsidRPr="000F20AB" w:rsidRDefault="000F20AB" w:rsidP="000F20AB">
      <w:pPr>
        <w:pStyle w:val="HeadingStyle1"/>
        <w:numPr>
          <w:ilvl w:val="1"/>
          <w:numId w:val="28"/>
        </w:numPr>
        <w:rPr>
          <w:sz w:val="22"/>
        </w:rPr>
      </w:pPr>
      <w:r>
        <w:rPr>
          <w:b w:val="0"/>
          <w:sz w:val="22"/>
        </w:rPr>
        <w:t>./</w:t>
      </w:r>
      <w:r w:rsidRPr="000F20AB">
        <w:rPr>
          <w:sz w:val="22"/>
        </w:rPr>
        <w:t>exploitbuf</w:t>
      </w:r>
    </w:p>
    <w:p w14:paraId="5E81AAE6" w14:textId="1FCD96C3" w:rsidR="00701097" w:rsidRDefault="000F20AB" w:rsidP="000F20AB">
      <w:pPr>
        <w:pStyle w:val="HeadingStyle1"/>
        <w:numPr>
          <w:ilvl w:val="0"/>
          <w:numId w:val="28"/>
        </w:numPr>
        <w:rPr>
          <w:b w:val="0"/>
          <w:sz w:val="22"/>
        </w:rPr>
      </w:pPr>
      <w:r>
        <w:rPr>
          <w:b w:val="0"/>
          <w:sz w:val="22"/>
        </w:rPr>
        <w:t xml:space="preserve"> Now use gdb debugger to run the exploit as follows:</w:t>
      </w:r>
    </w:p>
    <w:p w14:paraId="7C59E5B0" w14:textId="43AA7261" w:rsidR="000F20AB" w:rsidRPr="000F20AB" w:rsidRDefault="000F20AB" w:rsidP="000F20AB">
      <w:pPr>
        <w:pStyle w:val="HeadingStyle1"/>
        <w:numPr>
          <w:ilvl w:val="1"/>
          <w:numId w:val="28"/>
        </w:numPr>
        <w:rPr>
          <w:sz w:val="22"/>
        </w:rPr>
      </w:pPr>
      <w:r w:rsidRPr="000F20AB">
        <w:rPr>
          <w:sz w:val="22"/>
        </w:rPr>
        <w:t>break main</w:t>
      </w:r>
    </w:p>
    <w:p w14:paraId="7CF2C50F" w14:textId="03B957FF" w:rsidR="000F20AB" w:rsidRPr="000F20AB" w:rsidRDefault="000F20AB" w:rsidP="000F20AB">
      <w:pPr>
        <w:pStyle w:val="HeadingStyle1"/>
        <w:numPr>
          <w:ilvl w:val="1"/>
          <w:numId w:val="28"/>
        </w:numPr>
        <w:rPr>
          <w:sz w:val="22"/>
        </w:rPr>
      </w:pPr>
      <w:r w:rsidRPr="000F20AB">
        <w:rPr>
          <w:sz w:val="22"/>
        </w:rPr>
        <w:t xml:space="preserve">r </w:t>
      </w:r>
      <w:r>
        <w:rPr>
          <w:sz w:val="22"/>
        </w:rPr>
        <w:t xml:space="preserve">  </w:t>
      </w:r>
      <w:r w:rsidRPr="000F20AB">
        <w:rPr>
          <w:sz w:val="22"/>
        </w:rPr>
        <w:t>$(cat input.txt)</w:t>
      </w:r>
    </w:p>
    <w:p w14:paraId="336EB957" w14:textId="151FCE62" w:rsidR="000F20AB" w:rsidRPr="006B41B9" w:rsidRDefault="000F20AB" w:rsidP="001E282E">
      <w:pPr>
        <w:pStyle w:val="HeadingStyle1"/>
        <w:numPr>
          <w:ilvl w:val="1"/>
          <w:numId w:val="28"/>
        </w:numPr>
        <w:rPr>
          <w:b w:val="0"/>
          <w:sz w:val="22"/>
        </w:rPr>
      </w:pPr>
      <w:r w:rsidRPr="006B41B9">
        <w:rPr>
          <w:b w:val="0"/>
          <w:sz w:val="22"/>
        </w:rPr>
        <w:t xml:space="preserve">type </w:t>
      </w:r>
      <w:r w:rsidRPr="006B41B9">
        <w:rPr>
          <w:sz w:val="22"/>
        </w:rPr>
        <w:t>c</w:t>
      </w:r>
      <w:r w:rsidRPr="006B41B9">
        <w:rPr>
          <w:b w:val="0"/>
          <w:sz w:val="22"/>
        </w:rPr>
        <w:t xml:space="preserve"> to continue</w:t>
      </w:r>
    </w:p>
    <w:p w14:paraId="6083A059" w14:textId="72B6617B" w:rsidR="00701097" w:rsidRDefault="006B41B9" w:rsidP="006B41B9">
      <w:pPr>
        <w:pStyle w:val="HeadingStyle1"/>
        <w:numPr>
          <w:ilvl w:val="0"/>
          <w:numId w:val="28"/>
        </w:numPr>
        <w:rPr>
          <w:b w:val="0"/>
          <w:sz w:val="22"/>
        </w:rPr>
      </w:pPr>
      <w:r>
        <w:rPr>
          <w:b w:val="0"/>
          <w:sz w:val="22"/>
        </w:rPr>
        <w:t>If the calculation and address are correct the result should be the following:</w:t>
      </w:r>
    </w:p>
    <w:p w14:paraId="3F132E14" w14:textId="33C673C7" w:rsidR="00701097" w:rsidRDefault="00701097" w:rsidP="00995A4F">
      <w:pPr>
        <w:pStyle w:val="HeadingStyle1"/>
        <w:rPr>
          <w:b w:val="0"/>
          <w:sz w:val="22"/>
        </w:rPr>
      </w:pPr>
      <w:r>
        <w:rPr>
          <w:b w:val="0"/>
          <w:noProof/>
          <w:sz w:val="22"/>
          <w:lang w:val="en-CA" w:eastAsia="en-CA"/>
        </w:rPr>
        <w:drawing>
          <wp:inline distT="0" distB="0" distL="0" distR="0" wp14:anchorId="33BBC9A6" wp14:editId="3259A2C7">
            <wp:extent cx="59436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7F4742D" w14:textId="3327094E" w:rsidR="00701097" w:rsidRDefault="006B41B9" w:rsidP="006B41B9">
      <w:pPr>
        <w:pStyle w:val="HeadingStyle1"/>
        <w:numPr>
          <w:ilvl w:val="0"/>
          <w:numId w:val="28"/>
        </w:numPr>
        <w:rPr>
          <w:b w:val="0"/>
          <w:sz w:val="22"/>
        </w:rPr>
      </w:pPr>
      <w:r>
        <w:rPr>
          <w:b w:val="0"/>
          <w:sz w:val="22"/>
        </w:rPr>
        <w:t xml:space="preserve">This means we have control of the return address and it was redirected to </w:t>
      </w:r>
      <w:r w:rsidR="00701097">
        <w:rPr>
          <w:b w:val="0"/>
          <w:sz w:val="22"/>
        </w:rPr>
        <w:t>execute a function that should not be executed</w:t>
      </w:r>
      <w:r>
        <w:rPr>
          <w:b w:val="0"/>
          <w:sz w:val="22"/>
        </w:rPr>
        <w:t>.</w:t>
      </w:r>
    </w:p>
    <w:p w14:paraId="7B9CC14F" w14:textId="77777777" w:rsidR="0032082C" w:rsidRDefault="0032082C" w:rsidP="0032082C">
      <w:pPr>
        <w:pStyle w:val="HeadingStyle1"/>
        <w:ind w:left="1080"/>
        <w:rPr>
          <w:b w:val="0"/>
          <w:sz w:val="22"/>
        </w:rPr>
      </w:pPr>
    </w:p>
    <w:p w14:paraId="789FF311" w14:textId="2A65CE54" w:rsidR="00C070D9" w:rsidRPr="007B127D" w:rsidRDefault="00C070D9" w:rsidP="00C070D9">
      <w:pPr>
        <w:pStyle w:val="HeadingStyle1"/>
        <w:numPr>
          <w:ilvl w:val="0"/>
          <w:numId w:val="28"/>
        </w:numPr>
        <w:rPr>
          <w:b w:val="0"/>
          <w:sz w:val="22"/>
        </w:rPr>
      </w:pPr>
      <w:r>
        <w:rPr>
          <w:sz w:val="22"/>
        </w:rPr>
        <w:t xml:space="preserve">( 10 </w:t>
      </w:r>
      <w:r w:rsidRPr="00447FD3">
        <w:rPr>
          <w:sz w:val="22"/>
        </w:rPr>
        <w:t>marks)</w:t>
      </w:r>
      <w:r>
        <w:rPr>
          <w:sz w:val="22"/>
        </w:rPr>
        <w:t xml:space="preserve"> </w:t>
      </w:r>
      <w:r>
        <w:rPr>
          <w:b w:val="0"/>
          <w:sz w:val="22"/>
        </w:rPr>
        <w:t xml:space="preserve">Attach </w:t>
      </w:r>
      <w:r w:rsidRPr="007B127D">
        <w:rPr>
          <w:b w:val="0"/>
          <w:sz w:val="22"/>
        </w:rPr>
        <w:t>screen captures to demo</w:t>
      </w:r>
      <w:r>
        <w:rPr>
          <w:b w:val="0"/>
          <w:sz w:val="22"/>
        </w:rPr>
        <w:t>:</w:t>
      </w:r>
    </w:p>
    <w:p w14:paraId="2B3CC299" w14:textId="47B0FAF2" w:rsidR="00C070D9" w:rsidRDefault="00C070D9" w:rsidP="00C070D9">
      <w:pPr>
        <w:pStyle w:val="HeadingStyle1"/>
        <w:numPr>
          <w:ilvl w:val="1"/>
          <w:numId w:val="28"/>
        </w:numPr>
        <w:rPr>
          <w:b w:val="0"/>
          <w:sz w:val="22"/>
        </w:rPr>
      </w:pPr>
      <w:r>
        <w:rPr>
          <w:b w:val="0"/>
          <w:sz w:val="22"/>
        </w:rPr>
        <w:lastRenderedPageBreak/>
        <w:t>C code created</w:t>
      </w:r>
    </w:p>
    <w:p w14:paraId="6B97EA81" w14:textId="1FFB5AE3" w:rsidR="0032082C" w:rsidRPr="007B127D" w:rsidRDefault="0032082C" w:rsidP="0032082C">
      <w:pPr>
        <w:pStyle w:val="HeadingStyle1"/>
        <w:ind w:left="1800"/>
        <w:rPr>
          <w:b w:val="0"/>
          <w:sz w:val="22"/>
        </w:rPr>
      </w:pPr>
      <w:r>
        <w:rPr>
          <w:b w:val="0"/>
          <w:noProof/>
          <w:sz w:val="22"/>
        </w:rPr>
        <w:drawing>
          <wp:inline distT="0" distB="0" distL="0" distR="0" wp14:anchorId="397ACE96" wp14:editId="463FFDE0">
            <wp:extent cx="593407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14:paraId="784D716F" w14:textId="08DA6825" w:rsidR="00C070D9" w:rsidRDefault="00C070D9" w:rsidP="00C070D9">
      <w:pPr>
        <w:pStyle w:val="HeadingStyle1"/>
        <w:numPr>
          <w:ilvl w:val="1"/>
          <w:numId w:val="28"/>
        </w:numPr>
        <w:rPr>
          <w:b w:val="0"/>
          <w:sz w:val="22"/>
        </w:rPr>
      </w:pPr>
      <w:r w:rsidRPr="007B127D">
        <w:rPr>
          <w:b w:val="0"/>
          <w:sz w:val="22"/>
        </w:rPr>
        <w:t xml:space="preserve">Debug output that displays stack area and underline </w:t>
      </w:r>
      <w:r>
        <w:rPr>
          <w:b w:val="0"/>
          <w:sz w:val="22"/>
        </w:rPr>
        <w:t xml:space="preserve">identified </w:t>
      </w:r>
      <w:r w:rsidRPr="00012B4C">
        <w:rPr>
          <w:sz w:val="22"/>
        </w:rPr>
        <w:t>return address</w:t>
      </w:r>
      <w:r w:rsidRPr="007B127D">
        <w:rPr>
          <w:b w:val="0"/>
          <w:sz w:val="22"/>
        </w:rPr>
        <w:t xml:space="preserve"> in the output</w:t>
      </w:r>
    </w:p>
    <w:p w14:paraId="3DDA1754" w14:textId="211A23C3" w:rsidR="0032082C" w:rsidRPr="007B127D" w:rsidRDefault="0032082C" w:rsidP="0032082C">
      <w:pPr>
        <w:pStyle w:val="HeadingStyle1"/>
        <w:ind w:left="1800"/>
        <w:rPr>
          <w:b w:val="0"/>
          <w:sz w:val="22"/>
        </w:rPr>
      </w:pPr>
      <w:r>
        <w:rPr>
          <w:b w:val="0"/>
          <w:noProof/>
          <w:sz w:val="22"/>
        </w:rPr>
        <w:drawing>
          <wp:inline distT="0" distB="0" distL="0" distR="0" wp14:anchorId="5E94BF70" wp14:editId="08182398">
            <wp:extent cx="4543425" cy="40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425" cy="409575"/>
                    </a:xfrm>
                    <a:prstGeom prst="rect">
                      <a:avLst/>
                    </a:prstGeom>
                    <a:noFill/>
                    <a:ln>
                      <a:noFill/>
                    </a:ln>
                  </pic:spPr>
                </pic:pic>
              </a:graphicData>
            </a:graphic>
          </wp:inline>
        </w:drawing>
      </w:r>
    </w:p>
    <w:p w14:paraId="55021EF4" w14:textId="02DAA365" w:rsidR="00C070D9" w:rsidRDefault="00C070D9" w:rsidP="00C070D9">
      <w:pPr>
        <w:pStyle w:val="HeadingStyle1"/>
        <w:numPr>
          <w:ilvl w:val="1"/>
          <w:numId w:val="28"/>
        </w:numPr>
        <w:rPr>
          <w:b w:val="0"/>
          <w:sz w:val="22"/>
        </w:rPr>
      </w:pPr>
      <w:r>
        <w:rPr>
          <w:b w:val="0"/>
          <w:sz w:val="22"/>
        </w:rPr>
        <w:t xml:space="preserve">Buffer overflow results and identified rbp address </w:t>
      </w:r>
    </w:p>
    <w:p w14:paraId="18BB0BF9" w14:textId="1B70C255" w:rsidR="0032082C" w:rsidRDefault="0032082C" w:rsidP="0032082C">
      <w:pPr>
        <w:pStyle w:val="HeadingStyle1"/>
        <w:ind w:left="1800"/>
        <w:rPr>
          <w:b w:val="0"/>
          <w:sz w:val="22"/>
        </w:rPr>
      </w:pPr>
      <w:r>
        <w:rPr>
          <w:b w:val="0"/>
          <w:noProof/>
          <w:sz w:val="22"/>
        </w:rPr>
        <w:drawing>
          <wp:inline distT="0" distB="0" distL="0" distR="0" wp14:anchorId="2A99E256" wp14:editId="2BD16732">
            <wp:extent cx="5124450" cy="1438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1438275"/>
                    </a:xfrm>
                    <a:prstGeom prst="rect">
                      <a:avLst/>
                    </a:prstGeom>
                    <a:noFill/>
                    <a:ln>
                      <a:noFill/>
                    </a:ln>
                  </pic:spPr>
                </pic:pic>
              </a:graphicData>
            </a:graphic>
          </wp:inline>
        </w:drawing>
      </w:r>
    </w:p>
    <w:p w14:paraId="2C60CCFC" w14:textId="4FDBF033" w:rsidR="00C070D9" w:rsidRPr="0032082C" w:rsidRDefault="0002072D" w:rsidP="00027A31">
      <w:pPr>
        <w:pStyle w:val="HeadingStyle1"/>
        <w:numPr>
          <w:ilvl w:val="1"/>
          <w:numId w:val="28"/>
        </w:numPr>
        <w:rPr>
          <w:b w:val="0"/>
          <w:sz w:val="22"/>
        </w:rPr>
      </w:pPr>
      <w:r w:rsidRPr="0002072D">
        <w:rPr>
          <w:b w:val="0"/>
          <w:sz w:val="22"/>
        </w:rPr>
        <w:t xml:space="preserve">Python script and </w:t>
      </w:r>
      <w:r>
        <w:rPr>
          <w:b w:val="0"/>
          <w:sz w:val="22"/>
        </w:rPr>
        <w:t>r</w:t>
      </w:r>
      <w:r w:rsidR="00C070D9" w:rsidRPr="0002072D">
        <w:rPr>
          <w:b w:val="0"/>
          <w:sz w:val="22"/>
        </w:rPr>
        <w:t>es</w:t>
      </w:r>
      <w:r w:rsidRPr="0002072D">
        <w:rPr>
          <w:b w:val="0"/>
          <w:sz w:val="22"/>
        </w:rPr>
        <w:t xml:space="preserve">ults after executing </w:t>
      </w:r>
      <w:r w:rsidRPr="0002072D">
        <w:rPr>
          <w:sz w:val="22"/>
        </w:rPr>
        <w:t>./exploitbuf</w:t>
      </w:r>
    </w:p>
    <w:p w14:paraId="439AACA5" w14:textId="68878C26" w:rsidR="0032082C" w:rsidRDefault="0032082C" w:rsidP="0032082C">
      <w:pPr>
        <w:pStyle w:val="HeadingStyle1"/>
        <w:ind w:left="1800"/>
        <w:rPr>
          <w:b w:val="0"/>
          <w:sz w:val="22"/>
        </w:rPr>
      </w:pPr>
      <w:r>
        <w:rPr>
          <w:noProof/>
          <w:sz w:val="22"/>
        </w:rPr>
        <w:lastRenderedPageBreak/>
        <w:drawing>
          <wp:inline distT="0" distB="0" distL="0" distR="0" wp14:anchorId="401121F4" wp14:editId="695121B8">
            <wp:extent cx="5340927" cy="2447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40" cy="2450360"/>
                    </a:xfrm>
                    <a:prstGeom prst="rect">
                      <a:avLst/>
                    </a:prstGeom>
                    <a:noFill/>
                    <a:ln>
                      <a:noFill/>
                    </a:ln>
                  </pic:spPr>
                </pic:pic>
              </a:graphicData>
            </a:graphic>
          </wp:inline>
        </w:drawing>
      </w:r>
    </w:p>
    <w:p w14:paraId="331874C2" w14:textId="25424BB6" w:rsidR="0032082C" w:rsidRPr="0002072D" w:rsidRDefault="0032082C" w:rsidP="0032082C">
      <w:pPr>
        <w:pStyle w:val="HeadingStyle1"/>
        <w:ind w:left="1800"/>
        <w:rPr>
          <w:b w:val="0"/>
          <w:sz w:val="22"/>
        </w:rPr>
      </w:pPr>
      <w:r>
        <w:rPr>
          <w:b w:val="0"/>
          <w:noProof/>
          <w:sz w:val="22"/>
        </w:rPr>
        <w:drawing>
          <wp:inline distT="0" distB="0" distL="0" distR="0" wp14:anchorId="2226AE6F" wp14:editId="47BC7E33">
            <wp:extent cx="3657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609600"/>
                    </a:xfrm>
                    <a:prstGeom prst="rect">
                      <a:avLst/>
                    </a:prstGeom>
                    <a:noFill/>
                    <a:ln>
                      <a:noFill/>
                    </a:ln>
                  </pic:spPr>
                </pic:pic>
              </a:graphicData>
            </a:graphic>
          </wp:inline>
        </w:drawing>
      </w:r>
    </w:p>
    <w:p w14:paraId="72E3FF9C" w14:textId="7B5F4F25" w:rsidR="0002072D" w:rsidRDefault="0002072D" w:rsidP="00027A31">
      <w:pPr>
        <w:pStyle w:val="HeadingStyle1"/>
        <w:numPr>
          <w:ilvl w:val="1"/>
          <w:numId w:val="28"/>
        </w:numPr>
        <w:rPr>
          <w:b w:val="0"/>
          <w:sz w:val="22"/>
        </w:rPr>
      </w:pPr>
      <w:r>
        <w:rPr>
          <w:b w:val="0"/>
          <w:sz w:val="22"/>
        </w:rPr>
        <w:t>Debugger with final results after running the exploit</w:t>
      </w:r>
    </w:p>
    <w:p w14:paraId="126C29F7" w14:textId="4E853801" w:rsidR="0032082C" w:rsidRPr="0002072D" w:rsidRDefault="0032082C" w:rsidP="0032082C">
      <w:pPr>
        <w:pStyle w:val="HeadingStyle1"/>
        <w:ind w:left="1800"/>
        <w:rPr>
          <w:b w:val="0"/>
          <w:sz w:val="22"/>
        </w:rPr>
      </w:pPr>
      <w:r>
        <w:rPr>
          <w:b w:val="0"/>
          <w:noProof/>
          <w:sz w:val="22"/>
        </w:rPr>
        <w:drawing>
          <wp:inline distT="0" distB="0" distL="0" distR="0" wp14:anchorId="34EBF4C4" wp14:editId="41755D33">
            <wp:extent cx="3600450"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666750"/>
                    </a:xfrm>
                    <a:prstGeom prst="rect">
                      <a:avLst/>
                    </a:prstGeom>
                    <a:noFill/>
                    <a:ln>
                      <a:noFill/>
                    </a:ln>
                  </pic:spPr>
                </pic:pic>
              </a:graphicData>
            </a:graphic>
          </wp:inline>
        </w:drawing>
      </w:r>
    </w:p>
    <w:p w14:paraId="03F460F8" w14:textId="2968AF02" w:rsidR="00C070D9" w:rsidRPr="007B127D" w:rsidRDefault="00C070D9" w:rsidP="00C070D9">
      <w:pPr>
        <w:pStyle w:val="HeadingStyle1"/>
        <w:ind w:left="1800"/>
        <w:rPr>
          <w:b w:val="0"/>
          <w:sz w:val="22"/>
        </w:rPr>
      </w:pPr>
    </w:p>
    <w:p w14:paraId="431343F3" w14:textId="6822BBF7" w:rsidR="006B41B9" w:rsidRDefault="006B41B9" w:rsidP="006B41B9">
      <w:pPr>
        <w:pStyle w:val="HeadingStyle1"/>
        <w:numPr>
          <w:ilvl w:val="0"/>
          <w:numId w:val="8"/>
        </w:numPr>
      </w:pPr>
      <w:r>
        <w:t>Stack Overflo</w:t>
      </w:r>
      <w:r w:rsidR="00E013E0">
        <w:t xml:space="preserve">w –Exploit </w:t>
      </w:r>
      <w:r w:rsidR="003F7131">
        <w:t>(</w:t>
      </w:r>
      <w:r w:rsidR="00E013E0">
        <w:t>Shell Spawning</w:t>
      </w:r>
      <w:r w:rsidR="003F7131">
        <w:t>)</w:t>
      </w:r>
      <w:r w:rsidR="00142976">
        <w:t xml:space="preserve">             ____/15</w:t>
      </w:r>
    </w:p>
    <w:p w14:paraId="2CBC311D" w14:textId="29E5E989" w:rsidR="006B41B9" w:rsidRPr="003F53F2" w:rsidRDefault="006B41B9" w:rsidP="006B41B9">
      <w:pPr>
        <w:pStyle w:val="HeadingStyle1"/>
        <w:ind w:left="720"/>
        <w:rPr>
          <w:b w:val="0"/>
          <w:sz w:val="24"/>
        </w:rPr>
      </w:pPr>
      <w:r w:rsidRPr="003F53F2">
        <w:rPr>
          <w:b w:val="0"/>
          <w:sz w:val="24"/>
        </w:rPr>
        <w:t>The objectives</w:t>
      </w:r>
      <w:r>
        <w:rPr>
          <w:b w:val="0"/>
          <w:sz w:val="24"/>
        </w:rPr>
        <w:t xml:space="preserve"> of this exercise is</w:t>
      </w:r>
      <w:r w:rsidR="007970C8">
        <w:rPr>
          <w:b w:val="0"/>
          <w:sz w:val="24"/>
        </w:rPr>
        <w:t xml:space="preserve"> to:</w:t>
      </w:r>
    </w:p>
    <w:p w14:paraId="17ED4EA4" w14:textId="097C2C53" w:rsidR="006B41B9" w:rsidRPr="006B41B9" w:rsidRDefault="006B41B9" w:rsidP="001E282E">
      <w:pPr>
        <w:pStyle w:val="HeadingStyle1"/>
        <w:numPr>
          <w:ilvl w:val="0"/>
          <w:numId w:val="35"/>
        </w:numPr>
        <w:ind w:left="1080"/>
        <w:rPr>
          <w:b w:val="0"/>
          <w:sz w:val="24"/>
        </w:rPr>
      </w:pPr>
      <w:r w:rsidRPr="006B41B9">
        <w:rPr>
          <w:b w:val="0"/>
          <w:sz w:val="24"/>
        </w:rPr>
        <w:t>Use stack over</w:t>
      </w:r>
      <w:r w:rsidR="002B6097">
        <w:rPr>
          <w:b w:val="0"/>
          <w:sz w:val="24"/>
        </w:rPr>
        <w:t xml:space="preserve">flow to inject execve shellcode and spawn a shell </w:t>
      </w:r>
    </w:p>
    <w:p w14:paraId="19E5128E" w14:textId="7BBD1702" w:rsidR="00701097" w:rsidRDefault="0047036E" w:rsidP="006B41B9">
      <w:pPr>
        <w:pStyle w:val="HeadingStyle1"/>
        <w:numPr>
          <w:ilvl w:val="0"/>
          <w:numId w:val="26"/>
        </w:numPr>
        <w:rPr>
          <w:b w:val="0"/>
          <w:sz w:val="22"/>
        </w:rPr>
      </w:pPr>
      <w:r>
        <w:rPr>
          <w:b w:val="0"/>
          <w:sz w:val="22"/>
        </w:rPr>
        <w:t xml:space="preserve">Now </w:t>
      </w:r>
      <w:r w:rsidR="00E35F1D">
        <w:rPr>
          <w:b w:val="0"/>
          <w:sz w:val="22"/>
        </w:rPr>
        <w:t>in</w:t>
      </w:r>
      <w:r w:rsidR="006B41B9">
        <w:rPr>
          <w:b w:val="0"/>
          <w:sz w:val="22"/>
        </w:rPr>
        <w:t xml:space="preserve"> the </w:t>
      </w:r>
      <w:r w:rsidR="00E35F1D">
        <w:rPr>
          <w:b w:val="0"/>
          <w:sz w:val="22"/>
        </w:rPr>
        <w:t xml:space="preserve">program </w:t>
      </w:r>
      <w:r w:rsidR="006B41B9">
        <w:rPr>
          <w:b w:val="0"/>
          <w:sz w:val="22"/>
        </w:rPr>
        <w:t>bufferover.c replace the malic</w:t>
      </w:r>
      <w:r w:rsidR="00E35F1D">
        <w:rPr>
          <w:b w:val="0"/>
          <w:sz w:val="22"/>
        </w:rPr>
        <w:t xml:space="preserve">ious function with </w:t>
      </w:r>
      <w:r w:rsidR="00B67427">
        <w:rPr>
          <w:b w:val="0"/>
          <w:sz w:val="22"/>
        </w:rPr>
        <w:t xml:space="preserve">the </w:t>
      </w:r>
      <w:r w:rsidR="00544FC3">
        <w:rPr>
          <w:b w:val="0"/>
          <w:sz w:val="22"/>
        </w:rPr>
        <w:t>function called shell_pawn() which will spawn a shell (</w:t>
      </w:r>
      <w:r>
        <w:rPr>
          <w:b w:val="0"/>
          <w:sz w:val="22"/>
        </w:rPr>
        <w:t xml:space="preserve">execve shellcode </w:t>
      </w:r>
      <w:r w:rsidR="002B6097">
        <w:rPr>
          <w:b w:val="0"/>
          <w:sz w:val="22"/>
        </w:rPr>
        <w:t xml:space="preserve">that was </w:t>
      </w:r>
      <w:r>
        <w:rPr>
          <w:b w:val="0"/>
          <w:sz w:val="22"/>
        </w:rPr>
        <w:t xml:space="preserve">generated in Lab2 </w:t>
      </w:r>
      <w:r w:rsidR="00544FC3">
        <w:rPr>
          <w:b w:val="0"/>
          <w:sz w:val="22"/>
        </w:rPr>
        <w:t>)</w:t>
      </w:r>
      <w:r>
        <w:rPr>
          <w:b w:val="0"/>
          <w:sz w:val="22"/>
        </w:rPr>
        <w:t xml:space="preserve"> as follows:</w:t>
      </w:r>
    </w:p>
    <w:p w14:paraId="35D95677" w14:textId="0EA8E1B5" w:rsidR="0047036E" w:rsidRDefault="00B67427" w:rsidP="00995A4F">
      <w:pPr>
        <w:pStyle w:val="HeadingStyle1"/>
        <w:rPr>
          <w:b w:val="0"/>
          <w:sz w:val="22"/>
        </w:rPr>
      </w:pPr>
      <w:r>
        <w:rPr>
          <w:b w:val="0"/>
          <w:sz w:val="22"/>
        </w:rPr>
        <w:lastRenderedPageBreak/>
        <w:t xml:space="preserve">   </w:t>
      </w:r>
      <w:r>
        <w:rPr>
          <w:b w:val="0"/>
          <w:noProof/>
          <w:sz w:val="22"/>
          <w:lang w:val="en-CA" w:eastAsia="en-CA"/>
        </w:rPr>
        <w:drawing>
          <wp:inline distT="0" distB="0" distL="0" distR="0" wp14:anchorId="07408489" wp14:editId="055E3628">
            <wp:extent cx="5939790" cy="391223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14:paraId="048564D2" w14:textId="29E86DBE" w:rsidR="00B67427" w:rsidRDefault="00B67427" w:rsidP="00B67427">
      <w:pPr>
        <w:pStyle w:val="HeadingStyle1"/>
        <w:numPr>
          <w:ilvl w:val="0"/>
          <w:numId w:val="26"/>
        </w:numPr>
        <w:rPr>
          <w:b w:val="0"/>
          <w:sz w:val="22"/>
        </w:rPr>
      </w:pPr>
      <w:r>
        <w:rPr>
          <w:b w:val="0"/>
          <w:sz w:val="22"/>
        </w:rPr>
        <w:t>Save the file as execshellexploit.c  and compile it</w:t>
      </w:r>
    </w:p>
    <w:p w14:paraId="0A8B705F" w14:textId="1EF575C8" w:rsidR="0047036E" w:rsidRDefault="0047036E" w:rsidP="0047036E">
      <w:pPr>
        <w:pStyle w:val="HeadingStyle1"/>
        <w:numPr>
          <w:ilvl w:val="0"/>
          <w:numId w:val="26"/>
        </w:numPr>
        <w:rPr>
          <w:b w:val="0"/>
          <w:sz w:val="22"/>
        </w:rPr>
      </w:pPr>
      <w:r>
        <w:rPr>
          <w:b w:val="0"/>
          <w:sz w:val="22"/>
        </w:rPr>
        <w:t>Use gdb to execute it</w:t>
      </w:r>
    </w:p>
    <w:p w14:paraId="3FAE5B68" w14:textId="223C8B9E" w:rsidR="0047036E" w:rsidRDefault="0047036E" w:rsidP="0047036E">
      <w:pPr>
        <w:pStyle w:val="HeadingStyle1"/>
        <w:numPr>
          <w:ilvl w:val="0"/>
          <w:numId w:val="26"/>
        </w:numPr>
        <w:rPr>
          <w:b w:val="0"/>
          <w:sz w:val="22"/>
        </w:rPr>
      </w:pPr>
      <w:r>
        <w:rPr>
          <w:b w:val="0"/>
          <w:sz w:val="22"/>
        </w:rPr>
        <w:t>Create a break point at main</w:t>
      </w:r>
    </w:p>
    <w:p w14:paraId="49B43AB2" w14:textId="28ACD1C8" w:rsidR="0047036E" w:rsidRDefault="00E35F1D" w:rsidP="0047036E">
      <w:pPr>
        <w:pStyle w:val="HeadingStyle1"/>
        <w:numPr>
          <w:ilvl w:val="0"/>
          <w:numId w:val="26"/>
        </w:numPr>
        <w:rPr>
          <w:b w:val="0"/>
          <w:sz w:val="22"/>
        </w:rPr>
      </w:pPr>
      <w:r>
        <w:rPr>
          <w:b w:val="0"/>
          <w:sz w:val="22"/>
        </w:rPr>
        <w:t>Run the program</w:t>
      </w:r>
      <w:r w:rsidR="003F7131">
        <w:rPr>
          <w:b w:val="0"/>
          <w:sz w:val="22"/>
        </w:rPr>
        <w:t xml:space="preserve"> with “A”</w:t>
      </w:r>
      <w:r>
        <w:rPr>
          <w:b w:val="0"/>
          <w:sz w:val="22"/>
        </w:rPr>
        <w:t xml:space="preserve"> or </w:t>
      </w:r>
      <w:r w:rsidR="003F7131">
        <w:rPr>
          <w:b w:val="0"/>
          <w:sz w:val="22"/>
        </w:rPr>
        <w:t>“B”</w:t>
      </w:r>
      <w:r>
        <w:rPr>
          <w:b w:val="0"/>
          <w:sz w:val="22"/>
        </w:rPr>
        <w:t xml:space="preserve"> string</w:t>
      </w:r>
      <w:r w:rsidR="003E34B8">
        <w:rPr>
          <w:b w:val="0"/>
          <w:sz w:val="22"/>
        </w:rPr>
        <w:t>s</w:t>
      </w:r>
      <w:r>
        <w:rPr>
          <w:b w:val="0"/>
          <w:sz w:val="22"/>
        </w:rPr>
        <w:t xml:space="preserve"> and find the number of strings required to create segmentation fault</w:t>
      </w:r>
    </w:p>
    <w:p w14:paraId="3FA4EDF9" w14:textId="45DDAA97" w:rsidR="00E35F1D" w:rsidRDefault="00E35F1D" w:rsidP="0047036E">
      <w:pPr>
        <w:pStyle w:val="HeadingStyle1"/>
        <w:numPr>
          <w:ilvl w:val="0"/>
          <w:numId w:val="26"/>
        </w:numPr>
        <w:rPr>
          <w:b w:val="0"/>
          <w:sz w:val="22"/>
        </w:rPr>
      </w:pPr>
      <w:r>
        <w:rPr>
          <w:b w:val="0"/>
          <w:sz w:val="22"/>
        </w:rPr>
        <w:t xml:space="preserve">Analyze the error </w:t>
      </w:r>
      <w:r w:rsidRPr="00447FD3">
        <w:rPr>
          <w:sz w:val="22"/>
        </w:rPr>
        <w:t>address ??</w:t>
      </w:r>
      <w:r>
        <w:rPr>
          <w:b w:val="0"/>
          <w:sz w:val="22"/>
        </w:rPr>
        <w:t xml:space="preserve"> after segmentation fault and record the number of injected bytes on RIP address</w:t>
      </w:r>
    </w:p>
    <w:p w14:paraId="792895FB" w14:textId="59782A45" w:rsidR="00E35F1D" w:rsidRDefault="00E35F1D" w:rsidP="0047036E">
      <w:pPr>
        <w:pStyle w:val="HeadingStyle1"/>
        <w:numPr>
          <w:ilvl w:val="0"/>
          <w:numId w:val="26"/>
        </w:numPr>
        <w:rPr>
          <w:b w:val="0"/>
          <w:sz w:val="22"/>
        </w:rPr>
      </w:pPr>
      <w:r>
        <w:rPr>
          <w:b w:val="0"/>
          <w:sz w:val="22"/>
        </w:rPr>
        <w:t xml:space="preserve">Use info registers, info frames or print command to analyze values of registers such as rsp, rbp, rip </w:t>
      </w:r>
    </w:p>
    <w:p w14:paraId="2B7F18DE" w14:textId="22EDB5A9" w:rsidR="0047036E" w:rsidRDefault="00E35F1D" w:rsidP="00E35F1D">
      <w:pPr>
        <w:pStyle w:val="HeadingStyle1"/>
        <w:numPr>
          <w:ilvl w:val="0"/>
          <w:numId w:val="26"/>
        </w:numPr>
        <w:rPr>
          <w:b w:val="0"/>
          <w:sz w:val="22"/>
        </w:rPr>
      </w:pPr>
      <w:r>
        <w:rPr>
          <w:b w:val="0"/>
          <w:sz w:val="22"/>
        </w:rPr>
        <w:t xml:space="preserve">Disassemble the new function </w:t>
      </w:r>
      <w:r w:rsidR="003F7131">
        <w:rPr>
          <w:b w:val="0"/>
          <w:sz w:val="22"/>
        </w:rPr>
        <w:t xml:space="preserve">called </w:t>
      </w:r>
      <w:r>
        <w:rPr>
          <w:b w:val="0"/>
          <w:sz w:val="22"/>
        </w:rPr>
        <w:t xml:space="preserve">shell_pawn  or use </w:t>
      </w:r>
      <w:r w:rsidRPr="004B1A3A">
        <w:rPr>
          <w:sz w:val="22"/>
        </w:rPr>
        <w:t>pr</w:t>
      </w:r>
      <w:r w:rsidR="004B1A3A" w:rsidRPr="004B1A3A">
        <w:rPr>
          <w:sz w:val="22"/>
        </w:rPr>
        <w:t>int</w:t>
      </w:r>
      <w:r w:rsidR="004B1A3A">
        <w:rPr>
          <w:b w:val="0"/>
          <w:sz w:val="22"/>
        </w:rPr>
        <w:t xml:space="preserve"> command to find the </w:t>
      </w:r>
      <w:r>
        <w:rPr>
          <w:b w:val="0"/>
          <w:sz w:val="22"/>
        </w:rPr>
        <w:t xml:space="preserve">rbp </w:t>
      </w:r>
      <w:r w:rsidR="004B1A3A">
        <w:rPr>
          <w:b w:val="0"/>
          <w:sz w:val="22"/>
        </w:rPr>
        <w:t xml:space="preserve">register </w:t>
      </w:r>
      <w:r>
        <w:rPr>
          <w:b w:val="0"/>
          <w:sz w:val="22"/>
        </w:rPr>
        <w:t xml:space="preserve">address </w:t>
      </w:r>
      <w:r w:rsidR="004B1A3A">
        <w:rPr>
          <w:b w:val="0"/>
          <w:sz w:val="22"/>
        </w:rPr>
        <w:t xml:space="preserve">that was </w:t>
      </w:r>
      <w:r w:rsidR="003F7131">
        <w:rPr>
          <w:b w:val="0"/>
          <w:sz w:val="22"/>
        </w:rPr>
        <w:t>push into the stack</w:t>
      </w:r>
    </w:p>
    <w:p w14:paraId="41733959" w14:textId="34CD0381" w:rsidR="0047036E" w:rsidRDefault="004B1A3A" w:rsidP="00E35F1D">
      <w:pPr>
        <w:pStyle w:val="HeadingStyle1"/>
        <w:numPr>
          <w:ilvl w:val="0"/>
          <w:numId w:val="26"/>
        </w:numPr>
        <w:rPr>
          <w:b w:val="0"/>
          <w:sz w:val="22"/>
        </w:rPr>
      </w:pPr>
      <w:r>
        <w:rPr>
          <w:b w:val="0"/>
          <w:sz w:val="22"/>
        </w:rPr>
        <w:t xml:space="preserve">Create a </w:t>
      </w:r>
      <w:r w:rsidR="00E35F1D">
        <w:rPr>
          <w:b w:val="0"/>
          <w:sz w:val="22"/>
        </w:rPr>
        <w:t xml:space="preserve">python </w:t>
      </w:r>
      <w:r>
        <w:rPr>
          <w:b w:val="0"/>
          <w:sz w:val="22"/>
        </w:rPr>
        <w:t xml:space="preserve">script with </w:t>
      </w:r>
      <w:r w:rsidR="00E35F1D">
        <w:rPr>
          <w:b w:val="0"/>
          <w:sz w:val="22"/>
        </w:rPr>
        <w:t xml:space="preserve">the required strings </w:t>
      </w:r>
      <w:r>
        <w:rPr>
          <w:b w:val="0"/>
          <w:sz w:val="22"/>
        </w:rPr>
        <w:t xml:space="preserve">“A”s or “B”s </w:t>
      </w:r>
      <w:r w:rsidR="00E35F1D">
        <w:rPr>
          <w:b w:val="0"/>
          <w:sz w:val="22"/>
        </w:rPr>
        <w:t xml:space="preserve">to overwrite the return address and </w:t>
      </w:r>
      <w:r>
        <w:rPr>
          <w:b w:val="0"/>
          <w:sz w:val="22"/>
        </w:rPr>
        <w:t xml:space="preserve">pack the address of </w:t>
      </w:r>
      <w:r w:rsidR="00E35F1D">
        <w:rPr>
          <w:b w:val="0"/>
          <w:sz w:val="22"/>
        </w:rPr>
        <w:t>shell_pawn function</w:t>
      </w:r>
      <w:r>
        <w:rPr>
          <w:b w:val="0"/>
          <w:sz w:val="22"/>
        </w:rPr>
        <w:t>( address you found before)</w:t>
      </w:r>
      <w:r w:rsidR="00E35F1D">
        <w:rPr>
          <w:b w:val="0"/>
          <w:sz w:val="22"/>
        </w:rPr>
        <w:t xml:space="preserve"> </w:t>
      </w:r>
      <w:r w:rsidR="00B87054">
        <w:rPr>
          <w:b w:val="0"/>
          <w:sz w:val="22"/>
        </w:rPr>
        <w:t>and write the results to shellpawn.txt file</w:t>
      </w:r>
    </w:p>
    <w:p w14:paraId="7A7B73ED" w14:textId="70BDB9C9" w:rsidR="00E35F1D" w:rsidRDefault="004B1A3A" w:rsidP="00E35F1D">
      <w:pPr>
        <w:pStyle w:val="HeadingStyle1"/>
        <w:numPr>
          <w:ilvl w:val="0"/>
          <w:numId w:val="26"/>
        </w:numPr>
        <w:rPr>
          <w:b w:val="0"/>
          <w:sz w:val="22"/>
        </w:rPr>
      </w:pPr>
      <w:r>
        <w:rPr>
          <w:b w:val="0"/>
          <w:sz w:val="22"/>
        </w:rPr>
        <w:lastRenderedPageBreak/>
        <w:t>Execute</w:t>
      </w:r>
      <w:r w:rsidR="00E35F1D">
        <w:rPr>
          <w:b w:val="0"/>
          <w:sz w:val="22"/>
        </w:rPr>
        <w:t xml:space="preserve"> the pyt</w:t>
      </w:r>
      <w:r w:rsidR="00B87054">
        <w:rPr>
          <w:b w:val="0"/>
          <w:sz w:val="22"/>
        </w:rPr>
        <w:t>hon script to generate the shellpawn.txt</w:t>
      </w:r>
      <w:r w:rsidR="00E35F1D">
        <w:rPr>
          <w:b w:val="0"/>
          <w:sz w:val="22"/>
        </w:rPr>
        <w:t xml:space="preserve"> fi</w:t>
      </w:r>
      <w:r w:rsidR="00B87054">
        <w:rPr>
          <w:b w:val="0"/>
          <w:sz w:val="22"/>
        </w:rPr>
        <w:t>le</w:t>
      </w:r>
      <w:r>
        <w:rPr>
          <w:b w:val="0"/>
          <w:sz w:val="22"/>
        </w:rPr>
        <w:t>. This file will be used to redirect RIP and execute the desired function that in this case is shell_pawn</w:t>
      </w:r>
    </w:p>
    <w:p w14:paraId="331911A6" w14:textId="3FBF673E" w:rsidR="00B87054" w:rsidRDefault="00B87054" w:rsidP="00E35F1D">
      <w:pPr>
        <w:pStyle w:val="HeadingStyle1"/>
        <w:numPr>
          <w:ilvl w:val="0"/>
          <w:numId w:val="26"/>
        </w:numPr>
        <w:rPr>
          <w:b w:val="0"/>
          <w:sz w:val="22"/>
        </w:rPr>
      </w:pPr>
      <w:r>
        <w:rPr>
          <w:b w:val="0"/>
          <w:sz w:val="22"/>
        </w:rPr>
        <w:t>Use gdb as previous exer</w:t>
      </w:r>
      <w:r w:rsidR="00397378">
        <w:rPr>
          <w:b w:val="0"/>
          <w:sz w:val="22"/>
        </w:rPr>
        <w:t>cise to run shellpawn.txt file and inject</w:t>
      </w:r>
      <w:r>
        <w:rPr>
          <w:b w:val="0"/>
          <w:sz w:val="22"/>
        </w:rPr>
        <w:t xml:space="preserve"> shellcode </w:t>
      </w:r>
      <w:r w:rsidR="00397378">
        <w:rPr>
          <w:b w:val="0"/>
          <w:sz w:val="22"/>
        </w:rPr>
        <w:t xml:space="preserve">that should spawn the shell (sh) </w:t>
      </w:r>
    </w:p>
    <w:p w14:paraId="5C6FC544" w14:textId="64B4E7E7" w:rsidR="009136E3" w:rsidRPr="007B127D" w:rsidRDefault="00142976" w:rsidP="009136E3">
      <w:pPr>
        <w:pStyle w:val="HeadingStyle1"/>
        <w:numPr>
          <w:ilvl w:val="0"/>
          <w:numId w:val="26"/>
        </w:numPr>
        <w:rPr>
          <w:b w:val="0"/>
          <w:sz w:val="22"/>
        </w:rPr>
      </w:pPr>
      <w:r>
        <w:rPr>
          <w:sz w:val="22"/>
        </w:rPr>
        <w:t>( 15</w:t>
      </w:r>
      <w:r w:rsidR="009136E3">
        <w:rPr>
          <w:sz w:val="22"/>
        </w:rPr>
        <w:t xml:space="preserve"> </w:t>
      </w:r>
      <w:r w:rsidR="009136E3" w:rsidRPr="00447FD3">
        <w:rPr>
          <w:sz w:val="22"/>
        </w:rPr>
        <w:t>marks)</w:t>
      </w:r>
      <w:r w:rsidR="009136E3">
        <w:rPr>
          <w:sz w:val="22"/>
        </w:rPr>
        <w:t xml:space="preserve"> </w:t>
      </w:r>
      <w:r w:rsidR="009136E3">
        <w:rPr>
          <w:b w:val="0"/>
          <w:sz w:val="22"/>
        </w:rPr>
        <w:t xml:space="preserve">Attach </w:t>
      </w:r>
      <w:r w:rsidR="009136E3" w:rsidRPr="007B127D">
        <w:rPr>
          <w:b w:val="0"/>
          <w:sz w:val="22"/>
        </w:rPr>
        <w:t>screen captures to demo</w:t>
      </w:r>
      <w:r w:rsidR="009136E3">
        <w:rPr>
          <w:b w:val="0"/>
          <w:sz w:val="22"/>
        </w:rPr>
        <w:t>:</w:t>
      </w:r>
    </w:p>
    <w:p w14:paraId="46EFAF06" w14:textId="1739BDBF" w:rsidR="009136E3" w:rsidRDefault="00142976" w:rsidP="009136E3">
      <w:pPr>
        <w:pStyle w:val="HeadingStyle1"/>
        <w:numPr>
          <w:ilvl w:val="1"/>
          <w:numId w:val="26"/>
        </w:numPr>
        <w:rPr>
          <w:b w:val="0"/>
          <w:sz w:val="22"/>
        </w:rPr>
      </w:pPr>
      <w:r w:rsidRPr="00142976">
        <w:rPr>
          <w:sz w:val="22"/>
        </w:rPr>
        <w:t>(3 marks)</w:t>
      </w:r>
      <w:r>
        <w:rPr>
          <w:b w:val="0"/>
          <w:sz w:val="22"/>
        </w:rPr>
        <w:t xml:space="preserve"> </w:t>
      </w:r>
      <w:r w:rsidR="009136E3">
        <w:rPr>
          <w:b w:val="0"/>
          <w:sz w:val="22"/>
        </w:rPr>
        <w:t>C code created</w:t>
      </w:r>
      <w:r w:rsidR="00D3406A">
        <w:rPr>
          <w:b w:val="0"/>
          <w:sz w:val="22"/>
        </w:rPr>
        <w:t xml:space="preserve"> bufferover.c with malicious shellcode</w:t>
      </w:r>
    </w:p>
    <w:p w14:paraId="1D311198" w14:textId="43885519" w:rsidR="001675EF" w:rsidRDefault="001675EF" w:rsidP="001675EF">
      <w:pPr>
        <w:pStyle w:val="HeadingStyle1"/>
        <w:ind w:left="1440"/>
        <w:rPr>
          <w:b w:val="0"/>
          <w:sz w:val="22"/>
        </w:rPr>
      </w:pPr>
      <w:r>
        <w:rPr>
          <w:noProof/>
          <w:sz w:val="22"/>
        </w:rPr>
        <w:drawing>
          <wp:inline distT="0" distB="0" distL="0" distR="0" wp14:anchorId="4EFEB201" wp14:editId="235B7BB2">
            <wp:extent cx="5734050" cy="2245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159" cy="2247369"/>
                    </a:xfrm>
                    <a:prstGeom prst="rect">
                      <a:avLst/>
                    </a:prstGeom>
                    <a:noFill/>
                    <a:ln>
                      <a:noFill/>
                    </a:ln>
                  </pic:spPr>
                </pic:pic>
              </a:graphicData>
            </a:graphic>
          </wp:inline>
        </w:drawing>
      </w:r>
    </w:p>
    <w:p w14:paraId="4C0B7D64" w14:textId="60357ABE" w:rsidR="00D3406A" w:rsidRDefault="00142976" w:rsidP="00D3406A">
      <w:pPr>
        <w:pStyle w:val="HeadingStyle1"/>
        <w:numPr>
          <w:ilvl w:val="1"/>
          <w:numId w:val="26"/>
        </w:numPr>
        <w:rPr>
          <w:b w:val="0"/>
          <w:sz w:val="22"/>
        </w:rPr>
      </w:pPr>
      <w:r>
        <w:rPr>
          <w:sz w:val="22"/>
        </w:rPr>
        <w:t xml:space="preserve">(3 </w:t>
      </w:r>
      <w:r w:rsidRPr="00142976">
        <w:rPr>
          <w:sz w:val="22"/>
        </w:rPr>
        <w:t>marks)</w:t>
      </w:r>
      <w:r>
        <w:rPr>
          <w:b w:val="0"/>
          <w:sz w:val="22"/>
        </w:rPr>
        <w:t xml:space="preserve"> </w:t>
      </w:r>
      <w:r w:rsidR="00D3406A" w:rsidRPr="007B127D">
        <w:rPr>
          <w:b w:val="0"/>
          <w:sz w:val="22"/>
        </w:rPr>
        <w:t>Debug output that displays stack area and underline</w:t>
      </w:r>
      <w:r w:rsidR="00D3406A">
        <w:rPr>
          <w:b w:val="0"/>
          <w:sz w:val="22"/>
        </w:rPr>
        <w:t>d</w:t>
      </w:r>
      <w:r w:rsidR="00D3406A" w:rsidRPr="007B127D">
        <w:rPr>
          <w:b w:val="0"/>
          <w:sz w:val="22"/>
        </w:rPr>
        <w:t xml:space="preserve"> </w:t>
      </w:r>
      <w:r w:rsidR="00D3406A">
        <w:rPr>
          <w:b w:val="0"/>
          <w:sz w:val="22"/>
        </w:rPr>
        <w:t xml:space="preserve">identified injected bytes in RIP address </w:t>
      </w:r>
      <w:r w:rsidR="00D3406A" w:rsidRPr="007B127D">
        <w:rPr>
          <w:b w:val="0"/>
          <w:sz w:val="22"/>
        </w:rPr>
        <w:t>in the output</w:t>
      </w:r>
    </w:p>
    <w:p w14:paraId="7EB2C2FB" w14:textId="26F206D5" w:rsidR="001675EF" w:rsidRPr="007B127D" w:rsidRDefault="001675EF" w:rsidP="001675EF">
      <w:pPr>
        <w:pStyle w:val="HeadingStyle1"/>
        <w:ind w:left="1440"/>
        <w:rPr>
          <w:b w:val="0"/>
          <w:sz w:val="22"/>
        </w:rPr>
      </w:pPr>
      <w:r>
        <w:rPr>
          <w:b w:val="0"/>
          <w:noProof/>
          <w:sz w:val="22"/>
        </w:rPr>
        <w:drawing>
          <wp:inline distT="0" distB="0" distL="0" distR="0" wp14:anchorId="4FABAA8C" wp14:editId="71215620">
            <wp:extent cx="4381500" cy="31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314325"/>
                    </a:xfrm>
                    <a:prstGeom prst="rect">
                      <a:avLst/>
                    </a:prstGeom>
                    <a:noFill/>
                    <a:ln>
                      <a:noFill/>
                    </a:ln>
                  </pic:spPr>
                </pic:pic>
              </a:graphicData>
            </a:graphic>
          </wp:inline>
        </w:drawing>
      </w:r>
    </w:p>
    <w:p w14:paraId="6FD64EC0" w14:textId="2DFCE0F0" w:rsidR="00D3406A" w:rsidRDefault="00142976" w:rsidP="00D3406A">
      <w:pPr>
        <w:pStyle w:val="HeadingStyle1"/>
        <w:numPr>
          <w:ilvl w:val="1"/>
          <w:numId w:val="26"/>
        </w:numPr>
        <w:rPr>
          <w:b w:val="0"/>
          <w:sz w:val="22"/>
        </w:rPr>
      </w:pPr>
      <w:r w:rsidRPr="00142976">
        <w:rPr>
          <w:sz w:val="22"/>
        </w:rPr>
        <w:t>(3 marks)</w:t>
      </w:r>
      <w:r>
        <w:rPr>
          <w:b w:val="0"/>
          <w:sz w:val="22"/>
        </w:rPr>
        <w:t xml:space="preserve"> </w:t>
      </w:r>
      <w:r w:rsidR="00D3406A">
        <w:rPr>
          <w:b w:val="0"/>
          <w:sz w:val="22"/>
        </w:rPr>
        <w:t>Buffer overflow results and underlined identified rbp address push on the stack</w:t>
      </w:r>
      <w:r>
        <w:rPr>
          <w:b w:val="0"/>
          <w:sz w:val="22"/>
        </w:rPr>
        <w:t xml:space="preserve"> and calculation of amount of strings to inject to spawn the shell (take control of the system). </w:t>
      </w:r>
    </w:p>
    <w:p w14:paraId="594E1C92" w14:textId="73F26D52" w:rsidR="001675EF" w:rsidRDefault="001675EF" w:rsidP="001675EF">
      <w:pPr>
        <w:pStyle w:val="HeadingStyle1"/>
        <w:ind w:left="1440"/>
        <w:rPr>
          <w:b w:val="0"/>
          <w:sz w:val="22"/>
        </w:rPr>
      </w:pPr>
      <w:r>
        <w:rPr>
          <w:noProof/>
          <w:sz w:val="22"/>
        </w:rPr>
        <w:drawing>
          <wp:inline distT="0" distB="0" distL="0" distR="0" wp14:anchorId="39BE7AAD" wp14:editId="7AF37304">
            <wp:extent cx="4219575" cy="45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575" cy="457200"/>
                    </a:xfrm>
                    <a:prstGeom prst="rect">
                      <a:avLst/>
                    </a:prstGeom>
                    <a:noFill/>
                    <a:ln>
                      <a:noFill/>
                    </a:ln>
                  </pic:spPr>
                </pic:pic>
              </a:graphicData>
            </a:graphic>
          </wp:inline>
        </w:drawing>
      </w:r>
    </w:p>
    <w:p w14:paraId="3658DB33" w14:textId="71FB52AD" w:rsidR="001675EF" w:rsidRPr="001675EF" w:rsidRDefault="001675EF" w:rsidP="001675EF">
      <w:pPr>
        <w:pStyle w:val="HeadingStyle1"/>
        <w:ind w:left="1440"/>
        <w:rPr>
          <w:bCs/>
          <w:sz w:val="22"/>
        </w:rPr>
      </w:pPr>
      <w:r>
        <w:rPr>
          <w:bCs/>
          <w:sz w:val="22"/>
        </w:rPr>
        <w:t>The calculations ended up being the same as the last example.</w:t>
      </w:r>
    </w:p>
    <w:p w14:paraId="0B980B66" w14:textId="05A5211C" w:rsidR="00D3406A" w:rsidRDefault="00142976" w:rsidP="00D3406A">
      <w:pPr>
        <w:pStyle w:val="HeadingStyle1"/>
        <w:numPr>
          <w:ilvl w:val="1"/>
          <w:numId w:val="26"/>
        </w:numPr>
        <w:rPr>
          <w:b w:val="0"/>
          <w:sz w:val="22"/>
        </w:rPr>
      </w:pPr>
      <w:r w:rsidRPr="00142976">
        <w:rPr>
          <w:sz w:val="22"/>
        </w:rPr>
        <w:t>(3 marks)</w:t>
      </w:r>
      <w:r>
        <w:rPr>
          <w:b w:val="0"/>
          <w:sz w:val="22"/>
        </w:rPr>
        <w:t xml:space="preserve"> </w:t>
      </w:r>
      <w:r w:rsidR="00D3406A" w:rsidRPr="0002072D">
        <w:rPr>
          <w:b w:val="0"/>
          <w:sz w:val="22"/>
        </w:rPr>
        <w:t xml:space="preserve">Python script and </w:t>
      </w:r>
      <w:r w:rsidR="00D3406A">
        <w:rPr>
          <w:b w:val="0"/>
          <w:sz w:val="22"/>
        </w:rPr>
        <w:t>r</w:t>
      </w:r>
      <w:r w:rsidR="00D3406A" w:rsidRPr="0002072D">
        <w:rPr>
          <w:b w:val="0"/>
          <w:sz w:val="22"/>
        </w:rPr>
        <w:t>es</w:t>
      </w:r>
      <w:r w:rsidR="00D3406A">
        <w:rPr>
          <w:b w:val="0"/>
          <w:sz w:val="22"/>
        </w:rPr>
        <w:t>ults after execution</w:t>
      </w:r>
    </w:p>
    <w:p w14:paraId="2AF3E69F" w14:textId="5B98E0A7" w:rsidR="001675EF" w:rsidRDefault="001675EF" w:rsidP="001675EF">
      <w:pPr>
        <w:pStyle w:val="HeadingStyle1"/>
        <w:ind w:left="1440"/>
        <w:rPr>
          <w:b w:val="0"/>
          <w:sz w:val="22"/>
        </w:rPr>
      </w:pPr>
      <w:r>
        <w:rPr>
          <w:noProof/>
          <w:sz w:val="22"/>
        </w:rPr>
        <w:lastRenderedPageBreak/>
        <w:drawing>
          <wp:inline distT="0" distB="0" distL="0" distR="0" wp14:anchorId="68ADB8C7" wp14:editId="299FB1DA">
            <wp:extent cx="4629150"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1809750"/>
                    </a:xfrm>
                    <a:prstGeom prst="rect">
                      <a:avLst/>
                    </a:prstGeom>
                    <a:noFill/>
                    <a:ln>
                      <a:noFill/>
                    </a:ln>
                  </pic:spPr>
                </pic:pic>
              </a:graphicData>
            </a:graphic>
          </wp:inline>
        </w:drawing>
      </w:r>
    </w:p>
    <w:p w14:paraId="12EF4BE6" w14:textId="700ED10D" w:rsidR="001675EF" w:rsidRPr="0002072D" w:rsidRDefault="001675EF" w:rsidP="001675EF">
      <w:pPr>
        <w:pStyle w:val="HeadingStyle1"/>
        <w:ind w:left="1440"/>
        <w:rPr>
          <w:b w:val="0"/>
          <w:sz w:val="22"/>
        </w:rPr>
      </w:pPr>
      <w:r>
        <w:rPr>
          <w:b w:val="0"/>
          <w:noProof/>
          <w:sz w:val="22"/>
        </w:rPr>
        <w:drawing>
          <wp:inline distT="0" distB="0" distL="0" distR="0" wp14:anchorId="5CAF81AE" wp14:editId="051E2219">
            <wp:extent cx="4391025" cy="647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647700"/>
                    </a:xfrm>
                    <a:prstGeom prst="rect">
                      <a:avLst/>
                    </a:prstGeom>
                    <a:noFill/>
                    <a:ln>
                      <a:noFill/>
                    </a:ln>
                  </pic:spPr>
                </pic:pic>
              </a:graphicData>
            </a:graphic>
          </wp:inline>
        </w:drawing>
      </w:r>
    </w:p>
    <w:p w14:paraId="00AA8DBF" w14:textId="77777777" w:rsidR="001675EF" w:rsidRDefault="00142976" w:rsidP="00414C88">
      <w:pPr>
        <w:pStyle w:val="HeadingStyle1"/>
        <w:numPr>
          <w:ilvl w:val="1"/>
          <w:numId w:val="26"/>
        </w:numPr>
        <w:rPr>
          <w:b w:val="0"/>
          <w:sz w:val="22"/>
        </w:rPr>
      </w:pPr>
      <w:r w:rsidRPr="00956355">
        <w:rPr>
          <w:sz w:val="22"/>
        </w:rPr>
        <w:t>(3 marks)</w:t>
      </w:r>
      <w:r w:rsidRPr="00956355">
        <w:rPr>
          <w:b w:val="0"/>
          <w:sz w:val="22"/>
        </w:rPr>
        <w:t xml:space="preserve"> </w:t>
      </w:r>
      <w:r w:rsidR="00D3406A" w:rsidRPr="00956355">
        <w:rPr>
          <w:b w:val="0"/>
          <w:sz w:val="22"/>
        </w:rPr>
        <w:t>Debugger with final resu</w:t>
      </w:r>
      <w:r w:rsidRPr="00956355">
        <w:rPr>
          <w:b w:val="0"/>
          <w:sz w:val="22"/>
        </w:rPr>
        <w:t xml:space="preserve">lts </w:t>
      </w:r>
      <w:r w:rsidR="00D3406A" w:rsidRPr="00956355">
        <w:rPr>
          <w:b w:val="0"/>
          <w:sz w:val="22"/>
        </w:rPr>
        <w:t>after running the exploit</w:t>
      </w:r>
      <w:r w:rsidR="00956355" w:rsidRPr="00956355">
        <w:rPr>
          <w:b w:val="0"/>
          <w:sz w:val="22"/>
        </w:rPr>
        <w:t xml:space="preserve"> </w:t>
      </w:r>
      <w:r w:rsidR="00373D39" w:rsidRPr="00956355">
        <w:rPr>
          <w:b w:val="0"/>
          <w:sz w:val="22"/>
        </w:rPr>
        <w:t xml:space="preserve">               </w:t>
      </w:r>
    </w:p>
    <w:p w14:paraId="407B8F44" w14:textId="47D5E657" w:rsidR="004430FA" w:rsidRPr="00956355" w:rsidRDefault="001675EF" w:rsidP="001675EF">
      <w:pPr>
        <w:pStyle w:val="HeadingStyle1"/>
        <w:ind w:left="1440"/>
        <w:rPr>
          <w:b w:val="0"/>
          <w:sz w:val="22"/>
        </w:rPr>
      </w:pPr>
      <w:r>
        <w:rPr>
          <w:noProof/>
          <w:sz w:val="22"/>
        </w:rPr>
        <w:drawing>
          <wp:inline distT="0" distB="0" distL="0" distR="0" wp14:anchorId="459C2654" wp14:editId="538C48E9">
            <wp:extent cx="3571875" cy="838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75" cy="838200"/>
                    </a:xfrm>
                    <a:prstGeom prst="rect">
                      <a:avLst/>
                    </a:prstGeom>
                    <a:noFill/>
                    <a:ln>
                      <a:noFill/>
                    </a:ln>
                  </pic:spPr>
                </pic:pic>
              </a:graphicData>
            </a:graphic>
          </wp:inline>
        </w:drawing>
      </w:r>
      <w:r w:rsidR="00373D39" w:rsidRPr="00956355">
        <w:rPr>
          <w:b w:val="0"/>
          <w:sz w:val="22"/>
        </w:rPr>
        <w:t xml:space="preserve">           </w:t>
      </w:r>
      <w:r w:rsidR="00373D39" w:rsidRPr="00956355">
        <w:rPr>
          <w:b w:val="0"/>
          <w:noProof/>
          <w:sz w:val="22"/>
          <w:lang w:val="en-CA" w:eastAsia="en-CA"/>
        </w:rPr>
        <w:t xml:space="preserve">  </w:t>
      </w:r>
    </w:p>
    <w:p w14:paraId="07A02634" w14:textId="5AB2F8A7" w:rsidR="000F7A10" w:rsidRPr="007B52D2" w:rsidRDefault="000F7A10" w:rsidP="000F7A10">
      <w:pPr>
        <w:pStyle w:val="HeadingStyle1"/>
        <w:ind w:left="720"/>
        <w:rPr>
          <w:b w:val="0"/>
          <w:sz w:val="22"/>
        </w:rPr>
      </w:pPr>
    </w:p>
    <w:p w14:paraId="157C3CD8" w14:textId="77777777" w:rsidR="00EA6064" w:rsidRDefault="00EA6064" w:rsidP="00775B2B">
      <w:pPr>
        <w:spacing w:line="240" w:lineRule="auto"/>
      </w:pPr>
    </w:p>
    <w:p w14:paraId="5A36D7A6" w14:textId="04FBE974" w:rsidR="00EA6064" w:rsidRPr="00EA6064" w:rsidRDefault="00EA6064" w:rsidP="00775B2B">
      <w:pPr>
        <w:spacing w:line="240" w:lineRule="auto"/>
      </w:pPr>
      <w:r>
        <w:tab/>
      </w:r>
    </w:p>
    <w:p w14:paraId="13597AF4" w14:textId="77777777" w:rsidR="001E282E" w:rsidRPr="001E282E" w:rsidRDefault="001E282E" w:rsidP="001E282E">
      <w:pPr>
        <w:pStyle w:val="ListParagraph"/>
        <w:spacing w:line="240" w:lineRule="auto"/>
        <w:ind w:left="2520"/>
        <w:rPr>
          <w:b/>
          <w:sz w:val="32"/>
        </w:rPr>
      </w:pPr>
    </w:p>
    <w:p w14:paraId="77514992" w14:textId="733BDDA5" w:rsidR="00C32520" w:rsidRPr="007C03BF" w:rsidRDefault="001E282E" w:rsidP="00FC0A7B">
      <w:pPr>
        <w:spacing w:line="240" w:lineRule="auto"/>
      </w:pPr>
      <w:r>
        <w:rPr>
          <w:b/>
          <w:sz w:val="32"/>
        </w:rPr>
        <w:t xml:space="preserve">     </w:t>
      </w:r>
    </w:p>
    <w:p w14:paraId="7A6DE4BA" w14:textId="77777777" w:rsidR="00627A07" w:rsidRDefault="00627A07" w:rsidP="00644FE1"/>
    <w:p w14:paraId="64ECA6CF" w14:textId="77777777" w:rsidR="00627A07" w:rsidRDefault="00627A07" w:rsidP="00644FE1">
      <w:pPr>
        <w:sectPr w:rsidR="00627A07" w:rsidSect="00512D26">
          <w:headerReference w:type="default" r:id="rId34"/>
          <w:footerReference w:type="default" r:id="rId35"/>
          <w:headerReference w:type="first" r:id="rId36"/>
          <w:footerReference w:type="first" r:id="rId37"/>
          <w:pgSz w:w="12240" w:h="15840" w:code="1"/>
          <w:pgMar w:top="1872" w:right="1440" w:bottom="1152" w:left="1440" w:header="720" w:footer="720" w:gutter="0"/>
          <w:cols w:space="720"/>
          <w:titlePg/>
          <w:docGrid w:linePitch="360"/>
        </w:sectPr>
      </w:pPr>
    </w:p>
    <w:p w14:paraId="7298BA69" w14:textId="77777777" w:rsidR="00D40604" w:rsidRDefault="00D40604" w:rsidP="006164B9">
      <w:pPr>
        <w:pStyle w:val="CourseName"/>
      </w:pPr>
    </w:p>
    <w:p w14:paraId="024A57C9" w14:textId="4B065B74" w:rsidR="00512D26" w:rsidRDefault="00D815D4" w:rsidP="00E026F5">
      <w:r>
        <w:t xml:space="preserve">       </w:t>
      </w:r>
    </w:p>
    <w:p w14:paraId="64BC6898" w14:textId="77777777" w:rsidR="00D815D4" w:rsidRDefault="00D815D4" w:rsidP="00E026F5">
      <w:pPr>
        <w:rPr>
          <w:rStyle w:val="Hyperlink"/>
        </w:rPr>
      </w:pPr>
    </w:p>
    <w:p w14:paraId="4D177E7F" w14:textId="23AEDED9" w:rsidR="00433B33" w:rsidRPr="001B0A05" w:rsidRDefault="00433B33" w:rsidP="00017FD6"/>
    <w:sectPr w:rsidR="00433B33" w:rsidRPr="001B0A05" w:rsidSect="00512D26">
      <w:headerReference w:type="first" r:id="rId38"/>
      <w:footerReference w:type="first" r:id="rId39"/>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43F7" w14:textId="77777777" w:rsidR="009A1198" w:rsidRDefault="009A1198" w:rsidP="007F2B57">
      <w:r>
        <w:separator/>
      </w:r>
    </w:p>
    <w:p w14:paraId="23AF3552" w14:textId="77777777" w:rsidR="009A1198" w:rsidRDefault="009A1198" w:rsidP="007F2B57"/>
    <w:p w14:paraId="139D556C" w14:textId="77777777" w:rsidR="009A1198" w:rsidRDefault="009A1198" w:rsidP="007F2B57"/>
  </w:endnote>
  <w:endnote w:type="continuationSeparator" w:id="0">
    <w:p w14:paraId="36FC747B" w14:textId="77777777" w:rsidR="009A1198" w:rsidRDefault="009A1198" w:rsidP="007F2B57">
      <w:r>
        <w:continuationSeparator/>
      </w:r>
    </w:p>
    <w:p w14:paraId="0E0D6196" w14:textId="77777777" w:rsidR="009A1198" w:rsidRDefault="009A1198" w:rsidP="007F2B57"/>
    <w:p w14:paraId="3265753C" w14:textId="77777777" w:rsidR="009A1198" w:rsidRDefault="009A1198"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panose1 w:val="00000000000000000000"/>
    <w:charset w:val="00"/>
    <w:family w:val="modern"/>
    <w:notTrueType/>
    <w:pitch w:val="variable"/>
    <w:sig w:usb0="00000007" w:usb1="00000001" w:usb2="00000000" w:usb3="00000000" w:csb0="00000093"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1090"/>
      <w:gridCol w:w="9422"/>
    </w:tblGrid>
    <w:tr w:rsidR="001E282E" w:rsidRPr="00A70299" w14:paraId="7BD68632" w14:textId="77777777" w:rsidTr="0072095B">
      <w:tc>
        <w:tcPr>
          <w:tcW w:w="918" w:type="dxa"/>
        </w:tcPr>
        <w:p w14:paraId="3020F83C" w14:textId="77777777" w:rsidR="001E282E" w:rsidRPr="001E692B" w:rsidRDefault="001E282E" w:rsidP="00900BDB">
          <w:pPr>
            <w:pStyle w:val="PageNo"/>
          </w:pPr>
          <w:r w:rsidRPr="001E692B">
            <w:fldChar w:fldCharType="begin"/>
          </w:r>
          <w:r w:rsidRPr="001E692B">
            <w:instrText xml:space="preserve"> PAGE   \* MERGEFORMAT </w:instrText>
          </w:r>
          <w:r w:rsidRPr="001E692B">
            <w:fldChar w:fldCharType="separate"/>
          </w:r>
          <w:r w:rsidR="002B6097">
            <w:rPr>
              <w:noProof/>
            </w:rPr>
            <w:t>11</w:t>
          </w:r>
          <w:r w:rsidRPr="001E692B">
            <w:fldChar w:fldCharType="end"/>
          </w:r>
        </w:p>
      </w:tc>
      <w:tc>
        <w:tcPr>
          <w:tcW w:w="7938" w:type="dxa"/>
        </w:tcPr>
        <w:p w14:paraId="7BDFF015" w14:textId="42207519" w:rsidR="001E282E" w:rsidRPr="00A70299" w:rsidRDefault="001E282E" w:rsidP="0078734A">
          <w:pPr>
            <w:pStyle w:val="Footer"/>
          </w:pPr>
          <w:r>
            <w:t>ITSC304</w:t>
          </w:r>
          <w:r w:rsidRPr="00A70299">
            <w:t xml:space="preserve">: </w:t>
          </w:r>
          <w:r w:rsidR="00096194">
            <w:t>Lab 3</w:t>
          </w:r>
        </w:p>
        <w:p w14:paraId="590A511C" w14:textId="2311E49E" w:rsidR="001E282E" w:rsidRPr="00A70299" w:rsidRDefault="003D10C8" w:rsidP="00900BDB">
          <w:pPr>
            <w:pStyle w:val="Copyright"/>
          </w:pPr>
          <w:r>
            <w:t>© 2020</w:t>
          </w:r>
          <w:r w:rsidR="001E282E">
            <w:t>, Southern Alberta Institute of Technology</w:t>
          </w:r>
        </w:p>
      </w:tc>
    </w:tr>
  </w:tbl>
  <w:p w14:paraId="6FE722FF" w14:textId="77777777" w:rsidR="001E282E" w:rsidRPr="00900BDB" w:rsidRDefault="001E282E" w:rsidP="00900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970"/>
      <w:gridCol w:w="8390"/>
    </w:tblGrid>
    <w:tr w:rsidR="001E282E" w:rsidRPr="00A70299" w14:paraId="3A18C76D" w14:textId="77777777" w:rsidTr="0072095B">
      <w:tc>
        <w:tcPr>
          <w:tcW w:w="918" w:type="dxa"/>
        </w:tcPr>
        <w:p w14:paraId="41FF3AC3" w14:textId="77777777" w:rsidR="001E282E" w:rsidRPr="001E692B" w:rsidRDefault="001E282E" w:rsidP="0088153E">
          <w:pPr>
            <w:pStyle w:val="PageNo"/>
          </w:pPr>
          <w:r w:rsidRPr="001E692B">
            <w:fldChar w:fldCharType="begin"/>
          </w:r>
          <w:r w:rsidRPr="001E692B">
            <w:instrText xml:space="preserve"> PAGE   \* MERGEFORMAT </w:instrText>
          </w:r>
          <w:r w:rsidRPr="001E692B">
            <w:fldChar w:fldCharType="separate"/>
          </w:r>
          <w:r w:rsidR="00395AD8">
            <w:rPr>
              <w:noProof/>
            </w:rPr>
            <w:t>2</w:t>
          </w:r>
          <w:r w:rsidRPr="001E692B">
            <w:fldChar w:fldCharType="end"/>
          </w:r>
        </w:p>
      </w:tc>
      <w:tc>
        <w:tcPr>
          <w:tcW w:w="7938" w:type="dxa"/>
        </w:tcPr>
        <w:p w14:paraId="777E2367" w14:textId="5FA61065" w:rsidR="001E282E" w:rsidRPr="00A70299" w:rsidRDefault="001E282E" w:rsidP="003D1B25">
          <w:pPr>
            <w:pStyle w:val="Footer"/>
          </w:pPr>
          <w:r>
            <w:t>ITSC304</w:t>
          </w:r>
          <w:r w:rsidRPr="00A70299">
            <w:t xml:space="preserve">: </w:t>
          </w:r>
          <w:r w:rsidR="005D5AFE">
            <w:t>Lab 3A</w:t>
          </w:r>
        </w:p>
        <w:p w14:paraId="3D211B15" w14:textId="0B1E7F6E" w:rsidR="001E282E" w:rsidRPr="00A70299" w:rsidRDefault="003D7BEE" w:rsidP="0088153E">
          <w:pPr>
            <w:pStyle w:val="Copyright"/>
          </w:pPr>
          <w:r>
            <w:t>© 2020</w:t>
          </w:r>
          <w:r w:rsidR="001E282E">
            <w:t>, Southern Alberta Institute of Technology</w:t>
          </w:r>
        </w:p>
      </w:tc>
    </w:tr>
  </w:tbl>
  <w:p w14:paraId="63A76F6C" w14:textId="77777777" w:rsidR="001E282E" w:rsidRPr="0088153E" w:rsidRDefault="001E282E" w:rsidP="008815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4F53C2FA" w:rsidR="001E282E" w:rsidRDefault="00E70D8D" w:rsidP="00017FD6">
    <w:r>
      <w:t>© 2020</w:t>
    </w:r>
    <w:r w:rsidR="001E282E">
      <w:t>, Southern Alberta Institute of Technology. All rights reserved.</w:t>
    </w:r>
  </w:p>
  <w:p w14:paraId="6B81DECE" w14:textId="232C2329" w:rsidR="001E282E" w:rsidRDefault="001E282E" w:rsidP="00017FD6">
    <w:r>
      <w:t>This publication and materials herein are protected by applicable intellectual property laws.</w:t>
    </w:r>
  </w:p>
  <w:p w14:paraId="65B9C7A0" w14:textId="130561B0" w:rsidR="001E282E" w:rsidRDefault="001E282E" w:rsidP="00017FD6">
    <w:r>
      <w:t>Unauthorized reproduction and distribution of this publication in whole or part is prohibited.</w:t>
    </w:r>
  </w:p>
  <w:p w14:paraId="6F4DB428" w14:textId="77777777" w:rsidR="001E282E" w:rsidRDefault="001E282E" w:rsidP="00017FD6"/>
  <w:p w14:paraId="508159DB" w14:textId="5B791053" w:rsidR="001E282E" w:rsidRDefault="001E282E" w:rsidP="00017FD6">
    <w:r>
      <w:t>For more information, contact:</w:t>
    </w:r>
  </w:p>
  <w:p w14:paraId="0D60F3E3" w14:textId="56AB9BBB" w:rsidR="001E282E" w:rsidRDefault="001E282E" w:rsidP="00017FD6">
    <w:r>
      <w:t>Director, Centre for Instructional Technology and Development</w:t>
    </w:r>
  </w:p>
  <w:p w14:paraId="4E741738" w14:textId="6D12960E" w:rsidR="001E282E" w:rsidRDefault="001E282E" w:rsidP="00017FD6">
    <w:r>
      <w:t>Southern Alberta Institute of Technology</w:t>
    </w:r>
  </w:p>
  <w:p w14:paraId="10822D5A" w14:textId="73CAE1C3" w:rsidR="001E282E" w:rsidRDefault="001E282E" w:rsidP="00017FD6">
    <w:r>
      <w:t>1301 16 Ave. N.W., Calgary, AB T2M 0L4</w:t>
    </w:r>
  </w:p>
  <w:p w14:paraId="7D139869" w14:textId="77777777" w:rsidR="001E282E" w:rsidRDefault="001E282E" w:rsidP="00017FD6"/>
  <w:p w14:paraId="4943EC27" w14:textId="77777777" w:rsidR="001E282E" w:rsidRPr="0088153E" w:rsidRDefault="001E282E"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909E" w14:textId="77777777" w:rsidR="009A1198" w:rsidRDefault="009A1198" w:rsidP="007F2B57">
      <w:r>
        <w:separator/>
      </w:r>
    </w:p>
    <w:p w14:paraId="2533C123" w14:textId="77777777" w:rsidR="009A1198" w:rsidRDefault="009A1198" w:rsidP="007F2B57"/>
    <w:p w14:paraId="4D8516FC" w14:textId="77777777" w:rsidR="009A1198" w:rsidRDefault="009A1198" w:rsidP="007F2B57"/>
  </w:footnote>
  <w:footnote w:type="continuationSeparator" w:id="0">
    <w:p w14:paraId="06AEABFB" w14:textId="77777777" w:rsidR="009A1198" w:rsidRDefault="009A1198" w:rsidP="007F2B57">
      <w:r>
        <w:continuationSeparator/>
      </w:r>
    </w:p>
    <w:p w14:paraId="760864A4" w14:textId="77777777" w:rsidR="009A1198" w:rsidRDefault="009A1198" w:rsidP="007F2B57"/>
    <w:p w14:paraId="3B09EB14" w14:textId="77777777" w:rsidR="009A1198" w:rsidRDefault="009A1198"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B85D7" w14:textId="77777777" w:rsidR="001E282E" w:rsidRPr="0088153E" w:rsidRDefault="001E282E" w:rsidP="0088153E">
    <w:pPr>
      <w:pStyle w:val="Header"/>
    </w:pPr>
    <w:r w:rsidRPr="0088153E">
      <w:rPr>
        <w:noProof/>
        <w:lang w:val="en-CA" w:eastAsia="en-CA"/>
      </w:rPr>
      <w:drawing>
        <wp:anchor distT="0" distB="0" distL="114300" distR="114300" simplePos="0" relativeHeight="251670528" behindDoc="1" locked="0" layoutInCell="1" allowOverlap="1" wp14:anchorId="70D990E2" wp14:editId="659811FB">
          <wp:simplePos x="0" y="0"/>
          <wp:positionH relativeFrom="column">
            <wp:posOffset>4800600</wp:posOffset>
          </wp:positionH>
          <wp:positionV relativeFrom="page">
            <wp:posOffset>228600</wp:posOffset>
          </wp:positionV>
          <wp:extent cx="1261745" cy="520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71552" behindDoc="0" locked="0" layoutInCell="1" allowOverlap="1" wp14:anchorId="15F6A8F9" wp14:editId="32BD0351">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C2338" id="Straight Connector 6"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DD429" w14:textId="77777777" w:rsidR="001E282E" w:rsidRPr="00EF5C89" w:rsidRDefault="001E282E"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8480" behindDoc="1" locked="0" layoutInCell="1" allowOverlap="1" wp14:anchorId="1835105F" wp14:editId="46C1CD1A">
          <wp:simplePos x="0" y="0"/>
          <wp:positionH relativeFrom="column">
            <wp:posOffset>4787900</wp:posOffset>
          </wp:positionH>
          <wp:positionV relativeFrom="page">
            <wp:posOffset>228600</wp:posOffset>
          </wp:positionV>
          <wp:extent cx="1261745" cy="520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9504" behindDoc="0" locked="0" layoutInCell="1" allowOverlap="1" wp14:anchorId="13E627F4" wp14:editId="7F977661">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48AA3" id="Straight Connector 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1E282E" w:rsidRPr="00EF5C89" w:rsidRDefault="001E282E"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9572F"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BD2"/>
    <w:multiLevelType w:val="hybridMultilevel"/>
    <w:tmpl w:val="1870E4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4D45D5D"/>
    <w:multiLevelType w:val="hybridMultilevel"/>
    <w:tmpl w:val="8DCC73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EE325B"/>
    <w:multiLevelType w:val="hybridMultilevel"/>
    <w:tmpl w:val="D4FEA4AE"/>
    <w:lvl w:ilvl="0" w:tplc="4BE4D732">
      <w:start w:val="1"/>
      <w:numFmt w:val="lowerLetter"/>
      <w:lvlText w:val="%1."/>
      <w:lvlJc w:val="left"/>
      <w:pPr>
        <w:ind w:left="1440" w:hanging="360"/>
      </w:pPr>
      <w:rPr>
        <w:rFonts w:ascii="Arial" w:eastAsia="Times New Roman" w:hAnsi="Arial" w:cs="Arial"/>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B0C16"/>
    <w:multiLevelType w:val="hybridMultilevel"/>
    <w:tmpl w:val="CB4CA834"/>
    <w:lvl w:ilvl="0" w:tplc="2BE0BA66">
      <w:start w:val="1"/>
      <w:numFmt w:val="lowerLetter"/>
      <w:lvlText w:val="%1."/>
      <w:lvlJc w:val="left"/>
      <w:pPr>
        <w:ind w:left="1440" w:hanging="360"/>
      </w:pPr>
      <w:rPr>
        <w:rFonts w:ascii="Arial" w:eastAsia="Times New Roman" w:hAnsi="Arial" w:cs="Arial"/>
        <w:b w:val="0"/>
      </w:rPr>
    </w:lvl>
    <w:lvl w:ilvl="1" w:tplc="10090001">
      <w:start w:val="1"/>
      <w:numFmt w:val="bullet"/>
      <w:lvlText w:val=""/>
      <w:lvlJc w:val="left"/>
      <w:pPr>
        <w:ind w:left="2160" w:hanging="360"/>
      </w:pPr>
      <w:rPr>
        <w:rFonts w:ascii="Symbol" w:hAnsi="Symbol" w:hint="default"/>
      </w:rPr>
    </w:lvl>
    <w:lvl w:ilvl="2" w:tplc="267EF952">
      <w:start w:val="1"/>
      <w:numFmt w:val="decimal"/>
      <w:lvlText w:val="%3."/>
      <w:lvlJc w:val="left"/>
      <w:pPr>
        <w:ind w:left="3060" w:hanging="360"/>
      </w:pPr>
      <w:rPr>
        <w:rFonts w:hint="default"/>
        <w:color w:val="auto"/>
      </w:r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0A092DFD"/>
    <w:multiLevelType w:val="hybridMultilevel"/>
    <w:tmpl w:val="D4FEA4AE"/>
    <w:lvl w:ilvl="0" w:tplc="4BE4D732">
      <w:start w:val="1"/>
      <w:numFmt w:val="lowerLetter"/>
      <w:lvlText w:val="%1."/>
      <w:lvlJc w:val="left"/>
      <w:pPr>
        <w:ind w:left="1440" w:hanging="360"/>
      </w:pPr>
      <w:rPr>
        <w:rFonts w:ascii="Arial" w:eastAsia="Times New Roman" w:hAnsi="Arial" w:cs="Arial"/>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0CA66DAB"/>
    <w:multiLevelType w:val="hybridMultilevel"/>
    <w:tmpl w:val="1DCEA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F8E75AD"/>
    <w:multiLevelType w:val="hybridMultilevel"/>
    <w:tmpl w:val="E47AA2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5796752"/>
    <w:multiLevelType w:val="hybridMultilevel"/>
    <w:tmpl w:val="83D4F720"/>
    <w:lvl w:ilvl="0" w:tplc="2BE0BA66">
      <w:start w:val="1"/>
      <w:numFmt w:val="lowerLetter"/>
      <w:lvlText w:val="%1."/>
      <w:lvlJc w:val="left"/>
      <w:pPr>
        <w:ind w:left="1440" w:hanging="360"/>
      </w:pPr>
      <w:rPr>
        <w:rFonts w:ascii="Arial" w:eastAsia="Times New Roman" w:hAnsi="Arial" w:cs="Arial"/>
        <w:b w:val="0"/>
      </w:rPr>
    </w:lvl>
    <w:lvl w:ilvl="1" w:tplc="10090019">
      <w:start w:val="1"/>
      <w:numFmt w:val="lowerLetter"/>
      <w:lvlText w:val="%2."/>
      <w:lvlJc w:val="left"/>
      <w:pPr>
        <w:ind w:left="2160" w:hanging="360"/>
      </w:pPr>
    </w:lvl>
    <w:lvl w:ilvl="2" w:tplc="267EF952">
      <w:start w:val="1"/>
      <w:numFmt w:val="decimal"/>
      <w:lvlText w:val="%3."/>
      <w:lvlJc w:val="left"/>
      <w:pPr>
        <w:ind w:left="3060" w:hanging="360"/>
      </w:pPr>
      <w:rPr>
        <w:rFonts w:hint="default"/>
        <w:color w:val="auto"/>
      </w:r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18BA43EB"/>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E013E71"/>
    <w:multiLevelType w:val="hybridMultilevel"/>
    <w:tmpl w:val="67C8E6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FDB40F0"/>
    <w:multiLevelType w:val="hybridMultilevel"/>
    <w:tmpl w:val="A3CA16AC"/>
    <w:lvl w:ilvl="0" w:tplc="39248CEA">
      <w:start w:val="1"/>
      <w:numFmt w:val="decimal"/>
      <w:lvlText w:val="%1."/>
      <w:lvlJc w:val="left"/>
      <w:pPr>
        <w:ind w:left="1800" w:hanging="360"/>
      </w:pPr>
      <w:rPr>
        <w:rFonts w:hint="default"/>
        <w:b w:val="0"/>
        <w:sz w:val="22"/>
      </w:rPr>
    </w:lvl>
    <w:lvl w:ilvl="1" w:tplc="10090019">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4" w15:restartNumberingAfterBreak="0">
    <w:nsid w:val="234F4133"/>
    <w:multiLevelType w:val="hybridMultilevel"/>
    <w:tmpl w:val="D4FEA4AE"/>
    <w:lvl w:ilvl="0" w:tplc="4BE4D732">
      <w:start w:val="1"/>
      <w:numFmt w:val="lowerLetter"/>
      <w:lvlText w:val="%1."/>
      <w:lvlJc w:val="left"/>
      <w:pPr>
        <w:ind w:left="1440" w:hanging="360"/>
      </w:pPr>
      <w:rPr>
        <w:rFonts w:ascii="Arial" w:eastAsia="Times New Roman" w:hAnsi="Arial" w:cs="Arial"/>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28C66EBA"/>
    <w:multiLevelType w:val="hybridMultilevel"/>
    <w:tmpl w:val="76AE5FEC"/>
    <w:lvl w:ilvl="0" w:tplc="31A6FD20">
      <w:start w:val="1"/>
      <w:numFmt w:val="decimal"/>
      <w:lvlText w:val="%1."/>
      <w:lvlJc w:val="left"/>
      <w:pPr>
        <w:ind w:left="1515" w:hanging="360"/>
      </w:pPr>
      <w:rPr>
        <w:rFonts w:hint="default"/>
      </w:rPr>
    </w:lvl>
    <w:lvl w:ilvl="1" w:tplc="10090019">
      <w:start w:val="1"/>
      <w:numFmt w:val="lowerLetter"/>
      <w:lvlText w:val="%2."/>
      <w:lvlJc w:val="left"/>
      <w:pPr>
        <w:ind w:left="2235" w:hanging="360"/>
      </w:pPr>
    </w:lvl>
    <w:lvl w:ilvl="2" w:tplc="1009001B" w:tentative="1">
      <w:start w:val="1"/>
      <w:numFmt w:val="lowerRoman"/>
      <w:lvlText w:val="%3."/>
      <w:lvlJc w:val="right"/>
      <w:pPr>
        <w:ind w:left="2955" w:hanging="180"/>
      </w:pPr>
    </w:lvl>
    <w:lvl w:ilvl="3" w:tplc="1009000F" w:tentative="1">
      <w:start w:val="1"/>
      <w:numFmt w:val="decimal"/>
      <w:lvlText w:val="%4."/>
      <w:lvlJc w:val="left"/>
      <w:pPr>
        <w:ind w:left="3675" w:hanging="360"/>
      </w:pPr>
    </w:lvl>
    <w:lvl w:ilvl="4" w:tplc="10090019" w:tentative="1">
      <w:start w:val="1"/>
      <w:numFmt w:val="lowerLetter"/>
      <w:lvlText w:val="%5."/>
      <w:lvlJc w:val="left"/>
      <w:pPr>
        <w:ind w:left="4395" w:hanging="360"/>
      </w:pPr>
    </w:lvl>
    <w:lvl w:ilvl="5" w:tplc="1009001B" w:tentative="1">
      <w:start w:val="1"/>
      <w:numFmt w:val="lowerRoman"/>
      <w:lvlText w:val="%6."/>
      <w:lvlJc w:val="right"/>
      <w:pPr>
        <w:ind w:left="5115" w:hanging="180"/>
      </w:pPr>
    </w:lvl>
    <w:lvl w:ilvl="6" w:tplc="1009000F" w:tentative="1">
      <w:start w:val="1"/>
      <w:numFmt w:val="decimal"/>
      <w:lvlText w:val="%7."/>
      <w:lvlJc w:val="left"/>
      <w:pPr>
        <w:ind w:left="5835" w:hanging="360"/>
      </w:pPr>
    </w:lvl>
    <w:lvl w:ilvl="7" w:tplc="10090019" w:tentative="1">
      <w:start w:val="1"/>
      <w:numFmt w:val="lowerLetter"/>
      <w:lvlText w:val="%8."/>
      <w:lvlJc w:val="left"/>
      <w:pPr>
        <w:ind w:left="6555" w:hanging="360"/>
      </w:pPr>
    </w:lvl>
    <w:lvl w:ilvl="8" w:tplc="1009001B" w:tentative="1">
      <w:start w:val="1"/>
      <w:numFmt w:val="lowerRoman"/>
      <w:lvlText w:val="%9."/>
      <w:lvlJc w:val="right"/>
      <w:pPr>
        <w:ind w:left="7275" w:hanging="180"/>
      </w:pPr>
    </w:lvl>
  </w:abstractNum>
  <w:abstractNum w:abstractNumId="16" w15:restartNumberingAfterBreak="0">
    <w:nsid w:val="2C0B69F2"/>
    <w:multiLevelType w:val="hybridMultilevel"/>
    <w:tmpl w:val="43EAD0C8"/>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E6043D4"/>
    <w:multiLevelType w:val="hybridMultilevel"/>
    <w:tmpl w:val="0A9AF15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199091E"/>
    <w:multiLevelType w:val="hybridMultilevel"/>
    <w:tmpl w:val="40404A78"/>
    <w:lvl w:ilvl="0" w:tplc="6C08CEA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3C14359"/>
    <w:multiLevelType w:val="multilevel"/>
    <w:tmpl w:val="EF3A4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B93B90"/>
    <w:multiLevelType w:val="hybridMultilevel"/>
    <w:tmpl w:val="89A027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9BD356B"/>
    <w:multiLevelType w:val="hybridMultilevel"/>
    <w:tmpl w:val="7E04C65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9EC552C"/>
    <w:multiLevelType w:val="hybridMultilevel"/>
    <w:tmpl w:val="DA020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080E4B"/>
    <w:multiLevelType w:val="hybridMultilevel"/>
    <w:tmpl w:val="F54AE1B8"/>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26444C1"/>
    <w:multiLevelType w:val="hybridMultilevel"/>
    <w:tmpl w:val="11F2D53E"/>
    <w:lvl w:ilvl="0" w:tplc="DAE893EA">
      <w:start w:val="5"/>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43F43154"/>
    <w:multiLevelType w:val="hybridMultilevel"/>
    <w:tmpl w:val="AEBC1776"/>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4E55543"/>
    <w:multiLevelType w:val="hybridMultilevel"/>
    <w:tmpl w:val="1A2ED466"/>
    <w:lvl w:ilvl="0" w:tplc="4F5AB4FE">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45687BB1"/>
    <w:multiLevelType w:val="hybridMultilevel"/>
    <w:tmpl w:val="90BAA52A"/>
    <w:lvl w:ilvl="0" w:tplc="D8BEA560">
      <w:start w:val="1"/>
      <w:numFmt w:val="lowerLetter"/>
      <w:lvlText w:val="%1."/>
      <w:lvlJc w:val="left"/>
      <w:pPr>
        <w:ind w:left="1440" w:hanging="360"/>
      </w:pPr>
      <w:rPr>
        <w:rFonts w:ascii="Arial" w:eastAsia="Times New Roman" w:hAnsi="Arial" w:cs="Arial"/>
        <w:b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4AD174A5"/>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D7B1FDB"/>
    <w:multiLevelType w:val="hybridMultilevel"/>
    <w:tmpl w:val="FD205800"/>
    <w:lvl w:ilvl="0" w:tplc="1009000F">
      <w:start w:val="2"/>
      <w:numFmt w:val="decimal"/>
      <w:lvlText w:val="%1."/>
      <w:lvlJc w:val="left"/>
      <w:pPr>
        <w:ind w:left="1080" w:hanging="360"/>
      </w:pPr>
      <w:rPr>
        <w:rFonts w:hint="default"/>
      </w:rPr>
    </w:lvl>
    <w:lvl w:ilvl="1" w:tplc="7E4ED794">
      <w:start w:val="1"/>
      <w:numFmt w:val="lowerLetter"/>
      <w:lvlText w:val="%2."/>
      <w:lvlJc w:val="left"/>
      <w:pPr>
        <w:ind w:left="1800" w:hanging="360"/>
      </w:pPr>
      <w:rPr>
        <w:sz w:val="22"/>
      </w:r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515159A1"/>
    <w:multiLevelType w:val="hybridMultilevel"/>
    <w:tmpl w:val="51C445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7063BE"/>
    <w:multiLevelType w:val="hybridMultilevel"/>
    <w:tmpl w:val="AA5E83C0"/>
    <w:lvl w:ilvl="0" w:tplc="6D34BC7E">
      <w:start w:val="1"/>
      <w:numFmt w:val="decimal"/>
      <w:lvlText w:val="%1."/>
      <w:lvlJc w:val="left"/>
      <w:pPr>
        <w:ind w:left="1515" w:hanging="360"/>
      </w:pPr>
      <w:rPr>
        <w:rFonts w:hint="default"/>
      </w:rPr>
    </w:lvl>
    <w:lvl w:ilvl="1" w:tplc="10090019" w:tentative="1">
      <w:start w:val="1"/>
      <w:numFmt w:val="lowerLetter"/>
      <w:lvlText w:val="%2."/>
      <w:lvlJc w:val="left"/>
      <w:pPr>
        <w:ind w:left="2235" w:hanging="360"/>
      </w:pPr>
    </w:lvl>
    <w:lvl w:ilvl="2" w:tplc="1009001B" w:tentative="1">
      <w:start w:val="1"/>
      <w:numFmt w:val="lowerRoman"/>
      <w:lvlText w:val="%3."/>
      <w:lvlJc w:val="right"/>
      <w:pPr>
        <w:ind w:left="2955" w:hanging="180"/>
      </w:pPr>
    </w:lvl>
    <w:lvl w:ilvl="3" w:tplc="1009000F" w:tentative="1">
      <w:start w:val="1"/>
      <w:numFmt w:val="decimal"/>
      <w:lvlText w:val="%4."/>
      <w:lvlJc w:val="left"/>
      <w:pPr>
        <w:ind w:left="3675" w:hanging="360"/>
      </w:pPr>
    </w:lvl>
    <w:lvl w:ilvl="4" w:tplc="10090019" w:tentative="1">
      <w:start w:val="1"/>
      <w:numFmt w:val="lowerLetter"/>
      <w:lvlText w:val="%5."/>
      <w:lvlJc w:val="left"/>
      <w:pPr>
        <w:ind w:left="4395" w:hanging="360"/>
      </w:pPr>
    </w:lvl>
    <w:lvl w:ilvl="5" w:tplc="1009001B" w:tentative="1">
      <w:start w:val="1"/>
      <w:numFmt w:val="lowerRoman"/>
      <w:lvlText w:val="%6."/>
      <w:lvlJc w:val="right"/>
      <w:pPr>
        <w:ind w:left="5115" w:hanging="180"/>
      </w:pPr>
    </w:lvl>
    <w:lvl w:ilvl="6" w:tplc="1009000F" w:tentative="1">
      <w:start w:val="1"/>
      <w:numFmt w:val="decimal"/>
      <w:lvlText w:val="%7."/>
      <w:lvlJc w:val="left"/>
      <w:pPr>
        <w:ind w:left="5835" w:hanging="360"/>
      </w:pPr>
    </w:lvl>
    <w:lvl w:ilvl="7" w:tplc="10090019" w:tentative="1">
      <w:start w:val="1"/>
      <w:numFmt w:val="lowerLetter"/>
      <w:lvlText w:val="%8."/>
      <w:lvlJc w:val="left"/>
      <w:pPr>
        <w:ind w:left="6555" w:hanging="360"/>
      </w:pPr>
    </w:lvl>
    <w:lvl w:ilvl="8" w:tplc="1009001B" w:tentative="1">
      <w:start w:val="1"/>
      <w:numFmt w:val="lowerRoman"/>
      <w:lvlText w:val="%9."/>
      <w:lvlJc w:val="right"/>
      <w:pPr>
        <w:ind w:left="7275" w:hanging="180"/>
      </w:pPr>
    </w:lvl>
  </w:abstractNum>
  <w:abstractNum w:abstractNumId="34" w15:restartNumberingAfterBreak="0">
    <w:nsid w:val="5DE97DC2"/>
    <w:multiLevelType w:val="hybridMultilevel"/>
    <w:tmpl w:val="FC8883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E0C392C"/>
    <w:multiLevelType w:val="hybridMultilevel"/>
    <w:tmpl w:val="22FEAE5E"/>
    <w:lvl w:ilvl="0" w:tplc="EFF40C46">
      <w:start w:val="1"/>
      <w:numFmt w:val="decimal"/>
      <w:lvlText w:val="%1."/>
      <w:lvlJc w:val="left"/>
      <w:pPr>
        <w:ind w:left="1080" w:hanging="360"/>
      </w:pPr>
      <w:rPr>
        <w:rFonts w:hint="default"/>
      </w:rPr>
    </w:lvl>
    <w:lvl w:ilvl="1" w:tplc="CEBCBF62">
      <w:start w:val="1"/>
      <w:numFmt w:val="decimal"/>
      <w:lvlText w:val="%2."/>
      <w:lvlJc w:val="left"/>
      <w:pPr>
        <w:ind w:left="1800" w:hanging="360"/>
      </w:pPr>
      <w:rPr>
        <w:rFonts w:ascii="Arial" w:eastAsia="Times New Roman" w:hAnsi="Arial" w:cs="Arial"/>
        <w:b w:val="0"/>
        <w:sz w:val="22"/>
      </w:r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15:restartNumberingAfterBreak="0">
    <w:nsid w:val="5E2D2F3F"/>
    <w:multiLevelType w:val="hybridMultilevel"/>
    <w:tmpl w:val="6874C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FC561C0"/>
    <w:multiLevelType w:val="hybridMultilevel"/>
    <w:tmpl w:val="BDDA070E"/>
    <w:lvl w:ilvl="0" w:tplc="10090019">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8"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573F6"/>
    <w:multiLevelType w:val="hybridMultilevel"/>
    <w:tmpl w:val="76C4D580"/>
    <w:lvl w:ilvl="0" w:tplc="3F32EB10">
      <w:start w:val="1"/>
      <w:numFmt w:val="upperLetter"/>
      <w:lvlText w:val="%1."/>
      <w:lvlJc w:val="left"/>
      <w:pPr>
        <w:ind w:left="1095" w:hanging="360"/>
      </w:pPr>
      <w:rPr>
        <w:rFonts w:hint="default"/>
        <w:b/>
      </w:rPr>
    </w:lvl>
    <w:lvl w:ilvl="1" w:tplc="10090019" w:tentative="1">
      <w:start w:val="1"/>
      <w:numFmt w:val="lowerLetter"/>
      <w:lvlText w:val="%2."/>
      <w:lvlJc w:val="left"/>
      <w:pPr>
        <w:ind w:left="1815" w:hanging="360"/>
      </w:pPr>
    </w:lvl>
    <w:lvl w:ilvl="2" w:tplc="1009001B" w:tentative="1">
      <w:start w:val="1"/>
      <w:numFmt w:val="lowerRoman"/>
      <w:lvlText w:val="%3."/>
      <w:lvlJc w:val="right"/>
      <w:pPr>
        <w:ind w:left="2535" w:hanging="180"/>
      </w:pPr>
    </w:lvl>
    <w:lvl w:ilvl="3" w:tplc="1009000F" w:tentative="1">
      <w:start w:val="1"/>
      <w:numFmt w:val="decimal"/>
      <w:lvlText w:val="%4."/>
      <w:lvlJc w:val="left"/>
      <w:pPr>
        <w:ind w:left="3255" w:hanging="360"/>
      </w:pPr>
    </w:lvl>
    <w:lvl w:ilvl="4" w:tplc="10090019" w:tentative="1">
      <w:start w:val="1"/>
      <w:numFmt w:val="lowerLetter"/>
      <w:lvlText w:val="%5."/>
      <w:lvlJc w:val="left"/>
      <w:pPr>
        <w:ind w:left="3975" w:hanging="360"/>
      </w:pPr>
    </w:lvl>
    <w:lvl w:ilvl="5" w:tplc="1009001B" w:tentative="1">
      <w:start w:val="1"/>
      <w:numFmt w:val="lowerRoman"/>
      <w:lvlText w:val="%6."/>
      <w:lvlJc w:val="right"/>
      <w:pPr>
        <w:ind w:left="4695" w:hanging="180"/>
      </w:pPr>
    </w:lvl>
    <w:lvl w:ilvl="6" w:tplc="1009000F" w:tentative="1">
      <w:start w:val="1"/>
      <w:numFmt w:val="decimal"/>
      <w:lvlText w:val="%7."/>
      <w:lvlJc w:val="left"/>
      <w:pPr>
        <w:ind w:left="5415" w:hanging="360"/>
      </w:pPr>
    </w:lvl>
    <w:lvl w:ilvl="7" w:tplc="10090019" w:tentative="1">
      <w:start w:val="1"/>
      <w:numFmt w:val="lowerLetter"/>
      <w:lvlText w:val="%8."/>
      <w:lvlJc w:val="left"/>
      <w:pPr>
        <w:ind w:left="6135" w:hanging="360"/>
      </w:pPr>
    </w:lvl>
    <w:lvl w:ilvl="8" w:tplc="1009001B" w:tentative="1">
      <w:start w:val="1"/>
      <w:numFmt w:val="lowerRoman"/>
      <w:lvlText w:val="%9."/>
      <w:lvlJc w:val="right"/>
      <w:pPr>
        <w:ind w:left="6855" w:hanging="180"/>
      </w:pPr>
    </w:lvl>
  </w:abstractNum>
  <w:abstractNum w:abstractNumId="41" w15:restartNumberingAfterBreak="0">
    <w:nsid w:val="68D33449"/>
    <w:multiLevelType w:val="hybridMultilevel"/>
    <w:tmpl w:val="71F67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0540BA5"/>
    <w:multiLevelType w:val="hybridMultilevel"/>
    <w:tmpl w:val="C2C230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9"/>
  </w:num>
  <w:num w:numId="2">
    <w:abstractNumId w:val="32"/>
  </w:num>
  <w:num w:numId="3">
    <w:abstractNumId w:val="17"/>
  </w:num>
  <w:num w:numId="4">
    <w:abstractNumId w:val="4"/>
  </w:num>
  <w:num w:numId="5">
    <w:abstractNumId w:val="38"/>
  </w:num>
  <w:num w:numId="6">
    <w:abstractNumId w:val="8"/>
  </w:num>
  <w:num w:numId="7">
    <w:abstractNumId w:val="42"/>
  </w:num>
  <w:num w:numId="8">
    <w:abstractNumId w:val="1"/>
  </w:num>
  <w:num w:numId="9">
    <w:abstractNumId w:val="41"/>
  </w:num>
  <w:num w:numId="10">
    <w:abstractNumId w:val="16"/>
  </w:num>
  <w:num w:numId="11">
    <w:abstractNumId w:val="29"/>
  </w:num>
  <w:num w:numId="12">
    <w:abstractNumId w:val="11"/>
  </w:num>
  <w:num w:numId="13">
    <w:abstractNumId w:val="43"/>
  </w:num>
  <w:num w:numId="14">
    <w:abstractNumId w:val="21"/>
  </w:num>
  <w:num w:numId="15">
    <w:abstractNumId w:val="18"/>
  </w:num>
  <w:num w:numId="16">
    <w:abstractNumId w:val="2"/>
  </w:num>
  <w:num w:numId="17">
    <w:abstractNumId w:val="34"/>
  </w:num>
  <w:num w:numId="18">
    <w:abstractNumId w:val="23"/>
  </w:num>
  <w:num w:numId="19">
    <w:abstractNumId w:val="36"/>
  </w:num>
  <w:num w:numId="20">
    <w:abstractNumId w:val="31"/>
  </w:num>
  <w:num w:numId="21">
    <w:abstractNumId w:val="20"/>
  </w:num>
  <w:num w:numId="22">
    <w:abstractNumId w:val="19"/>
  </w:num>
  <w:num w:numId="23">
    <w:abstractNumId w:val="26"/>
  </w:num>
  <w:num w:numId="24">
    <w:abstractNumId w:val="14"/>
  </w:num>
  <w:num w:numId="25">
    <w:abstractNumId w:val="33"/>
  </w:num>
  <w:num w:numId="26">
    <w:abstractNumId w:val="22"/>
  </w:num>
  <w:num w:numId="27">
    <w:abstractNumId w:val="10"/>
  </w:num>
  <w:num w:numId="28">
    <w:abstractNumId w:val="35"/>
  </w:num>
  <w:num w:numId="29">
    <w:abstractNumId w:val="40"/>
  </w:num>
  <w:num w:numId="30">
    <w:abstractNumId w:val="15"/>
  </w:num>
  <w:num w:numId="31">
    <w:abstractNumId w:val="28"/>
  </w:num>
  <w:num w:numId="32">
    <w:abstractNumId w:val="9"/>
  </w:num>
  <w:num w:numId="33">
    <w:abstractNumId w:val="27"/>
  </w:num>
  <w:num w:numId="34">
    <w:abstractNumId w:val="12"/>
  </w:num>
  <w:num w:numId="35">
    <w:abstractNumId w:val="3"/>
  </w:num>
  <w:num w:numId="36">
    <w:abstractNumId w:val="6"/>
  </w:num>
  <w:num w:numId="37">
    <w:abstractNumId w:val="30"/>
  </w:num>
  <w:num w:numId="38">
    <w:abstractNumId w:val="37"/>
  </w:num>
  <w:num w:numId="39">
    <w:abstractNumId w:val="25"/>
  </w:num>
  <w:num w:numId="40">
    <w:abstractNumId w:val="13"/>
  </w:num>
  <w:num w:numId="41">
    <w:abstractNumId w:val="5"/>
  </w:num>
  <w:num w:numId="42">
    <w:abstractNumId w:val="7"/>
  </w:num>
  <w:num w:numId="43">
    <w:abstractNumId w:val="0"/>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4117"/>
    <w:rsid w:val="000107B2"/>
    <w:rsid w:val="00011D38"/>
    <w:rsid w:val="0001275F"/>
    <w:rsid w:val="00012B4C"/>
    <w:rsid w:val="00016B48"/>
    <w:rsid w:val="00017DF5"/>
    <w:rsid w:val="00017FD6"/>
    <w:rsid w:val="0002072D"/>
    <w:rsid w:val="00021D89"/>
    <w:rsid w:val="0002735A"/>
    <w:rsid w:val="0002766A"/>
    <w:rsid w:val="00027B6E"/>
    <w:rsid w:val="00030212"/>
    <w:rsid w:val="0003092B"/>
    <w:rsid w:val="000316FF"/>
    <w:rsid w:val="00033277"/>
    <w:rsid w:val="00034A67"/>
    <w:rsid w:val="0003531C"/>
    <w:rsid w:val="000357AA"/>
    <w:rsid w:val="000362BD"/>
    <w:rsid w:val="0003651F"/>
    <w:rsid w:val="00036F15"/>
    <w:rsid w:val="00041B5E"/>
    <w:rsid w:val="0004384D"/>
    <w:rsid w:val="00051BDC"/>
    <w:rsid w:val="0005300F"/>
    <w:rsid w:val="000537E5"/>
    <w:rsid w:val="00053992"/>
    <w:rsid w:val="000554E3"/>
    <w:rsid w:val="000579BB"/>
    <w:rsid w:val="00063E13"/>
    <w:rsid w:val="00067F60"/>
    <w:rsid w:val="000717E5"/>
    <w:rsid w:val="0007595F"/>
    <w:rsid w:val="00076DF5"/>
    <w:rsid w:val="00077D8F"/>
    <w:rsid w:val="0008195B"/>
    <w:rsid w:val="00082643"/>
    <w:rsid w:val="00082770"/>
    <w:rsid w:val="00083D65"/>
    <w:rsid w:val="000843E1"/>
    <w:rsid w:val="000845E1"/>
    <w:rsid w:val="0008729D"/>
    <w:rsid w:val="0009096F"/>
    <w:rsid w:val="00090ACB"/>
    <w:rsid w:val="00095D68"/>
    <w:rsid w:val="00096194"/>
    <w:rsid w:val="00096CD1"/>
    <w:rsid w:val="000A1159"/>
    <w:rsid w:val="000A5619"/>
    <w:rsid w:val="000B1F41"/>
    <w:rsid w:val="000B2552"/>
    <w:rsid w:val="000B4F7A"/>
    <w:rsid w:val="000C0DCA"/>
    <w:rsid w:val="000C14C0"/>
    <w:rsid w:val="000C1797"/>
    <w:rsid w:val="000D5A67"/>
    <w:rsid w:val="000D6CD4"/>
    <w:rsid w:val="000E0536"/>
    <w:rsid w:val="000E3916"/>
    <w:rsid w:val="000F20AB"/>
    <w:rsid w:val="000F29D1"/>
    <w:rsid w:val="000F5C95"/>
    <w:rsid w:val="000F6C96"/>
    <w:rsid w:val="000F7A10"/>
    <w:rsid w:val="001005E2"/>
    <w:rsid w:val="001018A9"/>
    <w:rsid w:val="00105E59"/>
    <w:rsid w:val="0010711D"/>
    <w:rsid w:val="001079A9"/>
    <w:rsid w:val="001155FF"/>
    <w:rsid w:val="00116278"/>
    <w:rsid w:val="00117156"/>
    <w:rsid w:val="001231FD"/>
    <w:rsid w:val="001328B2"/>
    <w:rsid w:val="00142976"/>
    <w:rsid w:val="00142DC7"/>
    <w:rsid w:val="00144E22"/>
    <w:rsid w:val="0014581C"/>
    <w:rsid w:val="001547CE"/>
    <w:rsid w:val="00154E47"/>
    <w:rsid w:val="001624CE"/>
    <w:rsid w:val="0016421B"/>
    <w:rsid w:val="001643CD"/>
    <w:rsid w:val="00166673"/>
    <w:rsid w:val="001675EF"/>
    <w:rsid w:val="001676CA"/>
    <w:rsid w:val="00172B7B"/>
    <w:rsid w:val="00172D70"/>
    <w:rsid w:val="001745D3"/>
    <w:rsid w:val="00183FA4"/>
    <w:rsid w:val="00193B91"/>
    <w:rsid w:val="00197698"/>
    <w:rsid w:val="001A0A50"/>
    <w:rsid w:val="001A2544"/>
    <w:rsid w:val="001A26C7"/>
    <w:rsid w:val="001A79DF"/>
    <w:rsid w:val="001A7B2E"/>
    <w:rsid w:val="001B0A05"/>
    <w:rsid w:val="001B0C24"/>
    <w:rsid w:val="001B5F1F"/>
    <w:rsid w:val="001B7575"/>
    <w:rsid w:val="001C77AE"/>
    <w:rsid w:val="001D399F"/>
    <w:rsid w:val="001D6593"/>
    <w:rsid w:val="001D68EF"/>
    <w:rsid w:val="001E0F97"/>
    <w:rsid w:val="001E1863"/>
    <w:rsid w:val="001E2684"/>
    <w:rsid w:val="001E282E"/>
    <w:rsid w:val="001E53ED"/>
    <w:rsid w:val="001E692B"/>
    <w:rsid w:val="001E6B31"/>
    <w:rsid w:val="001E6C95"/>
    <w:rsid w:val="001F138C"/>
    <w:rsid w:val="002033EE"/>
    <w:rsid w:val="00207FD4"/>
    <w:rsid w:val="00210204"/>
    <w:rsid w:val="00210D06"/>
    <w:rsid w:val="002202B5"/>
    <w:rsid w:val="00223585"/>
    <w:rsid w:val="00223737"/>
    <w:rsid w:val="0022410D"/>
    <w:rsid w:val="002301B8"/>
    <w:rsid w:val="002349BA"/>
    <w:rsid w:val="00235F20"/>
    <w:rsid w:val="00242511"/>
    <w:rsid w:val="00244932"/>
    <w:rsid w:val="00244A14"/>
    <w:rsid w:val="0025239E"/>
    <w:rsid w:val="00253784"/>
    <w:rsid w:val="00253EC4"/>
    <w:rsid w:val="0025566C"/>
    <w:rsid w:val="0026319C"/>
    <w:rsid w:val="0026412B"/>
    <w:rsid w:val="00264C10"/>
    <w:rsid w:val="00267E72"/>
    <w:rsid w:val="00271058"/>
    <w:rsid w:val="00273ABA"/>
    <w:rsid w:val="00275794"/>
    <w:rsid w:val="00276B8F"/>
    <w:rsid w:val="00282174"/>
    <w:rsid w:val="00282531"/>
    <w:rsid w:val="0028598A"/>
    <w:rsid w:val="0029181D"/>
    <w:rsid w:val="00295035"/>
    <w:rsid w:val="00297D7C"/>
    <w:rsid w:val="002A16EB"/>
    <w:rsid w:val="002B33C7"/>
    <w:rsid w:val="002B3846"/>
    <w:rsid w:val="002B6097"/>
    <w:rsid w:val="002C47C4"/>
    <w:rsid w:val="002C4B6B"/>
    <w:rsid w:val="002C6414"/>
    <w:rsid w:val="002D2446"/>
    <w:rsid w:val="002D25B4"/>
    <w:rsid w:val="002D316C"/>
    <w:rsid w:val="002D4F60"/>
    <w:rsid w:val="002D75F4"/>
    <w:rsid w:val="002E4ED7"/>
    <w:rsid w:val="002E5074"/>
    <w:rsid w:val="002F0242"/>
    <w:rsid w:val="002F3569"/>
    <w:rsid w:val="002F54B9"/>
    <w:rsid w:val="002F6761"/>
    <w:rsid w:val="00306082"/>
    <w:rsid w:val="0030755B"/>
    <w:rsid w:val="00311CEF"/>
    <w:rsid w:val="00311F98"/>
    <w:rsid w:val="00312094"/>
    <w:rsid w:val="003152BC"/>
    <w:rsid w:val="00315331"/>
    <w:rsid w:val="003173A0"/>
    <w:rsid w:val="00317FC0"/>
    <w:rsid w:val="0032082C"/>
    <w:rsid w:val="00330482"/>
    <w:rsid w:val="00330D78"/>
    <w:rsid w:val="00335BB5"/>
    <w:rsid w:val="00337BAE"/>
    <w:rsid w:val="00342C34"/>
    <w:rsid w:val="00347268"/>
    <w:rsid w:val="00350155"/>
    <w:rsid w:val="00350648"/>
    <w:rsid w:val="00350B6F"/>
    <w:rsid w:val="003532D8"/>
    <w:rsid w:val="00357496"/>
    <w:rsid w:val="00360926"/>
    <w:rsid w:val="00363300"/>
    <w:rsid w:val="00364F45"/>
    <w:rsid w:val="00373D1D"/>
    <w:rsid w:val="00373D39"/>
    <w:rsid w:val="0037688F"/>
    <w:rsid w:val="00382081"/>
    <w:rsid w:val="00383C58"/>
    <w:rsid w:val="0038553D"/>
    <w:rsid w:val="00393D87"/>
    <w:rsid w:val="003959E2"/>
    <w:rsid w:val="00395AD8"/>
    <w:rsid w:val="003970D5"/>
    <w:rsid w:val="00397378"/>
    <w:rsid w:val="003A02E8"/>
    <w:rsid w:val="003A3E5B"/>
    <w:rsid w:val="003A526B"/>
    <w:rsid w:val="003A5C8A"/>
    <w:rsid w:val="003B4076"/>
    <w:rsid w:val="003B7036"/>
    <w:rsid w:val="003B75BD"/>
    <w:rsid w:val="003C3C43"/>
    <w:rsid w:val="003C46AD"/>
    <w:rsid w:val="003D10C8"/>
    <w:rsid w:val="003D1B25"/>
    <w:rsid w:val="003D21BF"/>
    <w:rsid w:val="003D2DA0"/>
    <w:rsid w:val="003D3977"/>
    <w:rsid w:val="003D481D"/>
    <w:rsid w:val="003D7BEE"/>
    <w:rsid w:val="003E20EC"/>
    <w:rsid w:val="003E34B8"/>
    <w:rsid w:val="003E6A0C"/>
    <w:rsid w:val="003F12CC"/>
    <w:rsid w:val="003F1384"/>
    <w:rsid w:val="003F1D50"/>
    <w:rsid w:val="003F1E9C"/>
    <w:rsid w:val="003F3614"/>
    <w:rsid w:val="003F53F2"/>
    <w:rsid w:val="003F7131"/>
    <w:rsid w:val="00402235"/>
    <w:rsid w:val="00403C04"/>
    <w:rsid w:val="00412481"/>
    <w:rsid w:val="00412863"/>
    <w:rsid w:val="00416478"/>
    <w:rsid w:val="00425F6B"/>
    <w:rsid w:val="004260FF"/>
    <w:rsid w:val="00426F5E"/>
    <w:rsid w:val="00431DAF"/>
    <w:rsid w:val="00433B33"/>
    <w:rsid w:val="00435097"/>
    <w:rsid w:val="004430FA"/>
    <w:rsid w:val="00443449"/>
    <w:rsid w:val="004436D1"/>
    <w:rsid w:val="004457E0"/>
    <w:rsid w:val="0044791C"/>
    <w:rsid w:val="00447FD3"/>
    <w:rsid w:val="004500ED"/>
    <w:rsid w:val="004503C5"/>
    <w:rsid w:val="00450CD2"/>
    <w:rsid w:val="0045267E"/>
    <w:rsid w:val="004540D0"/>
    <w:rsid w:val="004546DF"/>
    <w:rsid w:val="00455BCB"/>
    <w:rsid w:val="00456C69"/>
    <w:rsid w:val="00457729"/>
    <w:rsid w:val="00464AA9"/>
    <w:rsid w:val="00466774"/>
    <w:rsid w:val="0047036E"/>
    <w:rsid w:val="00471060"/>
    <w:rsid w:val="0047288F"/>
    <w:rsid w:val="004743A2"/>
    <w:rsid w:val="00474B89"/>
    <w:rsid w:val="0047505B"/>
    <w:rsid w:val="00475258"/>
    <w:rsid w:val="00475522"/>
    <w:rsid w:val="00475849"/>
    <w:rsid w:val="0048514B"/>
    <w:rsid w:val="00490798"/>
    <w:rsid w:val="00493B4B"/>
    <w:rsid w:val="004974D2"/>
    <w:rsid w:val="004A188B"/>
    <w:rsid w:val="004A45B7"/>
    <w:rsid w:val="004A51BA"/>
    <w:rsid w:val="004B0908"/>
    <w:rsid w:val="004B1A3A"/>
    <w:rsid w:val="004B3928"/>
    <w:rsid w:val="004B3F36"/>
    <w:rsid w:val="004B4B00"/>
    <w:rsid w:val="004B753E"/>
    <w:rsid w:val="004B791D"/>
    <w:rsid w:val="004C01BA"/>
    <w:rsid w:val="004C0DA5"/>
    <w:rsid w:val="004C0E4F"/>
    <w:rsid w:val="004C1209"/>
    <w:rsid w:val="004C2B8A"/>
    <w:rsid w:val="004C3F6A"/>
    <w:rsid w:val="004C4ADC"/>
    <w:rsid w:val="004C4C4D"/>
    <w:rsid w:val="004C6B67"/>
    <w:rsid w:val="004C7AF6"/>
    <w:rsid w:val="004D1832"/>
    <w:rsid w:val="004D1BE0"/>
    <w:rsid w:val="004D3C6D"/>
    <w:rsid w:val="004D61C1"/>
    <w:rsid w:val="004D7649"/>
    <w:rsid w:val="004D7A06"/>
    <w:rsid w:val="004E06FF"/>
    <w:rsid w:val="004E2235"/>
    <w:rsid w:val="004E3C1E"/>
    <w:rsid w:val="004E5666"/>
    <w:rsid w:val="004F6FA9"/>
    <w:rsid w:val="005004A6"/>
    <w:rsid w:val="0050120A"/>
    <w:rsid w:val="005055D4"/>
    <w:rsid w:val="00507506"/>
    <w:rsid w:val="00507B18"/>
    <w:rsid w:val="005103D8"/>
    <w:rsid w:val="00512D26"/>
    <w:rsid w:val="00513B8A"/>
    <w:rsid w:val="00517F30"/>
    <w:rsid w:val="005274B5"/>
    <w:rsid w:val="00536C0B"/>
    <w:rsid w:val="00544FC3"/>
    <w:rsid w:val="0054564A"/>
    <w:rsid w:val="00546969"/>
    <w:rsid w:val="005501F9"/>
    <w:rsid w:val="00551AFD"/>
    <w:rsid w:val="00551EE2"/>
    <w:rsid w:val="00556F0E"/>
    <w:rsid w:val="00562370"/>
    <w:rsid w:val="005630F8"/>
    <w:rsid w:val="005677E5"/>
    <w:rsid w:val="00570C5C"/>
    <w:rsid w:val="00584AB3"/>
    <w:rsid w:val="00586330"/>
    <w:rsid w:val="00587897"/>
    <w:rsid w:val="00587BE4"/>
    <w:rsid w:val="00590F16"/>
    <w:rsid w:val="00595E89"/>
    <w:rsid w:val="005A25B4"/>
    <w:rsid w:val="005A3CD5"/>
    <w:rsid w:val="005A4EA6"/>
    <w:rsid w:val="005A7152"/>
    <w:rsid w:val="005B2B6A"/>
    <w:rsid w:val="005B405A"/>
    <w:rsid w:val="005C20C8"/>
    <w:rsid w:val="005D0640"/>
    <w:rsid w:val="005D5286"/>
    <w:rsid w:val="005D5AFE"/>
    <w:rsid w:val="005D74AD"/>
    <w:rsid w:val="005E17C9"/>
    <w:rsid w:val="005E2A70"/>
    <w:rsid w:val="005E3FDF"/>
    <w:rsid w:val="005E699D"/>
    <w:rsid w:val="005F0D9F"/>
    <w:rsid w:val="005F2242"/>
    <w:rsid w:val="005F2937"/>
    <w:rsid w:val="005F3B0E"/>
    <w:rsid w:val="005F3EC9"/>
    <w:rsid w:val="005F6CDF"/>
    <w:rsid w:val="005F7376"/>
    <w:rsid w:val="005F76FD"/>
    <w:rsid w:val="006075E7"/>
    <w:rsid w:val="006076B1"/>
    <w:rsid w:val="006148DC"/>
    <w:rsid w:val="00615D98"/>
    <w:rsid w:val="006164B9"/>
    <w:rsid w:val="0061795F"/>
    <w:rsid w:val="00622514"/>
    <w:rsid w:val="00627A07"/>
    <w:rsid w:val="00630218"/>
    <w:rsid w:val="00640C9D"/>
    <w:rsid w:val="00644444"/>
    <w:rsid w:val="00644FE1"/>
    <w:rsid w:val="00647D54"/>
    <w:rsid w:val="00654F33"/>
    <w:rsid w:val="00657374"/>
    <w:rsid w:val="0065759E"/>
    <w:rsid w:val="006620B4"/>
    <w:rsid w:val="00662993"/>
    <w:rsid w:val="006633F9"/>
    <w:rsid w:val="00664569"/>
    <w:rsid w:val="006645AB"/>
    <w:rsid w:val="00666EA3"/>
    <w:rsid w:val="006701FC"/>
    <w:rsid w:val="00672397"/>
    <w:rsid w:val="00674914"/>
    <w:rsid w:val="00684DCE"/>
    <w:rsid w:val="00695564"/>
    <w:rsid w:val="006A14D8"/>
    <w:rsid w:val="006A1CDF"/>
    <w:rsid w:val="006A34DC"/>
    <w:rsid w:val="006A6D5A"/>
    <w:rsid w:val="006B0B14"/>
    <w:rsid w:val="006B3772"/>
    <w:rsid w:val="006B41B9"/>
    <w:rsid w:val="006B4689"/>
    <w:rsid w:val="006C16DE"/>
    <w:rsid w:val="006C50C2"/>
    <w:rsid w:val="006C5270"/>
    <w:rsid w:val="006C6096"/>
    <w:rsid w:val="006C680F"/>
    <w:rsid w:val="006D64FD"/>
    <w:rsid w:val="006E34EC"/>
    <w:rsid w:val="006F1DC3"/>
    <w:rsid w:val="006F2390"/>
    <w:rsid w:val="006F2E0E"/>
    <w:rsid w:val="006F51AA"/>
    <w:rsid w:val="006F6415"/>
    <w:rsid w:val="00701097"/>
    <w:rsid w:val="00703785"/>
    <w:rsid w:val="0072095B"/>
    <w:rsid w:val="00722AC0"/>
    <w:rsid w:val="00722F28"/>
    <w:rsid w:val="00725329"/>
    <w:rsid w:val="00725E8F"/>
    <w:rsid w:val="0073052E"/>
    <w:rsid w:val="00731EE9"/>
    <w:rsid w:val="0074018A"/>
    <w:rsid w:val="007409CF"/>
    <w:rsid w:val="00751304"/>
    <w:rsid w:val="00752B93"/>
    <w:rsid w:val="00754F37"/>
    <w:rsid w:val="00756955"/>
    <w:rsid w:val="007604F6"/>
    <w:rsid w:val="00760D56"/>
    <w:rsid w:val="00762AED"/>
    <w:rsid w:val="007661F0"/>
    <w:rsid w:val="00775B2B"/>
    <w:rsid w:val="00775F9C"/>
    <w:rsid w:val="00782FFF"/>
    <w:rsid w:val="0078382C"/>
    <w:rsid w:val="0078734A"/>
    <w:rsid w:val="0079158D"/>
    <w:rsid w:val="007919E5"/>
    <w:rsid w:val="00794EDD"/>
    <w:rsid w:val="00796770"/>
    <w:rsid w:val="007970C8"/>
    <w:rsid w:val="007A0D48"/>
    <w:rsid w:val="007A30E2"/>
    <w:rsid w:val="007A381D"/>
    <w:rsid w:val="007A5107"/>
    <w:rsid w:val="007A534B"/>
    <w:rsid w:val="007A582E"/>
    <w:rsid w:val="007A7C0B"/>
    <w:rsid w:val="007B127D"/>
    <w:rsid w:val="007B165E"/>
    <w:rsid w:val="007B176B"/>
    <w:rsid w:val="007B38A7"/>
    <w:rsid w:val="007B52D2"/>
    <w:rsid w:val="007B6AFA"/>
    <w:rsid w:val="007B6BA5"/>
    <w:rsid w:val="007C03BF"/>
    <w:rsid w:val="007C12F5"/>
    <w:rsid w:val="007C283D"/>
    <w:rsid w:val="007C4338"/>
    <w:rsid w:val="007D01AD"/>
    <w:rsid w:val="007D182F"/>
    <w:rsid w:val="007D6B55"/>
    <w:rsid w:val="007E0FE6"/>
    <w:rsid w:val="007E4E2D"/>
    <w:rsid w:val="007E4F12"/>
    <w:rsid w:val="007E5769"/>
    <w:rsid w:val="007E696E"/>
    <w:rsid w:val="007F2017"/>
    <w:rsid w:val="007F2447"/>
    <w:rsid w:val="007F298B"/>
    <w:rsid w:val="007F2B57"/>
    <w:rsid w:val="007F300D"/>
    <w:rsid w:val="007F316D"/>
    <w:rsid w:val="007F3216"/>
    <w:rsid w:val="007F3572"/>
    <w:rsid w:val="007F6141"/>
    <w:rsid w:val="007F7EE6"/>
    <w:rsid w:val="0080417F"/>
    <w:rsid w:val="00811FCD"/>
    <w:rsid w:val="00812ADB"/>
    <w:rsid w:val="00812F17"/>
    <w:rsid w:val="008171E3"/>
    <w:rsid w:val="00820E99"/>
    <w:rsid w:val="008216C2"/>
    <w:rsid w:val="00821A1E"/>
    <w:rsid w:val="00823C83"/>
    <w:rsid w:val="00827A04"/>
    <w:rsid w:val="008301F3"/>
    <w:rsid w:val="008312AC"/>
    <w:rsid w:val="008328DE"/>
    <w:rsid w:val="00835E23"/>
    <w:rsid w:val="008411EE"/>
    <w:rsid w:val="00843174"/>
    <w:rsid w:val="00844C24"/>
    <w:rsid w:val="00854581"/>
    <w:rsid w:val="00856A21"/>
    <w:rsid w:val="00867C57"/>
    <w:rsid w:val="00872C85"/>
    <w:rsid w:val="00875144"/>
    <w:rsid w:val="008756D8"/>
    <w:rsid w:val="008760F4"/>
    <w:rsid w:val="00876A2B"/>
    <w:rsid w:val="00881258"/>
    <w:rsid w:val="0088153E"/>
    <w:rsid w:val="008842BB"/>
    <w:rsid w:val="008853E9"/>
    <w:rsid w:val="00890E30"/>
    <w:rsid w:val="008916D2"/>
    <w:rsid w:val="00894AE3"/>
    <w:rsid w:val="00896EAC"/>
    <w:rsid w:val="00897B0B"/>
    <w:rsid w:val="008A1EC8"/>
    <w:rsid w:val="008A30DC"/>
    <w:rsid w:val="008B2EBF"/>
    <w:rsid w:val="008B31E2"/>
    <w:rsid w:val="008B573D"/>
    <w:rsid w:val="008B5F02"/>
    <w:rsid w:val="008B6EED"/>
    <w:rsid w:val="008C2999"/>
    <w:rsid w:val="008C2E88"/>
    <w:rsid w:val="008C6EF5"/>
    <w:rsid w:val="008C73E7"/>
    <w:rsid w:val="008D1D78"/>
    <w:rsid w:val="008D2B18"/>
    <w:rsid w:val="008D5211"/>
    <w:rsid w:val="008E1B09"/>
    <w:rsid w:val="008E58AF"/>
    <w:rsid w:val="008E7053"/>
    <w:rsid w:val="008F4EC4"/>
    <w:rsid w:val="00900BDB"/>
    <w:rsid w:val="00900E09"/>
    <w:rsid w:val="009020D1"/>
    <w:rsid w:val="00907625"/>
    <w:rsid w:val="00911CE3"/>
    <w:rsid w:val="009136E3"/>
    <w:rsid w:val="009157D9"/>
    <w:rsid w:val="009213A0"/>
    <w:rsid w:val="009218AE"/>
    <w:rsid w:val="00926A68"/>
    <w:rsid w:val="00934815"/>
    <w:rsid w:val="00935B3E"/>
    <w:rsid w:val="00936494"/>
    <w:rsid w:val="009510A1"/>
    <w:rsid w:val="00955C37"/>
    <w:rsid w:val="00956355"/>
    <w:rsid w:val="00956AFF"/>
    <w:rsid w:val="00962C7B"/>
    <w:rsid w:val="009705E5"/>
    <w:rsid w:val="00970B47"/>
    <w:rsid w:val="009744B7"/>
    <w:rsid w:val="009745DF"/>
    <w:rsid w:val="00974AA3"/>
    <w:rsid w:val="009806D0"/>
    <w:rsid w:val="00986A70"/>
    <w:rsid w:val="00994FE9"/>
    <w:rsid w:val="00995A4F"/>
    <w:rsid w:val="009A1198"/>
    <w:rsid w:val="009A169C"/>
    <w:rsid w:val="009A3D1A"/>
    <w:rsid w:val="009A557C"/>
    <w:rsid w:val="009A7280"/>
    <w:rsid w:val="009B1C4D"/>
    <w:rsid w:val="009C1F3C"/>
    <w:rsid w:val="009C53B1"/>
    <w:rsid w:val="009C77F7"/>
    <w:rsid w:val="009E42F9"/>
    <w:rsid w:val="009F5467"/>
    <w:rsid w:val="009F6C19"/>
    <w:rsid w:val="009F71C1"/>
    <w:rsid w:val="00A00856"/>
    <w:rsid w:val="00A00C22"/>
    <w:rsid w:val="00A07387"/>
    <w:rsid w:val="00A12EDF"/>
    <w:rsid w:val="00A213D6"/>
    <w:rsid w:val="00A300E3"/>
    <w:rsid w:val="00A33B52"/>
    <w:rsid w:val="00A34457"/>
    <w:rsid w:val="00A403BC"/>
    <w:rsid w:val="00A40478"/>
    <w:rsid w:val="00A437A6"/>
    <w:rsid w:val="00A45EC3"/>
    <w:rsid w:val="00A45FB0"/>
    <w:rsid w:val="00A47D96"/>
    <w:rsid w:val="00A504CA"/>
    <w:rsid w:val="00A5077E"/>
    <w:rsid w:val="00A51732"/>
    <w:rsid w:val="00A5210F"/>
    <w:rsid w:val="00A61780"/>
    <w:rsid w:val="00A61CF0"/>
    <w:rsid w:val="00A652F1"/>
    <w:rsid w:val="00A674C9"/>
    <w:rsid w:val="00A70299"/>
    <w:rsid w:val="00A723FF"/>
    <w:rsid w:val="00A7517C"/>
    <w:rsid w:val="00A753BC"/>
    <w:rsid w:val="00A76F32"/>
    <w:rsid w:val="00A84A75"/>
    <w:rsid w:val="00A8610E"/>
    <w:rsid w:val="00A86C79"/>
    <w:rsid w:val="00A9194A"/>
    <w:rsid w:val="00AA0508"/>
    <w:rsid w:val="00AA1CA2"/>
    <w:rsid w:val="00AB152B"/>
    <w:rsid w:val="00AB556C"/>
    <w:rsid w:val="00AC0083"/>
    <w:rsid w:val="00AC6409"/>
    <w:rsid w:val="00AD3F46"/>
    <w:rsid w:val="00AD6ECC"/>
    <w:rsid w:val="00AE0CF5"/>
    <w:rsid w:val="00AE4CC8"/>
    <w:rsid w:val="00AE5230"/>
    <w:rsid w:val="00AF4224"/>
    <w:rsid w:val="00AF588D"/>
    <w:rsid w:val="00AF5C95"/>
    <w:rsid w:val="00B074E1"/>
    <w:rsid w:val="00B07EC8"/>
    <w:rsid w:val="00B154EF"/>
    <w:rsid w:val="00B17CA9"/>
    <w:rsid w:val="00B20EB8"/>
    <w:rsid w:val="00B20EF8"/>
    <w:rsid w:val="00B22BC5"/>
    <w:rsid w:val="00B317F4"/>
    <w:rsid w:val="00B3669D"/>
    <w:rsid w:val="00B411CE"/>
    <w:rsid w:val="00B4401E"/>
    <w:rsid w:val="00B444DA"/>
    <w:rsid w:val="00B5237F"/>
    <w:rsid w:val="00B52949"/>
    <w:rsid w:val="00B53BF5"/>
    <w:rsid w:val="00B63AC0"/>
    <w:rsid w:val="00B64214"/>
    <w:rsid w:val="00B67427"/>
    <w:rsid w:val="00B70AAE"/>
    <w:rsid w:val="00B84208"/>
    <w:rsid w:val="00B87054"/>
    <w:rsid w:val="00B914BD"/>
    <w:rsid w:val="00B93B63"/>
    <w:rsid w:val="00B954F2"/>
    <w:rsid w:val="00B97B1D"/>
    <w:rsid w:val="00B97E78"/>
    <w:rsid w:val="00BA2F06"/>
    <w:rsid w:val="00BA4726"/>
    <w:rsid w:val="00BB3F7A"/>
    <w:rsid w:val="00BB6AB3"/>
    <w:rsid w:val="00BC575C"/>
    <w:rsid w:val="00BD5FCB"/>
    <w:rsid w:val="00BE02C7"/>
    <w:rsid w:val="00BE0E4E"/>
    <w:rsid w:val="00BE0F66"/>
    <w:rsid w:val="00BE3D5C"/>
    <w:rsid w:val="00BE4667"/>
    <w:rsid w:val="00BF0C52"/>
    <w:rsid w:val="00BF0CE0"/>
    <w:rsid w:val="00BF377E"/>
    <w:rsid w:val="00C01287"/>
    <w:rsid w:val="00C015F9"/>
    <w:rsid w:val="00C070D9"/>
    <w:rsid w:val="00C07442"/>
    <w:rsid w:val="00C077A7"/>
    <w:rsid w:val="00C10994"/>
    <w:rsid w:val="00C10B87"/>
    <w:rsid w:val="00C120EA"/>
    <w:rsid w:val="00C122CE"/>
    <w:rsid w:val="00C12983"/>
    <w:rsid w:val="00C164B4"/>
    <w:rsid w:val="00C166B6"/>
    <w:rsid w:val="00C21864"/>
    <w:rsid w:val="00C24CD4"/>
    <w:rsid w:val="00C25842"/>
    <w:rsid w:val="00C261B1"/>
    <w:rsid w:val="00C32520"/>
    <w:rsid w:val="00C35E13"/>
    <w:rsid w:val="00C36023"/>
    <w:rsid w:val="00C403C4"/>
    <w:rsid w:val="00C43AB3"/>
    <w:rsid w:val="00C46A7B"/>
    <w:rsid w:val="00C47059"/>
    <w:rsid w:val="00C52086"/>
    <w:rsid w:val="00C550F2"/>
    <w:rsid w:val="00C556EE"/>
    <w:rsid w:val="00C564F2"/>
    <w:rsid w:val="00C577BB"/>
    <w:rsid w:val="00C615E3"/>
    <w:rsid w:val="00C625F4"/>
    <w:rsid w:val="00C70594"/>
    <w:rsid w:val="00C72591"/>
    <w:rsid w:val="00C843EB"/>
    <w:rsid w:val="00C91BB9"/>
    <w:rsid w:val="00C964E5"/>
    <w:rsid w:val="00C974BC"/>
    <w:rsid w:val="00CB3204"/>
    <w:rsid w:val="00CB59C1"/>
    <w:rsid w:val="00CC08CE"/>
    <w:rsid w:val="00CC0FE8"/>
    <w:rsid w:val="00CC253C"/>
    <w:rsid w:val="00CC55E1"/>
    <w:rsid w:val="00CD0BF9"/>
    <w:rsid w:val="00CE6287"/>
    <w:rsid w:val="00D0362A"/>
    <w:rsid w:val="00D04535"/>
    <w:rsid w:val="00D064D0"/>
    <w:rsid w:val="00D1086A"/>
    <w:rsid w:val="00D14B88"/>
    <w:rsid w:val="00D16BC4"/>
    <w:rsid w:val="00D24BAD"/>
    <w:rsid w:val="00D250AC"/>
    <w:rsid w:val="00D26144"/>
    <w:rsid w:val="00D278E5"/>
    <w:rsid w:val="00D30113"/>
    <w:rsid w:val="00D30B93"/>
    <w:rsid w:val="00D3406A"/>
    <w:rsid w:val="00D35FF5"/>
    <w:rsid w:val="00D36573"/>
    <w:rsid w:val="00D4044F"/>
    <w:rsid w:val="00D40604"/>
    <w:rsid w:val="00D41350"/>
    <w:rsid w:val="00D4672E"/>
    <w:rsid w:val="00D511BD"/>
    <w:rsid w:val="00D54D3A"/>
    <w:rsid w:val="00D60049"/>
    <w:rsid w:val="00D601EB"/>
    <w:rsid w:val="00D63B10"/>
    <w:rsid w:val="00D65722"/>
    <w:rsid w:val="00D664EC"/>
    <w:rsid w:val="00D742E7"/>
    <w:rsid w:val="00D74B2C"/>
    <w:rsid w:val="00D763F6"/>
    <w:rsid w:val="00D77250"/>
    <w:rsid w:val="00D806EC"/>
    <w:rsid w:val="00D812BD"/>
    <w:rsid w:val="00D815D4"/>
    <w:rsid w:val="00D97BFE"/>
    <w:rsid w:val="00DA5463"/>
    <w:rsid w:val="00DA6A99"/>
    <w:rsid w:val="00DA73F9"/>
    <w:rsid w:val="00DA7BD0"/>
    <w:rsid w:val="00DB0871"/>
    <w:rsid w:val="00DB4CC8"/>
    <w:rsid w:val="00DB6C3E"/>
    <w:rsid w:val="00DB7959"/>
    <w:rsid w:val="00DC0000"/>
    <w:rsid w:val="00DC0FA6"/>
    <w:rsid w:val="00DC3BFD"/>
    <w:rsid w:val="00DC4DB3"/>
    <w:rsid w:val="00DC55FB"/>
    <w:rsid w:val="00DC7B81"/>
    <w:rsid w:val="00DD612B"/>
    <w:rsid w:val="00DE3F2F"/>
    <w:rsid w:val="00DE4B75"/>
    <w:rsid w:val="00DE4D86"/>
    <w:rsid w:val="00DE4E12"/>
    <w:rsid w:val="00DF127F"/>
    <w:rsid w:val="00DF5EC0"/>
    <w:rsid w:val="00E00E9B"/>
    <w:rsid w:val="00E013E0"/>
    <w:rsid w:val="00E01870"/>
    <w:rsid w:val="00E026F5"/>
    <w:rsid w:val="00E02798"/>
    <w:rsid w:val="00E041EF"/>
    <w:rsid w:val="00E070CA"/>
    <w:rsid w:val="00E0749B"/>
    <w:rsid w:val="00E12780"/>
    <w:rsid w:val="00E158DF"/>
    <w:rsid w:val="00E22232"/>
    <w:rsid w:val="00E22447"/>
    <w:rsid w:val="00E22C13"/>
    <w:rsid w:val="00E30902"/>
    <w:rsid w:val="00E35F1D"/>
    <w:rsid w:val="00E3606A"/>
    <w:rsid w:val="00E430F6"/>
    <w:rsid w:val="00E45F6E"/>
    <w:rsid w:val="00E528C4"/>
    <w:rsid w:val="00E5353D"/>
    <w:rsid w:val="00E53DA4"/>
    <w:rsid w:val="00E543C8"/>
    <w:rsid w:val="00E548FA"/>
    <w:rsid w:val="00E552DA"/>
    <w:rsid w:val="00E56E10"/>
    <w:rsid w:val="00E5763A"/>
    <w:rsid w:val="00E64327"/>
    <w:rsid w:val="00E64DF0"/>
    <w:rsid w:val="00E6754C"/>
    <w:rsid w:val="00E67596"/>
    <w:rsid w:val="00E7012B"/>
    <w:rsid w:val="00E70418"/>
    <w:rsid w:val="00E70D05"/>
    <w:rsid w:val="00E70D8D"/>
    <w:rsid w:val="00E710DB"/>
    <w:rsid w:val="00E7337F"/>
    <w:rsid w:val="00E813BE"/>
    <w:rsid w:val="00E9288A"/>
    <w:rsid w:val="00EA0A2F"/>
    <w:rsid w:val="00EA0ED5"/>
    <w:rsid w:val="00EA2892"/>
    <w:rsid w:val="00EA6064"/>
    <w:rsid w:val="00EB176F"/>
    <w:rsid w:val="00EB3A65"/>
    <w:rsid w:val="00EB562E"/>
    <w:rsid w:val="00EB7CE6"/>
    <w:rsid w:val="00EC07BB"/>
    <w:rsid w:val="00EC21E5"/>
    <w:rsid w:val="00EC5E6E"/>
    <w:rsid w:val="00ED277A"/>
    <w:rsid w:val="00ED3282"/>
    <w:rsid w:val="00ED59C8"/>
    <w:rsid w:val="00EF264C"/>
    <w:rsid w:val="00EF2EBA"/>
    <w:rsid w:val="00EF5C89"/>
    <w:rsid w:val="00F0256B"/>
    <w:rsid w:val="00F03265"/>
    <w:rsid w:val="00F0551D"/>
    <w:rsid w:val="00F0728E"/>
    <w:rsid w:val="00F0787C"/>
    <w:rsid w:val="00F07BFF"/>
    <w:rsid w:val="00F10EE0"/>
    <w:rsid w:val="00F1114D"/>
    <w:rsid w:val="00F116E0"/>
    <w:rsid w:val="00F265A0"/>
    <w:rsid w:val="00F31AF0"/>
    <w:rsid w:val="00F3370B"/>
    <w:rsid w:val="00F33A84"/>
    <w:rsid w:val="00F50424"/>
    <w:rsid w:val="00F51833"/>
    <w:rsid w:val="00F62EC0"/>
    <w:rsid w:val="00F64277"/>
    <w:rsid w:val="00F647A5"/>
    <w:rsid w:val="00F70D52"/>
    <w:rsid w:val="00F74E31"/>
    <w:rsid w:val="00F83739"/>
    <w:rsid w:val="00F8565B"/>
    <w:rsid w:val="00F8588C"/>
    <w:rsid w:val="00F86D0D"/>
    <w:rsid w:val="00F91646"/>
    <w:rsid w:val="00F933AA"/>
    <w:rsid w:val="00F93B32"/>
    <w:rsid w:val="00F9475E"/>
    <w:rsid w:val="00F96279"/>
    <w:rsid w:val="00F97EC5"/>
    <w:rsid w:val="00FA75E6"/>
    <w:rsid w:val="00FB3AC4"/>
    <w:rsid w:val="00FB3D74"/>
    <w:rsid w:val="00FB4B81"/>
    <w:rsid w:val="00FB6CA6"/>
    <w:rsid w:val="00FB7BDE"/>
    <w:rsid w:val="00FC0A7B"/>
    <w:rsid w:val="00FC164E"/>
    <w:rsid w:val="00FC1CFE"/>
    <w:rsid w:val="00FC3CFE"/>
    <w:rsid w:val="00FC414B"/>
    <w:rsid w:val="00FC6471"/>
    <w:rsid w:val="00FD083C"/>
    <w:rsid w:val="00FD14C8"/>
    <w:rsid w:val="00FD1A5C"/>
    <w:rsid w:val="00FD350C"/>
    <w:rsid w:val="00FD3946"/>
    <w:rsid w:val="00FE141D"/>
    <w:rsid w:val="00FE2062"/>
    <w:rsid w:val="00FE4BD0"/>
    <w:rsid w:val="00FE5C7C"/>
    <w:rsid w:val="00FF094C"/>
    <w:rsid w:val="00FF2185"/>
    <w:rsid w:val="00FF4A18"/>
    <w:rsid w:val="00FF5DEF"/>
    <w:rsid w:val="00FF6AE0"/>
    <w:rsid w:val="00FF6F15"/>
    <w:rsid w:val="00FF71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D43AE024-D301-468A-889A-9493C432C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character" w:styleId="FollowedHyperlink">
    <w:name w:val="FollowedHyperlink"/>
    <w:basedOn w:val="DefaultParagraphFont"/>
    <w:uiPriority w:val="99"/>
    <w:semiHidden/>
    <w:unhideWhenUsed/>
    <w:rsid w:val="006F1DC3"/>
    <w:rPr>
      <w:color w:val="800080" w:themeColor="followedHyperlink"/>
      <w:u w:val="single"/>
    </w:rPr>
  </w:style>
  <w:style w:type="character" w:styleId="Strong">
    <w:name w:val="Strong"/>
    <w:basedOn w:val="DefaultParagraphFont"/>
    <w:uiPriority w:val="22"/>
    <w:qFormat/>
    <w:rsid w:val="00E430F6"/>
    <w:rPr>
      <w:b/>
      <w:bCs/>
    </w:rPr>
  </w:style>
  <w:style w:type="paragraph" w:styleId="HTMLPreformatted">
    <w:name w:val="HTML Preformatted"/>
    <w:basedOn w:val="Normal"/>
    <w:link w:val="HTMLPreformattedChar"/>
    <w:uiPriority w:val="99"/>
    <w:semiHidden/>
    <w:unhideWhenUsed/>
    <w:rsid w:val="00063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063E13"/>
    <w:rPr>
      <w:rFonts w:ascii="Courier New" w:hAnsi="Courier New" w:cs="Courier New"/>
      <w:lang w:val="en-CA" w:eastAsia="en-CA"/>
    </w:rPr>
  </w:style>
  <w:style w:type="character" w:styleId="HTMLCode">
    <w:name w:val="HTML Code"/>
    <w:basedOn w:val="DefaultParagraphFont"/>
    <w:uiPriority w:val="99"/>
    <w:semiHidden/>
    <w:unhideWhenUsed/>
    <w:rsid w:val="00063E13"/>
    <w:rPr>
      <w:rFonts w:ascii="Courier New" w:eastAsia="Times New Roman" w:hAnsi="Courier New" w:cs="Courier New"/>
      <w:sz w:val="20"/>
      <w:szCs w:val="20"/>
    </w:rPr>
  </w:style>
  <w:style w:type="paragraph" w:customStyle="1" w:styleId="WW-BodyText2">
    <w:name w:val="WW-Body Text 2"/>
    <w:basedOn w:val="Normal"/>
    <w:rsid w:val="00E5763A"/>
    <w:pPr>
      <w:suppressAutoHyphens/>
      <w:spacing w:line="240" w:lineRule="auto"/>
    </w:pPr>
    <w:rPr>
      <w:rFonts w:ascii="Times New Roman" w:hAnsi="Times New Roman" w:cs="Times New Roman"/>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1424572256">
      <w:bodyDiv w:val="1"/>
      <w:marLeft w:val="0"/>
      <w:marRight w:val="0"/>
      <w:marTop w:val="0"/>
      <w:marBottom w:val="0"/>
      <w:divBdr>
        <w:top w:val="none" w:sz="0" w:space="0" w:color="auto"/>
        <w:left w:val="none" w:sz="0" w:space="0" w:color="auto"/>
        <w:bottom w:val="none" w:sz="0" w:space="0" w:color="auto"/>
        <w:right w:val="none" w:sz="0" w:space="0" w:color="auto"/>
      </w:divBdr>
    </w:div>
    <w:div w:id="1767532044">
      <w:bodyDiv w:val="1"/>
      <w:marLeft w:val="0"/>
      <w:marRight w:val="0"/>
      <w:marTop w:val="0"/>
      <w:marBottom w:val="0"/>
      <w:divBdr>
        <w:top w:val="none" w:sz="0" w:space="0" w:color="auto"/>
        <w:left w:val="none" w:sz="0" w:space="0" w:color="auto"/>
        <w:bottom w:val="none" w:sz="0" w:space="0" w:color="auto"/>
        <w:right w:val="none" w:sz="0" w:space="0" w:color="auto"/>
      </w:divBdr>
    </w:div>
    <w:div w:id="1772580061">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s://www.exploit-db.com/docs/4703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xploit-db.com/paper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_rels/header2.xml.rels><?xml version="1.0" encoding="UTF-8" standalone="yes"?>
<Relationships xmlns="http://schemas.openxmlformats.org/package/2006/relationships"><Relationship Id="rId1" Type="http://schemas.openxmlformats.org/officeDocument/2006/relationships/image" Target="media/image25.jpg"/></Relationships>
</file>

<file path=word/_rels/header3.xml.rels><?xml version="1.0" encoding="UTF-8" standalone="yes"?>
<Relationships xmlns="http://schemas.openxmlformats.org/package/2006/relationships"><Relationship Id="rId1"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5A304-BC65-42EA-9FB2-07283FBCE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455</TotalTime>
  <Pages>17</Pages>
  <Words>1724</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coleton sanheim</cp:lastModifiedBy>
  <cp:revision>49</cp:revision>
  <cp:lastPrinted>2020-01-20T18:36:00Z</cp:lastPrinted>
  <dcterms:created xsi:type="dcterms:W3CDTF">2019-09-16T19:03:00Z</dcterms:created>
  <dcterms:modified xsi:type="dcterms:W3CDTF">2022-02-04T00:49:00Z</dcterms:modified>
</cp:coreProperties>
</file>