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5F834" w14:textId="77777777" w:rsidR="00D24BAD" w:rsidRPr="00644444" w:rsidRDefault="00D24BAD" w:rsidP="00D24BAD">
      <w:r>
        <w:rPr>
          <w:noProof/>
          <w:lang w:val="en-CA" w:eastAsia="en-CA"/>
        </w:rPr>
        <w:drawing>
          <wp:anchor distT="0" distB="0" distL="114300" distR="114300" simplePos="0" relativeHeight="251658752" behindDoc="1" locked="0" layoutInCell="1" allowOverlap="1" wp14:anchorId="0230969F" wp14:editId="1D0EFD39">
            <wp:simplePos x="0" y="0"/>
            <wp:positionH relativeFrom="column">
              <wp:posOffset>4864100</wp:posOffset>
            </wp:positionH>
            <wp:positionV relativeFrom="paragraph">
              <wp:posOffset>-173355</wp:posOffset>
            </wp:positionV>
            <wp:extent cx="1984248" cy="2523744"/>
            <wp:effectExtent l="0" t="0" r="0" b="0"/>
            <wp:wrapNone/>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84248" cy="2523744"/>
                    </a:xfrm>
                    <a:prstGeom prst="rect">
                      <a:avLst/>
                    </a:prstGeom>
                    <a:noFill/>
                  </pic:spPr>
                </pic:pic>
              </a:graphicData>
            </a:graphic>
            <wp14:sizeRelH relativeFrom="page">
              <wp14:pctWidth>0</wp14:pctWidth>
            </wp14:sizeRelH>
            <wp14:sizeRelV relativeFrom="page">
              <wp14:pctHeight>0</wp14:pctHeight>
            </wp14:sizeRelV>
          </wp:anchor>
        </w:drawing>
      </w:r>
    </w:p>
    <w:p w14:paraId="329FC1C0" w14:textId="77777777" w:rsidR="00D24BAD" w:rsidRDefault="00D24BAD" w:rsidP="00D24BAD">
      <w:r>
        <w:rPr>
          <w:noProof/>
          <w:lang w:val="en-CA" w:eastAsia="en-CA"/>
        </w:rPr>
        <mc:AlternateContent>
          <mc:Choice Requires="wpg">
            <w:drawing>
              <wp:anchor distT="0" distB="0" distL="114300" distR="114300" simplePos="0" relativeHeight="251657728" behindDoc="0" locked="0" layoutInCell="1" allowOverlap="1" wp14:anchorId="631534AC" wp14:editId="3F928779">
                <wp:simplePos x="0" y="0"/>
                <wp:positionH relativeFrom="column">
                  <wp:posOffset>-301336</wp:posOffset>
                </wp:positionH>
                <wp:positionV relativeFrom="paragraph">
                  <wp:posOffset>3489325</wp:posOffset>
                </wp:positionV>
                <wp:extent cx="6960904" cy="5209557"/>
                <wp:effectExtent l="0" t="0" r="0" b="0"/>
                <wp:wrapNone/>
                <wp:docPr id="1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904" cy="5209557"/>
                          <a:chOff x="4226" y="0"/>
                          <a:chExt cx="69613" cy="52096"/>
                        </a:xfrm>
                      </wpg:grpSpPr>
                      <wpg:grpSp>
                        <wpg:cNvPr id="15" name="Group 30"/>
                        <wpg:cNvGrpSpPr>
                          <a:grpSpLocks/>
                        </wpg:cNvGrpSpPr>
                        <wpg:grpSpPr bwMode="auto">
                          <a:xfrm>
                            <a:off x="4226" y="0"/>
                            <a:ext cx="68978" cy="47604"/>
                            <a:chOff x="4226" y="0"/>
                            <a:chExt cx="68978" cy="47604"/>
                          </a:xfrm>
                        </wpg:grpSpPr>
                        <wps:wsp>
                          <wps:cNvPr id="17" name="Text Box 4"/>
                          <wps:cNvSpPr txBox="1">
                            <a:spLocks noChangeArrowheads="1"/>
                          </wps:cNvSpPr>
                          <wps:spPr bwMode="auto">
                            <a:xfrm>
                              <a:off x="4226" y="0"/>
                              <a:ext cx="47708" cy="5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816113" w14:textId="77777777" w:rsidR="00995B95" w:rsidRPr="00090ACB" w:rsidRDefault="00995B95" w:rsidP="00D24BAD"/>
                            </w:txbxContent>
                          </wps:txbx>
                          <wps:bodyPr rot="0" vert="horz" wrap="square" lIns="91440" tIns="45720" rIns="91440" bIns="45720" anchor="t" anchorCtr="0" upright="1">
                            <a:noAutofit/>
                          </wps:bodyPr>
                        </wps:wsp>
                        <wps:wsp>
                          <wps:cNvPr id="18" name="Text Box 5"/>
                          <wps:cNvSpPr txBox="1">
                            <a:spLocks noChangeArrowheads="1"/>
                          </wps:cNvSpPr>
                          <wps:spPr bwMode="auto">
                            <a:xfrm>
                              <a:off x="6081" y="0"/>
                              <a:ext cx="67123" cy="39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5E4A8" w14:textId="14D907A1" w:rsidR="00995B95" w:rsidRDefault="006035CD" w:rsidP="00D24BAD">
                                <w:pPr>
                                  <w:pStyle w:val="TitlePageCourseName"/>
                                  <w:rPr>
                                    <w:rFonts w:ascii="Titillium Bd" w:hAnsi="Titillium Bd"/>
                                  </w:rPr>
                                </w:pPr>
                                <w:r>
                                  <w:rPr>
                                    <w:rFonts w:ascii="Titillium Bd" w:hAnsi="Titillium Bd"/>
                                  </w:rPr>
                                  <w:t>Lab 6</w:t>
                                </w:r>
                              </w:p>
                              <w:p w14:paraId="5BD1B0D6" w14:textId="43563143" w:rsidR="00995B95" w:rsidRPr="00182471" w:rsidRDefault="00995B95" w:rsidP="00D24BAD">
                                <w:pPr>
                                  <w:pStyle w:val="TitlePageCourseName"/>
                                  <w:rPr>
                                    <w:rFonts w:ascii="Titillium Bd" w:hAnsi="Titillium Bd"/>
                                    <w:sz w:val="56"/>
                                    <w:szCs w:val="56"/>
                                  </w:rPr>
                                </w:pPr>
                                <w:r>
                                  <w:rPr>
                                    <w:rFonts w:ascii="Titillium Bd" w:hAnsi="Titillium Bd"/>
                                    <w:sz w:val="56"/>
                                    <w:szCs w:val="56"/>
                                  </w:rPr>
                                  <w:t>Loadable Kernel Modules</w:t>
                                </w:r>
                                <w:r w:rsidR="00AE5F2C">
                                  <w:rPr>
                                    <w:rFonts w:ascii="Titillium Bd" w:hAnsi="Titillium Bd"/>
                                    <w:sz w:val="56"/>
                                    <w:szCs w:val="56"/>
                                  </w:rPr>
                                  <w:t xml:space="preserve"> (LKM)</w:t>
                                </w:r>
                                <w:r w:rsidR="007E7D20">
                                  <w:rPr>
                                    <w:rFonts w:ascii="Titillium Bd" w:hAnsi="Titillium Bd"/>
                                    <w:sz w:val="56"/>
                                    <w:szCs w:val="56"/>
                                  </w:rPr>
                                  <w:t xml:space="preserve"> and Device Drivers</w:t>
                                </w:r>
                              </w:p>
                            </w:txbxContent>
                          </wps:txbx>
                          <wps:bodyPr rot="0" vert="horz" wrap="square" lIns="91440" tIns="45720" rIns="91440" bIns="45720" anchor="t" anchorCtr="0" upright="1">
                            <a:noAutofit/>
                          </wps:bodyPr>
                        </wps:wsp>
                        <wps:wsp>
                          <wps:cNvPr id="19" name="Text Box 6"/>
                          <wps:cNvSpPr txBox="1">
                            <a:spLocks noChangeArrowheads="1"/>
                          </wps:cNvSpPr>
                          <wps:spPr bwMode="auto">
                            <a:xfrm>
                              <a:off x="6096" y="39336"/>
                              <a:ext cx="66583" cy="8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679D73D" w14:textId="3FFD6CC3" w:rsidR="00995B95" w:rsidRPr="00A45EC3" w:rsidRDefault="00995B95"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wps:txbx>
                          <wps:bodyPr rot="0" vert="horz" wrap="square" lIns="91440" tIns="45720" rIns="91440" bIns="45720" anchor="t" anchorCtr="0" upright="1">
                            <a:noAutofit/>
                          </wps:bodyPr>
                        </wps:wsp>
                      </wpg:grpSp>
                      <wps:wsp>
                        <wps:cNvPr id="20" name="Text Box 2"/>
                        <wps:cNvSpPr txBox="1">
                          <a:spLocks noChangeArrowheads="1"/>
                        </wps:cNvSpPr>
                        <wps:spPr bwMode="auto">
                          <a:xfrm>
                            <a:off x="52184" y="49334"/>
                            <a:ext cx="21655"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FC4D" w14:textId="77777777" w:rsidR="00995B95" w:rsidRPr="008B6EED" w:rsidRDefault="00995B95" w:rsidP="00D24BAD"/>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31534AC" id="Group 31" o:spid="_x0000_s1026" style="position:absolute;margin-left:-23.75pt;margin-top:274.75pt;width:548.1pt;height:410.2pt;z-index:251657728" coordorigin="4226" coordsize="69613,52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">
                <v:group id="Group 30" o:spid="_x0000_s1027" style="position:absolute;left:4226;width:68978;height:47604" coordorigin="4226" coordsize="68978,47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202" coordsize="21600,21600" o:spt="202" path="m,l,21600r21600,l21600,xe">
                    <v:stroke joinstyle="miter"/>
                    <v:path gradientshapeok="t" o:connecttype="rect"/>
                  </v:shapetype>
                  <v:shape id="Text Box 4" o:spid="_x0000_s1028" type="#_x0000_t202" style="position:absolute;left:4226;width:47708;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50816113" w14:textId="77777777" w:rsidR="00995B95" w:rsidRPr="00090ACB" w:rsidRDefault="00995B95" w:rsidP="00D24BAD"/>
                      </w:txbxContent>
                    </v:textbox>
                  </v:shape>
                  <v:shape id="Text Box 5" o:spid="_x0000_s1029" type="#_x0000_t202" style="position:absolute;left:6081;width:67123;height:39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0E75E4A8" w14:textId="14D907A1" w:rsidR="00995B95" w:rsidRDefault="006035CD" w:rsidP="00D24BAD">
                          <w:pPr>
                            <w:pStyle w:val="TitlePageCourseName"/>
                            <w:rPr>
                              <w:rFonts w:ascii="Titillium Bd" w:hAnsi="Titillium Bd"/>
                            </w:rPr>
                          </w:pPr>
                          <w:r>
                            <w:rPr>
                              <w:rFonts w:ascii="Titillium Bd" w:hAnsi="Titillium Bd"/>
                            </w:rPr>
                            <w:t>Lab 6</w:t>
                          </w:r>
                        </w:p>
                        <w:p w14:paraId="5BD1B0D6" w14:textId="43563143" w:rsidR="00995B95" w:rsidRPr="00182471" w:rsidRDefault="00995B95" w:rsidP="00D24BAD">
                          <w:pPr>
                            <w:pStyle w:val="TitlePageCourseName"/>
                            <w:rPr>
                              <w:rFonts w:ascii="Titillium Bd" w:hAnsi="Titillium Bd"/>
                              <w:sz w:val="56"/>
                              <w:szCs w:val="56"/>
                            </w:rPr>
                          </w:pPr>
                          <w:r>
                            <w:rPr>
                              <w:rFonts w:ascii="Titillium Bd" w:hAnsi="Titillium Bd"/>
                              <w:sz w:val="56"/>
                              <w:szCs w:val="56"/>
                            </w:rPr>
                            <w:t>Loadable Kernel Modules</w:t>
                          </w:r>
                          <w:r w:rsidR="00AE5F2C">
                            <w:rPr>
                              <w:rFonts w:ascii="Titillium Bd" w:hAnsi="Titillium Bd"/>
                              <w:sz w:val="56"/>
                              <w:szCs w:val="56"/>
                            </w:rPr>
                            <w:t xml:space="preserve"> (LKM)</w:t>
                          </w:r>
                          <w:r w:rsidR="007E7D20">
                            <w:rPr>
                              <w:rFonts w:ascii="Titillium Bd" w:hAnsi="Titillium Bd"/>
                              <w:sz w:val="56"/>
                              <w:szCs w:val="56"/>
                            </w:rPr>
                            <w:t xml:space="preserve"> and Device Drivers</w:t>
                          </w:r>
                        </w:p>
                      </w:txbxContent>
                    </v:textbox>
                  </v:shape>
                  <v:shape id="Text Box 6" o:spid="_x0000_s1030" type="#_x0000_t202" style="position:absolute;left:6096;top:39336;width:66583;height:8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14:paraId="1679D73D" w14:textId="3FFD6CC3" w:rsidR="00995B95" w:rsidRPr="00A45EC3" w:rsidRDefault="00995B95" w:rsidP="00D24BAD">
                          <w:pPr>
                            <w:pStyle w:val="TitlePageModuleTitle"/>
                            <w:rPr>
                              <w:rFonts w:ascii="Titillium Bd" w:hAnsi="Titillium Bd"/>
                            </w:rPr>
                          </w:pPr>
                          <w:r>
                            <w:rPr>
                              <w:rFonts w:ascii="Titillium Bd" w:hAnsi="Titillium Bd"/>
                            </w:rPr>
                            <w:t>ITSC304</w:t>
                          </w:r>
                          <w:r w:rsidRPr="00A45EC3">
                            <w:rPr>
                              <w:rFonts w:ascii="Titillium Bd" w:hAnsi="Titillium Bd"/>
                            </w:rPr>
                            <w:t xml:space="preserve">: </w:t>
                          </w:r>
                          <w:r>
                            <w:rPr>
                              <w:rFonts w:ascii="Titillium Bd" w:hAnsi="Titillium Bd"/>
                            </w:rPr>
                            <w:t>Operating Systems Exploitation</w:t>
                          </w:r>
                        </w:p>
                      </w:txbxContent>
                    </v:textbox>
                  </v:shape>
                </v:group>
                <v:shape id="Text Box 2" o:spid="_x0000_s1031" type="#_x0000_t202" style="position:absolute;left:52184;top:49334;width:2165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14:paraId="5B42FC4D" w14:textId="77777777" w:rsidR="00995B95" w:rsidRPr="008B6EED" w:rsidRDefault="00995B95" w:rsidP="00D24BAD"/>
                    </w:txbxContent>
                  </v:textbox>
                </v:shape>
              </v:group>
            </w:pict>
          </mc:Fallback>
        </mc:AlternateContent>
      </w:r>
    </w:p>
    <w:p w14:paraId="35D8BAF1" w14:textId="77777777" w:rsidR="00D24BAD" w:rsidRPr="001547CE" w:rsidRDefault="00D24BAD" w:rsidP="00D24BAD"/>
    <w:p w14:paraId="5688815F" w14:textId="77777777" w:rsidR="00D24BAD" w:rsidRPr="009F6C19" w:rsidRDefault="00D24BAD" w:rsidP="00D24BAD"/>
    <w:p w14:paraId="72A4FE16" w14:textId="77777777" w:rsidR="00D24BAD" w:rsidRPr="009F6C19" w:rsidRDefault="00D24BAD" w:rsidP="00D24BAD"/>
    <w:p w14:paraId="3EB484DC" w14:textId="77777777" w:rsidR="00D24BAD" w:rsidRPr="009F6C19" w:rsidRDefault="00D24BAD" w:rsidP="00D24BAD"/>
    <w:p w14:paraId="2E59B0EF" w14:textId="77777777" w:rsidR="00D24BAD" w:rsidRDefault="00D24BAD" w:rsidP="00D24BAD"/>
    <w:p w14:paraId="1C57CC61" w14:textId="77777777" w:rsidR="00D24BAD" w:rsidRDefault="00D24BAD" w:rsidP="00D24BAD"/>
    <w:p w14:paraId="6F485809" w14:textId="77777777" w:rsidR="00D24BAD" w:rsidRDefault="00D24BAD" w:rsidP="00D24BAD"/>
    <w:p w14:paraId="45665751" w14:textId="77777777" w:rsidR="00D24BAD" w:rsidRPr="009F6C19" w:rsidRDefault="00D24BAD" w:rsidP="00D24BAD">
      <w:pPr>
        <w:sectPr w:rsidR="00D24BAD" w:rsidRPr="009F6C19" w:rsidSect="004C4C4D">
          <w:headerReference w:type="default" r:id="rId9"/>
          <w:footerReference w:type="default" r:id="rId10"/>
          <w:pgSz w:w="12240" w:h="15840" w:code="1"/>
          <w:pgMar w:top="288" w:right="288" w:bottom="1440" w:left="1440" w:header="720" w:footer="720" w:gutter="0"/>
          <w:cols w:space="720"/>
          <w:titlePg/>
          <w:docGrid w:linePitch="360"/>
        </w:sectPr>
      </w:pPr>
    </w:p>
    <w:sdt>
      <w:sdtPr>
        <w:rPr>
          <w:b w:val="0"/>
          <w:bCs w:val="0"/>
          <w:noProof/>
          <w:color w:val="auto"/>
          <w:sz w:val="22"/>
          <w:szCs w:val="20"/>
        </w:rPr>
        <w:id w:val="1735592968"/>
        <w:docPartObj>
          <w:docPartGallery w:val="Table of Contents"/>
          <w:docPartUnique/>
        </w:docPartObj>
      </w:sdtPr>
      <w:sdtEndPr>
        <w:rPr>
          <w:rStyle w:val="Hyperlink"/>
          <w:bCs/>
          <w:u w:val="single"/>
        </w:rPr>
      </w:sdtEndPr>
      <w:sdtContent>
        <w:p w14:paraId="719350AA" w14:textId="2CD87BCB" w:rsidR="00207FD4" w:rsidRPr="007E5769" w:rsidRDefault="00207FD4" w:rsidP="00207FD4">
          <w:pPr>
            <w:pStyle w:val="TOCHeading"/>
            <w:tabs>
              <w:tab w:val="left" w:pos="3960"/>
            </w:tabs>
          </w:pPr>
          <w:r w:rsidRPr="007E5769">
            <w:t>Table of Contents</w:t>
          </w:r>
          <w:r w:rsidR="00791B7B">
            <w:t xml:space="preserve">                                                               </w:t>
          </w:r>
        </w:p>
        <w:p w14:paraId="3B8A6DDD" w14:textId="195A73E0" w:rsidR="00207FD4" w:rsidRDefault="00207FD4" w:rsidP="00207FD4">
          <w:pPr>
            <w:pStyle w:val="TOC1"/>
            <w:rPr>
              <w:rFonts w:asciiTheme="minorHAnsi" w:eastAsiaTheme="minorEastAsia" w:hAnsiTheme="minorHAnsi" w:cstheme="minorBidi"/>
              <w:szCs w:val="22"/>
              <w:lang w:val="en-CA" w:eastAsia="en-CA"/>
            </w:rPr>
          </w:pPr>
          <w:r w:rsidRPr="00A70299">
            <w:rPr>
              <w:szCs w:val="22"/>
            </w:rPr>
            <w:fldChar w:fldCharType="begin"/>
          </w:r>
          <w:r w:rsidRPr="00A70299">
            <w:rPr>
              <w:szCs w:val="22"/>
            </w:rPr>
            <w:instrText xml:space="preserve"> TOC \o "1-3" \h \z \u </w:instrText>
          </w:r>
          <w:r w:rsidRPr="00A70299">
            <w:rPr>
              <w:szCs w:val="22"/>
            </w:rPr>
            <w:fldChar w:fldCharType="separate"/>
          </w:r>
          <w:hyperlink w:anchor="_Toc477907328" w:history="1">
            <w:r w:rsidRPr="0002181B">
              <w:rPr>
                <w:rStyle w:val="Hyperlink"/>
              </w:rPr>
              <w:t>Lab Outcome(s)</w:t>
            </w:r>
            <w:r>
              <w:rPr>
                <w:webHidden/>
              </w:rPr>
              <w:tab/>
            </w:r>
            <w:r w:rsidR="00A808F0">
              <w:rPr>
                <w:webHidden/>
              </w:rPr>
              <w:t>2</w:t>
            </w:r>
          </w:hyperlink>
        </w:p>
        <w:p w14:paraId="48A58489" w14:textId="5791BE40" w:rsidR="00207FD4" w:rsidRDefault="005A42A7" w:rsidP="00207FD4">
          <w:pPr>
            <w:pStyle w:val="TOC1"/>
            <w:rPr>
              <w:rFonts w:asciiTheme="minorHAnsi" w:eastAsiaTheme="minorEastAsia" w:hAnsiTheme="minorHAnsi" w:cstheme="minorBidi"/>
              <w:szCs w:val="22"/>
              <w:lang w:val="en-CA" w:eastAsia="en-CA"/>
            </w:rPr>
          </w:pPr>
          <w:hyperlink w:anchor="_Toc477907329" w:history="1">
            <w:r w:rsidR="00207FD4" w:rsidRPr="0002181B">
              <w:rPr>
                <w:rStyle w:val="Hyperlink"/>
              </w:rPr>
              <w:t>Reading</w:t>
            </w:r>
            <w:r w:rsidR="00207FD4">
              <w:rPr>
                <w:webHidden/>
              </w:rPr>
              <w:tab/>
            </w:r>
            <w:r w:rsidR="00A808F0">
              <w:rPr>
                <w:webHidden/>
              </w:rPr>
              <w:t>2</w:t>
            </w:r>
          </w:hyperlink>
        </w:p>
        <w:p w14:paraId="10DA6007" w14:textId="65ED854A" w:rsidR="00207FD4" w:rsidRDefault="005A42A7" w:rsidP="00207FD4">
          <w:pPr>
            <w:pStyle w:val="TOC1"/>
            <w:rPr>
              <w:rFonts w:asciiTheme="minorHAnsi" w:eastAsiaTheme="minorEastAsia" w:hAnsiTheme="minorHAnsi" w:cstheme="minorBidi"/>
              <w:szCs w:val="22"/>
              <w:lang w:val="en-CA" w:eastAsia="en-CA"/>
            </w:rPr>
          </w:pPr>
          <w:hyperlink w:anchor="_Toc477907330" w:history="1">
            <w:r w:rsidR="00207FD4" w:rsidRPr="0002181B">
              <w:rPr>
                <w:rStyle w:val="Hyperlink"/>
              </w:rPr>
              <w:t>Introduction</w:t>
            </w:r>
            <w:r w:rsidR="00207FD4">
              <w:rPr>
                <w:webHidden/>
              </w:rPr>
              <w:tab/>
            </w:r>
            <w:r w:rsidR="00A808F0">
              <w:rPr>
                <w:webHidden/>
              </w:rPr>
              <w:t>2</w:t>
            </w:r>
          </w:hyperlink>
        </w:p>
        <w:p w14:paraId="24A2A15F" w14:textId="230B6DEF" w:rsidR="00207FD4" w:rsidRDefault="005A42A7" w:rsidP="00207FD4">
          <w:pPr>
            <w:pStyle w:val="TOC1"/>
            <w:rPr>
              <w:rFonts w:asciiTheme="minorHAnsi" w:eastAsiaTheme="minorEastAsia" w:hAnsiTheme="minorHAnsi" w:cstheme="minorBidi"/>
              <w:szCs w:val="22"/>
              <w:lang w:val="en-CA" w:eastAsia="en-CA"/>
            </w:rPr>
          </w:pPr>
          <w:hyperlink w:anchor="_Toc477907331" w:history="1">
            <w:r w:rsidR="00207FD4">
              <w:rPr>
                <w:rStyle w:val="Hyperlink"/>
              </w:rPr>
              <w:t xml:space="preserve">1.0     </w:t>
            </w:r>
            <w:r w:rsidR="00AD0294">
              <w:rPr>
                <w:rStyle w:val="Hyperlink"/>
              </w:rPr>
              <w:t xml:space="preserve">Analyze and create </w:t>
            </w:r>
            <w:r w:rsidR="005441A1">
              <w:rPr>
                <w:rStyle w:val="Hyperlink"/>
              </w:rPr>
              <w:t xml:space="preserve">Linux </w:t>
            </w:r>
            <w:r w:rsidR="00AD0294">
              <w:rPr>
                <w:rStyle w:val="Hyperlink"/>
              </w:rPr>
              <w:t>Loaded Kernel Module (LKM)</w:t>
            </w:r>
            <w:r w:rsidR="00207FD4">
              <w:rPr>
                <w:webHidden/>
              </w:rPr>
              <w:tab/>
            </w:r>
            <w:r w:rsidR="00A808F0">
              <w:rPr>
                <w:webHidden/>
              </w:rPr>
              <w:t>3</w:t>
            </w:r>
          </w:hyperlink>
        </w:p>
        <w:p w14:paraId="0E156F2A" w14:textId="472DF698" w:rsidR="00207FD4" w:rsidRPr="009A303B" w:rsidRDefault="00207FD4" w:rsidP="00207FD4">
          <w:pPr>
            <w:pStyle w:val="TOC1"/>
            <w:rPr>
              <w:rStyle w:val="Hyperlink"/>
              <w:color w:val="000000" w:themeColor="text1"/>
              <w:u w:val="none"/>
            </w:rPr>
          </w:pPr>
          <w:r w:rsidRPr="009A303B">
            <w:rPr>
              <w:rStyle w:val="Hyperlink"/>
              <w:color w:val="000000" w:themeColor="text1"/>
              <w:u w:val="none"/>
            </w:rPr>
            <w:t xml:space="preserve">2.0     </w:t>
          </w:r>
          <w:r w:rsidR="00E41167">
            <w:rPr>
              <w:rStyle w:val="Hyperlink"/>
              <w:color w:val="000000" w:themeColor="text1"/>
              <w:u w:val="none"/>
            </w:rPr>
            <w:t>Create</w:t>
          </w:r>
          <w:r w:rsidR="00AD0294">
            <w:rPr>
              <w:rStyle w:val="Hyperlink"/>
              <w:color w:val="000000" w:themeColor="text1"/>
              <w:u w:val="none"/>
            </w:rPr>
            <w:t xml:space="preserve"> Linux Character Device Driver Module </w:t>
          </w:r>
          <w:r w:rsidR="009B3AE4">
            <w:rPr>
              <w:rStyle w:val="Hyperlink"/>
              <w:color w:val="000000" w:themeColor="text1"/>
              <w:u w:val="none"/>
            </w:rPr>
            <w:t>.</w:t>
          </w:r>
          <w:r w:rsidR="003A526B">
            <w:rPr>
              <w:rStyle w:val="Hyperlink"/>
              <w:color w:val="000000" w:themeColor="text1"/>
              <w:u w:val="none"/>
            </w:rPr>
            <w:t>....</w:t>
          </w:r>
          <w:r w:rsidR="0087630E">
            <w:rPr>
              <w:rStyle w:val="Hyperlink"/>
              <w:color w:val="000000" w:themeColor="text1"/>
              <w:u w:val="none"/>
            </w:rPr>
            <w:t>……………..…………………………</w:t>
          </w:r>
          <w:r w:rsidR="0071780C">
            <w:rPr>
              <w:rStyle w:val="Hyperlink"/>
              <w:color w:val="000000" w:themeColor="text1"/>
              <w:u w:val="none"/>
            </w:rPr>
            <w:t>.</w:t>
          </w:r>
          <w:r w:rsidR="0087630E">
            <w:rPr>
              <w:rStyle w:val="Hyperlink"/>
              <w:color w:val="000000" w:themeColor="text1"/>
              <w:u w:val="none"/>
            </w:rPr>
            <w:t>…</w:t>
          </w:r>
          <w:r w:rsidR="00901739">
            <w:rPr>
              <w:rStyle w:val="Hyperlink"/>
              <w:color w:val="000000" w:themeColor="text1"/>
              <w:u w:val="none"/>
            </w:rPr>
            <w:t>.</w:t>
          </w:r>
          <w:r w:rsidR="004A58BC">
            <w:rPr>
              <w:rStyle w:val="Hyperlink"/>
              <w:color w:val="000000" w:themeColor="text1"/>
              <w:u w:val="none"/>
            </w:rPr>
            <w:t>8</w:t>
          </w:r>
          <w:r w:rsidR="0071780C">
            <w:rPr>
              <w:rStyle w:val="Hyperlink"/>
              <w:color w:val="000000" w:themeColor="text1"/>
              <w:u w:val="none"/>
            </w:rPr>
            <w:t xml:space="preserve"> </w:t>
          </w:r>
        </w:p>
        <w:p w14:paraId="75DAE758" w14:textId="01482131" w:rsidR="00207FD4" w:rsidRPr="00A9194A" w:rsidRDefault="00207FD4" w:rsidP="0071780C">
          <w:pPr>
            <w:pStyle w:val="TOC1"/>
          </w:pPr>
          <w:r w:rsidRPr="009A303B">
            <w:rPr>
              <w:rStyle w:val="Hyperlink"/>
              <w:color w:val="000000" w:themeColor="text1"/>
              <w:u w:val="none"/>
            </w:rPr>
            <w:t xml:space="preserve">3.0     </w:t>
          </w:r>
          <w:r w:rsidR="00886FF4">
            <w:rPr>
              <w:rStyle w:val="Hyperlink"/>
              <w:color w:val="000000" w:themeColor="text1"/>
              <w:u w:val="none"/>
            </w:rPr>
            <w:t>Windows Device Driver…………</w:t>
          </w:r>
          <w:r w:rsidR="009B3AE4">
            <w:rPr>
              <w:rStyle w:val="Hyperlink"/>
              <w:color w:val="000000" w:themeColor="text1"/>
              <w:u w:val="none"/>
            </w:rPr>
            <w:t>……</w:t>
          </w:r>
          <w:r w:rsidR="00C808D7">
            <w:rPr>
              <w:rStyle w:val="Hyperlink"/>
              <w:color w:val="000000" w:themeColor="text1"/>
              <w:u w:val="none"/>
            </w:rPr>
            <w:t>.</w:t>
          </w:r>
          <w:r w:rsidR="0019076C">
            <w:rPr>
              <w:rStyle w:val="Hyperlink"/>
              <w:color w:val="000000" w:themeColor="text1"/>
              <w:u w:val="none"/>
            </w:rPr>
            <w:t>…….</w:t>
          </w:r>
          <w:r w:rsidR="00E8303E">
            <w:rPr>
              <w:rStyle w:val="Hyperlink"/>
              <w:color w:val="000000" w:themeColor="text1"/>
              <w:u w:val="none"/>
            </w:rPr>
            <w:t>.</w:t>
          </w:r>
          <w:r w:rsidRPr="009A303B">
            <w:rPr>
              <w:rStyle w:val="Hyperlink"/>
              <w:color w:val="000000" w:themeColor="text1"/>
              <w:u w:val="none"/>
            </w:rPr>
            <w:t>……………………</w:t>
          </w:r>
          <w:r w:rsidR="00B3669D">
            <w:rPr>
              <w:rStyle w:val="Hyperlink"/>
              <w:color w:val="000000" w:themeColor="text1"/>
              <w:u w:val="none"/>
            </w:rPr>
            <w:t>….</w:t>
          </w:r>
          <w:r w:rsidRPr="009A303B">
            <w:rPr>
              <w:rStyle w:val="Hyperlink"/>
              <w:color w:val="000000" w:themeColor="text1"/>
              <w:u w:val="none"/>
            </w:rPr>
            <w:t>…………………………</w:t>
          </w:r>
          <w:r w:rsidR="00C97DF3">
            <w:rPr>
              <w:rStyle w:val="Hyperlink"/>
              <w:color w:val="000000" w:themeColor="text1"/>
              <w:u w:val="none"/>
            </w:rPr>
            <w:t>13</w:t>
          </w:r>
          <w:hyperlink w:anchor="_Toc477907332" w:history="1">
            <w:r w:rsidR="000F5C95">
              <w:t xml:space="preserve"> </w:t>
            </w:r>
          </w:hyperlink>
          <w:r w:rsidRPr="00A70299">
            <w:rPr>
              <w:szCs w:val="22"/>
            </w:rPr>
            <w:fldChar w:fldCharType="end"/>
          </w:r>
        </w:p>
      </w:sdtContent>
    </w:sdt>
    <w:p w14:paraId="152856BC" w14:textId="77777777" w:rsidR="00DE1B10" w:rsidRPr="003C3AB0" w:rsidRDefault="00DE1B10" w:rsidP="00DE1B10">
      <w:pPr>
        <w:rPr>
          <w:b/>
          <w:bCs/>
          <w:i/>
          <w:iCs/>
        </w:rPr>
      </w:pPr>
      <w:r>
        <w:t>L</w:t>
      </w:r>
      <w:r w:rsidRPr="003C3AB0">
        <w:rPr>
          <w:i/>
          <w:iCs/>
        </w:rPr>
        <w:t xml:space="preserve">abs must be submitted by the due date for full credit. </w:t>
      </w:r>
      <w:r>
        <w:rPr>
          <w:i/>
          <w:iCs/>
        </w:rPr>
        <w:t>After due date l</w:t>
      </w:r>
      <w:r w:rsidRPr="003C3AB0">
        <w:rPr>
          <w:i/>
          <w:iCs/>
        </w:rPr>
        <w:t xml:space="preserve">ate submissions will be accepted for a period of one week (seven days) </w:t>
      </w:r>
      <w:r>
        <w:rPr>
          <w:i/>
          <w:iCs/>
        </w:rPr>
        <w:t xml:space="preserve">and the grade will be </w:t>
      </w:r>
      <w:r w:rsidRPr="003C3AB0">
        <w:rPr>
          <w:i/>
          <w:iCs/>
        </w:rPr>
        <w:t xml:space="preserve">reduced by </w:t>
      </w:r>
      <w:r>
        <w:rPr>
          <w:i/>
          <w:iCs/>
        </w:rPr>
        <w:t xml:space="preserve">ten  percent (10%) per day after due day. </w:t>
      </w:r>
      <w:r w:rsidRPr="003C3AB0">
        <w:rPr>
          <w:b/>
          <w:bCs/>
          <w:i/>
          <w:iCs/>
        </w:rPr>
        <w:t>Assignments that are submitted more than seven days late</w:t>
      </w:r>
      <w:r>
        <w:rPr>
          <w:b/>
          <w:bCs/>
          <w:i/>
          <w:iCs/>
        </w:rPr>
        <w:t xml:space="preserve"> will receive a grade of zero (0</w:t>
      </w:r>
      <w:r w:rsidRPr="003C3AB0">
        <w:rPr>
          <w:b/>
          <w:bCs/>
          <w:i/>
          <w:iCs/>
        </w:rPr>
        <w:t xml:space="preserve">). </w:t>
      </w:r>
    </w:p>
    <w:p w14:paraId="47941A2D" w14:textId="77777777" w:rsidR="00DE1B10" w:rsidRDefault="00DE1B10" w:rsidP="00DE1B10">
      <w:pPr>
        <w:pStyle w:val="WW-BodyText2"/>
        <w:rPr>
          <w:sz w:val="24"/>
          <w:szCs w:val="24"/>
        </w:rPr>
      </w:pPr>
    </w:p>
    <w:p w14:paraId="17BD0CD0" w14:textId="77777777" w:rsidR="00DE1B10" w:rsidRDefault="00DE1B10" w:rsidP="00DE1B10">
      <w:r w:rsidRPr="003C3AB0">
        <w:t>I certify that the work submitted in this assignment is my own and that it has not been taken in whole or in part from any other source. I understand that the penalty for plagiarism will include a grade of zero (0) for this assignment plus disciplinary action in accordance with SAIT policies.</w:t>
      </w:r>
    </w:p>
    <w:p w14:paraId="4AA14095" w14:textId="77777777" w:rsidR="00DE1B10" w:rsidRDefault="00DE1B10" w:rsidP="00DE1B10">
      <w:pPr>
        <w:rPr>
          <w:b/>
        </w:rPr>
      </w:pPr>
    </w:p>
    <w:p w14:paraId="56C061CD" w14:textId="77777777" w:rsidR="00DE1B10" w:rsidRDefault="00DE1B10" w:rsidP="00DE1B10">
      <w:pPr>
        <w:rPr>
          <w:b/>
        </w:rPr>
      </w:pPr>
    </w:p>
    <w:p w14:paraId="2D74C92B" w14:textId="77777777" w:rsidR="00DE1B10" w:rsidRDefault="00DE1B10" w:rsidP="00DE1B10">
      <w:pPr>
        <w:rPr>
          <w:b/>
        </w:rPr>
      </w:pPr>
    </w:p>
    <w:p w14:paraId="74564C56" w14:textId="77777777" w:rsidR="00DE1B10" w:rsidRPr="00156C51" w:rsidRDefault="00DE1B10" w:rsidP="00DE1B10">
      <w:pPr>
        <w:rPr>
          <w:b/>
        </w:rPr>
      </w:pPr>
      <w:r w:rsidRPr="00156C51">
        <w:rPr>
          <w:b/>
        </w:rPr>
        <w:t>EVALUATION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68"/>
        <w:gridCol w:w="810"/>
        <w:gridCol w:w="810"/>
      </w:tblGrid>
      <w:tr w:rsidR="00585B08" w:rsidRPr="002B2CF9" w14:paraId="30A39DA2" w14:textId="77777777" w:rsidTr="00000C02">
        <w:tc>
          <w:tcPr>
            <w:tcW w:w="7668" w:type="dxa"/>
            <w:tcBorders>
              <w:right w:val="single" w:sz="4" w:space="0" w:color="auto"/>
            </w:tcBorders>
          </w:tcPr>
          <w:p w14:paraId="2DBB77A7" w14:textId="73B87E7C" w:rsidR="00585B08" w:rsidRPr="002B2CF9" w:rsidRDefault="00AD0294" w:rsidP="00585B08">
            <w:r>
              <w:t xml:space="preserve">Analyze and </w:t>
            </w:r>
            <w:r w:rsidR="005441A1">
              <w:t>Create Linux</w:t>
            </w:r>
            <w:r w:rsidR="00585B08">
              <w:t xml:space="preserve"> LKMs</w:t>
            </w:r>
          </w:p>
        </w:tc>
        <w:tc>
          <w:tcPr>
            <w:tcW w:w="810" w:type="dxa"/>
            <w:tcBorders>
              <w:left w:val="nil"/>
            </w:tcBorders>
          </w:tcPr>
          <w:p w14:paraId="0BEA179D" w14:textId="348236A8" w:rsidR="00585B08" w:rsidRPr="002B2CF9" w:rsidRDefault="005441A1" w:rsidP="00585B08">
            <w:r>
              <w:t>20</w:t>
            </w:r>
          </w:p>
        </w:tc>
        <w:tc>
          <w:tcPr>
            <w:tcW w:w="810" w:type="dxa"/>
            <w:tcBorders>
              <w:left w:val="nil"/>
            </w:tcBorders>
          </w:tcPr>
          <w:p w14:paraId="2E98A2A0" w14:textId="77777777" w:rsidR="00585B08" w:rsidRPr="002B2CF9" w:rsidRDefault="00585B08" w:rsidP="00585B08"/>
        </w:tc>
      </w:tr>
      <w:tr w:rsidR="00585B08" w:rsidRPr="002B2CF9" w14:paraId="6E5C4FE8" w14:textId="77777777" w:rsidTr="00000C02">
        <w:tc>
          <w:tcPr>
            <w:tcW w:w="7668" w:type="dxa"/>
            <w:tcBorders>
              <w:right w:val="single" w:sz="4" w:space="0" w:color="auto"/>
            </w:tcBorders>
          </w:tcPr>
          <w:p w14:paraId="0FE30A99" w14:textId="7AF9A376" w:rsidR="00585B08" w:rsidRDefault="00AD0294" w:rsidP="00585B08">
            <w:r>
              <w:t xml:space="preserve">Modify </w:t>
            </w:r>
            <w:r w:rsidR="00585B08">
              <w:t>Character Device Driver Module</w:t>
            </w:r>
          </w:p>
        </w:tc>
        <w:tc>
          <w:tcPr>
            <w:tcW w:w="810" w:type="dxa"/>
            <w:tcBorders>
              <w:left w:val="nil"/>
            </w:tcBorders>
          </w:tcPr>
          <w:p w14:paraId="141A52A5" w14:textId="60F9B418" w:rsidR="00585B08" w:rsidRDefault="00817284" w:rsidP="00585B08">
            <w:r>
              <w:t>23</w:t>
            </w:r>
          </w:p>
        </w:tc>
        <w:tc>
          <w:tcPr>
            <w:tcW w:w="810" w:type="dxa"/>
            <w:tcBorders>
              <w:left w:val="nil"/>
            </w:tcBorders>
          </w:tcPr>
          <w:p w14:paraId="50E14D38" w14:textId="77777777" w:rsidR="00585B08" w:rsidRPr="002B2CF9" w:rsidRDefault="00585B08" w:rsidP="00585B08"/>
        </w:tc>
      </w:tr>
      <w:tr w:rsidR="00585B08" w:rsidRPr="002B2CF9" w14:paraId="4486E4D6" w14:textId="77777777" w:rsidTr="00000C02">
        <w:tc>
          <w:tcPr>
            <w:tcW w:w="7668" w:type="dxa"/>
            <w:tcBorders>
              <w:right w:val="single" w:sz="4" w:space="0" w:color="auto"/>
            </w:tcBorders>
          </w:tcPr>
          <w:p w14:paraId="66726D11" w14:textId="499430AE" w:rsidR="00585B08" w:rsidRPr="002B2CF9" w:rsidRDefault="009D0E42" w:rsidP="00585B08">
            <w:r>
              <w:t>Windows Device Driver</w:t>
            </w:r>
          </w:p>
        </w:tc>
        <w:tc>
          <w:tcPr>
            <w:tcW w:w="810" w:type="dxa"/>
            <w:tcBorders>
              <w:left w:val="nil"/>
            </w:tcBorders>
          </w:tcPr>
          <w:p w14:paraId="4ECF13B2" w14:textId="3336B226" w:rsidR="00585B08" w:rsidRPr="002B2CF9" w:rsidRDefault="003B4ACD" w:rsidP="00585B08">
            <w:r>
              <w:t>12</w:t>
            </w:r>
          </w:p>
        </w:tc>
        <w:tc>
          <w:tcPr>
            <w:tcW w:w="810" w:type="dxa"/>
            <w:tcBorders>
              <w:left w:val="nil"/>
            </w:tcBorders>
          </w:tcPr>
          <w:p w14:paraId="79336A6E" w14:textId="77777777" w:rsidR="00585B08" w:rsidRPr="002B2CF9" w:rsidRDefault="00585B08" w:rsidP="00585B08"/>
        </w:tc>
      </w:tr>
      <w:tr w:rsidR="00585B08" w:rsidRPr="002B2CF9" w14:paraId="6FFCAA77" w14:textId="77777777" w:rsidTr="00000C02">
        <w:tc>
          <w:tcPr>
            <w:tcW w:w="7668" w:type="dxa"/>
            <w:tcBorders>
              <w:right w:val="single" w:sz="4" w:space="0" w:color="auto"/>
            </w:tcBorders>
          </w:tcPr>
          <w:p w14:paraId="0605CEB8" w14:textId="77777777" w:rsidR="00585B08" w:rsidRPr="002B2CF9" w:rsidRDefault="00585B08" w:rsidP="00585B08">
            <w:r>
              <w:t>TOTAL</w:t>
            </w:r>
            <w:r w:rsidRPr="002B2CF9">
              <w:t xml:space="preserve">  MARK</w:t>
            </w:r>
          </w:p>
        </w:tc>
        <w:tc>
          <w:tcPr>
            <w:tcW w:w="810" w:type="dxa"/>
            <w:tcBorders>
              <w:left w:val="nil"/>
            </w:tcBorders>
          </w:tcPr>
          <w:p w14:paraId="27D82EAE" w14:textId="1530A004" w:rsidR="00585B08" w:rsidRPr="002B2CF9" w:rsidRDefault="003B4ACD" w:rsidP="00585B08">
            <w:r>
              <w:t>55</w:t>
            </w:r>
          </w:p>
        </w:tc>
        <w:tc>
          <w:tcPr>
            <w:tcW w:w="810" w:type="dxa"/>
            <w:tcBorders>
              <w:left w:val="nil"/>
            </w:tcBorders>
          </w:tcPr>
          <w:p w14:paraId="2B8387C7" w14:textId="77777777" w:rsidR="00585B08" w:rsidRPr="002B2CF9" w:rsidRDefault="00585B08" w:rsidP="00585B08"/>
        </w:tc>
      </w:tr>
    </w:tbl>
    <w:p w14:paraId="272C3736" w14:textId="2AEEE680" w:rsidR="00E45F6E" w:rsidRDefault="00E45F6E" w:rsidP="007F2B57">
      <w:r>
        <w:br w:type="page"/>
      </w:r>
    </w:p>
    <w:p w14:paraId="28CC193C" w14:textId="77777777" w:rsidR="007311E0" w:rsidRPr="000537E5" w:rsidRDefault="007311E0" w:rsidP="007311E0">
      <w:pPr>
        <w:pStyle w:val="HeadingStyle1"/>
      </w:pPr>
      <w:bookmarkStart w:id="0" w:name="_Toc452022643"/>
      <w:bookmarkStart w:id="1" w:name="_Toc477907328"/>
      <w:r>
        <w:lastRenderedPageBreak/>
        <w:t xml:space="preserve">Lab </w:t>
      </w:r>
      <w:r w:rsidRPr="000537E5">
        <w:t>Outcome</w:t>
      </w:r>
      <w:bookmarkEnd w:id="0"/>
      <w:r>
        <w:t>(s)</w:t>
      </w:r>
      <w:bookmarkEnd w:id="1"/>
    </w:p>
    <w:p w14:paraId="38F0E85E" w14:textId="2A70D446" w:rsidR="007311E0" w:rsidRDefault="007311E0" w:rsidP="00EA0FF3">
      <w:pPr>
        <w:pStyle w:val="ListParagraph"/>
        <w:numPr>
          <w:ilvl w:val="0"/>
          <w:numId w:val="1"/>
        </w:numPr>
      </w:pPr>
      <w:r>
        <w:t>.</w:t>
      </w:r>
      <w:r w:rsidR="00886FF4">
        <w:t>Analyze and create Linux L</w:t>
      </w:r>
      <w:r w:rsidR="00BF730B">
        <w:t xml:space="preserve">oadable Kernel Module </w:t>
      </w:r>
      <w:r w:rsidR="00BF730B" w:rsidRPr="00BF730B">
        <w:rPr>
          <w:b/>
        </w:rPr>
        <w:t>(L</w:t>
      </w:r>
      <w:r w:rsidR="00886FF4" w:rsidRPr="00BF730B">
        <w:rPr>
          <w:b/>
        </w:rPr>
        <w:t>KM</w:t>
      </w:r>
      <w:r w:rsidR="00BF730B" w:rsidRPr="00BF730B">
        <w:rPr>
          <w:b/>
        </w:rPr>
        <w:t>)</w:t>
      </w:r>
    </w:p>
    <w:p w14:paraId="5AAC235A" w14:textId="7909426B" w:rsidR="00886FF4" w:rsidRDefault="00886FF4" w:rsidP="00EA0FF3">
      <w:pPr>
        <w:pStyle w:val="ListParagraph"/>
        <w:numPr>
          <w:ilvl w:val="0"/>
          <w:numId w:val="1"/>
        </w:numPr>
      </w:pPr>
      <w:r>
        <w:t xml:space="preserve"> Create and Install a simple Windows device driver</w:t>
      </w:r>
    </w:p>
    <w:p w14:paraId="0D0F2243" w14:textId="77777777" w:rsidR="007311E0" w:rsidRDefault="007311E0" w:rsidP="007311E0"/>
    <w:p w14:paraId="18A21C17" w14:textId="77777777" w:rsidR="007311E0" w:rsidRDefault="007311E0" w:rsidP="007311E0">
      <w:pPr>
        <w:pStyle w:val="HeadingStyle1"/>
      </w:pPr>
      <w:bookmarkStart w:id="2" w:name="_Toc477907329"/>
      <w:r>
        <w:t>Reading</w:t>
      </w:r>
      <w:bookmarkEnd w:id="2"/>
    </w:p>
    <w:p w14:paraId="1E1C573A" w14:textId="0A397E3A" w:rsidR="007311E0" w:rsidRDefault="0095335B" w:rsidP="00EA0FF3">
      <w:pPr>
        <w:pStyle w:val="ListParagraph"/>
        <w:numPr>
          <w:ilvl w:val="0"/>
          <w:numId w:val="2"/>
        </w:numPr>
      </w:pPr>
      <w:r>
        <w:t xml:space="preserve">Slides Module </w:t>
      </w:r>
      <w:r w:rsidR="00886FF4">
        <w:t>6</w:t>
      </w:r>
      <w:r w:rsidR="00934B59">
        <w:t xml:space="preserve"> -LKM</w:t>
      </w:r>
      <w:r w:rsidR="007311E0">
        <w:t>.</w:t>
      </w:r>
    </w:p>
    <w:p w14:paraId="48766106" w14:textId="7CD7F2CB" w:rsidR="003C21E9" w:rsidRPr="00477513" w:rsidRDefault="005A42A7" w:rsidP="00EA0FF3">
      <w:pPr>
        <w:pStyle w:val="ListParagraph"/>
        <w:numPr>
          <w:ilvl w:val="0"/>
          <w:numId w:val="2"/>
        </w:numPr>
        <w:rPr>
          <w:rStyle w:val="Hyperlink"/>
          <w:color w:val="auto"/>
          <w:u w:val="none"/>
        </w:rPr>
      </w:pPr>
      <w:hyperlink r:id="rId11" w:history="1">
        <w:r w:rsidR="003C21E9" w:rsidRPr="00DA2656">
          <w:rPr>
            <w:rStyle w:val="Hyperlink"/>
          </w:rPr>
          <w:t>https://docs.kali.org/development/recompiling-the-kali-linux-kernel</w:t>
        </w:r>
      </w:hyperlink>
    </w:p>
    <w:p w14:paraId="19CC9CAB" w14:textId="77777777" w:rsidR="000F5DB2" w:rsidRPr="00054EC8" w:rsidRDefault="005A42A7" w:rsidP="000F5DB2">
      <w:pPr>
        <w:pStyle w:val="ListParagraph"/>
        <w:numPr>
          <w:ilvl w:val="0"/>
          <w:numId w:val="2"/>
        </w:numPr>
        <w:rPr>
          <w:rStyle w:val="Hyperlink"/>
          <w:color w:val="auto"/>
          <w:u w:val="none"/>
        </w:rPr>
      </w:pPr>
      <w:hyperlink r:id="rId12" w:history="1">
        <w:r w:rsidR="000F5DB2" w:rsidRPr="00BF5FAB">
          <w:rPr>
            <w:rStyle w:val="Hyperlink"/>
          </w:rPr>
          <w:t>https://www.cyberciti.biz/tips/compiling-linux-kernel-26.html</w:t>
        </w:r>
      </w:hyperlink>
    </w:p>
    <w:p w14:paraId="2C95F873" w14:textId="0978E2A0" w:rsidR="00477513" w:rsidRPr="00257822" w:rsidRDefault="005A42A7" w:rsidP="00EA0FF3">
      <w:pPr>
        <w:pStyle w:val="ListParagraph"/>
        <w:numPr>
          <w:ilvl w:val="0"/>
          <w:numId w:val="2"/>
        </w:numPr>
        <w:rPr>
          <w:rStyle w:val="Hyperlink"/>
          <w:color w:val="auto"/>
          <w:u w:val="none"/>
        </w:rPr>
      </w:pPr>
      <w:hyperlink r:id="rId13" w:history="1">
        <w:r w:rsidR="00FE2011" w:rsidRPr="00F159C7">
          <w:rPr>
            <w:rStyle w:val="Hyperlink"/>
          </w:rPr>
          <w:t>https://www.kernel.org/doc/html/latest/kbuild/makefiles.html</w:t>
        </w:r>
      </w:hyperlink>
    </w:p>
    <w:p w14:paraId="134769E8" w14:textId="3C540ECD" w:rsidR="00054EC8" w:rsidRPr="000D1E77" w:rsidRDefault="005A42A7" w:rsidP="00054EC8">
      <w:pPr>
        <w:pStyle w:val="ListParagraph"/>
        <w:numPr>
          <w:ilvl w:val="0"/>
          <w:numId w:val="2"/>
        </w:numPr>
        <w:rPr>
          <w:rStyle w:val="Hyperlink"/>
          <w:color w:val="auto"/>
          <w:u w:val="none"/>
        </w:rPr>
      </w:pPr>
      <w:hyperlink r:id="rId14" w:history="1">
        <w:r w:rsidR="00054EC8" w:rsidRPr="00C03A02">
          <w:rPr>
            <w:rStyle w:val="Hyperlink"/>
          </w:rPr>
          <w:t>https://linux-kernel-labs.github.io/master/labs/kernel_modules.html</w:t>
        </w:r>
      </w:hyperlink>
    </w:p>
    <w:p w14:paraId="353912AB" w14:textId="77777777" w:rsidR="000D1E77" w:rsidRDefault="005A42A7" w:rsidP="000D1E77">
      <w:pPr>
        <w:pStyle w:val="ListParagraph"/>
        <w:numPr>
          <w:ilvl w:val="0"/>
          <w:numId w:val="2"/>
        </w:numPr>
      </w:pPr>
      <w:hyperlink r:id="rId15" w:history="1">
        <w:r w:rsidR="000D1E77" w:rsidRPr="003D729A">
          <w:rPr>
            <w:rStyle w:val="Hyperlink"/>
          </w:rPr>
          <w:t>https://docs.microsoft.com/en-us/windows-hardware/drivers/gettingstarted/writing-a-very-small-kmdf--driver</w:t>
        </w:r>
      </w:hyperlink>
    </w:p>
    <w:p w14:paraId="4CC4CEA9" w14:textId="77777777" w:rsidR="000D1E77" w:rsidRDefault="000D1E77" w:rsidP="00E43BD5">
      <w:pPr>
        <w:pStyle w:val="ListParagraph"/>
      </w:pPr>
    </w:p>
    <w:p w14:paraId="1D33D63E" w14:textId="77777777" w:rsidR="007311E0" w:rsidRPr="001D399F" w:rsidRDefault="007311E0" w:rsidP="007311E0">
      <w:pPr>
        <w:pStyle w:val="HeadingStyle1"/>
      </w:pPr>
      <w:bookmarkStart w:id="3" w:name="_Toc452022645"/>
      <w:bookmarkStart w:id="4" w:name="_Toc477907330"/>
      <w:r w:rsidRPr="001D399F">
        <w:t>Introduction</w:t>
      </w:r>
      <w:bookmarkEnd w:id="3"/>
      <w:bookmarkEnd w:id="4"/>
    </w:p>
    <w:p w14:paraId="36A3F119" w14:textId="00804476" w:rsidR="00371A5B" w:rsidRPr="00A40B41" w:rsidRDefault="007311E0" w:rsidP="00371A5B">
      <w:r w:rsidRPr="00FF094C">
        <w:t>The simplest way to introduce code into a running kernel is through a loadable kernel module (LKM), which is a kernel subsystem that can be loaded and unloaded after boot</w:t>
      </w:r>
      <w:r>
        <w:t>-</w:t>
      </w:r>
      <w:r w:rsidRPr="00FF094C">
        <w:t>up, allowing a system administrator to dynamically add and remove functionality from a live system. This makes LKMs an ideal platform for kernel-mode rootkits. In fact, the vast majority of modern rootkits are simply LKMs.</w:t>
      </w:r>
      <w:r>
        <w:t xml:space="preserve"> </w:t>
      </w:r>
      <w:r w:rsidR="007A44A7">
        <w:t xml:space="preserve">Most of device drivers are implemented as modules that can be loaded or unloaded from memory at runtime without recompiling the entire kernel. Such drivers are still part of the kernel but compiled separately and enable only when loaded. </w:t>
      </w:r>
      <w:r w:rsidR="00371A5B">
        <w:t xml:space="preserve">Rootkits </w:t>
      </w:r>
      <w:r w:rsidR="00371A5B" w:rsidRPr="00A40B41">
        <w:t>can be written to hack existing device drivers or a new device driver can be written to hack the system.</w:t>
      </w:r>
    </w:p>
    <w:p w14:paraId="6A1259F9" w14:textId="77777777" w:rsidR="009E7E26" w:rsidRDefault="009E7E26" w:rsidP="007F2B57"/>
    <w:p w14:paraId="735C773A" w14:textId="77777777" w:rsidR="00D432AF" w:rsidRDefault="00D432AF" w:rsidP="00D432AF">
      <w:pPr>
        <w:pStyle w:val="HeadingStyle1"/>
      </w:pPr>
      <w:bookmarkStart w:id="5" w:name="_Toc477907331"/>
      <w:r>
        <w:t>Lab Requirements:</w:t>
      </w:r>
    </w:p>
    <w:p w14:paraId="3D56E561" w14:textId="77777777" w:rsidR="00D432AF" w:rsidRDefault="00D432AF" w:rsidP="00D432AF"/>
    <w:p w14:paraId="49AA9713" w14:textId="77777777" w:rsidR="00D432AF" w:rsidRDefault="00D432AF" w:rsidP="00D432AF">
      <w:r>
        <w:t>To complete this Lab you need the following:</w:t>
      </w:r>
    </w:p>
    <w:p w14:paraId="30728FC4" w14:textId="77777777" w:rsidR="00D432AF" w:rsidRDefault="00D432AF" w:rsidP="00D432AF">
      <w:pPr>
        <w:pStyle w:val="ListParagraph"/>
        <w:numPr>
          <w:ilvl w:val="0"/>
          <w:numId w:val="13"/>
        </w:numPr>
      </w:pPr>
      <w:r>
        <w:t>Virtual-Box latest version</w:t>
      </w:r>
    </w:p>
    <w:p w14:paraId="38CBF0AC" w14:textId="7498D5E2" w:rsidR="00105E59" w:rsidRDefault="00E65A6B" w:rsidP="00E65A6B">
      <w:pPr>
        <w:pStyle w:val="ListParagraph"/>
        <w:numPr>
          <w:ilvl w:val="0"/>
          <w:numId w:val="13"/>
        </w:numPr>
      </w:pPr>
      <w:r>
        <w:t>Linux  virtual machine</w:t>
      </w:r>
    </w:p>
    <w:p w14:paraId="4B32F512" w14:textId="5A448554" w:rsidR="00E65A6B" w:rsidRDefault="00E65A6B" w:rsidP="00E65A6B">
      <w:pPr>
        <w:pStyle w:val="ListParagraph"/>
        <w:numPr>
          <w:ilvl w:val="0"/>
          <w:numId w:val="13"/>
        </w:numPr>
      </w:pPr>
      <w:r>
        <w:t>Windows virtual machine</w:t>
      </w:r>
      <w:r w:rsidR="005F2D7D">
        <w:t xml:space="preserve"> </w:t>
      </w:r>
      <w:r>
        <w:t xml:space="preserve"> </w:t>
      </w:r>
    </w:p>
    <w:bookmarkEnd w:id="5"/>
    <w:p w14:paraId="12F3EDB2" w14:textId="4C39B94E" w:rsidR="00EF264C" w:rsidRDefault="00EF264C">
      <w:pPr>
        <w:spacing w:line="240" w:lineRule="auto"/>
      </w:pPr>
      <w:r>
        <w:br w:type="page"/>
      </w:r>
    </w:p>
    <w:p w14:paraId="19968A05" w14:textId="3F28B772" w:rsidR="00F8565B" w:rsidRPr="007311E0" w:rsidRDefault="00431DAF" w:rsidP="0070581D">
      <w:pPr>
        <w:pStyle w:val="HeadingStyle1"/>
        <w:ind w:left="1440"/>
        <w:rPr>
          <w:b w:val="0"/>
          <w:sz w:val="22"/>
        </w:rPr>
      </w:pPr>
      <w:r w:rsidRPr="007311E0">
        <w:rPr>
          <w:b w:val="0"/>
          <w:sz w:val="22"/>
        </w:rPr>
        <w:lastRenderedPageBreak/>
        <w:t xml:space="preserve">                  </w:t>
      </w:r>
    </w:p>
    <w:p w14:paraId="4F81D389" w14:textId="0F9C6E16" w:rsidR="002D2446" w:rsidRDefault="00FA22D7" w:rsidP="00703A8E">
      <w:pPr>
        <w:pStyle w:val="HeadingStyle1"/>
      </w:pPr>
      <w:r>
        <w:t xml:space="preserve">  </w:t>
      </w:r>
      <w:r w:rsidR="00585B08">
        <w:t xml:space="preserve">  1</w:t>
      </w:r>
      <w:r w:rsidR="00703A8E">
        <w:t xml:space="preserve">.0 </w:t>
      </w:r>
      <w:r w:rsidR="005441A1">
        <w:t xml:space="preserve">Analyze </w:t>
      </w:r>
      <w:r w:rsidR="00EE5B20">
        <w:t>a</w:t>
      </w:r>
      <w:r w:rsidR="005441A1">
        <w:t xml:space="preserve">nd create Linux </w:t>
      </w:r>
      <w:r w:rsidR="00EE5B20">
        <w:t xml:space="preserve">LKM  </w:t>
      </w:r>
      <w:r w:rsidR="000D7C86">
        <w:t xml:space="preserve">                              </w:t>
      </w:r>
      <w:r w:rsidR="00BC2D0A">
        <w:t>___</w:t>
      </w:r>
      <w:r w:rsidR="007C2FE7">
        <w:t>/</w:t>
      </w:r>
      <w:r w:rsidR="005441A1">
        <w:t>20</w:t>
      </w:r>
    </w:p>
    <w:p w14:paraId="175B3FAB" w14:textId="23588F89" w:rsidR="00B954F2" w:rsidRPr="00A40B41" w:rsidRDefault="000D7C86" w:rsidP="000D7C86">
      <w:pPr>
        <w:pStyle w:val="HeadingStyle1"/>
        <w:rPr>
          <w:b w:val="0"/>
          <w:sz w:val="22"/>
        </w:rPr>
      </w:pPr>
      <w:r>
        <w:rPr>
          <w:b w:val="0"/>
          <w:sz w:val="24"/>
        </w:rPr>
        <w:t xml:space="preserve">              </w:t>
      </w:r>
      <w:r w:rsidR="00B954F2" w:rsidRPr="00A40B41">
        <w:rPr>
          <w:b w:val="0"/>
          <w:sz w:val="22"/>
        </w:rPr>
        <w:t>The objectives of this exercise is:</w:t>
      </w:r>
    </w:p>
    <w:p w14:paraId="0BC627D0" w14:textId="36CE1CB7" w:rsidR="00585B08" w:rsidRPr="00A40B41" w:rsidRDefault="00585B08" w:rsidP="00EA0FF3">
      <w:pPr>
        <w:pStyle w:val="HeadingStyle1"/>
        <w:numPr>
          <w:ilvl w:val="0"/>
          <w:numId w:val="7"/>
        </w:numPr>
        <w:rPr>
          <w:b w:val="0"/>
          <w:sz w:val="22"/>
        </w:rPr>
      </w:pPr>
      <w:r w:rsidRPr="00A40B41">
        <w:rPr>
          <w:b w:val="0"/>
          <w:sz w:val="22"/>
        </w:rPr>
        <w:t xml:space="preserve">Explore </w:t>
      </w:r>
      <w:r w:rsidR="00AD0294" w:rsidRPr="00A40B41">
        <w:rPr>
          <w:b w:val="0"/>
          <w:sz w:val="22"/>
        </w:rPr>
        <w:t>Linux LKMs</w:t>
      </w:r>
    </w:p>
    <w:p w14:paraId="50C2431B" w14:textId="671FD084" w:rsidR="000D7C86" w:rsidRPr="00A40B41" w:rsidRDefault="000D7C86" w:rsidP="00EA0FF3">
      <w:pPr>
        <w:pStyle w:val="HeadingStyle1"/>
        <w:numPr>
          <w:ilvl w:val="0"/>
          <w:numId w:val="7"/>
        </w:numPr>
        <w:rPr>
          <w:b w:val="0"/>
          <w:sz w:val="22"/>
        </w:rPr>
      </w:pPr>
      <w:r w:rsidRPr="00A40B41">
        <w:rPr>
          <w:b w:val="0"/>
          <w:sz w:val="22"/>
        </w:rPr>
        <w:t>Create and insert simple Loadable Kernel Modules -LKMs</w:t>
      </w:r>
    </w:p>
    <w:p w14:paraId="47953228" w14:textId="5993A907" w:rsidR="000D7C86" w:rsidRPr="00A40B41" w:rsidRDefault="00475155" w:rsidP="00EA0FF3">
      <w:pPr>
        <w:pStyle w:val="HeadingStyle1"/>
        <w:numPr>
          <w:ilvl w:val="0"/>
          <w:numId w:val="7"/>
        </w:numPr>
        <w:rPr>
          <w:b w:val="0"/>
          <w:sz w:val="22"/>
        </w:rPr>
      </w:pPr>
      <w:r w:rsidRPr="00A40B41">
        <w:rPr>
          <w:b w:val="0"/>
          <w:sz w:val="22"/>
        </w:rPr>
        <w:t>Modify created LKM</w:t>
      </w:r>
      <w:r w:rsidR="000D7C86" w:rsidRPr="00A40B41">
        <w:rPr>
          <w:b w:val="0"/>
          <w:sz w:val="22"/>
        </w:rPr>
        <w:t xml:space="preserve"> </w:t>
      </w:r>
    </w:p>
    <w:p w14:paraId="067B3839" w14:textId="6A7F7101" w:rsidR="00585B08" w:rsidRDefault="005441A1" w:rsidP="00585B08">
      <w:pPr>
        <w:pStyle w:val="ListParagraph"/>
        <w:numPr>
          <w:ilvl w:val="0"/>
          <w:numId w:val="12"/>
        </w:numPr>
        <w:spacing w:before="100" w:beforeAutospacing="1" w:after="100" w:afterAutospacing="1" w:line="240" w:lineRule="auto"/>
        <w:rPr>
          <w:lang w:val="en-CA" w:eastAsia="en-CA"/>
        </w:rPr>
      </w:pPr>
      <w:r w:rsidRPr="00A40B41">
        <w:rPr>
          <w:b/>
          <w:lang w:val="en-CA" w:eastAsia="en-CA"/>
        </w:rPr>
        <w:t>( 1</w:t>
      </w:r>
      <w:r w:rsidR="00585B08" w:rsidRPr="00A40B41">
        <w:rPr>
          <w:b/>
          <w:lang w:val="en-CA" w:eastAsia="en-CA"/>
        </w:rPr>
        <w:t xml:space="preserve"> marks )</w:t>
      </w:r>
      <w:r w:rsidR="00585B08" w:rsidRPr="00A40B41">
        <w:rPr>
          <w:lang w:val="en-CA" w:eastAsia="en-CA"/>
        </w:rPr>
        <w:t xml:space="preserve">Kernels can be recompiled to customize kernel features required by specific hardware or software. In order to compile the kernel or install kernel modules the </w:t>
      </w:r>
      <w:r w:rsidR="00585B08" w:rsidRPr="00A40B41">
        <w:rPr>
          <w:b/>
          <w:lang w:val="en-CA" w:eastAsia="en-CA"/>
        </w:rPr>
        <w:t>make utility</w:t>
      </w:r>
      <w:r w:rsidR="00585B08" w:rsidRPr="00A40B41">
        <w:rPr>
          <w:lang w:val="en-CA" w:eastAsia="en-CA"/>
        </w:rPr>
        <w:t xml:space="preserve"> is required. Use Linux manual to learn the main purpose of </w:t>
      </w:r>
      <w:r w:rsidR="00585B08" w:rsidRPr="00A40B41">
        <w:rPr>
          <w:b/>
          <w:lang w:val="en-CA" w:eastAsia="en-CA"/>
        </w:rPr>
        <w:t>make</w:t>
      </w:r>
      <w:r w:rsidR="00585B08" w:rsidRPr="00A40B41">
        <w:rPr>
          <w:lang w:val="en-CA" w:eastAsia="en-CA"/>
        </w:rPr>
        <w:t xml:space="preserve"> utility. What is the purpose of make utility?</w:t>
      </w:r>
    </w:p>
    <w:p w14:paraId="361F10E0" w14:textId="65456465" w:rsidR="005276DA" w:rsidRPr="005276DA" w:rsidRDefault="005276DA" w:rsidP="005276DA">
      <w:pPr>
        <w:pStyle w:val="ListParagraph"/>
        <w:spacing w:before="100" w:beforeAutospacing="1" w:after="100" w:afterAutospacing="1" w:line="240" w:lineRule="auto"/>
        <w:ind w:left="2160"/>
        <w:rPr>
          <w:b/>
          <w:bCs/>
          <w:lang w:val="en-CA" w:eastAsia="en-CA"/>
        </w:rPr>
      </w:pPr>
      <w:r w:rsidRPr="005276DA">
        <w:rPr>
          <w:b/>
          <w:bCs/>
          <w:lang w:val="en-CA" w:eastAsia="en-CA"/>
        </w:rPr>
        <w:t xml:space="preserve">The make utility will determine automatically which pieces of a large program need to be </w:t>
      </w:r>
      <w:r w:rsidRPr="005276DA">
        <w:rPr>
          <w:b/>
          <w:bCs/>
          <w:lang w:val="en-CA" w:eastAsia="en-CA"/>
        </w:rPr>
        <w:t>recompiled and</w:t>
      </w:r>
      <w:r w:rsidRPr="005276DA">
        <w:rPr>
          <w:b/>
          <w:bCs/>
          <w:lang w:val="en-CA" w:eastAsia="en-CA"/>
        </w:rPr>
        <w:t xml:space="preserve"> issue the commands to recompile them.</w:t>
      </w:r>
    </w:p>
    <w:p w14:paraId="4553D28B" w14:textId="5ADE133D" w:rsidR="00585B08" w:rsidRDefault="00585B08" w:rsidP="00585B08">
      <w:pPr>
        <w:numPr>
          <w:ilvl w:val="0"/>
          <w:numId w:val="12"/>
        </w:numPr>
        <w:spacing w:before="100" w:beforeAutospacing="1" w:after="100" w:afterAutospacing="1" w:line="240" w:lineRule="auto"/>
        <w:rPr>
          <w:lang w:val="en-CA" w:eastAsia="en-CA"/>
        </w:rPr>
      </w:pPr>
      <w:r w:rsidRPr="00A40B41">
        <w:rPr>
          <w:b/>
          <w:lang w:val="en-CA" w:eastAsia="en-CA"/>
        </w:rPr>
        <w:t xml:space="preserve">(1 </w:t>
      </w:r>
      <w:proofErr w:type="gramStart"/>
      <w:r w:rsidRPr="00A40B41">
        <w:rPr>
          <w:b/>
          <w:lang w:val="en-CA" w:eastAsia="en-CA"/>
        </w:rPr>
        <w:t>mark )</w:t>
      </w:r>
      <w:r w:rsidRPr="00A40B41">
        <w:rPr>
          <w:lang w:val="en-CA" w:eastAsia="en-CA"/>
        </w:rPr>
        <w:t>Explore</w:t>
      </w:r>
      <w:proofErr w:type="gramEnd"/>
      <w:r w:rsidRPr="00A40B41">
        <w:rPr>
          <w:lang w:val="en-CA" w:eastAsia="en-CA"/>
        </w:rPr>
        <w:t xml:space="preserve"> </w:t>
      </w:r>
      <w:r w:rsidRPr="00A40B41">
        <w:rPr>
          <w:b/>
          <w:lang w:val="en-CA" w:eastAsia="en-CA"/>
        </w:rPr>
        <w:t>/boot</w:t>
      </w:r>
      <w:r w:rsidRPr="00A40B41">
        <w:rPr>
          <w:lang w:val="en-CA" w:eastAsia="en-CA"/>
        </w:rPr>
        <w:t xml:space="preserve"> directory to identify kernel image </w:t>
      </w:r>
      <w:proofErr w:type="spellStart"/>
      <w:r w:rsidRPr="00A40B41">
        <w:rPr>
          <w:b/>
          <w:lang w:val="en-CA" w:eastAsia="en-CA"/>
        </w:rPr>
        <w:t>vmlinuz</w:t>
      </w:r>
      <w:proofErr w:type="spellEnd"/>
      <w:r w:rsidRPr="00A40B41">
        <w:rPr>
          <w:b/>
          <w:lang w:val="en-CA" w:eastAsia="en-CA"/>
        </w:rPr>
        <w:t xml:space="preserve"> </w:t>
      </w:r>
      <w:r w:rsidRPr="00A40B41">
        <w:rPr>
          <w:lang w:val="en-CA" w:eastAsia="en-CA"/>
        </w:rPr>
        <w:t xml:space="preserve">and respective release. You can also use the command </w:t>
      </w:r>
      <w:proofErr w:type="spellStart"/>
      <w:r w:rsidRPr="00A40B41">
        <w:rPr>
          <w:b/>
          <w:lang w:val="en-CA" w:eastAsia="en-CA"/>
        </w:rPr>
        <w:t>uname</w:t>
      </w:r>
      <w:proofErr w:type="spellEnd"/>
      <w:r w:rsidRPr="00A40B41">
        <w:rPr>
          <w:b/>
          <w:lang w:val="en-CA" w:eastAsia="en-CA"/>
        </w:rPr>
        <w:t xml:space="preserve"> –r</w:t>
      </w:r>
      <w:r w:rsidRPr="00A40B41">
        <w:rPr>
          <w:lang w:val="en-CA" w:eastAsia="en-CA"/>
        </w:rPr>
        <w:t xml:space="preserve"> to verify the current kernel release. What is the kernel release of your system?</w:t>
      </w:r>
    </w:p>
    <w:p w14:paraId="14950200" w14:textId="0C3B7E01" w:rsidR="009557B1" w:rsidRPr="00A40B41" w:rsidRDefault="00E60495" w:rsidP="009557B1">
      <w:pPr>
        <w:spacing w:before="100" w:beforeAutospacing="1" w:after="100" w:afterAutospacing="1" w:line="240" w:lineRule="auto"/>
        <w:ind w:left="2160"/>
        <w:rPr>
          <w:lang w:val="en-CA" w:eastAsia="en-CA"/>
        </w:rPr>
      </w:pPr>
      <w:r>
        <w:rPr>
          <w:b/>
          <w:lang w:val="en-CA" w:eastAsia="en-CA"/>
        </w:rPr>
        <w:t>5.13.0-35-generic</w:t>
      </w:r>
    </w:p>
    <w:p w14:paraId="4028A65E" w14:textId="3DB7EAE8" w:rsidR="00585B08" w:rsidRPr="00A40B41" w:rsidRDefault="005441A1" w:rsidP="00585B08">
      <w:pPr>
        <w:numPr>
          <w:ilvl w:val="0"/>
          <w:numId w:val="12"/>
        </w:numPr>
        <w:spacing w:before="100" w:beforeAutospacing="1" w:after="100" w:afterAutospacing="1" w:line="240" w:lineRule="auto"/>
        <w:rPr>
          <w:lang w:val="en-CA" w:eastAsia="en-CA"/>
        </w:rPr>
      </w:pPr>
      <w:r w:rsidRPr="00A40B41">
        <w:rPr>
          <w:b/>
          <w:lang w:val="en-CA" w:eastAsia="en-CA"/>
        </w:rPr>
        <w:t xml:space="preserve"> (1</w:t>
      </w:r>
      <w:r w:rsidR="00585B08" w:rsidRPr="00A40B41">
        <w:rPr>
          <w:b/>
          <w:lang w:val="en-CA" w:eastAsia="en-CA"/>
        </w:rPr>
        <w:t xml:space="preserve"> marks)</w:t>
      </w:r>
      <w:r w:rsidR="00585B08" w:rsidRPr="00A40B41">
        <w:rPr>
          <w:lang w:val="en-CA" w:eastAsia="en-CA"/>
        </w:rPr>
        <w:t xml:space="preserve"> The kernel source tree is the best reference and learning tool for kernel hackers. Explore Linux Kali2020 kernel source directory </w:t>
      </w:r>
      <w:r w:rsidR="00585B08" w:rsidRPr="00A40B41">
        <w:rPr>
          <w:b/>
          <w:lang w:val="en-CA" w:eastAsia="en-CA"/>
        </w:rPr>
        <w:t>/</w:t>
      </w:r>
      <w:proofErr w:type="spellStart"/>
      <w:r w:rsidR="00585B08" w:rsidRPr="00A40B41">
        <w:rPr>
          <w:b/>
          <w:lang w:val="en-CA" w:eastAsia="en-CA"/>
        </w:rPr>
        <w:t>usr</w:t>
      </w:r>
      <w:proofErr w:type="spellEnd"/>
      <w:r w:rsidR="00585B08" w:rsidRPr="00A40B41">
        <w:rPr>
          <w:b/>
          <w:lang w:val="en-CA" w:eastAsia="en-CA"/>
        </w:rPr>
        <w:t>/</w:t>
      </w:r>
      <w:proofErr w:type="spellStart"/>
      <w:r w:rsidR="00585B08" w:rsidRPr="00A40B41">
        <w:rPr>
          <w:b/>
          <w:lang w:val="en-CA" w:eastAsia="en-CA"/>
        </w:rPr>
        <w:t>src</w:t>
      </w:r>
      <w:proofErr w:type="spellEnd"/>
      <w:r w:rsidR="00585B08" w:rsidRPr="00A40B41">
        <w:rPr>
          <w:b/>
          <w:lang w:val="en-CA" w:eastAsia="en-CA"/>
        </w:rPr>
        <w:t>/linux-headers-5.7.0-kali1-common.</w:t>
      </w:r>
      <w:r w:rsidR="00585B08" w:rsidRPr="00A40B41">
        <w:rPr>
          <w:lang w:val="en-CA" w:eastAsia="en-CA"/>
        </w:rPr>
        <w:t xml:space="preserve"> Display </w:t>
      </w:r>
      <w:proofErr w:type="spellStart"/>
      <w:r w:rsidR="00585B08" w:rsidRPr="00A40B41">
        <w:rPr>
          <w:lang w:val="en-CA" w:eastAsia="en-CA"/>
        </w:rPr>
        <w:t>Makefile</w:t>
      </w:r>
      <w:proofErr w:type="spellEnd"/>
      <w:r w:rsidR="00585B08" w:rsidRPr="00A40B41">
        <w:rPr>
          <w:lang w:val="en-CA" w:eastAsia="en-CA"/>
        </w:rPr>
        <w:t xml:space="preserve"> content: </w:t>
      </w:r>
      <w:r w:rsidR="00585B08" w:rsidRPr="00A40B41">
        <w:rPr>
          <w:b/>
          <w:lang w:val="en-CA" w:eastAsia="en-CA"/>
        </w:rPr>
        <w:t xml:space="preserve">cat </w:t>
      </w:r>
      <w:proofErr w:type="spellStart"/>
      <w:r w:rsidR="00585B08" w:rsidRPr="00A40B41">
        <w:rPr>
          <w:b/>
          <w:lang w:val="en-CA" w:eastAsia="en-CA"/>
        </w:rPr>
        <w:t>Makefile</w:t>
      </w:r>
      <w:proofErr w:type="spellEnd"/>
      <w:r w:rsidR="00585B08" w:rsidRPr="00A40B41">
        <w:rPr>
          <w:lang w:val="en-CA" w:eastAsia="en-CA"/>
        </w:rPr>
        <w:t xml:space="preserve"> and analyze the rules, parameters and targets of this file. </w:t>
      </w:r>
    </w:p>
    <w:p w14:paraId="72833ECF" w14:textId="6EAB3358" w:rsidR="00585B08" w:rsidRDefault="00585B08" w:rsidP="00585B08">
      <w:pPr>
        <w:spacing w:before="100" w:beforeAutospacing="1" w:after="100" w:afterAutospacing="1" w:line="240" w:lineRule="auto"/>
        <w:ind w:left="1440"/>
        <w:rPr>
          <w:lang w:val="en-CA" w:eastAsia="en-CA"/>
        </w:rPr>
      </w:pPr>
      <w:proofErr w:type="spellStart"/>
      <w:r w:rsidRPr="00A40B41">
        <w:rPr>
          <w:lang w:val="en-CA" w:eastAsia="en-CA"/>
        </w:rPr>
        <w:t>Makefile</w:t>
      </w:r>
      <w:proofErr w:type="spellEnd"/>
      <w:r w:rsidRPr="00A40B41">
        <w:rPr>
          <w:lang w:val="en-CA" w:eastAsia="en-CA"/>
        </w:rPr>
        <w:t xml:space="preserve"> can be very complex. To learn </w:t>
      </w:r>
      <w:proofErr w:type="spellStart"/>
      <w:r w:rsidRPr="00A40B41">
        <w:rPr>
          <w:lang w:val="en-CA" w:eastAsia="en-CA"/>
        </w:rPr>
        <w:t>makefile</w:t>
      </w:r>
      <w:proofErr w:type="spellEnd"/>
      <w:r w:rsidRPr="00A40B41">
        <w:rPr>
          <w:lang w:val="en-CA" w:eastAsia="en-CA"/>
        </w:rPr>
        <w:t xml:space="preserve"> intro access the following web site: </w:t>
      </w:r>
      <w:hyperlink r:id="rId16" w:anchor="Introduction" w:history="1">
        <w:r w:rsidRPr="00A40B41">
          <w:rPr>
            <w:rStyle w:val="Hyperlink"/>
            <w:lang w:val="en-CA" w:eastAsia="en-CA"/>
          </w:rPr>
          <w:t>https://www.gnu.org/software/make/manual/make.html#Introduction</w:t>
        </w:r>
      </w:hyperlink>
      <w:r w:rsidRPr="00A40B41">
        <w:rPr>
          <w:lang w:val="en-CA" w:eastAsia="en-CA"/>
        </w:rPr>
        <w:t xml:space="preserve"> . Access the following site: </w:t>
      </w:r>
      <w:hyperlink r:id="rId17" w:anchor="Phony-Targets" w:history="1">
        <w:r w:rsidRPr="00A40B41">
          <w:rPr>
            <w:rStyle w:val="Hyperlink"/>
            <w:lang w:val="en-CA" w:eastAsia="en-CA"/>
          </w:rPr>
          <w:t>https://www.gnu.org/software/make/manual/make.html#Phony-Targets</w:t>
        </w:r>
      </w:hyperlink>
      <w:r w:rsidRPr="00A40B41">
        <w:rPr>
          <w:lang w:val="en-CA" w:eastAsia="en-CA"/>
        </w:rPr>
        <w:t xml:space="preserve"> and explain the purpose </w:t>
      </w:r>
      <w:proofErr w:type="gramStart"/>
      <w:r w:rsidRPr="00A40B41">
        <w:rPr>
          <w:lang w:val="en-CA" w:eastAsia="en-CA"/>
        </w:rPr>
        <w:t>of  .</w:t>
      </w:r>
      <w:proofErr w:type="gramEnd"/>
      <w:r w:rsidRPr="00A40B41">
        <w:rPr>
          <w:lang w:val="en-CA" w:eastAsia="en-CA"/>
        </w:rPr>
        <w:t xml:space="preserve">PHONY target </w:t>
      </w:r>
    </w:p>
    <w:p w14:paraId="38DDA989" w14:textId="1FECB53E" w:rsidR="00B6041D" w:rsidRPr="00B6041D" w:rsidRDefault="00B6041D" w:rsidP="00585B08">
      <w:pPr>
        <w:spacing w:before="100" w:beforeAutospacing="1" w:after="100" w:afterAutospacing="1" w:line="240" w:lineRule="auto"/>
        <w:ind w:left="1440"/>
        <w:rPr>
          <w:b/>
          <w:bCs/>
          <w:lang w:val="en-CA" w:eastAsia="en-CA"/>
        </w:rPr>
      </w:pPr>
      <w:r>
        <w:rPr>
          <w:lang w:val="en-CA" w:eastAsia="en-CA"/>
        </w:rPr>
        <w:tab/>
      </w:r>
      <w:proofErr w:type="gramStart"/>
      <w:r w:rsidRPr="00B6041D">
        <w:rPr>
          <w:b/>
          <w:bCs/>
          <w:lang w:val="en-CA" w:eastAsia="en-CA"/>
        </w:rPr>
        <w:t>.PHONY</w:t>
      </w:r>
      <w:proofErr w:type="gramEnd"/>
      <w:r w:rsidRPr="00B6041D">
        <w:rPr>
          <w:b/>
          <w:bCs/>
          <w:lang w:val="en-CA" w:eastAsia="en-CA"/>
        </w:rPr>
        <w:t xml:space="preserve"> is used to specify that the target is not a file</w:t>
      </w:r>
    </w:p>
    <w:p w14:paraId="116D8E65" w14:textId="56F1D9F9" w:rsidR="00585B08" w:rsidRDefault="005441A1" w:rsidP="00585B08">
      <w:pPr>
        <w:numPr>
          <w:ilvl w:val="0"/>
          <w:numId w:val="12"/>
        </w:numPr>
        <w:spacing w:before="100" w:beforeAutospacing="1" w:after="100" w:afterAutospacing="1" w:line="240" w:lineRule="auto"/>
        <w:rPr>
          <w:lang w:val="en-CA" w:eastAsia="en-CA"/>
        </w:rPr>
      </w:pPr>
      <w:r w:rsidRPr="00A40B41">
        <w:rPr>
          <w:b/>
          <w:lang w:val="en-CA" w:eastAsia="en-CA"/>
        </w:rPr>
        <w:t>(1</w:t>
      </w:r>
      <w:r w:rsidR="00585B08" w:rsidRPr="00A40B41">
        <w:rPr>
          <w:b/>
          <w:lang w:val="en-CA" w:eastAsia="en-CA"/>
        </w:rPr>
        <w:t xml:space="preserve"> marks) </w:t>
      </w:r>
      <w:r w:rsidR="00585B08" w:rsidRPr="00A40B41">
        <w:rPr>
          <w:lang w:val="en-CA" w:eastAsia="en-CA"/>
        </w:rPr>
        <w:t xml:space="preserve">Use </w:t>
      </w:r>
      <w:proofErr w:type="spellStart"/>
      <w:r w:rsidR="00585B08" w:rsidRPr="00A40B41">
        <w:rPr>
          <w:lang w:val="en-CA" w:eastAsia="en-CA"/>
        </w:rPr>
        <w:t>linux</w:t>
      </w:r>
      <w:proofErr w:type="spellEnd"/>
      <w:r w:rsidR="00585B08" w:rsidRPr="00A40B41">
        <w:rPr>
          <w:lang w:val="en-CA" w:eastAsia="en-CA"/>
        </w:rPr>
        <w:t xml:space="preserve"> manual to learn about </w:t>
      </w:r>
      <w:proofErr w:type="spellStart"/>
      <w:r w:rsidR="00585B08" w:rsidRPr="00A40B41">
        <w:rPr>
          <w:lang w:val="en-CA" w:eastAsia="en-CA"/>
        </w:rPr>
        <w:t>lsmod</w:t>
      </w:r>
      <w:proofErr w:type="spellEnd"/>
      <w:r w:rsidR="00585B08" w:rsidRPr="00A40B41">
        <w:rPr>
          <w:lang w:val="en-CA" w:eastAsia="en-CA"/>
        </w:rPr>
        <w:t xml:space="preserve">, </w:t>
      </w:r>
      <w:proofErr w:type="spellStart"/>
      <w:r w:rsidR="00585B08" w:rsidRPr="00A40B41">
        <w:rPr>
          <w:lang w:val="en-CA" w:eastAsia="en-CA"/>
        </w:rPr>
        <w:t>modprobe</w:t>
      </w:r>
      <w:proofErr w:type="spellEnd"/>
      <w:r w:rsidR="00585B08" w:rsidRPr="00A40B41">
        <w:rPr>
          <w:lang w:val="en-CA" w:eastAsia="en-CA"/>
        </w:rPr>
        <w:t xml:space="preserve"> and </w:t>
      </w:r>
      <w:proofErr w:type="spellStart"/>
      <w:r w:rsidR="00585B08" w:rsidRPr="00A40B41">
        <w:rPr>
          <w:lang w:val="en-CA" w:eastAsia="en-CA"/>
        </w:rPr>
        <w:t>insmod</w:t>
      </w:r>
      <w:proofErr w:type="spellEnd"/>
      <w:r w:rsidR="00585B08" w:rsidRPr="00A40B41">
        <w:rPr>
          <w:lang w:val="en-CA" w:eastAsia="en-CA"/>
        </w:rPr>
        <w:t xml:space="preserve"> commands. What is the difference between </w:t>
      </w:r>
      <w:proofErr w:type="spellStart"/>
      <w:r w:rsidR="00585B08" w:rsidRPr="00A40B41">
        <w:rPr>
          <w:lang w:val="en-CA" w:eastAsia="en-CA"/>
        </w:rPr>
        <w:t>insmod</w:t>
      </w:r>
      <w:proofErr w:type="spellEnd"/>
      <w:r w:rsidR="00585B08" w:rsidRPr="00A40B41">
        <w:rPr>
          <w:lang w:val="en-CA" w:eastAsia="en-CA"/>
        </w:rPr>
        <w:t xml:space="preserve"> and </w:t>
      </w:r>
      <w:proofErr w:type="spellStart"/>
      <w:r w:rsidR="00585B08" w:rsidRPr="00A40B41">
        <w:rPr>
          <w:lang w:val="en-CA" w:eastAsia="en-CA"/>
        </w:rPr>
        <w:t>modprobe</w:t>
      </w:r>
      <w:proofErr w:type="spellEnd"/>
      <w:r w:rsidR="00585B08" w:rsidRPr="00A40B41">
        <w:rPr>
          <w:lang w:val="en-CA" w:eastAsia="en-CA"/>
        </w:rPr>
        <w:t>?</w:t>
      </w:r>
    </w:p>
    <w:p w14:paraId="1744061E" w14:textId="0534E372" w:rsidR="00B6041D" w:rsidRPr="00B6041D" w:rsidRDefault="00B6041D" w:rsidP="00B6041D">
      <w:pPr>
        <w:spacing w:before="100" w:beforeAutospacing="1" w:after="100" w:afterAutospacing="1" w:line="240" w:lineRule="auto"/>
        <w:ind w:left="2160"/>
        <w:rPr>
          <w:b/>
          <w:bCs/>
          <w:lang w:val="en-CA" w:eastAsia="en-CA"/>
        </w:rPr>
      </w:pPr>
      <w:proofErr w:type="spellStart"/>
      <w:r>
        <w:rPr>
          <w:b/>
          <w:bCs/>
          <w:lang w:val="en-CA" w:eastAsia="en-CA"/>
        </w:rPr>
        <w:t>Modprobe</w:t>
      </w:r>
      <w:proofErr w:type="spellEnd"/>
      <w:r>
        <w:rPr>
          <w:b/>
          <w:bCs/>
          <w:lang w:val="en-CA" w:eastAsia="en-CA"/>
        </w:rPr>
        <w:t xml:space="preserve"> allows you to add and remove modules from </w:t>
      </w:r>
      <w:proofErr w:type="spellStart"/>
      <w:r>
        <w:rPr>
          <w:b/>
          <w:bCs/>
          <w:lang w:val="en-CA" w:eastAsia="en-CA"/>
        </w:rPr>
        <w:t>linux</w:t>
      </w:r>
      <w:proofErr w:type="spellEnd"/>
      <w:r>
        <w:rPr>
          <w:b/>
          <w:bCs/>
          <w:lang w:val="en-CA" w:eastAsia="en-CA"/>
        </w:rPr>
        <w:t xml:space="preserve"> kernel, </w:t>
      </w:r>
      <w:proofErr w:type="spellStart"/>
      <w:r>
        <w:rPr>
          <w:b/>
          <w:bCs/>
          <w:lang w:val="en-CA" w:eastAsia="en-CA"/>
        </w:rPr>
        <w:t>insmod</w:t>
      </w:r>
      <w:proofErr w:type="spellEnd"/>
      <w:r>
        <w:rPr>
          <w:b/>
          <w:bCs/>
          <w:lang w:val="en-CA" w:eastAsia="en-CA"/>
        </w:rPr>
        <w:t xml:space="preserve"> only allows you to add.</w:t>
      </w:r>
    </w:p>
    <w:p w14:paraId="5D49FC78" w14:textId="77777777" w:rsidR="00B6041D" w:rsidRPr="00B6041D" w:rsidRDefault="005441A1" w:rsidP="00585B08">
      <w:pPr>
        <w:numPr>
          <w:ilvl w:val="0"/>
          <w:numId w:val="12"/>
        </w:numPr>
        <w:spacing w:before="100" w:beforeAutospacing="1" w:after="100" w:afterAutospacing="1" w:line="240" w:lineRule="auto"/>
        <w:rPr>
          <w:b/>
        </w:rPr>
      </w:pPr>
      <w:r w:rsidRPr="00A40B41">
        <w:rPr>
          <w:b/>
          <w:lang w:val="en-CA" w:eastAsia="en-CA"/>
        </w:rPr>
        <w:lastRenderedPageBreak/>
        <w:t>(2</w:t>
      </w:r>
      <w:r w:rsidR="00585B08" w:rsidRPr="00A40B41">
        <w:rPr>
          <w:b/>
          <w:lang w:val="en-CA" w:eastAsia="en-CA"/>
        </w:rPr>
        <w:t xml:space="preserve"> marks) </w:t>
      </w:r>
      <w:r w:rsidR="00585B08" w:rsidRPr="00A40B41">
        <w:rPr>
          <w:lang w:val="en-CA" w:eastAsia="en-CA"/>
        </w:rPr>
        <w:t xml:space="preserve">Use </w:t>
      </w:r>
      <w:proofErr w:type="spellStart"/>
      <w:r w:rsidR="00585B08" w:rsidRPr="00A40B41">
        <w:rPr>
          <w:lang w:val="en-CA" w:eastAsia="en-CA"/>
        </w:rPr>
        <w:t>lsmod</w:t>
      </w:r>
      <w:proofErr w:type="spellEnd"/>
      <w:r w:rsidR="00585B08" w:rsidRPr="00A40B41">
        <w:rPr>
          <w:lang w:val="en-CA" w:eastAsia="en-CA"/>
        </w:rPr>
        <w:t xml:space="preserve"> to verify current loaded kernel modules and attach the screen capture that displays current LKM loaded in this Linux released</w:t>
      </w:r>
      <w:r w:rsidR="00585B08" w:rsidRPr="00A40B41">
        <w:t xml:space="preserve">       </w:t>
      </w:r>
    </w:p>
    <w:p w14:paraId="32FC6BA5" w14:textId="59062F1B" w:rsidR="00585B08" w:rsidRPr="00A40B41" w:rsidRDefault="00585B08" w:rsidP="00B6041D">
      <w:pPr>
        <w:spacing w:before="100" w:beforeAutospacing="1" w:after="100" w:afterAutospacing="1" w:line="240" w:lineRule="auto"/>
        <w:ind w:left="1440"/>
        <w:rPr>
          <w:b/>
        </w:rPr>
      </w:pPr>
      <w:r w:rsidRPr="00A40B41">
        <w:t xml:space="preserve">          </w:t>
      </w:r>
    </w:p>
    <w:p w14:paraId="18BA6033" w14:textId="0B4AC5E2" w:rsidR="00585B08" w:rsidRDefault="00B6041D" w:rsidP="00585B08">
      <w:pPr>
        <w:spacing w:line="240" w:lineRule="auto"/>
      </w:pPr>
      <w:r>
        <w:rPr>
          <w:b/>
          <w:noProof/>
        </w:rPr>
        <w:drawing>
          <wp:inline distT="0" distB="0" distL="0" distR="0" wp14:anchorId="568E001D" wp14:editId="12E8E2A0">
            <wp:extent cx="6048375" cy="529111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4509" cy="5296480"/>
                    </a:xfrm>
                    <a:prstGeom prst="rect">
                      <a:avLst/>
                    </a:prstGeom>
                    <a:noFill/>
                    <a:ln>
                      <a:noFill/>
                    </a:ln>
                  </pic:spPr>
                </pic:pic>
              </a:graphicData>
            </a:graphic>
          </wp:inline>
        </w:drawing>
      </w:r>
    </w:p>
    <w:p w14:paraId="4E961397" w14:textId="6E7A734D" w:rsidR="00B6041D" w:rsidRDefault="00B6041D" w:rsidP="00585B08">
      <w:pPr>
        <w:spacing w:line="240" w:lineRule="auto"/>
      </w:pPr>
    </w:p>
    <w:p w14:paraId="6AA63CF1" w14:textId="067CE004" w:rsidR="00B6041D" w:rsidRDefault="00B6041D" w:rsidP="00585B08">
      <w:pPr>
        <w:spacing w:line="240" w:lineRule="auto"/>
      </w:pPr>
    </w:p>
    <w:p w14:paraId="7FAAB398" w14:textId="52B8CC9F" w:rsidR="00B6041D" w:rsidRDefault="00B6041D" w:rsidP="00585B08">
      <w:pPr>
        <w:spacing w:line="240" w:lineRule="auto"/>
      </w:pPr>
    </w:p>
    <w:p w14:paraId="168EDA16" w14:textId="01514E2B" w:rsidR="00B6041D" w:rsidRDefault="00B6041D" w:rsidP="00585B08">
      <w:pPr>
        <w:spacing w:line="240" w:lineRule="auto"/>
      </w:pPr>
    </w:p>
    <w:p w14:paraId="273088BC" w14:textId="77777777" w:rsidR="00B6041D" w:rsidRPr="00A40B41" w:rsidRDefault="00B6041D" w:rsidP="00585B08">
      <w:pPr>
        <w:spacing w:line="240" w:lineRule="auto"/>
      </w:pPr>
    </w:p>
    <w:p w14:paraId="2299EF3A" w14:textId="77777777" w:rsidR="00585B08" w:rsidRPr="00A40B41" w:rsidRDefault="00585B08" w:rsidP="003E457F">
      <w:pPr>
        <w:pStyle w:val="HeadingStyle1"/>
        <w:ind w:left="720"/>
        <w:rPr>
          <w:b w:val="0"/>
          <w:sz w:val="22"/>
        </w:rPr>
      </w:pPr>
    </w:p>
    <w:p w14:paraId="4B9018FF" w14:textId="192D3F1D" w:rsidR="002960DD" w:rsidRPr="00A40B41" w:rsidRDefault="002960DD" w:rsidP="003E457F">
      <w:pPr>
        <w:pStyle w:val="HeadingStyle1"/>
        <w:ind w:left="720"/>
        <w:rPr>
          <w:b w:val="0"/>
          <w:sz w:val="22"/>
        </w:rPr>
      </w:pPr>
      <w:r w:rsidRPr="00A40B41">
        <w:rPr>
          <w:b w:val="0"/>
          <w:sz w:val="22"/>
        </w:rPr>
        <w:lastRenderedPageBreak/>
        <w:t xml:space="preserve">A Loadable Kernel Module </w:t>
      </w:r>
      <w:r w:rsidR="00585B08" w:rsidRPr="00A40B41">
        <w:rPr>
          <w:b w:val="0"/>
          <w:sz w:val="22"/>
        </w:rPr>
        <w:t xml:space="preserve">(LKM) </w:t>
      </w:r>
      <w:r w:rsidRPr="00A40B41">
        <w:rPr>
          <w:b w:val="0"/>
          <w:sz w:val="22"/>
        </w:rPr>
        <w:t>is a compiled object file that you can load into kernel space, it becomes part of the running kernel to provide a new functionality</w:t>
      </w:r>
    </w:p>
    <w:p w14:paraId="4ABCF68F" w14:textId="2428EB38" w:rsidR="00676009" w:rsidRPr="00A40B41" w:rsidRDefault="00676009" w:rsidP="00EA0FF3">
      <w:pPr>
        <w:pStyle w:val="HeadingStyle1"/>
        <w:numPr>
          <w:ilvl w:val="1"/>
          <w:numId w:val="5"/>
        </w:numPr>
        <w:rPr>
          <w:b w:val="0"/>
          <w:sz w:val="22"/>
        </w:rPr>
      </w:pPr>
      <w:r w:rsidRPr="00A40B41">
        <w:rPr>
          <w:b w:val="0"/>
          <w:sz w:val="22"/>
        </w:rPr>
        <w:t>Use your favorite text editor to crate the following LKM</w:t>
      </w:r>
      <w:r w:rsidR="00F22072" w:rsidRPr="00A40B41">
        <w:rPr>
          <w:b w:val="0"/>
          <w:sz w:val="22"/>
        </w:rPr>
        <w:t xml:space="preserve"> save it as </w:t>
      </w:r>
      <w:r w:rsidRPr="00A40B41">
        <w:rPr>
          <w:b w:val="0"/>
          <w:sz w:val="22"/>
        </w:rPr>
        <w:t>module</w:t>
      </w:r>
      <w:r w:rsidR="00F22072" w:rsidRPr="00A40B41">
        <w:rPr>
          <w:b w:val="0"/>
          <w:sz w:val="22"/>
        </w:rPr>
        <w:t>1</w:t>
      </w:r>
      <w:r w:rsidRPr="00A40B41">
        <w:rPr>
          <w:b w:val="0"/>
          <w:sz w:val="22"/>
        </w:rPr>
        <w:t>.c</w:t>
      </w:r>
    </w:p>
    <w:p w14:paraId="0E55D5F8" w14:textId="73AE284E" w:rsidR="00676009" w:rsidRPr="00A40B41" w:rsidRDefault="00676009" w:rsidP="003E457F">
      <w:pPr>
        <w:pStyle w:val="HeadingStyle1"/>
        <w:ind w:left="1440"/>
        <w:rPr>
          <w:b w:val="0"/>
          <w:sz w:val="22"/>
        </w:rPr>
      </w:pPr>
      <w:r w:rsidRPr="00A40B41">
        <w:rPr>
          <w:b w:val="0"/>
          <w:noProof/>
          <w:sz w:val="22"/>
          <w:lang w:val="en-CA" w:eastAsia="en-CA"/>
        </w:rPr>
        <w:drawing>
          <wp:inline distT="0" distB="0" distL="0" distR="0" wp14:anchorId="32EFBE3B" wp14:editId="65BF3702">
            <wp:extent cx="4474845" cy="368173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4845" cy="3681730"/>
                    </a:xfrm>
                    <a:prstGeom prst="rect">
                      <a:avLst/>
                    </a:prstGeom>
                    <a:noFill/>
                    <a:ln>
                      <a:noFill/>
                    </a:ln>
                  </pic:spPr>
                </pic:pic>
              </a:graphicData>
            </a:graphic>
          </wp:inline>
        </w:drawing>
      </w:r>
    </w:p>
    <w:p w14:paraId="0DFE5008" w14:textId="7462EE3D" w:rsidR="00676009" w:rsidRPr="00A40B41" w:rsidRDefault="00676009" w:rsidP="003E457F">
      <w:pPr>
        <w:pStyle w:val="HeadingStyle1"/>
        <w:ind w:left="1440"/>
        <w:rPr>
          <w:b w:val="0"/>
          <w:sz w:val="22"/>
        </w:rPr>
      </w:pPr>
      <w:r w:rsidRPr="00A40B41">
        <w:rPr>
          <w:b w:val="0"/>
          <w:sz w:val="22"/>
        </w:rPr>
        <w:t>This module use</w:t>
      </w:r>
      <w:r w:rsidR="00F74FE9" w:rsidRPr="00A40B41">
        <w:rPr>
          <w:b w:val="0"/>
          <w:sz w:val="22"/>
        </w:rPr>
        <w:t>s</w:t>
      </w:r>
      <w:r w:rsidRPr="00A40B41">
        <w:rPr>
          <w:b w:val="0"/>
          <w:sz w:val="22"/>
        </w:rPr>
        <w:t xml:space="preserve"> </w:t>
      </w:r>
      <w:proofErr w:type="spellStart"/>
      <w:r w:rsidRPr="00A40B41">
        <w:rPr>
          <w:b w:val="0"/>
          <w:sz w:val="22"/>
        </w:rPr>
        <w:t>pr_</w:t>
      </w:r>
      <w:proofErr w:type="gramStart"/>
      <w:r w:rsidRPr="00A40B41">
        <w:rPr>
          <w:b w:val="0"/>
          <w:sz w:val="22"/>
        </w:rPr>
        <w:t>info</w:t>
      </w:r>
      <w:proofErr w:type="spellEnd"/>
      <w:r w:rsidRPr="00A40B41">
        <w:rPr>
          <w:b w:val="0"/>
          <w:sz w:val="22"/>
        </w:rPr>
        <w:t>( )</w:t>
      </w:r>
      <w:proofErr w:type="gramEnd"/>
      <w:r w:rsidR="00F74FE9" w:rsidRPr="00A40B41">
        <w:rPr>
          <w:b w:val="0"/>
          <w:sz w:val="22"/>
        </w:rPr>
        <w:t xml:space="preserve"> to print w</w:t>
      </w:r>
      <w:r w:rsidRPr="00A40B41">
        <w:rPr>
          <w:b w:val="0"/>
          <w:sz w:val="22"/>
        </w:rPr>
        <w:t>hen module is initialize and when exist</w:t>
      </w:r>
      <w:r w:rsidR="00501A88" w:rsidRPr="00A40B41">
        <w:rPr>
          <w:b w:val="0"/>
          <w:sz w:val="22"/>
        </w:rPr>
        <w:t>s</w:t>
      </w:r>
    </w:p>
    <w:p w14:paraId="734CFEE9" w14:textId="288D27FA" w:rsidR="00846E4E" w:rsidRPr="00A40B41" w:rsidRDefault="00501A88" w:rsidP="00501A88">
      <w:pPr>
        <w:pStyle w:val="HeadingStyle1"/>
        <w:ind w:left="1440"/>
        <w:rPr>
          <w:b w:val="0"/>
          <w:sz w:val="22"/>
        </w:rPr>
      </w:pPr>
      <w:r w:rsidRPr="00A40B41">
        <w:rPr>
          <w:b w:val="0"/>
          <w:sz w:val="22"/>
        </w:rPr>
        <w:t xml:space="preserve">This module will be </w:t>
      </w:r>
      <w:r w:rsidRPr="00A40B41">
        <w:rPr>
          <w:sz w:val="22"/>
        </w:rPr>
        <w:t>statically</w:t>
      </w:r>
      <w:r w:rsidRPr="00A40B41">
        <w:rPr>
          <w:b w:val="0"/>
          <w:sz w:val="22"/>
        </w:rPr>
        <w:t xml:space="preserve"> loaded as part of the kernel.</w:t>
      </w:r>
      <w:r w:rsidR="00F22072" w:rsidRPr="00A40B41">
        <w:rPr>
          <w:b w:val="0"/>
          <w:sz w:val="22"/>
        </w:rPr>
        <w:t xml:space="preserve"> __</w:t>
      </w:r>
      <w:proofErr w:type="spellStart"/>
      <w:proofErr w:type="gramStart"/>
      <w:r w:rsidR="00F22072" w:rsidRPr="00A40B41">
        <w:rPr>
          <w:b w:val="0"/>
          <w:sz w:val="22"/>
        </w:rPr>
        <w:t>init</w:t>
      </w:r>
      <w:proofErr w:type="spellEnd"/>
      <w:r w:rsidR="00F22072" w:rsidRPr="00A40B41">
        <w:rPr>
          <w:b w:val="0"/>
          <w:sz w:val="22"/>
        </w:rPr>
        <w:t xml:space="preserve">  initializes</w:t>
      </w:r>
      <w:proofErr w:type="gramEnd"/>
      <w:r w:rsidR="00F22072" w:rsidRPr="00A40B41">
        <w:rPr>
          <w:b w:val="0"/>
          <w:sz w:val="22"/>
        </w:rPr>
        <w:t xml:space="preserve"> the function and is removed right after initialization, releasing memory for other functions.</w:t>
      </w:r>
      <w:r w:rsidR="00F74FE9" w:rsidRPr="00A40B41">
        <w:rPr>
          <w:b w:val="0"/>
          <w:sz w:val="22"/>
        </w:rPr>
        <w:t xml:space="preserve"> __exit is used to</w:t>
      </w:r>
      <w:r w:rsidR="00846E4E" w:rsidRPr="00A40B41">
        <w:rPr>
          <w:b w:val="0"/>
          <w:sz w:val="22"/>
        </w:rPr>
        <w:t xml:space="preserve"> clean up.</w:t>
      </w:r>
    </w:p>
    <w:p w14:paraId="7386208C" w14:textId="77777777" w:rsidR="00F74FE9" w:rsidRPr="00A40B41" w:rsidRDefault="00F22072" w:rsidP="00501A88">
      <w:pPr>
        <w:pStyle w:val="HeadingStyle1"/>
        <w:ind w:left="1440"/>
        <w:rPr>
          <w:b w:val="0"/>
          <w:sz w:val="22"/>
        </w:rPr>
      </w:pPr>
      <w:r w:rsidRPr="00A40B41">
        <w:rPr>
          <w:b w:val="0"/>
          <w:sz w:val="22"/>
        </w:rPr>
        <w:t xml:space="preserve"> </w:t>
      </w:r>
    </w:p>
    <w:p w14:paraId="11612C86" w14:textId="03FB8FA7" w:rsidR="00501A88" w:rsidRPr="00A40B41" w:rsidRDefault="00BC2D0A" w:rsidP="00BC2D0A">
      <w:pPr>
        <w:pStyle w:val="HeadingStyle1"/>
        <w:numPr>
          <w:ilvl w:val="1"/>
          <w:numId w:val="5"/>
        </w:numPr>
        <w:rPr>
          <w:b w:val="0"/>
          <w:sz w:val="22"/>
        </w:rPr>
      </w:pPr>
      <w:r w:rsidRPr="00A40B41">
        <w:rPr>
          <w:sz w:val="22"/>
          <w:lang w:val="en-CA" w:eastAsia="en-CA"/>
        </w:rPr>
        <w:t>(3 marks)</w:t>
      </w:r>
      <w:r w:rsidR="00AD0294" w:rsidRPr="00A40B41">
        <w:rPr>
          <w:sz w:val="22"/>
          <w:lang w:val="en-CA" w:eastAsia="en-CA"/>
        </w:rPr>
        <w:t xml:space="preserve"> </w:t>
      </w:r>
      <w:r w:rsidR="00AD0294" w:rsidRPr="00A40B41">
        <w:rPr>
          <w:b w:val="0"/>
          <w:sz w:val="22"/>
          <w:lang w:val="en-CA" w:eastAsia="en-CA"/>
        </w:rPr>
        <w:t xml:space="preserve">Attach screen capture of </w:t>
      </w:r>
      <w:proofErr w:type="gramStart"/>
      <w:r w:rsidR="00AD0294" w:rsidRPr="00A40B41">
        <w:rPr>
          <w:b w:val="0"/>
          <w:sz w:val="22"/>
          <w:lang w:val="en-CA" w:eastAsia="en-CA"/>
        </w:rPr>
        <w:t>module1.c  and</w:t>
      </w:r>
      <w:proofErr w:type="gramEnd"/>
      <w:r w:rsidR="00AD0294" w:rsidRPr="00A40B41">
        <w:rPr>
          <w:b w:val="0"/>
          <w:sz w:val="22"/>
          <w:lang w:val="en-CA" w:eastAsia="en-CA"/>
        </w:rPr>
        <w:t xml:space="preserve"> </w:t>
      </w:r>
      <w:r w:rsidR="00AD0294" w:rsidRPr="00A40B41">
        <w:rPr>
          <w:b w:val="0"/>
          <w:sz w:val="22"/>
        </w:rPr>
        <w:t>i</w:t>
      </w:r>
      <w:r w:rsidR="00501A88" w:rsidRPr="00A40B41">
        <w:rPr>
          <w:b w:val="0"/>
          <w:sz w:val="22"/>
        </w:rPr>
        <w:t xml:space="preserve">dentify 3 components of kernel modules? </w:t>
      </w:r>
    </w:p>
    <w:p w14:paraId="6271296A" w14:textId="3CE96EB5" w:rsidR="0041147F" w:rsidRPr="00A40B41" w:rsidRDefault="00F81B97" w:rsidP="0041147F">
      <w:pPr>
        <w:pStyle w:val="HeadingStyle1"/>
        <w:ind w:left="1440"/>
        <w:rPr>
          <w:b w:val="0"/>
          <w:sz w:val="22"/>
        </w:rPr>
      </w:pPr>
      <w:r>
        <w:rPr>
          <w:b w:val="0"/>
          <w:noProof/>
          <w:sz w:val="22"/>
        </w:rPr>
        <w:lastRenderedPageBreak/>
        <w:drawing>
          <wp:inline distT="0" distB="0" distL="0" distR="0" wp14:anchorId="2073AFEB" wp14:editId="5F8BAE63">
            <wp:extent cx="4552950" cy="4352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4352925"/>
                    </a:xfrm>
                    <a:prstGeom prst="rect">
                      <a:avLst/>
                    </a:prstGeom>
                    <a:noFill/>
                    <a:ln>
                      <a:noFill/>
                    </a:ln>
                  </pic:spPr>
                </pic:pic>
              </a:graphicData>
            </a:graphic>
          </wp:inline>
        </w:drawing>
      </w:r>
    </w:p>
    <w:p w14:paraId="2A4EB9A0" w14:textId="77777777" w:rsidR="0041147F" w:rsidRPr="00A40B41" w:rsidRDefault="0041147F" w:rsidP="0041147F">
      <w:pPr>
        <w:pStyle w:val="HeadingStyle1"/>
        <w:ind w:left="1440"/>
        <w:rPr>
          <w:b w:val="0"/>
          <w:sz w:val="22"/>
        </w:rPr>
      </w:pPr>
    </w:p>
    <w:p w14:paraId="51BEA09D" w14:textId="7DCD81A8" w:rsidR="00E270C0" w:rsidRPr="00A40B41" w:rsidRDefault="0041147F" w:rsidP="00EA0FF3">
      <w:pPr>
        <w:pStyle w:val="HeadingStyle1"/>
        <w:numPr>
          <w:ilvl w:val="1"/>
          <w:numId w:val="5"/>
        </w:numPr>
        <w:rPr>
          <w:b w:val="0"/>
          <w:sz w:val="22"/>
        </w:rPr>
      </w:pPr>
      <w:r w:rsidRPr="00A40B41">
        <w:rPr>
          <w:sz w:val="22"/>
          <w:lang w:val="en-CA" w:eastAsia="en-CA"/>
        </w:rPr>
        <w:t xml:space="preserve"> </w:t>
      </w:r>
      <w:r w:rsidR="00707523" w:rsidRPr="00A40B41">
        <w:rPr>
          <w:b w:val="0"/>
          <w:sz w:val="22"/>
        </w:rPr>
        <w:t xml:space="preserve">After the module is created </w:t>
      </w:r>
      <w:r w:rsidR="00C83936" w:rsidRPr="00A40B41">
        <w:rPr>
          <w:b w:val="0"/>
          <w:sz w:val="22"/>
        </w:rPr>
        <w:t xml:space="preserve">it has to be compiled as a kernel module with the </w:t>
      </w:r>
      <w:r w:rsidR="00C83936" w:rsidRPr="00A40B41">
        <w:rPr>
          <w:i/>
          <w:sz w:val="22"/>
        </w:rPr>
        <w:t>make</w:t>
      </w:r>
      <w:r w:rsidR="00C83936" w:rsidRPr="00A40B41">
        <w:rPr>
          <w:b w:val="0"/>
          <w:sz w:val="22"/>
        </w:rPr>
        <w:t xml:space="preserve"> utility which in turns requires a </w:t>
      </w:r>
      <w:proofErr w:type="spellStart"/>
      <w:r w:rsidR="00707523" w:rsidRPr="00A40B41">
        <w:rPr>
          <w:b w:val="0"/>
          <w:sz w:val="22"/>
        </w:rPr>
        <w:t>Makefile</w:t>
      </w:r>
      <w:proofErr w:type="spellEnd"/>
      <w:r w:rsidR="00707523" w:rsidRPr="00A40B41">
        <w:rPr>
          <w:b w:val="0"/>
          <w:sz w:val="22"/>
        </w:rPr>
        <w:t xml:space="preserve">. The </w:t>
      </w:r>
      <w:proofErr w:type="spellStart"/>
      <w:r w:rsidR="00707523" w:rsidRPr="00A40B41">
        <w:rPr>
          <w:b w:val="0"/>
          <w:sz w:val="22"/>
        </w:rPr>
        <w:t>Makefile</w:t>
      </w:r>
      <w:proofErr w:type="spellEnd"/>
      <w:r w:rsidR="00707523" w:rsidRPr="00A40B41">
        <w:rPr>
          <w:b w:val="0"/>
          <w:sz w:val="22"/>
        </w:rPr>
        <w:t xml:space="preserve"> required to compile the kernel is more complex than </w:t>
      </w:r>
      <w:proofErr w:type="spellStart"/>
      <w:r w:rsidR="00707523" w:rsidRPr="00A40B41">
        <w:rPr>
          <w:b w:val="0"/>
          <w:sz w:val="22"/>
        </w:rPr>
        <w:t>Makefile</w:t>
      </w:r>
      <w:proofErr w:type="spellEnd"/>
      <w:r w:rsidR="00707523" w:rsidRPr="00A40B41">
        <w:rPr>
          <w:b w:val="0"/>
          <w:sz w:val="22"/>
        </w:rPr>
        <w:t xml:space="preserve"> required to compile a </w:t>
      </w:r>
      <w:r w:rsidR="00C83936" w:rsidRPr="00A40B41">
        <w:rPr>
          <w:b w:val="0"/>
          <w:sz w:val="22"/>
        </w:rPr>
        <w:t xml:space="preserve">kernel </w:t>
      </w:r>
      <w:r w:rsidR="00707523" w:rsidRPr="00A40B41">
        <w:rPr>
          <w:b w:val="0"/>
          <w:sz w:val="22"/>
        </w:rPr>
        <w:t xml:space="preserve">module. Create the following </w:t>
      </w:r>
      <w:proofErr w:type="spellStart"/>
      <w:r w:rsidR="00707523" w:rsidRPr="00A40B41">
        <w:rPr>
          <w:b w:val="0"/>
          <w:sz w:val="22"/>
        </w:rPr>
        <w:t>Makefile</w:t>
      </w:r>
      <w:proofErr w:type="spellEnd"/>
      <w:r w:rsidR="00707523" w:rsidRPr="00A40B41">
        <w:rPr>
          <w:b w:val="0"/>
          <w:sz w:val="22"/>
        </w:rPr>
        <w:t xml:space="preserve"> and use TAB for indentation</w:t>
      </w:r>
      <w:r w:rsidR="00F74FE9" w:rsidRPr="00A40B41">
        <w:rPr>
          <w:b w:val="0"/>
          <w:sz w:val="22"/>
        </w:rPr>
        <w:t>.</w:t>
      </w:r>
    </w:p>
    <w:p w14:paraId="37929F75" w14:textId="30FE5706" w:rsidR="00707523" w:rsidRPr="00A40B41" w:rsidRDefault="00724A83" w:rsidP="00707523">
      <w:pPr>
        <w:pStyle w:val="HeadingStyle1"/>
        <w:ind w:left="1440"/>
        <w:rPr>
          <w:b w:val="0"/>
          <w:sz w:val="22"/>
        </w:rPr>
      </w:pPr>
      <w:r w:rsidRPr="00A40B41">
        <w:rPr>
          <w:b w:val="0"/>
          <w:noProof/>
          <w:sz w:val="22"/>
          <w:lang w:val="en-CA" w:eastAsia="en-CA"/>
        </w:rPr>
        <w:drawing>
          <wp:inline distT="0" distB="0" distL="0" distR="0" wp14:anchorId="60F98F35" wp14:editId="54F0DE97">
            <wp:extent cx="5416000" cy="100341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398" cy="1014973"/>
                    </a:xfrm>
                    <a:prstGeom prst="rect">
                      <a:avLst/>
                    </a:prstGeom>
                    <a:noFill/>
                    <a:ln>
                      <a:noFill/>
                    </a:ln>
                  </pic:spPr>
                </pic:pic>
              </a:graphicData>
            </a:graphic>
          </wp:inline>
        </w:drawing>
      </w:r>
    </w:p>
    <w:p w14:paraId="3CD67C44" w14:textId="1F5378BD" w:rsidR="00707523" w:rsidRPr="00A40B41" w:rsidRDefault="00F22072" w:rsidP="00EF2ECC">
      <w:pPr>
        <w:pStyle w:val="HeadingStyle1"/>
        <w:ind w:left="1440"/>
        <w:rPr>
          <w:sz w:val="22"/>
        </w:rPr>
      </w:pPr>
      <w:r w:rsidRPr="00A40B41">
        <w:rPr>
          <w:sz w:val="22"/>
        </w:rPr>
        <w:t>make</w:t>
      </w:r>
      <w:r w:rsidR="00C83936" w:rsidRPr="00A40B41">
        <w:rPr>
          <w:b w:val="0"/>
          <w:sz w:val="22"/>
        </w:rPr>
        <w:t xml:space="preserve"> utility </w:t>
      </w:r>
      <w:r w:rsidRPr="00A40B41">
        <w:rPr>
          <w:b w:val="0"/>
          <w:sz w:val="22"/>
        </w:rPr>
        <w:t>build</w:t>
      </w:r>
      <w:r w:rsidR="00C83936" w:rsidRPr="00A40B41">
        <w:rPr>
          <w:b w:val="0"/>
          <w:sz w:val="22"/>
        </w:rPr>
        <w:t>s</w:t>
      </w:r>
      <w:r w:rsidRPr="00A40B41">
        <w:rPr>
          <w:b w:val="0"/>
          <w:sz w:val="22"/>
        </w:rPr>
        <w:t xml:space="preserve"> object files. The first</w:t>
      </w:r>
      <w:r w:rsidR="00C83936" w:rsidRPr="00A40B41">
        <w:rPr>
          <w:b w:val="0"/>
          <w:sz w:val="22"/>
        </w:rPr>
        <w:t xml:space="preserve"> line in </w:t>
      </w:r>
      <w:proofErr w:type="spellStart"/>
      <w:r w:rsidR="00C83936" w:rsidRPr="00A40B41">
        <w:rPr>
          <w:b w:val="0"/>
          <w:sz w:val="22"/>
        </w:rPr>
        <w:t>Makefile</w:t>
      </w:r>
      <w:proofErr w:type="spellEnd"/>
      <w:r w:rsidR="00C83936" w:rsidRPr="00A40B41">
        <w:rPr>
          <w:b w:val="0"/>
          <w:sz w:val="22"/>
        </w:rPr>
        <w:t xml:space="preserve"> </w:t>
      </w:r>
      <w:r w:rsidRPr="00A40B41">
        <w:rPr>
          <w:b w:val="0"/>
          <w:sz w:val="22"/>
        </w:rPr>
        <w:t>contain</w:t>
      </w:r>
      <w:r w:rsidR="00C83936" w:rsidRPr="00A40B41">
        <w:rPr>
          <w:b w:val="0"/>
          <w:sz w:val="22"/>
        </w:rPr>
        <w:t>s</w:t>
      </w:r>
      <w:r w:rsidRPr="00A40B41">
        <w:rPr>
          <w:b w:val="0"/>
          <w:sz w:val="22"/>
        </w:rPr>
        <w:t xml:space="preserve"> the object file name. In this case</w:t>
      </w:r>
      <w:r w:rsidR="00C83936" w:rsidRPr="00A40B41">
        <w:rPr>
          <w:b w:val="0"/>
          <w:sz w:val="22"/>
        </w:rPr>
        <w:t xml:space="preserve"> if</w:t>
      </w:r>
      <w:r w:rsidRPr="00A40B41">
        <w:rPr>
          <w:b w:val="0"/>
          <w:sz w:val="22"/>
        </w:rPr>
        <w:t xml:space="preserve"> the module is </w:t>
      </w:r>
      <w:r w:rsidRPr="00A40B41">
        <w:rPr>
          <w:sz w:val="22"/>
        </w:rPr>
        <w:t>module1.c</w:t>
      </w:r>
      <w:r w:rsidRPr="00A40B41">
        <w:rPr>
          <w:b w:val="0"/>
          <w:sz w:val="22"/>
        </w:rPr>
        <w:t xml:space="preserve">   then the object should be </w:t>
      </w:r>
      <w:r w:rsidRPr="00A40B41">
        <w:rPr>
          <w:sz w:val="22"/>
        </w:rPr>
        <w:t>module1.o</w:t>
      </w:r>
      <w:r w:rsidRPr="00A40B41">
        <w:rPr>
          <w:b w:val="0"/>
          <w:sz w:val="22"/>
        </w:rPr>
        <w:t xml:space="preserve"> </w:t>
      </w:r>
      <w:r w:rsidR="00EF2ECC" w:rsidRPr="00A40B41">
        <w:rPr>
          <w:b w:val="0"/>
          <w:sz w:val="22"/>
        </w:rPr>
        <w:t xml:space="preserve"> </w:t>
      </w:r>
      <w:r w:rsidRPr="00A40B41">
        <w:rPr>
          <w:b w:val="0"/>
          <w:sz w:val="22"/>
        </w:rPr>
        <w:t xml:space="preserve">The second line calls </w:t>
      </w:r>
      <w:r w:rsidRPr="00A40B41">
        <w:rPr>
          <w:sz w:val="22"/>
        </w:rPr>
        <w:t>make</w:t>
      </w:r>
      <w:r w:rsidRPr="00A40B41">
        <w:rPr>
          <w:b w:val="0"/>
          <w:sz w:val="22"/>
        </w:rPr>
        <w:t xml:space="preserve"> u</w:t>
      </w:r>
      <w:r w:rsidR="00EF2ECC" w:rsidRPr="00A40B41">
        <w:rPr>
          <w:b w:val="0"/>
          <w:sz w:val="22"/>
        </w:rPr>
        <w:t xml:space="preserve">tility and change to the directory (path) that contains </w:t>
      </w:r>
      <w:r w:rsidR="00EF2ECC" w:rsidRPr="00A40B41">
        <w:rPr>
          <w:sz w:val="22"/>
        </w:rPr>
        <w:t>kernel source</w:t>
      </w:r>
      <w:r w:rsidR="00EF2ECC" w:rsidRPr="00A40B41">
        <w:rPr>
          <w:b w:val="0"/>
          <w:sz w:val="22"/>
        </w:rPr>
        <w:t xml:space="preserve"> /lib/modules$(shell </w:t>
      </w:r>
      <w:proofErr w:type="spellStart"/>
      <w:r w:rsidR="00EF2ECC" w:rsidRPr="00A40B41">
        <w:rPr>
          <w:b w:val="0"/>
          <w:sz w:val="22"/>
        </w:rPr>
        <w:t>uname</w:t>
      </w:r>
      <w:proofErr w:type="spellEnd"/>
      <w:r w:rsidR="00EF2ECC" w:rsidRPr="00A40B41">
        <w:rPr>
          <w:b w:val="0"/>
          <w:sz w:val="22"/>
        </w:rPr>
        <w:t xml:space="preserve"> –r) and compile the </w:t>
      </w:r>
      <w:r w:rsidR="00EF2ECC" w:rsidRPr="00A40B41">
        <w:rPr>
          <w:b w:val="0"/>
          <w:sz w:val="22"/>
        </w:rPr>
        <w:lastRenderedPageBreak/>
        <w:t xml:space="preserve">modules located in current directory </w:t>
      </w:r>
      <w:r w:rsidR="00EF2ECC" w:rsidRPr="00A40B41">
        <w:rPr>
          <w:sz w:val="22"/>
        </w:rPr>
        <w:t>$(PWD)</w:t>
      </w:r>
      <w:r w:rsidR="00EF2ECC" w:rsidRPr="00A40B41">
        <w:rPr>
          <w:b w:val="0"/>
          <w:sz w:val="22"/>
        </w:rPr>
        <w:t xml:space="preserve">. The third line is to undo </w:t>
      </w:r>
      <w:r w:rsidR="00EF2ECC" w:rsidRPr="00A40B41">
        <w:rPr>
          <w:sz w:val="22"/>
        </w:rPr>
        <w:t>make</w:t>
      </w:r>
      <w:r w:rsidR="00EF2ECC" w:rsidRPr="00A40B41">
        <w:rPr>
          <w:b w:val="0"/>
          <w:sz w:val="22"/>
        </w:rPr>
        <w:t xml:space="preserve"> when issuing </w:t>
      </w:r>
      <w:r w:rsidR="00EF2ECC" w:rsidRPr="00A40B41">
        <w:rPr>
          <w:sz w:val="22"/>
        </w:rPr>
        <w:t>make clean</w:t>
      </w:r>
      <w:r w:rsidR="007D50A6" w:rsidRPr="00A40B41">
        <w:rPr>
          <w:sz w:val="22"/>
        </w:rPr>
        <w:t>.</w:t>
      </w:r>
    </w:p>
    <w:p w14:paraId="64C2A533" w14:textId="22D46B16" w:rsidR="00AD0294" w:rsidRPr="00A40B41" w:rsidRDefault="00AD0294" w:rsidP="00EF2ECC">
      <w:pPr>
        <w:pStyle w:val="HeadingStyle1"/>
        <w:ind w:left="1440"/>
        <w:rPr>
          <w:sz w:val="22"/>
        </w:rPr>
      </w:pPr>
      <w:r w:rsidRPr="00A40B41">
        <w:rPr>
          <w:sz w:val="22"/>
        </w:rPr>
        <w:t>NOTE: Paid a</w:t>
      </w:r>
      <w:r w:rsidR="00DF0E4F" w:rsidRPr="00A40B41">
        <w:rPr>
          <w:sz w:val="22"/>
        </w:rPr>
        <w:t xml:space="preserve">ttention to the syntax </w:t>
      </w:r>
      <w:r w:rsidRPr="00A40B41">
        <w:rPr>
          <w:sz w:val="22"/>
        </w:rPr>
        <w:t xml:space="preserve">M=$(PWD) modules. In some files $PWD is not visible </w:t>
      </w:r>
      <w:r w:rsidR="00DF0E4F" w:rsidRPr="00A40B41">
        <w:rPr>
          <w:sz w:val="22"/>
        </w:rPr>
        <w:t xml:space="preserve">because is blue color in the screen capture. If you missed $PWD the </w:t>
      </w:r>
      <w:proofErr w:type="spellStart"/>
      <w:r w:rsidR="00DF0E4F" w:rsidRPr="00A40B41">
        <w:rPr>
          <w:sz w:val="22"/>
        </w:rPr>
        <w:t>Makefile</w:t>
      </w:r>
      <w:proofErr w:type="spellEnd"/>
      <w:r w:rsidR="00DF0E4F" w:rsidRPr="00A40B41">
        <w:rPr>
          <w:sz w:val="22"/>
        </w:rPr>
        <w:t xml:space="preserve"> will generate an error</w:t>
      </w:r>
    </w:p>
    <w:p w14:paraId="3C9E4896" w14:textId="5477C642" w:rsidR="007D50A6" w:rsidRPr="00A40B41" w:rsidRDefault="007D50A6" w:rsidP="00EA0FF3">
      <w:pPr>
        <w:pStyle w:val="HeadingStyle1"/>
        <w:numPr>
          <w:ilvl w:val="1"/>
          <w:numId w:val="5"/>
        </w:numPr>
        <w:rPr>
          <w:b w:val="0"/>
          <w:sz w:val="22"/>
        </w:rPr>
      </w:pPr>
      <w:r w:rsidRPr="00A40B41">
        <w:rPr>
          <w:b w:val="0"/>
          <w:sz w:val="22"/>
        </w:rPr>
        <w:t xml:space="preserve">Now module and </w:t>
      </w:r>
      <w:proofErr w:type="spellStart"/>
      <w:r w:rsidRPr="00A40B41">
        <w:rPr>
          <w:b w:val="0"/>
          <w:sz w:val="22"/>
        </w:rPr>
        <w:t>Makefile</w:t>
      </w:r>
      <w:proofErr w:type="spellEnd"/>
      <w:r w:rsidRPr="00A40B41">
        <w:rPr>
          <w:b w:val="0"/>
          <w:sz w:val="22"/>
        </w:rPr>
        <w:t xml:space="preserve"> are ready you can compile the module</w:t>
      </w:r>
    </w:p>
    <w:p w14:paraId="599E6B45" w14:textId="0D3F3062" w:rsidR="007D50A6" w:rsidRPr="00A40B41" w:rsidRDefault="007D50A6" w:rsidP="007D50A6">
      <w:pPr>
        <w:pStyle w:val="HeadingStyle1"/>
        <w:ind w:left="1440"/>
        <w:rPr>
          <w:sz w:val="22"/>
        </w:rPr>
      </w:pPr>
      <w:r w:rsidRPr="00A40B41">
        <w:rPr>
          <w:sz w:val="22"/>
        </w:rPr>
        <w:t>#make</w:t>
      </w:r>
    </w:p>
    <w:p w14:paraId="337690C6" w14:textId="6616AF88" w:rsidR="00EF2ECC" w:rsidRPr="00A40B41" w:rsidRDefault="0027509F" w:rsidP="0027509F">
      <w:pPr>
        <w:pStyle w:val="HeadingStyle1"/>
        <w:rPr>
          <w:b w:val="0"/>
          <w:sz w:val="22"/>
        </w:rPr>
      </w:pPr>
      <w:r w:rsidRPr="00A40B41">
        <w:rPr>
          <w:b w:val="0"/>
          <w:sz w:val="22"/>
        </w:rPr>
        <w:t xml:space="preserve">                    </w:t>
      </w:r>
      <w:r w:rsidRPr="00A40B41">
        <w:rPr>
          <w:b w:val="0"/>
          <w:noProof/>
          <w:sz w:val="22"/>
          <w:lang w:val="en-CA" w:eastAsia="en-CA"/>
        </w:rPr>
        <w:drawing>
          <wp:inline distT="0" distB="0" distL="0" distR="0" wp14:anchorId="387B6841" wp14:editId="5974D0F6">
            <wp:extent cx="5041653" cy="1100517"/>
            <wp:effectExtent l="0" t="0" r="698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204" cy="1122902"/>
                    </a:xfrm>
                    <a:prstGeom prst="rect">
                      <a:avLst/>
                    </a:prstGeom>
                    <a:noFill/>
                    <a:ln>
                      <a:noFill/>
                    </a:ln>
                  </pic:spPr>
                </pic:pic>
              </a:graphicData>
            </a:graphic>
          </wp:inline>
        </w:drawing>
      </w:r>
    </w:p>
    <w:p w14:paraId="1B749C26" w14:textId="0057DA03" w:rsidR="0027509F" w:rsidRPr="00A40B41" w:rsidRDefault="007F578C" w:rsidP="00EA0FF3">
      <w:pPr>
        <w:pStyle w:val="HeadingStyle1"/>
        <w:numPr>
          <w:ilvl w:val="1"/>
          <w:numId w:val="5"/>
        </w:numPr>
        <w:rPr>
          <w:b w:val="0"/>
          <w:sz w:val="22"/>
        </w:rPr>
      </w:pPr>
      <w:r w:rsidRPr="00A40B41">
        <w:rPr>
          <w:b w:val="0"/>
          <w:sz w:val="22"/>
        </w:rPr>
        <w:t xml:space="preserve">After compiling the module use </w:t>
      </w:r>
      <w:r w:rsidRPr="00A40B41">
        <w:rPr>
          <w:i/>
          <w:sz w:val="22"/>
        </w:rPr>
        <w:t>ls</w:t>
      </w:r>
      <w:r w:rsidRPr="00A40B41">
        <w:rPr>
          <w:b w:val="0"/>
          <w:sz w:val="22"/>
        </w:rPr>
        <w:t xml:space="preserve"> command and identify the file generated with extension .ko</w:t>
      </w:r>
      <w:r w:rsidR="00960973" w:rsidRPr="00A40B41">
        <w:rPr>
          <w:b w:val="0"/>
          <w:sz w:val="22"/>
        </w:rPr>
        <w:t xml:space="preserve">  </w:t>
      </w:r>
      <w:r w:rsidR="0048386E" w:rsidRPr="00A40B41">
        <w:rPr>
          <w:b w:val="0"/>
          <w:sz w:val="22"/>
        </w:rPr>
        <w:t xml:space="preserve">in this case should be </w:t>
      </w:r>
      <w:r w:rsidR="0048386E" w:rsidRPr="00A40B41">
        <w:rPr>
          <w:sz w:val="22"/>
        </w:rPr>
        <w:t>module1.ko</w:t>
      </w:r>
    </w:p>
    <w:p w14:paraId="11FDC30C" w14:textId="60DD4E54" w:rsidR="00DF0E4F" w:rsidRPr="00A40B41" w:rsidRDefault="00DF0E4F" w:rsidP="00EA0FF3">
      <w:pPr>
        <w:pStyle w:val="HeadingStyle1"/>
        <w:numPr>
          <w:ilvl w:val="1"/>
          <w:numId w:val="5"/>
        </w:numPr>
        <w:rPr>
          <w:b w:val="0"/>
          <w:sz w:val="22"/>
        </w:rPr>
      </w:pPr>
      <w:r w:rsidRPr="00A40B41">
        <w:rPr>
          <w:sz w:val="22"/>
          <w:lang w:val="en-CA" w:eastAsia="en-CA"/>
        </w:rPr>
        <w:t>( 2 marks</w:t>
      </w:r>
      <w:r w:rsidRPr="00A40B41">
        <w:rPr>
          <w:b w:val="0"/>
          <w:sz w:val="22"/>
          <w:lang w:val="en-CA" w:eastAsia="en-CA"/>
        </w:rPr>
        <w:t xml:space="preserve">) Attach screen capture with </w:t>
      </w:r>
      <w:proofErr w:type="spellStart"/>
      <w:r w:rsidRPr="00A40B41">
        <w:rPr>
          <w:b w:val="0"/>
          <w:sz w:val="22"/>
          <w:lang w:val="en-CA" w:eastAsia="en-CA"/>
        </w:rPr>
        <w:t>Makefil</w:t>
      </w:r>
      <w:r w:rsidR="005441A1" w:rsidRPr="00A40B41">
        <w:rPr>
          <w:b w:val="0"/>
          <w:sz w:val="22"/>
          <w:lang w:val="en-CA" w:eastAsia="en-CA"/>
        </w:rPr>
        <w:t>e</w:t>
      </w:r>
      <w:proofErr w:type="spellEnd"/>
      <w:r w:rsidR="005441A1" w:rsidRPr="00A40B41">
        <w:rPr>
          <w:b w:val="0"/>
          <w:sz w:val="22"/>
          <w:lang w:val="en-CA" w:eastAsia="en-CA"/>
        </w:rPr>
        <w:t xml:space="preserve"> and results after compiling the module</w:t>
      </w:r>
      <w:r w:rsidRPr="00A40B41">
        <w:rPr>
          <w:sz w:val="22"/>
          <w:lang w:val="en-CA" w:eastAsia="en-CA"/>
        </w:rPr>
        <w:t xml:space="preserve"> </w:t>
      </w:r>
    </w:p>
    <w:p w14:paraId="1461BC0D" w14:textId="2ECEF8CA" w:rsidR="007F578C" w:rsidRPr="00A40B41" w:rsidRDefault="007F578C" w:rsidP="00EA0FF3">
      <w:pPr>
        <w:pStyle w:val="HeadingStyle1"/>
        <w:numPr>
          <w:ilvl w:val="1"/>
          <w:numId w:val="5"/>
        </w:numPr>
        <w:rPr>
          <w:b w:val="0"/>
          <w:sz w:val="22"/>
        </w:rPr>
      </w:pPr>
      <w:r w:rsidRPr="00A40B41">
        <w:rPr>
          <w:b w:val="0"/>
          <w:sz w:val="22"/>
        </w:rPr>
        <w:t xml:space="preserve">Use </w:t>
      </w:r>
      <w:r w:rsidRPr="00A40B41">
        <w:rPr>
          <w:sz w:val="22"/>
        </w:rPr>
        <w:t>file module1.ko</w:t>
      </w:r>
      <w:r w:rsidRPr="00A40B41">
        <w:rPr>
          <w:b w:val="0"/>
          <w:sz w:val="22"/>
        </w:rPr>
        <w:t xml:space="preserve">  to verify module format </w:t>
      </w:r>
    </w:p>
    <w:p w14:paraId="37572C3E" w14:textId="552B1A73" w:rsidR="00960973" w:rsidRPr="00A40B41" w:rsidRDefault="00960973" w:rsidP="00EA0FF3">
      <w:pPr>
        <w:pStyle w:val="HeadingStyle1"/>
        <w:numPr>
          <w:ilvl w:val="1"/>
          <w:numId w:val="5"/>
        </w:numPr>
        <w:rPr>
          <w:b w:val="0"/>
          <w:sz w:val="22"/>
        </w:rPr>
      </w:pPr>
      <w:r w:rsidRPr="00A40B41">
        <w:rPr>
          <w:b w:val="0"/>
          <w:sz w:val="22"/>
        </w:rPr>
        <w:t xml:space="preserve">Use </w:t>
      </w:r>
      <w:proofErr w:type="spellStart"/>
      <w:r w:rsidRPr="00A40B41">
        <w:rPr>
          <w:sz w:val="22"/>
        </w:rPr>
        <w:t>modinfo</w:t>
      </w:r>
      <w:proofErr w:type="spellEnd"/>
      <w:r w:rsidRPr="00A40B41">
        <w:rPr>
          <w:sz w:val="22"/>
        </w:rPr>
        <w:t xml:space="preserve"> module1.ko</w:t>
      </w:r>
      <w:r w:rsidRPr="00A40B41">
        <w:rPr>
          <w:b w:val="0"/>
          <w:sz w:val="22"/>
        </w:rPr>
        <w:t xml:space="preserve"> to verify module information or settings</w:t>
      </w:r>
    </w:p>
    <w:p w14:paraId="35B86EFE" w14:textId="71A2890A" w:rsidR="007F578C" w:rsidRPr="00A40B41" w:rsidRDefault="007F578C" w:rsidP="00EA0FF3">
      <w:pPr>
        <w:pStyle w:val="HeadingStyle1"/>
        <w:numPr>
          <w:ilvl w:val="1"/>
          <w:numId w:val="5"/>
        </w:numPr>
        <w:rPr>
          <w:b w:val="0"/>
          <w:sz w:val="22"/>
        </w:rPr>
      </w:pPr>
      <w:r w:rsidRPr="00A40B41">
        <w:rPr>
          <w:b w:val="0"/>
          <w:sz w:val="22"/>
        </w:rPr>
        <w:t>Open a second terminal to monitor the kernel log as follows:</w:t>
      </w:r>
    </w:p>
    <w:p w14:paraId="756A3D88" w14:textId="4AA07D55" w:rsidR="007F578C" w:rsidRPr="00A40B41" w:rsidRDefault="007F578C" w:rsidP="007F578C">
      <w:pPr>
        <w:pStyle w:val="HeadingStyle1"/>
        <w:ind w:left="1440"/>
        <w:rPr>
          <w:b w:val="0"/>
          <w:sz w:val="22"/>
        </w:rPr>
      </w:pPr>
      <w:proofErr w:type="gramStart"/>
      <w:r w:rsidRPr="00A40B41">
        <w:rPr>
          <w:b w:val="0"/>
          <w:sz w:val="22"/>
        </w:rPr>
        <w:t>tail  -</w:t>
      </w:r>
      <w:proofErr w:type="gramEnd"/>
      <w:r w:rsidRPr="00A40B41">
        <w:rPr>
          <w:b w:val="0"/>
          <w:sz w:val="22"/>
        </w:rPr>
        <w:t>f /var/log/kern.log</w:t>
      </w:r>
    </w:p>
    <w:p w14:paraId="4FF0C293" w14:textId="09F4F54E" w:rsidR="007F578C" w:rsidRPr="00A40B41" w:rsidRDefault="007F578C" w:rsidP="007F578C">
      <w:pPr>
        <w:pStyle w:val="HeadingStyle1"/>
        <w:ind w:left="1440"/>
        <w:rPr>
          <w:b w:val="0"/>
          <w:sz w:val="22"/>
        </w:rPr>
      </w:pPr>
      <w:r w:rsidRPr="00A40B41">
        <w:rPr>
          <w:b w:val="0"/>
          <w:sz w:val="22"/>
        </w:rPr>
        <w:t>You can verify the log when the module is inserted or removed</w:t>
      </w:r>
    </w:p>
    <w:p w14:paraId="039DA2FF" w14:textId="11BA187A" w:rsidR="00165F8E" w:rsidRPr="00A40B41" w:rsidRDefault="00165F8E" w:rsidP="00EA0FF3">
      <w:pPr>
        <w:pStyle w:val="HeadingStyle1"/>
        <w:numPr>
          <w:ilvl w:val="1"/>
          <w:numId w:val="5"/>
        </w:numPr>
        <w:rPr>
          <w:b w:val="0"/>
          <w:sz w:val="22"/>
        </w:rPr>
      </w:pPr>
      <w:r w:rsidRPr="00A40B41">
        <w:rPr>
          <w:b w:val="0"/>
          <w:sz w:val="22"/>
        </w:rPr>
        <w:t xml:space="preserve">On the terminal where you created module and </w:t>
      </w:r>
      <w:proofErr w:type="spellStart"/>
      <w:r w:rsidRPr="00A40B41">
        <w:rPr>
          <w:b w:val="0"/>
          <w:sz w:val="22"/>
        </w:rPr>
        <w:t>Makefile</w:t>
      </w:r>
      <w:proofErr w:type="spellEnd"/>
      <w:r w:rsidRPr="00A40B41">
        <w:rPr>
          <w:b w:val="0"/>
          <w:sz w:val="22"/>
        </w:rPr>
        <w:t xml:space="preserve"> use:</w:t>
      </w:r>
    </w:p>
    <w:p w14:paraId="525BB453" w14:textId="5182D3FF" w:rsidR="007F578C" w:rsidRPr="00A40B41" w:rsidRDefault="007F578C" w:rsidP="00165F8E">
      <w:pPr>
        <w:pStyle w:val="HeadingStyle1"/>
        <w:ind w:left="1440"/>
        <w:rPr>
          <w:b w:val="0"/>
          <w:sz w:val="22"/>
        </w:rPr>
      </w:pPr>
      <w:r w:rsidRPr="00A40B41">
        <w:rPr>
          <w:b w:val="0"/>
          <w:sz w:val="22"/>
        </w:rPr>
        <w:t xml:space="preserve"> </w:t>
      </w:r>
      <w:proofErr w:type="spellStart"/>
      <w:proofErr w:type="gramStart"/>
      <w:r w:rsidRPr="00A40B41">
        <w:rPr>
          <w:sz w:val="22"/>
        </w:rPr>
        <w:t>insmod</w:t>
      </w:r>
      <w:proofErr w:type="spellEnd"/>
      <w:r w:rsidRPr="00A40B41">
        <w:rPr>
          <w:sz w:val="22"/>
        </w:rPr>
        <w:t xml:space="preserve">  module1.ko</w:t>
      </w:r>
      <w:proofErr w:type="gramEnd"/>
      <w:r w:rsidRPr="00A40B41">
        <w:rPr>
          <w:b w:val="0"/>
          <w:sz w:val="22"/>
        </w:rPr>
        <w:t xml:space="preserve">  to insert the module</w:t>
      </w:r>
    </w:p>
    <w:p w14:paraId="0B69FFB1" w14:textId="78D63804" w:rsidR="00707523" w:rsidRPr="00A40B41" w:rsidRDefault="00165F8E" w:rsidP="007F578C">
      <w:pPr>
        <w:pStyle w:val="HeadingStyle1"/>
        <w:ind w:left="1440"/>
        <w:rPr>
          <w:b w:val="0"/>
          <w:sz w:val="22"/>
        </w:rPr>
      </w:pPr>
      <w:r w:rsidRPr="00A40B41">
        <w:rPr>
          <w:sz w:val="22"/>
        </w:rPr>
        <w:t xml:space="preserve"> </w:t>
      </w:r>
      <w:proofErr w:type="spellStart"/>
      <w:proofErr w:type="gramStart"/>
      <w:r w:rsidR="007F578C" w:rsidRPr="00A40B41">
        <w:rPr>
          <w:sz w:val="22"/>
        </w:rPr>
        <w:t>lsmod</w:t>
      </w:r>
      <w:proofErr w:type="spellEnd"/>
      <w:r w:rsidR="007F578C" w:rsidRPr="00A40B41">
        <w:rPr>
          <w:sz w:val="22"/>
        </w:rPr>
        <w:t xml:space="preserve">  |</w:t>
      </w:r>
      <w:proofErr w:type="gramEnd"/>
      <w:r w:rsidRPr="00A40B41">
        <w:rPr>
          <w:sz w:val="22"/>
        </w:rPr>
        <w:t xml:space="preserve"> </w:t>
      </w:r>
      <w:r w:rsidR="007F578C" w:rsidRPr="00A40B41">
        <w:rPr>
          <w:sz w:val="22"/>
        </w:rPr>
        <w:t>more</w:t>
      </w:r>
      <w:r w:rsidRPr="00A40B41">
        <w:rPr>
          <w:b w:val="0"/>
          <w:sz w:val="22"/>
        </w:rPr>
        <w:t xml:space="preserve">  to </w:t>
      </w:r>
      <w:r w:rsidR="007F578C" w:rsidRPr="00A40B41">
        <w:rPr>
          <w:b w:val="0"/>
          <w:sz w:val="22"/>
        </w:rPr>
        <w:t>verify if the module was inserted</w:t>
      </w:r>
    </w:p>
    <w:p w14:paraId="0ABA4C05" w14:textId="14ABDCB7" w:rsidR="007F578C" w:rsidRPr="00A40B41" w:rsidRDefault="00165F8E" w:rsidP="00EA0FF3">
      <w:pPr>
        <w:pStyle w:val="HeadingStyle1"/>
        <w:numPr>
          <w:ilvl w:val="1"/>
          <w:numId w:val="5"/>
        </w:numPr>
        <w:rPr>
          <w:b w:val="0"/>
          <w:sz w:val="22"/>
        </w:rPr>
      </w:pPr>
      <w:r w:rsidRPr="00A40B41">
        <w:rPr>
          <w:b w:val="0"/>
          <w:sz w:val="22"/>
        </w:rPr>
        <w:t>Check the kern.log for initialization messages on second terminal and analyze the results</w:t>
      </w:r>
    </w:p>
    <w:p w14:paraId="101F4A41" w14:textId="4FF49DAE" w:rsidR="00CC73D7" w:rsidRPr="00A40B41" w:rsidRDefault="00CC73D7" w:rsidP="00CC73D7">
      <w:pPr>
        <w:pStyle w:val="HeadingStyle1"/>
        <w:ind w:left="1440"/>
        <w:rPr>
          <w:b w:val="0"/>
          <w:sz w:val="22"/>
        </w:rPr>
      </w:pPr>
      <w:r w:rsidRPr="00A40B41">
        <w:rPr>
          <w:b w:val="0"/>
          <w:noProof/>
          <w:sz w:val="22"/>
          <w:lang w:val="en-CA" w:eastAsia="en-CA"/>
        </w:rPr>
        <w:lastRenderedPageBreak/>
        <w:drawing>
          <wp:inline distT="0" distB="0" distL="0" distR="0" wp14:anchorId="463D5A9E" wp14:editId="26ABA7CA">
            <wp:extent cx="5302769" cy="229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5872" cy="2291610"/>
                    </a:xfrm>
                    <a:prstGeom prst="rect">
                      <a:avLst/>
                    </a:prstGeom>
                    <a:noFill/>
                    <a:ln>
                      <a:noFill/>
                    </a:ln>
                  </pic:spPr>
                </pic:pic>
              </a:graphicData>
            </a:graphic>
          </wp:inline>
        </w:drawing>
      </w:r>
    </w:p>
    <w:p w14:paraId="7767E0AE" w14:textId="00AC89EE" w:rsidR="007F578C" w:rsidRPr="00A40B41" w:rsidRDefault="0048386E" w:rsidP="00EA0FF3">
      <w:pPr>
        <w:pStyle w:val="HeadingStyle1"/>
        <w:numPr>
          <w:ilvl w:val="1"/>
          <w:numId w:val="5"/>
        </w:numPr>
        <w:rPr>
          <w:b w:val="0"/>
          <w:sz w:val="22"/>
        </w:rPr>
      </w:pPr>
      <w:r w:rsidRPr="00A40B41">
        <w:rPr>
          <w:b w:val="0"/>
          <w:sz w:val="22"/>
        </w:rPr>
        <w:t xml:space="preserve">You can remove the module with </w:t>
      </w:r>
      <w:proofErr w:type="spellStart"/>
      <w:r w:rsidRPr="00A40B41">
        <w:rPr>
          <w:sz w:val="22"/>
        </w:rPr>
        <w:t>rmmod</w:t>
      </w:r>
      <w:proofErr w:type="spellEnd"/>
      <w:r w:rsidRPr="00A40B41">
        <w:rPr>
          <w:sz w:val="22"/>
        </w:rPr>
        <w:t xml:space="preserve"> module1 </w:t>
      </w:r>
      <w:r w:rsidRPr="00A40B41">
        <w:rPr>
          <w:b w:val="0"/>
          <w:sz w:val="22"/>
        </w:rPr>
        <w:t>check the messages from kern.log on the second terminal and use</w:t>
      </w:r>
      <w:r w:rsidRPr="00A40B41">
        <w:rPr>
          <w:sz w:val="22"/>
        </w:rPr>
        <w:t xml:space="preserve"> </w:t>
      </w:r>
      <w:proofErr w:type="spellStart"/>
      <w:r w:rsidRPr="00A40B41">
        <w:rPr>
          <w:sz w:val="22"/>
        </w:rPr>
        <w:t>lsmod</w:t>
      </w:r>
      <w:proofErr w:type="spellEnd"/>
      <w:r w:rsidRPr="00A40B41">
        <w:rPr>
          <w:sz w:val="22"/>
        </w:rPr>
        <w:t xml:space="preserve"> </w:t>
      </w:r>
      <w:r w:rsidRPr="00A40B41">
        <w:rPr>
          <w:b w:val="0"/>
          <w:sz w:val="22"/>
        </w:rPr>
        <w:t>to verify if the module was removed.</w:t>
      </w:r>
    </w:p>
    <w:p w14:paraId="4959C3A8" w14:textId="0370279E" w:rsidR="003F00AA" w:rsidRPr="00A40B41" w:rsidRDefault="003F00AA" w:rsidP="00EA0FF3">
      <w:pPr>
        <w:pStyle w:val="HeadingStyle1"/>
        <w:numPr>
          <w:ilvl w:val="1"/>
          <w:numId w:val="5"/>
        </w:numPr>
        <w:rPr>
          <w:b w:val="0"/>
          <w:sz w:val="22"/>
        </w:rPr>
      </w:pPr>
      <w:r w:rsidRPr="00A40B41">
        <w:rPr>
          <w:b w:val="0"/>
          <w:sz w:val="22"/>
        </w:rPr>
        <w:t xml:space="preserve">Use </w:t>
      </w:r>
      <w:r w:rsidRPr="00A40B41">
        <w:rPr>
          <w:i/>
          <w:sz w:val="22"/>
        </w:rPr>
        <w:t>make clean</w:t>
      </w:r>
      <w:r w:rsidRPr="00A40B41">
        <w:rPr>
          <w:b w:val="0"/>
          <w:sz w:val="22"/>
        </w:rPr>
        <w:t xml:space="preserve"> to clean up. Use </w:t>
      </w:r>
      <w:r w:rsidRPr="00A40B41">
        <w:rPr>
          <w:i/>
          <w:sz w:val="22"/>
        </w:rPr>
        <w:t>ls</w:t>
      </w:r>
      <w:r w:rsidRPr="00A40B41">
        <w:rPr>
          <w:b w:val="0"/>
          <w:sz w:val="22"/>
        </w:rPr>
        <w:t xml:space="preserve"> to verify the results. </w:t>
      </w:r>
      <w:proofErr w:type="gramStart"/>
      <w:r w:rsidRPr="00A40B41">
        <w:rPr>
          <w:b w:val="0"/>
          <w:sz w:val="22"/>
        </w:rPr>
        <w:t>All  .</w:t>
      </w:r>
      <w:proofErr w:type="gramEnd"/>
      <w:r w:rsidRPr="00A40B41">
        <w:rPr>
          <w:b w:val="0"/>
          <w:sz w:val="22"/>
        </w:rPr>
        <w:t xml:space="preserve">o  and .ko files should be removed. </w:t>
      </w:r>
      <w:r w:rsidR="0048386E" w:rsidRPr="00A40B41">
        <w:rPr>
          <w:b w:val="0"/>
          <w:sz w:val="22"/>
        </w:rPr>
        <w:t xml:space="preserve"> </w:t>
      </w:r>
    </w:p>
    <w:p w14:paraId="4766550E" w14:textId="633251CB" w:rsidR="005441A1" w:rsidRPr="00A40B41" w:rsidRDefault="005441A1" w:rsidP="005441A1">
      <w:pPr>
        <w:pStyle w:val="HeadingStyle1"/>
        <w:numPr>
          <w:ilvl w:val="1"/>
          <w:numId w:val="5"/>
        </w:numPr>
        <w:rPr>
          <w:b w:val="0"/>
          <w:sz w:val="22"/>
        </w:rPr>
      </w:pPr>
      <w:r w:rsidRPr="00A40B41">
        <w:rPr>
          <w:sz w:val="22"/>
        </w:rPr>
        <w:t>(3 marks)</w:t>
      </w:r>
      <w:r w:rsidRPr="00A40B41">
        <w:rPr>
          <w:b w:val="0"/>
          <w:sz w:val="22"/>
        </w:rPr>
        <w:t xml:space="preserve"> Attach screen capture that demo the used of respective commands to</w:t>
      </w:r>
    </w:p>
    <w:p w14:paraId="21770FA3" w14:textId="6288A995" w:rsidR="005441A1" w:rsidRDefault="005441A1" w:rsidP="005441A1">
      <w:pPr>
        <w:pStyle w:val="HeadingStyle1"/>
        <w:numPr>
          <w:ilvl w:val="2"/>
          <w:numId w:val="5"/>
        </w:numPr>
        <w:rPr>
          <w:b w:val="0"/>
          <w:sz w:val="22"/>
        </w:rPr>
      </w:pPr>
      <w:r w:rsidRPr="00A40B41">
        <w:rPr>
          <w:b w:val="0"/>
          <w:sz w:val="22"/>
        </w:rPr>
        <w:t>Insert the module in the kernel</w:t>
      </w:r>
    </w:p>
    <w:p w14:paraId="2FDE96DE" w14:textId="63D07DB1" w:rsidR="00791933" w:rsidRPr="00A40B41" w:rsidRDefault="00791933" w:rsidP="00791933">
      <w:pPr>
        <w:pStyle w:val="HeadingStyle1"/>
        <w:rPr>
          <w:b w:val="0"/>
          <w:sz w:val="22"/>
        </w:rPr>
      </w:pPr>
      <w:r>
        <w:rPr>
          <w:b w:val="0"/>
          <w:noProof/>
          <w:sz w:val="22"/>
        </w:rPr>
        <w:drawing>
          <wp:inline distT="0" distB="0" distL="0" distR="0" wp14:anchorId="35D7D25B" wp14:editId="461D0EE0">
            <wp:extent cx="594360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14:paraId="5A8F80D7" w14:textId="5072D2BB" w:rsidR="005441A1" w:rsidRDefault="005441A1" w:rsidP="005441A1">
      <w:pPr>
        <w:pStyle w:val="HeadingStyle1"/>
        <w:numPr>
          <w:ilvl w:val="2"/>
          <w:numId w:val="5"/>
        </w:numPr>
        <w:rPr>
          <w:b w:val="0"/>
          <w:sz w:val="22"/>
        </w:rPr>
      </w:pPr>
      <w:r w:rsidRPr="00A40B41">
        <w:rPr>
          <w:b w:val="0"/>
          <w:sz w:val="22"/>
        </w:rPr>
        <w:t>Verify module information</w:t>
      </w:r>
    </w:p>
    <w:p w14:paraId="600B2B32" w14:textId="13B17764" w:rsidR="00791933" w:rsidRPr="00A40B41" w:rsidRDefault="00791933" w:rsidP="00791933">
      <w:pPr>
        <w:pStyle w:val="HeadingStyle1"/>
        <w:rPr>
          <w:b w:val="0"/>
          <w:sz w:val="22"/>
        </w:rPr>
      </w:pPr>
      <w:r>
        <w:rPr>
          <w:b w:val="0"/>
          <w:noProof/>
          <w:sz w:val="22"/>
        </w:rPr>
        <w:drawing>
          <wp:inline distT="0" distB="0" distL="0" distR="0" wp14:anchorId="30F00F5C" wp14:editId="0F0A281C">
            <wp:extent cx="5495925" cy="485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5925" cy="485775"/>
                    </a:xfrm>
                    <a:prstGeom prst="rect">
                      <a:avLst/>
                    </a:prstGeom>
                    <a:noFill/>
                    <a:ln>
                      <a:noFill/>
                    </a:ln>
                  </pic:spPr>
                </pic:pic>
              </a:graphicData>
            </a:graphic>
          </wp:inline>
        </w:drawing>
      </w:r>
    </w:p>
    <w:p w14:paraId="53528811" w14:textId="1A3DFA2B" w:rsidR="005441A1" w:rsidRDefault="005441A1" w:rsidP="005441A1">
      <w:pPr>
        <w:pStyle w:val="HeadingStyle1"/>
        <w:numPr>
          <w:ilvl w:val="2"/>
          <w:numId w:val="5"/>
        </w:numPr>
        <w:rPr>
          <w:b w:val="0"/>
          <w:sz w:val="22"/>
        </w:rPr>
      </w:pPr>
      <w:r w:rsidRPr="00A40B41">
        <w:rPr>
          <w:b w:val="0"/>
          <w:sz w:val="22"/>
        </w:rPr>
        <w:t>Kernel.log with results that demo inserted module</w:t>
      </w:r>
    </w:p>
    <w:p w14:paraId="56B2F7FF" w14:textId="36235C3A" w:rsidR="00791933" w:rsidRPr="00A40B41" w:rsidRDefault="00791933" w:rsidP="00791933">
      <w:pPr>
        <w:pStyle w:val="HeadingStyle1"/>
        <w:rPr>
          <w:b w:val="0"/>
          <w:sz w:val="22"/>
        </w:rPr>
      </w:pPr>
      <w:r>
        <w:rPr>
          <w:b w:val="0"/>
          <w:noProof/>
          <w:sz w:val="22"/>
        </w:rPr>
        <w:lastRenderedPageBreak/>
        <w:drawing>
          <wp:inline distT="0" distB="0" distL="0" distR="0" wp14:anchorId="0105318A" wp14:editId="0FD72465">
            <wp:extent cx="4809916" cy="2486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626" cy="2506033"/>
                    </a:xfrm>
                    <a:prstGeom prst="rect">
                      <a:avLst/>
                    </a:prstGeom>
                    <a:noFill/>
                    <a:ln>
                      <a:noFill/>
                    </a:ln>
                  </pic:spPr>
                </pic:pic>
              </a:graphicData>
            </a:graphic>
          </wp:inline>
        </w:drawing>
      </w:r>
    </w:p>
    <w:p w14:paraId="26863819" w14:textId="21D3F038" w:rsidR="003F00AA" w:rsidRPr="00A40B41" w:rsidRDefault="009470C6" w:rsidP="00EA0FF3">
      <w:pPr>
        <w:pStyle w:val="HeadingStyle1"/>
        <w:numPr>
          <w:ilvl w:val="1"/>
          <w:numId w:val="5"/>
        </w:numPr>
        <w:rPr>
          <w:b w:val="0"/>
          <w:sz w:val="22"/>
        </w:rPr>
      </w:pPr>
      <w:r w:rsidRPr="00A40B41">
        <w:rPr>
          <w:sz w:val="22"/>
          <w:lang w:val="en-CA" w:eastAsia="en-CA"/>
        </w:rPr>
        <w:t xml:space="preserve">(1 mark) </w:t>
      </w:r>
      <w:r w:rsidR="003F00AA" w:rsidRPr="00A40B41">
        <w:rPr>
          <w:b w:val="0"/>
          <w:sz w:val="22"/>
        </w:rPr>
        <w:t xml:space="preserve">Access the following web site: </w:t>
      </w:r>
      <w:hyperlink r:id="rId27" w:history="1">
        <w:r w:rsidR="003F00AA" w:rsidRPr="00A40B41">
          <w:rPr>
            <w:rStyle w:val="Hyperlink"/>
            <w:b w:val="0"/>
            <w:sz w:val="22"/>
          </w:rPr>
          <w:t>https://www.kernel.org/doc/htmldocs/kernel-hacking/common-routines.h</w:t>
        </w:r>
        <w:r w:rsidR="003F00AA" w:rsidRPr="00A40B41">
          <w:rPr>
            <w:rStyle w:val="Hyperlink"/>
            <w:b w:val="0"/>
            <w:sz w:val="22"/>
          </w:rPr>
          <w:t>t</w:t>
        </w:r>
        <w:r w:rsidR="003F00AA" w:rsidRPr="00A40B41">
          <w:rPr>
            <w:rStyle w:val="Hyperlink"/>
            <w:b w:val="0"/>
            <w:sz w:val="22"/>
          </w:rPr>
          <w:t>ml</w:t>
        </w:r>
      </w:hyperlink>
      <w:r w:rsidR="003F00AA" w:rsidRPr="00A40B41">
        <w:rPr>
          <w:b w:val="0"/>
          <w:sz w:val="22"/>
        </w:rPr>
        <w:t xml:space="preserve">  to learn about </w:t>
      </w:r>
      <w:proofErr w:type="spellStart"/>
      <w:proofErr w:type="gramStart"/>
      <w:r w:rsidR="003F00AA" w:rsidRPr="00A40B41">
        <w:rPr>
          <w:b w:val="0"/>
          <w:sz w:val="22"/>
        </w:rPr>
        <w:t>printk</w:t>
      </w:r>
      <w:proofErr w:type="spellEnd"/>
      <w:r w:rsidR="003F00AA" w:rsidRPr="00A40B41">
        <w:rPr>
          <w:b w:val="0"/>
          <w:sz w:val="22"/>
        </w:rPr>
        <w:t>( )</w:t>
      </w:r>
      <w:proofErr w:type="gramEnd"/>
      <w:r w:rsidR="003F00AA" w:rsidRPr="00A40B41">
        <w:rPr>
          <w:b w:val="0"/>
          <w:sz w:val="22"/>
        </w:rPr>
        <w:t xml:space="preserve"> function. What header is required by this function?  </w:t>
      </w:r>
    </w:p>
    <w:p w14:paraId="28CDD069" w14:textId="04CA115F" w:rsidR="003F00AA" w:rsidRPr="00791933" w:rsidRDefault="00791933" w:rsidP="00791933">
      <w:pPr>
        <w:pStyle w:val="HeadingStyle1"/>
        <w:ind w:left="1440" w:firstLine="720"/>
        <w:rPr>
          <w:bCs/>
          <w:sz w:val="22"/>
        </w:rPr>
      </w:pPr>
      <w:r w:rsidRPr="00791933">
        <w:rPr>
          <w:bCs/>
          <w:sz w:val="22"/>
        </w:rPr>
        <w:t>include/</w:t>
      </w:r>
      <w:proofErr w:type="spellStart"/>
      <w:r w:rsidRPr="00791933">
        <w:rPr>
          <w:bCs/>
          <w:sz w:val="22"/>
        </w:rPr>
        <w:t>linux</w:t>
      </w:r>
      <w:proofErr w:type="spellEnd"/>
      <w:r w:rsidRPr="00791933">
        <w:rPr>
          <w:bCs/>
          <w:sz w:val="22"/>
        </w:rPr>
        <w:t>/</w:t>
      </w:r>
      <w:proofErr w:type="spellStart"/>
      <w:r w:rsidRPr="00791933">
        <w:rPr>
          <w:bCs/>
          <w:sz w:val="22"/>
        </w:rPr>
        <w:t>kernel.h</w:t>
      </w:r>
      <w:proofErr w:type="spellEnd"/>
    </w:p>
    <w:p w14:paraId="4BDEB05B" w14:textId="77777777" w:rsidR="00A40B41" w:rsidRPr="00A40B41" w:rsidRDefault="00A40B41" w:rsidP="003F00AA">
      <w:pPr>
        <w:pStyle w:val="HeadingStyle1"/>
        <w:ind w:left="1440"/>
        <w:rPr>
          <w:b w:val="0"/>
          <w:color w:val="FF0000"/>
          <w:sz w:val="22"/>
        </w:rPr>
      </w:pPr>
    </w:p>
    <w:p w14:paraId="304ACE30" w14:textId="4C9EA930" w:rsidR="0048386E" w:rsidRPr="00A40B41" w:rsidRDefault="00DA7376" w:rsidP="00EA0FF3">
      <w:pPr>
        <w:pStyle w:val="HeadingStyle1"/>
        <w:numPr>
          <w:ilvl w:val="1"/>
          <w:numId w:val="5"/>
        </w:numPr>
        <w:rPr>
          <w:b w:val="0"/>
          <w:sz w:val="22"/>
        </w:rPr>
      </w:pPr>
      <w:r w:rsidRPr="00A40B41">
        <w:rPr>
          <w:b w:val="0"/>
          <w:sz w:val="22"/>
        </w:rPr>
        <w:t xml:space="preserve">Modify the current module1.c  by replacing the function </w:t>
      </w:r>
      <w:proofErr w:type="spellStart"/>
      <w:r w:rsidRPr="00A40B41">
        <w:rPr>
          <w:b w:val="0"/>
          <w:sz w:val="22"/>
        </w:rPr>
        <w:t>pr_info</w:t>
      </w:r>
      <w:proofErr w:type="spellEnd"/>
      <w:r w:rsidRPr="00A40B41">
        <w:rPr>
          <w:b w:val="0"/>
          <w:sz w:val="22"/>
        </w:rPr>
        <w:t xml:space="preserve">( ) </w:t>
      </w:r>
      <w:r w:rsidR="003F00AA" w:rsidRPr="00A40B41">
        <w:rPr>
          <w:b w:val="0"/>
          <w:sz w:val="22"/>
        </w:rPr>
        <w:t xml:space="preserve">with </w:t>
      </w:r>
      <w:r w:rsidR="00452185" w:rsidRPr="00A40B41">
        <w:rPr>
          <w:b w:val="0"/>
          <w:sz w:val="22"/>
        </w:rPr>
        <w:t xml:space="preserve"> </w:t>
      </w:r>
      <w:proofErr w:type="spellStart"/>
      <w:r w:rsidR="003F00AA" w:rsidRPr="00A40B41">
        <w:rPr>
          <w:b w:val="0"/>
          <w:sz w:val="22"/>
        </w:rPr>
        <w:t>printk</w:t>
      </w:r>
      <w:proofErr w:type="spellEnd"/>
      <w:r w:rsidR="003F00AA" w:rsidRPr="00A40B41">
        <w:rPr>
          <w:b w:val="0"/>
          <w:sz w:val="22"/>
        </w:rPr>
        <w:t>( KERN_INFO “ testing new function \n”);</w:t>
      </w:r>
    </w:p>
    <w:p w14:paraId="2AB56F93" w14:textId="77777777" w:rsidR="00452185" w:rsidRPr="00A40B41" w:rsidRDefault="00452185" w:rsidP="00452185">
      <w:pPr>
        <w:pStyle w:val="ListParagraph"/>
        <w:ind w:left="643"/>
      </w:pPr>
      <w:r w:rsidRPr="00A40B41">
        <w:t xml:space="preserve">            Pro-tip: KERN_ALERT is the priority of the output message. There are many    </w:t>
      </w:r>
    </w:p>
    <w:p w14:paraId="001EAF5D" w14:textId="6C5910B1" w:rsidR="00452185" w:rsidRPr="00A40B41" w:rsidRDefault="00452185" w:rsidP="00452185">
      <w:pPr>
        <w:pStyle w:val="ListParagraph"/>
        <w:ind w:left="643"/>
      </w:pPr>
      <w:r w:rsidRPr="00A40B41">
        <w:t xml:space="preserve">            others such as KERN_INFO.</w:t>
      </w:r>
    </w:p>
    <w:p w14:paraId="7FDCAC44" w14:textId="2B8F5E2A" w:rsidR="00452185" w:rsidRPr="00A40B41" w:rsidRDefault="00090F18" w:rsidP="00452185">
      <w:pPr>
        <w:pStyle w:val="ListParagraph"/>
        <w:ind w:left="643"/>
      </w:pPr>
      <w:r w:rsidRPr="00A40B41">
        <w:t xml:space="preserve">           </w:t>
      </w:r>
    </w:p>
    <w:p w14:paraId="401C4C17" w14:textId="77777777" w:rsidR="00AE071A" w:rsidRPr="00A40B41" w:rsidRDefault="003F00AA" w:rsidP="00EA0FF3">
      <w:pPr>
        <w:pStyle w:val="HeadingStyle1"/>
        <w:numPr>
          <w:ilvl w:val="1"/>
          <w:numId w:val="5"/>
        </w:numPr>
        <w:spacing w:before="0" w:after="0"/>
        <w:rPr>
          <w:b w:val="0"/>
          <w:sz w:val="22"/>
        </w:rPr>
      </w:pPr>
      <w:r w:rsidRPr="00A40B41">
        <w:rPr>
          <w:b w:val="0"/>
          <w:sz w:val="22"/>
        </w:rPr>
        <w:t xml:space="preserve"> Save the module as </w:t>
      </w:r>
      <w:proofErr w:type="spellStart"/>
      <w:r w:rsidRPr="00A40B41">
        <w:rPr>
          <w:b w:val="0"/>
          <w:sz w:val="22"/>
        </w:rPr>
        <w:t>moprintk.c</w:t>
      </w:r>
      <w:proofErr w:type="spellEnd"/>
      <w:r w:rsidRPr="00A40B41">
        <w:rPr>
          <w:b w:val="0"/>
          <w:sz w:val="22"/>
        </w:rPr>
        <w:t xml:space="preserve"> </w:t>
      </w:r>
    </w:p>
    <w:p w14:paraId="3BB69410" w14:textId="18CBBC89" w:rsidR="003F00AA" w:rsidRPr="00A40B41" w:rsidRDefault="003F00AA" w:rsidP="00EA0FF3">
      <w:pPr>
        <w:pStyle w:val="HeadingStyle1"/>
        <w:numPr>
          <w:ilvl w:val="1"/>
          <w:numId w:val="5"/>
        </w:numPr>
        <w:spacing w:before="0" w:after="0"/>
        <w:rPr>
          <w:b w:val="0"/>
          <w:sz w:val="22"/>
        </w:rPr>
      </w:pPr>
      <w:r w:rsidRPr="00A40B41">
        <w:rPr>
          <w:b w:val="0"/>
          <w:sz w:val="22"/>
        </w:rPr>
        <w:t xml:space="preserve"> Modify </w:t>
      </w:r>
      <w:proofErr w:type="spellStart"/>
      <w:r w:rsidRPr="00A40B41">
        <w:rPr>
          <w:b w:val="0"/>
          <w:sz w:val="22"/>
        </w:rPr>
        <w:t>Makefile</w:t>
      </w:r>
      <w:proofErr w:type="spellEnd"/>
      <w:r w:rsidRPr="00A40B41">
        <w:rPr>
          <w:b w:val="0"/>
          <w:sz w:val="22"/>
        </w:rPr>
        <w:t xml:space="preserve"> w</w:t>
      </w:r>
      <w:r w:rsidR="00CC73D7" w:rsidRPr="00A40B41">
        <w:rPr>
          <w:b w:val="0"/>
          <w:sz w:val="22"/>
        </w:rPr>
        <w:t xml:space="preserve">ith the respective object file. Every time you want to compile a new module </w:t>
      </w:r>
      <w:proofErr w:type="spellStart"/>
      <w:r w:rsidR="00CC73D7" w:rsidRPr="00A40B41">
        <w:rPr>
          <w:b w:val="0"/>
          <w:sz w:val="22"/>
        </w:rPr>
        <w:t>Makefile</w:t>
      </w:r>
      <w:proofErr w:type="spellEnd"/>
      <w:r w:rsidR="00CC73D7" w:rsidRPr="00A40B41">
        <w:rPr>
          <w:b w:val="0"/>
          <w:sz w:val="22"/>
        </w:rPr>
        <w:t xml:space="preserve"> has to be modified with respective object file name</w:t>
      </w:r>
    </w:p>
    <w:p w14:paraId="17E427BD" w14:textId="0DEEE80F" w:rsidR="00AE071A" w:rsidRPr="00A40B41" w:rsidRDefault="00CC73D7" w:rsidP="00EA0FF3">
      <w:pPr>
        <w:pStyle w:val="HeadingStyle1"/>
        <w:numPr>
          <w:ilvl w:val="1"/>
          <w:numId w:val="5"/>
        </w:numPr>
        <w:spacing w:before="0" w:after="0"/>
        <w:rPr>
          <w:b w:val="0"/>
          <w:sz w:val="22"/>
        </w:rPr>
      </w:pPr>
      <w:r w:rsidRPr="00A40B41">
        <w:rPr>
          <w:b w:val="0"/>
          <w:sz w:val="22"/>
        </w:rPr>
        <w:t xml:space="preserve"> Compile the new module</w:t>
      </w:r>
    </w:p>
    <w:p w14:paraId="29CAF827" w14:textId="214934A2" w:rsidR="00CC73D7" w:rsidRPr="00A40B41" w:rsidRDefault="00CC73D7" w:rsidP="00EA0FF3">
      <w:pPr>
        <w:pStyle w:val="HeadingStyle1"/>
        <w:numPr>
          <w:ilvl w:val="1"/>
          <w:numId w:val="5"/>
        </w:numPr>
        <w:spacing w:before="0" w:after="0"/>
        <w:rPr>
          <w:b w:val="0"/>
          <w:sz w:val="22"/>
        </w:rPr>
      </w:pPr>
      <w:r w:rsidRPr="00A40B41">
        <w:rPr>
          <w:b w:val="0"/>
          <w:sz w:val="22"/>
        </w:rPr>
        <w:t xml:space="preserve"> Insert the module and monitor the results with kern.log</w:t>
      </w:r>
    </w:p>
    <w:p w14:paraId="4AF13932" w14:textId="2478938C" w:rsidR="00DF0E4F" w:rsidRPr="00A40B41" w:rsidRDefault="00CC73D7" w:rsidP="00EA0FF3">
      <w:pPr>
        <w:pStyle w:val="HeadingStyle1"/>
        <w:numPr>
          <w:ilvl w:val="1"/>
          <w:numId w:val="5"/>
        </w:numPr>
        <w:spacing w:before="0" w:after="0"/>
        <w:rPr>
          <w:b w:val="0"/>
          <w:sz w:val="22"/>
        </w:rPr>
      </w:pPr>
      <w:r w:rsidRPr="00A40B41">
        <w:rPr>
          <w:sz w:val="22"/>
        </w:rPr>
        <w:t xml:space="preserve"> </w:t>
      </w:r>
      <w:r w:rsidR="00DF0E4F" w:rsidRPr="00A40B41">
        <w:rPr>
          <w:sz w:val="22"/>
        </w:rPr>
        <w:t>( 5 marks )</w:t>
      </w:r>
      <w:r w:rsidR="00DF0E4F" w:rsidRPr="00A40B41">
        <w:rPr>
          <w:b w:val="0"/>
          <w:sz w:val="22"/>
        </w:rPr>
        <w:t xml:space="preserve"> Attach screen capture with modified module and the used of respective commands that demo:</w:t>
      </w:r>
    </w:p>
    <w:p w14:paraId="614A0E60" w14:textId="21767B09" w:rsidR="00CC73D7" w:rsidRDefault="00DF0E4F" w:rsidP="00DF0E4F">
      <w:pPr>
        <w:pStyle w:val="HeadingStyle1"/>
        <w:numPr>
          <w:ilvl w:val="2"/>
          <w:numId w:val="5"/>
        </w:numPr>
        <w:spacing w:before="0" w:after="0"/>
        <w:rPr>
          <w:b w:val="0"/>
          <w:sz w:val="22"/>
        </w:rPr>
      </w:pPr>
      <w:r w:rsidRPr="00A40B41">
        <w:rPr>
          <w:b w:val="0"/>
          <w:sz w:val="22"/>
        </w:rPr>
        <w:t>Modified and compiled LKM</w:t>
      </w:r>
    </w:p>
    <w:p w14:paraId="595ADE10" w14:textId="3D963AC0" w:rsidR="00874433" w:rsidRPr="00A40B41" w:rsidRDefault="00874433" w:rsidP="00874433">
      <w:pPr>
        <w:pStyle w:val="HeadingStyle1"/>
        <w:spacing w:before="0" w:after="0"/>
        <w:rPr>
          <w:b w:val="0"/>
          <w:sz w:val="22"/>
        </w:rPr>
      </w:pPr>
      <w:r>
        <w:rPr>
          <w:b w:val="0"/>
          <w:noProof/>
          <w:sz w:val="22"/>
        </w:rPr>
        <w:lastRenderedPageBreak/>
        <w:drawing>
          <wp:inline distT="0" distB="0" distL="0" distR="0" wp14:anchorId="3012BDA2" wp14:editId="2B1E1EF4">
            <wp:extent cx="4362450" cy="4448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0" cy="4448175"/>
                    </a:xfrm>
                    <a:prstGeom prst="rect">
                      <a:avLst/>
                    </a:prstGeom>
                    <a:noFill/>
                    <a:ln>
                      <a:noFill/>
                    </a:ln>
                  </pic:spPr>
                </pic:pic>
              </a:graphicData>
            </a:graphic>
          </wp:inline>
        </w:drawing>
      </w:r>
    </w:p>
    <w:p w14:paraId="482E44FC" w14:textId="4758B5DC" w:rsidR="00DF0E4F" w:rsidRDefault="00DF0E4F" w:rsidP="00EA0FF3">
      <w:pPr>
        <w:pStyle w:val="HeadingStyle1"/>
        <w:numPr>
          <w:ilvl w:val="2"/>
          <w:numId w:val="5"/>
        </w:numPr>
        <w:spacing w:before="0" w:after="0"/>
        <w:rPr>
          <w:b w:val="0"/>
          <w:sz w:val="22"/>
        </w:rPr>
      </w:pPr>
      <w:r w:rsidRPr="00A40B41">
        <w:rPr>
          <w:b w:val="0"/>
          <w:sz w:val="22"/>
        </w:rPr>
        <w:t>Inserted module in the kernel</w:t>
      </w:r>
    </w:p>
    <w:p w14:paraId="31459828" w14:textId="4B283174" w:rsidR="00874433" w:rsidRPr="00A40B41" w:rsidRDefault="00874433" w:rsidP="00874433">
      <w:pPr>
        <w:pStyle w:val="HeadingStyle1"/>
        <w:spacing w:before="0" w:after="0"/>
        <w:rPr>
          <w:b w:val="0"/>
          <w:sz w:val="22"/>
        </w:rPr>
      </w:pPr>
      <w:r>
        <w:rPr>
          <w:b w:val="0"/>
          <w:noProof/>
          <w:sz w:val="22"/>
        </w:rPr>
        <w:drawing>
          <wp:inline distT="0" distB="0" distL="0" distR="0" wp14:anchorId="374A2777" wp14:editId="2BB49E43">
            <wp:extent cx="5943600" cy="62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2EC84113" w14:textId="77777777" w:rsidR="00874433" w:rsidRDefault="0041147F" w:rsidP="00EA0FF3">
      <w:pPr>
        <w:pStyle w:val="HeadingStyle1"/>
        <w:numPr>
          <w:ilvl w:val="2"/>
          <w:numId w:val="5"/>
        </w:numPr>
        <w:spacing w:before="0" w:after="0"/>
        <w:rPr>
          <w:b w:val="0"/>
          <w:sz w:val="22"/>
        </w:rPr>
      </w:pPr>
      <w:r w:rsidRPr="00A40B41">
        <w:rPr>
          <w:b w:val="0"/>
          <w:sz w:val="22"/>
        </w:rPr>
        <w:t xml:space="preserve">module information </w:t>
      </w:r>
    </w:p>
    <w:p w14:paraId="11DF7A92" w14:textId="6C4DD31D" w:rsidR="00CC73D7" w:rsidRPr="00A40B41" w:rsidRDefault="00874433" w:rsidP="00874433">
      <w:pPr>
        <w:pStyle w:val="HeadingStyle1"/>
        <w:spacing w:before="0" w:after="0"/>
        <w:rPr>
          <w:b w:val="0"/>
          <w:sz w:val="22"/>
        </w:rPr>
      </w:pPr>
      <w:r>
        <w:rPr>
          <w:b w:val="0"/>
          <w:noProof/>
          <w:sz w:val="22"/>
        </w:rPr>
        <w:drawing>
          <wp:inline distT="0" distB="0" distL="0" distR="0" wp14:anchorId="482DF3C4" wp14:editId="71733890">
            <wp:extent cx="594360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r w:rsidR="0041147F" w:rsidRPr="00A40B41">
        <w:rPr>
          <w:b w:val="0"/>
          <w:sz w:val="22"/>
        </w:rPr>
        <w:t xml:space="preserve"> </w:t>
      </w:r>
    </w:p>
    <w:p w14:paraId="1FD34F7E" w14:textId="00A8E178" w:rsidR="00B42925" w:rsidRDefault="00CC73D7" w:rsidP="00EA0FF3">
      <w:pPr>
        <w:pStyle w:val="HeadingStyle1"/>
        <w:numPr>
          <w:ilvl w:val="2"/>
          <w:numId w:val="5"/>
        </w:numPr>
        <w:spacing w:before="0" w:after="0"/>
        <w:rPr>
          <w:b w:val="0"/>
          <w:sz w:val="22"/>
        </w:rPr>
      </w:pPr>
      <w:r w:rsidRPr="00A40B41">
        <w:rPr>
          <w:b w:val="0"/>
          <w:sz w:val="22"/>
        </w:rPr>
        <w:t>based memory address</w:t>
      </w:r>
      <w:r w:rsidR="0059639E" w:rsidRPr="00A40B41">
        <w:rPr>
          <w:b w:val="0"/>
          <w:sz w:val="22"/>
        </w:rPr>
        <w:t xml:space="preserve"> (offset)</w:t>
      </w:r>
      <w:r w:rsidRPr="00A40B41">
        <w:rPr>
          <w:b w:val="0"/>
          <w:sz w:val="22"/>
        </w:rPr>
        <w:t xml:space="preserve"> of the module inserted   </w:t>
      </w:r>
    </w:p>
    <w:p w14:paraId="69DE7BA7" w14:textId="1ACBEEAF" w:rsidR="00874433" w:rsidRPr="00A40B41" w:rsidRDefault="00874433" w:rsidP="00874433">
      <w:pPr>
        <w:pStyle w:val="HeadingStyle1"/>
        <w:spacing w:before="0" w:after="0"/>
        <w:rPr>
          <w:b w:val="0"/>
          <w:sz w:val="22"/>
        </w:rPr>
      </w:pPr>
      <w:r>
        <w:rPr>
          <w:b w:val="0"/>
          <w:noProof/>
          <w:sz w:val="22"/>
        </w:rPr>
        <w:drawing>
          <wp:inline distT="0" distB="0" distL="0" distR="0" wp14:anchorId="126A0D6B" wp14:editId="5B605C90">
            <wp:extent cx="5943600" cy="352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35299579" w14:textId="1C907868" w:rsidR="00CC73D7" w:rsidRDefault="0041147F" w:rsidP="00EA0FF3">
      <w:pPr>
        <w:pStyle w:val="HeadingStyle1"/>
        <w:numPr>
          <w:ilvl w:val="2"/>
          <w:numId w:val="5"/>
        </w:numPr>
        <w:spacing w:before="0" w:after="0"/>
        <w:rPr>
          <w:b w:val="0"/>
          <w:sz w:val="22"/>
        </w:rPr>
      </w:pPr>
      <w:r w:rsidRPr="00A40B41">
        <w:rPr>
          <w:b w:val="0"/>
          <w:sz w:val="22"/>
        </w:rPr>
        <w:lastRenderedPageBreak/>
        <w:t>how to remove the module</w:t>
      </w:r>
    </w:p>
    <w:p w14:paraId="6D67F689" w14:textId="356A0164" w:rsidR="00874433" w:rsidRPr="00A40B41" w:rsidRDefault="00874433" w:rsidP="00874433">
      <w:pPr>
        <w:pStyle w:val="HeadingStyle1"/>
        <w:spacing w:before="0" w:after="0"/>
        <w:rPr>
          <w:b w:val="0"/>
          <w:sz w:val="22"/>
        </w:rPr>
      </w:pPr>
      <w:r>
        <w:rPr>
          <w:b w:val="0"/>
          <w:noProof/>
          <w:sz w:val="22"/>
        </w:rPr>
        <w:drawing>
          <wp:inline distT="0" distB="0" distL="0" distR="0" wp14:anchorId="6E008427" wp14:editId="4E8091E6">
            <wp:extent cx="5934075" cy="885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885825"/>
                    </a:xfrm>
                    <a:prstGeom prst="rect">
                      <a:avLst/>
                    </a:prstGeom>
                    <a:noFill/>
                    <a:ln>
                      <a:noFill/>
                    </a:ln>
                  </pic:spPr>
                </pic:pic>
              </a:graphicData>
            </a:graphic>
          </wp:inline>
        </w:drawing>
      </w:r>
    </w:p>
    <w:p w14:paraId="2956A52B" w14:textId="77777777" w:rsidR="00F64B17" w:rsidRPr="00A40B41" w:rsidRDefault="00F64B17" w:rsidP="00F64B17">
      <w:pPr>
        <w:pStyle w:val="HeadingStyle1"/>
        <w:ind w:left="2160"/>
        <w:rPr>
          <w:b w:val="0"/>
          <w:sz w:val="22"/>
        </w:rPr>
      </w:pPr>
    </w:p>
    <w:p w14:paraId="78BF7795" w14:textId="77777777" w:rsidR="00CC73D7" w:rsidRPr="00A40B41" w:rsidRDefault="00CC73D7" w:rsidP="00CC73D7">
      <w:pPr>
        <w:pStyle w:val="HeadingStyle1"/>
        <w:ind w:left="2160"/>
        <w:rPr>
          <w:b w:val="0"/>
          <w:sz w:val="22"/>
        </w:rPr>
      </w:pPr>
    </w:p>
    <w:p w14:paraId="69DE1F9B" w14:textId="4AD0E0A4" w:rsidR="00E270C0" w:rsidRPr="00A40B41" w:rsidRDefault="003F00AA" w:rsidP="00CC73D7">
      <w:pPr>
        <w:pStyle w:val="HeadingStyle1"/>
        <w:ind w:left="1080"/>
        <w:rPr>
          <w:b w:val="0"/>
          <w:sz w:val="22"/>
        </w:rPr>
      </w:pPr>
      <w:r w:rsidRPr="00A40B41">
        <w:rPr>
          <w:b w:val="0"/>
          <w:sz w:val="22"/>
        </w:rPr>
        <w:t xml:space="preserve">     </w:t>
      </w:r>
    </w:p>
    <w:p w14:paraId="38ABF280" w14:textId="77777777" w:rsidR="00E270C0" w:rsidRPr="00A40B41" w:rsidRDefault="00E270C0" w:rsidP="003E457F">
      <w:pPr>
        <w:pStyle w:val="HeadingStyle1"/>
        <w:ind w:left="1440"/>
        <w:rPr>
          <w:b w:val="0"/>
          <w:sz w:val="22"/>
        </w:rPr>
      </w:pPr>
    </w:p>
    <w:p w14:paraId="618066FB" w14:textId="77777777" w:rsidR="005441A1" w:rsidRPr="00A40B41" w:rsidRDefault="005441A1">
      <w:pPr>
        <w:spacing w:line="240" w:lineRule="auto"/>
        <w:rPr>
          <w:b/>
        </w:rPr>
      </w:pPr>
      <w:bookmarkStart w:id="6" w:name="_Toc477907332"/>
      <w:r w:rsidRPr="00A40B41">
        <w:br w:type="page"/>
      </w:r>
    </w:p>
    <w:p w14:paraId="0C2B7F77" w14:textId="59319EB1" w:rsidR="005D432C" w:rsidRDefault="004A58BC" w:rsidP="00B42925">
      <w:pPr>
        <w:pStyle w:val="HeadingStyle1"/>
      </w:pPr>
      <w:r>
        <w:lastRenderedPageBreak/>
        <w:t>2</w:t>
      </w:r>
      <w:r w:rsidR="00B42925">
        <w:t xml:space="preserve">.0 </w:t>
      </w:r>
      <w:bookmarkEnd w:id="6"/>
      <w:r w:rsidR="00B42925">
        <w:t xml:space="preserve">Character Device </w:t>
      </w:r>
      <w:r w:rsidR="00A40B41">
        <w:t xml:space="preserve">Driver </w:t>
      </w:r>
      <w:r w:rsidR="004F0F68">
        <w:t xml:space="preserve">Module </w:t>
      </w:r>
      <w:r w:rsidR="007C2FE7">
        <w:t>–</w:t>
      </w:r>
      <w:r w:rsidR="00B42925">
        <w:t>LKM</w:t>
      </w:r>
      <w:r w:rsidR="007C2FE7">
        <w:t xml:space="preserve"> </w:t>
      </w:r>
      <w:r w:rsidR="001A568A">
        <w:t xml:space="preserve">                     </w:t>
      </w:r>
      <w:r w:rsidR="007C2FE7">
        <w:t>___/</w:t>
      </w:r>
      <w:r w:rsidR="0031292F">
        <w:t>23</w:t>
      </w:r>
    </w:p>
    <w:p w14:paraId="39DFBF2A" w14:textId="77777777" w:rsidR="004F0F68" w:rsidRPr="00A40B41" w:rsidRDefault="00B42925" w:rsidP="005D432C">
      <w:r w:rsidRPr="00AE071A">
        <w:rPr>
          <w:rFonts w:ascii="Times New Roman" w:hAnsi="Times New Roman" w:cs="Times New Roman"/>
          <w:sz w:val="24"/>
        </w:rPr>
        <w:t xml:space="preserve">          </w:t>
      </w:r>
      <w:r w:rsidRPr="00A40B41">
        <w:t>The objective of this activity is</w:t>
      </w:r>
      <w:r w:rsidR="004F0F68" w:rsidRPr="00A40B41">
        <w:t>:</w:t>
      </w:r>
    </w:p>
    <w:p w14:paraId="35C38D3F" w14:textId="019C66B5" w:rsidR="004F0F68" w:rsidRPr="00A40B41" w:rsidRDefault="00316D3E" w:rsidP="00EA0FF3">
      <w:pPr>
        <w:pStyle w:val="ListParagraph"/>
        <w:numPr>
          <w:ilvl w:val="1"/>
          <w:numId w:val="4"/>
        </w:numPr>
      </w:pPr>
      <w:r w:rsidRPr="00A40B41">
        <w:t>Create a more complex</w:t>
      </w:r>
      <w:r w:rsidR="007C599D" w:rsidRPr="00A40B41">
        <w:t xml:space="preserve"> character device</w:t>
      </w:r>
      <w:r w:rsidRPr="00A40B41">
        <w:t xml:space="preserve"> driver </w:t>
      </w:r>
      <w:r w:rsidR="007C599D" w:rsidRPr="00A40B41">
        <w:t>module</w:t>
      </w:r>
    </w:p>
    <w:p w14:paraId="7BC5C1A8" w14:textId="3458BBAD" w:rsidR="005D432C" w:rsidRPr="00A40B41" w:rsidRDefault="00AF7793" w:rsidP="00EA0FF3">
      <w:pPr>
        <w:pStyle w:val="ListParagraph"/>
        <w:numPr>
          <w:ilvl w:val="1"/>
          <w:numId w:val="4"/>
        </w:numPr>
      </w:pPr>
      <w:r w:rsidRPr="00A40B41">
        <w:t>D</w:t>
      </w:r>
      <w:r w:rsidR="007C599D" w:rsidRPr="00A40B41">
        <w:t xml:space="preserve">ownload a </w:t>
      </w:r>
      <w:r w:rsidR="00B42925" w:rsidRPr="00A40B41">
        <w:t>character device</w:t>
      </w:r>
      <w:r w:rsidR="004F0F68" w:rsidRPr="00A40B41">
        <w:t xml:space="preserve"> </w:t>
      </w:r>
      <w:r w:rsidR="007C599D" w:rsidRPr="00A40B41">
        <w:t>module, analyze the module and insert it into the kernel</w:t>
      </w:r>
    </w:p>
    <w:p w14:paraId="6CA34A88" w14:textId="77777777" w:rsidR="005D432C" w:rsidRPr="00A40B41" w:rsidRDefault="005D432C" w:rsidP="005D432C"/>
    <w:p w14:paraId="0AD89669" w14:textId="2C2E0132" w:rsidR="00D967EE" w:rsidRPr="00A40B41" w:rsidRDefault="00743507" w:rsidP="004F0F68">
      <w:pPr>
        <w:pStyle w:val="ListParagraph"/>
      </w:pPr>
      <w:r w:rsidRPr="00A40B41">
        <w:t>In Linux devices are classified into block (with file system) and c</w:t>
      </w:r>
      <w:r w:rsidR="004F0F68" w:rsidRPr="00A40B41">
        <w:t>haracter device</w:t>
      </w:r>
      <w:r w:rsidRPr="00A40B41">
        <w:t>s (</w:t>
      </w:r>
      <w:r w:rsidR="00D967EE" w:rsidRPr="00A40B41">
        <w:t>raw devices that transmit data character- by character. Device driver can be used to pass information between user-space and LKM in kernel space. Linux devices have major and minor number to identify or associate the device driver.</w:t>
      </w:r>
      <w:r w:rsidR="00F84222" w:rsidRPr="00A40B41">
        <w:t xml:space="preserve"> The </w:t>
      </w:r>
      <w:r w:rsidR="00F84222" w:rsidRPr="00A40B41">
        <w:rPr>
          <w:b/>
        </w:rPr>
        <w:t>major number</w:t>
      </w:r>
      <w:r w:rsidR="00F84222" w:rsidRPr="00A40B41">
        <w:t xml:space="preserve"> is used by the kernel to identify the correct device driver when device is accessed and </w:t>
      </w:r>
      <w:r w:rsidR="00F84222" w:rsidRPr="00A40B41">
        <w:rPr>
          <w:b/>
        </w:rPr>
        <w:t>minor number</w:t>
      </w:r>
      <w:r w:rsidR="00F84222" w:rsidRPr="00A40B41">
        <w:t xml:space="preserve"> is a device dependent and handle internally within the driver for each device instance. </w:t>
      </w:r>
    </w:p>
    <w:p w14:paraId="475893E1" w14:textId="419A3793" w:rsidR="00F84222" w:rsidRPr="00A40B41" w:rsidRDefault="00F84222" w:rsidP="00F84222">
      <w:pPr>
        <w:pStyle w:val="ListParagraph"/>
      </w:pPr>
      <w:r w:rsidRPr="00A40B41">
        <w:t xml:space="preserve">Rootkits can be written to </w:t>
      </w:r>
      <w:r w:rsidR="004A58BC" w:rsidRPr="00A40B41">
        <w:t xml:space="preserve">hack existing device drivers </w:t>
      </w:r>
      <w:r w:rsidRPr="00A40B41">
        <w:t xml:space="preserve">or </w:t>
      </w:r>
      <w:r w:rsidR="004A58BC" w:rsidRPr="00A40B41">
        <w:t xml:space="preserve">a </w:t>
      </w:r>
      <w:r w:rsidRPr="00A40B41">
        <w:t xml:space="preserve">new device </w:t>
      </w:r>
      <w:r w:rsidR="004A58BC" w:rsidRPr="00A40B41">
        <w:t xml:space="preserve">driver can be written to </w:t>
      </w:r>
      <w:r w:rsidRPr="00A40B41">
        <w:t>hack the system.</w:t>
      </w:r>
    </w:p>
    <w:p w14:paraId="1176C432" w14:textId="77777777" w:rsidR="00D967EE" w:rsidRPr="00A40B41" w:rsidRDefault="00D967EE" w:rsidP="004F0F68">
      <w:pPr>
        <w:pStyle w:val="ListParagraph"/>
      </w:pPr>
    </w:p>
    <w:p w14:paraId="065AF7EF" w14:textId="32CEDC56" w:rsidR="0032523E" w:rsidRPr="00A40B41" w:rsidRDefault="00D967EE" w:rsidP="004F0F68">
      <w:pPr>
        <w:pStyle w:val="ListParagraph"/>
      </w:pPr>
      <w:r w:rsidRPr="00A40B41">
        <w:t xml:space="preserve">1. </w:t>
      </w:r>
      <w:r w:rsidR="00951D28" w:rsidRPr="00A40B41">
        <w:rPr>
          <w:b/>
          <w:lang w:val="en-CA" w:eastAsia="en-CA"/>
        </w:rPr>
        <w:t xml:space="preserve">(3 marks) </w:t>
      </w:r>
      <w:r w:rsidRPr="00A40B41">
        <w:t xml:space="preserve">Change to dev directory: </w:t>
      </w:r>
      <w:proofErr w:type="gramStart"/>
      <w:r w:rsidRPr="00A40B41">
        <w:rPr>
          <w:b/>
        </w:rPr>
        <w:t>cd  /</w:t>
      </w:r>
      <w:proofErr w:type="gramEnd"/>
      <w:r w:rsidRPr="00A40B41">
        <w:rPr>
          <w:b/>
        </w:rPr>
        <w:t>dev</w:t>
      </w:r>
      <w:r w:rsidRPr="00A40B41">
        <w:t xml:space="preserve">  and </w:t>
      </w:r>
      <w:r w:rsidRPr="00A40B41">
        <w:rPr>
          <w:b/>
        </w:rPr>
        <w:t>ls –l</w:t>
      </w:r>
      <w:r w:rsidRPr="00A40B41">
        <w:t xml:space="preserve">  to explore this directory. </w:t>
      </w:r>
      <w:r w:rsidR="00C87017" w:rsidRPr="00A40B41">
        <w:t xml:space="preserve">Identify </w:t>
      </w:r>
      <w:proofErr w:type="spellStart"/>
      <w:r w:rsidR="00C87017" w:rsidRPr="00A40B41">
        <w:t>tty</w:t>
      </w:r>
      <w:proofErr w:type="spellEnd"/>
      <w:r w:rsidR="00C87017" w:rsidRPr="00A40B41">
        <w:t xml:space="preserve"> device and all instances of this device tty0, tty1</w:t>
      </w:r>
      <w:r w:rsidR="00316D3E" w:rsidRPr="00A40B41">
        <w:t>….</w:t>
      </w:r>
      <w:r w:rsidR="00C87017" w:rsidRPr="00A40B41">
        <w:t xml:space="preserve"> The </w:t>
      </w:r>
      <w:r w:rsidR="00C87017" w:rsidRPr="00A40B41">
        <w:rPr>
          <w:b/>
        </w:rPr>
        <w:t>c</w:t>
      </w:r>
      <w:r w:rsidR="0032523E" w:rsidRPr="00A40B41">
        <w:t xml:space="preserve"> in the first column represents a</w:t>
      </w:r>
      <w:r w:rsidR="00C87017" w:rsidRPr="00A40B41">
        <w:t xml:space="preserve"> character device, the number </w:t>
      </w:r>
      <w:r w:rsidR="00C87017" w:rsidRPr="00A40B41">
        <w:rPr>
          <w:b/>
        </w:rPr>
        <w:t>4</w:t>
      </w:r>
      <w:r w:rsidR="0032523E" w:rsidRPr="00A40B41">
        <w:t xml:space="preserve"> is the major number for </w:t>
      </w:r>
      <w:proofErr w:type="spellStart"/>
      <w:r w:rsidR="0032523E" w:rsidRPr="00A40B41">
        <w:t>tty</w:t>
      </w:r>
      <w:proofErr w:type="spellEnd"/>
      <w:r w:rsidR="00C87017" w:rsidRPr="00A40B41">
        <w:t>. The kernel uses this number</w:t>
      </w:r>
      <w:r w:rsidR="0032523E" w:rsidRPr="00A40B41">
        <w:t xml:space="preserve"> </w:t>
      </w:r>
      <w:r w:rsidR="0032523E" w:rsidRPr="00A40B41">
        <w:rPr>
          <w:b/>
        </w:rPr>
        <w:t>4</w:t>
      </w:r>
      <w:r w:rsidR="00C87017" w:rsidRPr="00A40B41">
        <w:t xml:space="preserve"> to identify the driver </w:t>
      </w:r>
      <w:r w:rsidR="0032523E" w:rsidRPr="00A40B41">
        <w:t>for terminals (</w:t>
      </w:r>
      <w:proofErr w:type="spellStart"/>
      <w:r w:rsidR="0032523E" w:rsidRPr="00A40B41">
        <w:t>tty</w:t>
      </w:r>
      <w:proofErr w:type="spellEnd"/>
      <w:r w:rsidR="0032523E" w:rsidRPr="00A40B41">
        <w:t xml:space="preserve">) </w:t>
      </w:r>
      <w:r w:rsidR="00C87017" w:rsidRPr="00A40B41">
        <w:t>and the numbers in the next column are the minor number, specific for each instance of this device</w:t>
      </w:r>
      <w:r w:rsidR="0032523E" w:rsidRPr="00A40B41">
        <w:t>. Explore /dev directory and identify the major and minor number of the following character device:</w:t>
      </w:r>
    </w:p>
    <w:p w14:paraId="4E4EA8A2" w14:textId="58D2900A" w:rsidR="00D967EE" w:rsidRPr="00A40B41" w:rsidRDefault="000C0313" w:rsidP="004F0F68">
      <w:pPr>
        <w:pStyle w:val="ListParagraph"/>
        <w:rPr>
          <w:color w:val="FF0000"/>
        </w:rPr>
      </w:pPr>
      <w:r w:rsidRPr="00A40B41">
        <w:t xml:space="preserve"> </w:t>
      </w:r>
      <w:r w:rsidRPr="00A40B41">
        <w:tab/>
      </w:r>
      <w:r w:rsidRPr="00A40B41">
        <w:tab/>
        <w:t xml:space="preserve">a. </w:t>
      </w:r>
      <w:proofErr w:type="spellStart"/>
      <w:r w:rsidRPr="00A40B41">
        <w:t>vboxguest</w:t>
      </w:r>
      <w:proofErr w:type="spellEnd"/>
      <w:r w:rsidRPr="00A40B41">
        <w:t xml:space="preserve">        </w:t>
      </w:r>
      <w:r w:rsidR="0032523E" w:rsidRPr="00A40B41">
        <w:rPr>
          <w:color w:val="FF0000"/>
        </w:rPr>
        <w:t xml:space="preserve"> </w:t>
      </w:r>
    </w:p>
    <w:p w14:paraId="6C789057" w14:textId="346A5EE5" w:rsidR="0032523E" w:rsidRPr="00A40B41" w:rsidRDefault="0032523E" w:rsidP="004F0F68">
      <w:pPr>
        <w:pStyle w:val="ListParagraph"/>
        <w:rPr>
          <w:color w:val="FF0000"/>
        </w:rPr>
      </w:pPr>
      <w:r w:rsidRPr="00A40B41">
        <w:rPr>
          <w:color w:val="FF0000"/>
        </w:rPr>
        <w:tab/>
      </w:r>
      <w:r w:rsidRPr="00A40B41">
        <w:rPr>
          <w:color w:val="FF0000"/>
        </w:rPr>
        <w:tab/>
      </w:r>
      <w:r w:rsidRPr="00A40B41">
        <w:rPr>
          <w:color w:val="000000" w:themeColor="text1"/>
        </w:rPr>
        <w:t>b. console</w:t>
      </w:r>
      <w:r w:rsidR="000C0313" w:rsidRPr="00A40B41">
        <w:rPr>
          <w:color w:val="FF0000"/>
        </w:rPr>
        <w:t xml:space="preserve">             </w:t>
      </w:r>
    </w:p>
    <w:p w14:paraId="291A693B" w14:textId="6FC7421E" w:rsidR="0032523E" w:rsidRPr="00AE071A" w:rsidRDefault="0032523E" w:rsidP="004F0F68">
      <w:pPr>
        <w:pStyle w:val="ListParagraph"/>
        <w:rPr>
          <w:rFonts w:ascii="Times New Roman" w:hAnsi="Times New Roman" w:cs="Times New Roman"/>
          <w:color w:val="FF0000"/>
          <w:sz w:val="24"/>
        </w:rPr>
      </w:pPr>
      <w:r w:rsidRPr="00A40B41">
        <w:rPr>
          <w:color w:val="FF0000"/>
        </w:rPr>
        <w:t xml:space="preserve">                        </w:t>
      </w:r>
      <w:r w:rsidRPr="00A40B41">
        <w:rPr>
          <w:color w:val="000000" w:themeColor="text1"/>
        </w:rPr>
        <w:t>c. zero</w:t>
      </w:r>
      <w:r w:rsidRPr="00AE071A">
        <w:rPr>
          <w:rFonts w:ascii="Times New Roman" w:hAnsi="Times New Roman" w:cs="Times New Roman"/>
          <w:color w:val="000000" w:themeColor="text1"/>
          <w:sz w:val="24"/>
        </w:rPr>
        <w:t xml:space="preserve">                  </w:t>
      </w:r>
      <w:r w:rsidRPr="00AE071A">
        <w:rPr>
          <w:rFonts w:ascii="Times New Roman" w:hAnsi="Times New Roman" w:cs="Times New Roman"/>
          <w:color w:val="FF0000"/>
          <w:sz w:val="24"/>
        </w:rPr>
        <w:t xml:space="preserve"> </w:t>
      </w:r>
    </w:p>
    <w:p w14:paraId="3EA08EBB" w14:textId="77777777" w:rsidR="0032523E" w:rsidRDefault="0032523E" w:rsidP="004F0F68">
      <w:pPr>
        <w:pStyle w:val="ListParagraph"/>
        <w:rPr>
          <w:rFonts w:ascii="Times New Roman" w:hAnsi="Times New Roman" w:cs="Times New Roman"/>
          <w:sz w:val="24"/>
        </w:rPr>
      </w:pPr>
    </w:p>
    <w:p w14:paraId="45D537A4" w14:textId="1FC47336" w:rsidR="006F6D34" w:rsidRPr="00A40B41" w:rsidRDefault="006F6D34" w:rsidP="004F0F68">
      <w:pPr>
        <w:pStyle w:val="ListParagraph"/>
        <w:rPr>
          <w:b/>
          <w:sz w:val="28"/>
        </w:rPr>
      </w:pPr>
      <w:r w:rsidRPr="00A40B41">
        <w:rPr>
          <w:b/>
          <w:sz w:val="28"/>
        </w:rPr>
        <w:t>A. Create a complex character device driver module</w:t>
      </w:r>
    </w:p>
    <w:p w14:paraId="309064B1" w14:textId="6AF3BD04" w:rsidR="0032523E" w:rsidRPr="00A40B41" w:rsidRDefault="004A58BC" w:rsidP="00CF596E">
      <w:pPr>
        <w:pStyle w:val="ListParagraph"/>
      </w:pPr>
      <w:r w:rsidRPr="00A40B41">
        <w:t>1</w:t>
      </w:r>
      <w:r w:rsidR="00CF596E" w:rsidRPr="00A40B41">
        <w:t xml:space="preserve">. </w:t>
      </w:r>
      <w:r w:rsidR="00E83879" w:rsidRPr="00A40B41">
        <w:t xml:space="preserve">Now create the following character </w:t>
      </w:r>
      <w:r w:rsidR="002539A0" w:rsidRPr="00A40B41">
        <w:t xml:space="preserve">device driver module and analyze the main components of the module. Similar to previous modules it has </w:t>
      </w:r>
      <w:proofErr w:type="spellStart"/>
      <w:proofErr w:type="gramStart"/>
      <w:r w:rsidR="002539A0" w:rsidRPr="00A40B41">
        <w:rPr>
          <w:b/>
          <w:color w:val="000000" w:themeColor="text1"/>
        </w:rPr>
        <w:t>init</w:t>
      </w:r>
      <w:proofErr w:type="spellEnd"/>
      <w:r w:rsidR="002539A0" w:rsidRPr="00A40B41">
        <w:rPr>
          <w:b/>
          <w:color w:val="000000" w:themeColor="text1"/>
        </w:rPr>
        <w:t>(</w:t>
      </w:r>
      <w:proofErr w:type="gramEnd"/>
      <w:r w:rsidR="002539A0" w:rsidRPr="00A40B41">
        <w:rPr>
          <w:b/>
          <w:color w:val="000000" w:themeColor="text1"/>
        </w:rPr>
        <w:t>)</w:t>
      </w:r>
      <w:r w:rsidR="002539A0" w:rsidRPr="00A40B41">
        <w:rPr>
          <w:color w:val="000000" w:themeColor="text1"/>
        </w:rPr>
        <w:t xml:space="preserve"> </w:t>
      </w:r>
      <w:r w:rsidR="002539A0" w:rsidRPr="00A40B41">
        <w:t xml:space="preserve">and </w:t>
      </w:r>
      <w:r w:rsidR="002539A0" w:rsidRPr="00A40B41">
        <w:rPr>
          <w:b/>
        </w:rPr>
        <w:t>exit()</w:t>
      </w:r>
      <w:r w:rsidR="002539A0" w:rsidRPr="00A40B41">
        <w:t xml:space="preserve"> functions but we need file operations</w:t>
      </w:r>
      <w:r w:rsidR="00AE071A" w:rsidRPr="00A40B41">
        <w:t xml:space="preserve"> </w:t>
      </w:r>
      <w:r w:rsidR="002539A0" w:rsidRPr="00A40B41">
        <w:t>required for character device and I/O such as:</w:t>
      </w:r>
    </w:p>
    <w:p w14:paraId="7CD832A0" w14:textId="45C0A5DE" w:rsidR="002539A0" w:rsidRPr="00A40B41" w:rsidRDefault="002539A0" w:rsidP="002539A0">
      <w:pPr>
        <w:pStyle w:val="ListParagraph"/>
        <w:rPr>
          <w:b/>
        </w:rPr>
      </w:pPr>
      <w:proofErr w:type="gramStart"/>
      <w:r w:rsidRPr="00A40B41">
        <w:t>Open(</w:t>
      </w:r>
      <w:proofErr w:type="gramEnd"/>
      <w:r w:rsidRPr="00A40B41">
        <w:t xml:space="preserve">), read(), write() and release(). </w:t>
      </w:r>
      <w:r w:rsidR="00AE071A" w:rsidRPr="00A40B41">
        <w:t>In the module under //Prototypes</w:t>
      </w:r>
      <w:r w:rsidR="00FA6C32" w:rsidRPr="00A40B41">
        <w:t xml:space="preserve"> analyze the arguments of these functions. </w:t>
      </w:r>
      <w:r w:rsidRPr="00A40B41">
        <w:t xml:space="preserve">Drivers have a </w:t>
      </w:r>
      <w:r w:rsidRPr="00A40B41">
        <w:rPr>
          <w:b/>
        </w:rPr>
        <w:t>class name</w:t>
      </w:r>
      <w:r w:rsidRPr="00A40B41">
        <w:t xml:space="preserve"> and </w:t>
      </w:r>
      <w:r w:rsidRPr="00A40B41">
        <w:rPr>
          <w:b/>
        </w:rPr>
        <w:t>device name</w:t>
      </w:r>
      <w:r w:rsidR="00FA6C32" w:rsidRPr="00A40B41">
        <w:rPr>
          <w:b/>
        </w:rPr>
        <w:t xml:space="preserve">. </w:t>
      </w:r>
    </w:p>
    <w:p w14:paraId="08191B6D" w14:textId="77777777" w:rsidR="00FA6C32" w:rsidRPr="00A40B41" w:rsidRDefault="00FA6C32" w:rsidP="002539A0">
      <w:pPr>
        <w:pStyle w:val="ListParagraph"/>
        <w:rPr>
          <w:b/>
        </w:rPr>
      </w:pPr>
    </w:p>
    <w:p w14:paraId="463DE2B7" w14:textId="3F9E8467" w:rsidR="00FA6C32" w:rsidRPr="00A40B41" w:rsidRDefault="00FA6C32" w:rsidP="002539A0">
      <w:pPr>
        <w:pStyle w:val="ListParagraph"/>
      </w:pPr>
      <w:r w:rsidRPr="00A40B41">
        <w:rPr>
          <w:noProof/>
          <w:lang w:val="en-CA" w:eastAsia="en-CA"/>
        </w:rPr>
        <w:lastRenderedPageBreak/>
        <w:drawing>
          <wp:inline distT="0" distB="0" distL="0" distR="0" wp14:anchorId="289E4934" wp14:editId="73C4E772">
            <wp:extent cx="5460689" cy="2322414"/>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2130" cy="2348544"/>
                    </a:xfrm>
                    <a:prstGeom prst="rect">
                      <a:avLst/>
                    </a:prstGeom>
                    <a:noFill/>
                    <a:ln>
                      <a:noFill/>
                    </a:ln>
                  </pic:spPr>
                </pic:pic>
              </a:graphicData>
            </a:graphic>
          </wp:inline>
        </w:drawing>
      </w:r>
    </w:p>
    <w:p w14:paraId="150ACFD8" w14:textId="5DD36AB3" w:rsidR="00D967EE" w:rsidRPr="00A40B41" w:rsidRDefault="008A0C85" w:rsidP="004F0F68">
      <w:pPr>
        <w:pStyle w:val="ListParagraph"/>
      </w:pPr>
      <w:r w:rsidRPr="00A40B41">
        <w:rPr>
          <w:noProof/>
          <w:lang w:val="en-CA" w:eastAsia="en-CA"/>
        </w:rPr>
        <w:drawing>
          <wp:inline distT="0" distB="0" distL="0" distR="0" wp14:anchorId="1347EE9E" wp14:editId="1A5059AF">
            <wp:extent cx="5405480" cy="354695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3127" cy="3558536"/>
                    </a:xfrm>
                    <a:prstGeom prst="rect">
                      <a:avLst/>
                    </a:prstGeom>
                    <a:noFill/>
                    <a:ln>
                      <a:noFill/>
                    </a:ln>
                  </pic:spPr>
                </pic:pic>
              </a:graphicData>
            </a:graphic>
          </wp:inline>
        </w:drawing>
      </w:r>
      <w:r w:rsidR="00D967EE" w:rsidRPr="00A40B41">
        <w:t xml:space="preserve">      </w:t>
      </w:r>
    </w:p>
    <w:p w14:paraId="5FAA960B" w14:textId="2A2AD601" w:rsidR="00D967EE" w:rsidRPr="00A40B41" w:rsidRDefault="00FA6C32" w:rsidP="004F0F68">
      <w:pPr>
        <w:pStyle w:val="ListParagraph"/>
      </w:pPr>
      <w:r w:rsidRPr="00A40B41">
        <w:rPr>
          <w:noProof/>
          <w:lang w:val="en-CA" w:eastAsia="en-CA"/>
        </w:rPr>
        <w:lastRenderedPageBreak/>
        <w:drawing>
          <wp:inline distT="0" distB="0" distL="0" distR="0" wp14:anchorId="52101DED" wp14:editId="43BBE9D3">
            <wp:extent cx="5441015" cy="2913043"/>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8748" cy="2922537"/>
                    </a:xfrm>
                    <a:prstGeom prst="rect">
                      <a:avLst/>
                    </a:prstGeom>
                    <a:noFill/>
                    <a:ln>
                      <a:noFill/>
                    </a:ln>
                  </pic:spPr>
                </pic:pic>
              </a:graphicData>
            </a:graphic>
          </wp:inline>
        </w:drawing>
      </w:r>
    </w:p>
    <w:p w14:paraId="71891B30" w14:textId="4B8E7439" w:rsidR="00FA6C32" w:rsidRPr="00A40B41" w:rsidRDefault="00FA6C32" w:rsidP="00C55941">
      <w:r w:rsidRPr="00A40B41">
        <w:rPr>
          <w:noProof/>
          <w:lang w:val="en-CA" w:eastAsia="en-CA"/>
        </w:rPr>
        <w:lastRenderedPageBreak/>
        <w:drawing>
          <wp:inline distT="0" distB="0" distL="0" distR="0" wp14:anchorId="46528A20" wp14:editId="0FFE1814">
            <wp:extent cx="6093303" cy="324149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9123" cy="3329707"/>
                    </a:xfrm>
                    <a:prstGeom prst="rect">
                      <a:avLst/>
                    </a:prstGeom>
                    <a:noFill/>
                    <a:ln>
                      <a:noFill/>
                    </a:ln>
                  </pic:spPr>
                </pic:pic>
              </a:graphicData>
            </a:graphic>
          </wp:inline>
        </w:drawing>
      </w:r>
      <w:r w:rsidRPr="00A40B41">
        <w:rPr>
          <w:noProof/>
          <w:lang w:val="en-CA" w:eastAsia="en-CA"/>
        </w:rPr>
        <w:drawing>
          <wp:inline distT="0" distB="0" distL="0" distR="0" wp14:anchorId="6FE36D89" wp14:editId="236B2264">
            <wp:extent cx="6085805" cy="22574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2858" cy="2341676"/>
                    </a:xfrm>
                    <a:prstGeom prst="rect">
                      <a:avLst/>
                    </a:prstGeom>
                    <a:noFill/>
                    <a:ln>
                      <a:noFill/>
                    </a:ln>
                  </pic:spPr>
                </pic:pic>
              </a:graphicData>
            </a:graphic>
          </wp:inline>
        </w:drawing>
      </w:r>
    </w:p>
    <w:p w14:paraId="33E4EE6F" w14:textId="025ADD33" w:rsidR="00FA6C32" w:rsidRPr="00A40B41" w:rsidRDefault="00513682">
      <w:pPr>
        <w:spacing w:line="240" w:lineRule="auto"/>
      </w:pPr>
      <w:r w:rsidRPr="00A40B41">
        <w:rPr>
          <w:noProof/>
          <w:lang w:val="en-CA" w:eastAsia="en-CA"/>
        </w:rPr>
        <w:lastRenderedPageBreak/>
        <w:drawing>
          <wp:inline distT="0" distB="0" distL="0" distR="0" wp14:anchorId="1594BB6F" wp14:editId="0134BCD0">
            <wp:extent cx="6075951" cy="267559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30573" cy="2699645"/>
                    </a:xfrm>
                    <a:prstGeom prst="rect">
                      <a:avLst/>
                    </a:prstGeom>
                    <a:noFill/>
                    <a:ln>
                      <a:noFill/>
                    </a:ln>
                  </pic:spPr>
                </pic:pic>
              </a:graphicData>
            </a:graphic>
          </wp:inline>
        </w:drawing>
      </w:r>
    </w:p>
    <w:p w14:paraId="390F0AD9" w14:textId="77777777" w:rsidR="00F74FE9" w:rsidRPr="00A40B41" w:rsidRDefault="00F74FE9" w:rsidP="00F74FE9"/>
    <w:p w14:paraId="39B11141" w14:textId="19F99C9E" w:rsidR="00EE1E2E" w:rsidRPr="00A40B41" w:rsidRDefault="00CF596E" w:rsidP="00CF596E">
      <w:r w:rsidRPr="00A40B41">
        <w:t xml:space="preserve">3. </w:t>
      </w:r>
      <w:r w:rsidR="00EE1E2E" w:rsidRPr="00A40B41">
        <w:t xml:space="preserve">Save the module as </w:t>
      </w:r>
      <w:proofErr w:type="spellStart"/>
      <w:r w:rsidR="00EE1E2E" w:rsidRPr="00A40B41">
        <w:t>chardriver.c</w:t>
      </w:r>
      <w:proofErr w:type="spellEnd"/>
      <w:r w:rsidR="00EE1E2E" w:rsidRPr="00A40B41">
        <w:t xml:space="preserve"> </w:t>
      </w:r>
    </w:p>
    <w:p w14:paraId="0067A94C" w14:textId="59EDBA19" w:rsidR="00EE1E2E" w:rsidRDefault="00CF596E" w:rsidP="00CF596E">
      <w:r w:rsidRPr="00A40B41">
        <w:t>4</w:t>
      </w:r>
      <w:r w:rsidRPr="00A40B41">
        <w:rPr>
          <w:b/>
        </w:rPr>
        <w:t xml:space="preserve">. </w:t>
      </w:r>
      <w:r w:rsidR="004A58BC" w:rsidRPr="00A40B41">
        <w:rPr>
          <w:b/>
        </w:rPr>
        <w:t>(5</w:t>
      </w:r>
      <w:r w:rsidR="00951D28" w:rsidRPr="00A40B41">
        <w:rPr>
          <w:b/>
        </w:rPr>
        <w:t xml:space="preserve"> marks)</w:t>
      </w:r>
      <w:r w:rsidR="00951D28" w:rsidRPr="00A40B41">
        <w:t xml:space="preserve"> </w:t>
      </w:r>
      <w:r w:rsidR="004A58BC" w:rsidRPr="00A40B41">
        <w:t xml:space="preserve">attach screen capture of modules </w:t>
      </w:r>
      <w:proofErr w:type="spellStart"/>
      <w:r w:rsidR="004A58BC" w:rsidRPr="00A40B41">
        <w:t>chardriver.c</w:t>
      </w:r>
      <w:proofErr w:type="spellEnd"/>
      <w:r w:rsidR="004A58BC" w:rsidRPr="00A40B41">
        <w:t xml:space="preserve"> created. A</w:t>
      </w:r>
      <w:r w:rsidR="00EE1E2E" w:rsidRPr="00A40B41">
        <w:t>nalyze the module</w:t>
      </w:r>
      <w:r w:rsidR="004A58BC" w:rsidRPr="00A40B41">
        <w:t xml:space="preserve"> components and </w:t>
      </w:r>
      <w:r w:rsidR="00EE1E2E" w:rsidRPr="00A40B41">
        <w:t>answer the following question:</w:t>
      </w:r>
    </w:p>
    <w:p w14:paraId="10093ABC" w14:textId="4D1EF61E" w:rsidR="00B4433E" w:rsidRDefault="00B4433E" w:rsidP="00CF596E"/>
    <w:p w14:paraId="37D4C31A" w14:textId="25B95EFF" w:rsidR="00B4433E" w:rsidRPr="00A40B41" w:rsidRDefault="000A5DBB" w:rsidP="00CF596E">
      <w:r>
        <w:rPr>
          <w:noProof/>
        </w:rPr>
        <w:lastRenderedPageBreak/>
        <w:drawing>
          <wp:inline distT="0" distB="0" distL="0" distR="0" wp14:anchorId="777F1675" wp14:editId="0A48CBA6">
            <wp:extent cx="5943600" cy="455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23D6671B" w14:textId="537E1F3F" w:rsidR="00EE1E2E" w:rsidRDefault="00EE1E2E" w:rsidP="00585B08">
      <w:pPr>
        <w:pStyle w:val="ListParagraph"/>
        <w:numPr>
          <w:ilvl w:val="1"/>
          <w:numId w:val="12"/>
        </w:numPr>
      </w:pPr>
      <w:r w:rsidRPr="00A40B41">
        <w:t>What is the driver’s device name and class name?</w:t>
      </w:r>
    </w:p>
    <w:p w14:paraId="7F5FA8F8" w14:textId="77777777" w:rsidR="000A5DBB" w:rsidRPr="000A5DBB" w:rsidRDefault="000A5DBB" w:rsidP="000A5DBB">
      <w:pPr>
        <w:pStyle w:val="ListParagraph"/>
        <w:ind w:left="2880"/>
        <w:rPr>
          <w:b/>
          <w:bCs/>
        </w:rPr>
      </w:pPr>
      <w:r w:rsidRPr="000A5DBB">
        <w:rPr>
          <w:b/>
          <w:bCs/>
        </w:rPr>
        <w:t>#</w:t>
      </w:r>
      <w:proofErr w:type="gramStart"/>
      <w:r w:rsidRPr="000A5DBB">
        <w:rPr>
          <w:b/>
          <w:bCs/>
        </w:rPr>
        <w:t>define</w:t>
      </w:r>
      <w:proofErr w:type="gramEnd"/>
      <w:r w:rsidRPr="000A5DBB">
        <w:rPr>
          <w:b/>
          <w:bCs/>
        </w:rPr>
        <w:t xml:space="preserve"> DEVICE_NAME "</w:t>
      </w:r>
      <w:proofErr w:type="spellStart"/>
      <w:r w:rsidRPr="000A5DBB">
        <w:rPr>
          <w:b/>
          <w:bCs/>
        </w:rPr>
        <w:t>ebbchar</w:t>
      </w:r>
      <w:proofErr w:type="spellEnd"/>
      <w:r w:rsidRPr="000A5DBB">
        <w:rPr>
          <w:b/>
          <w:bCs/>
        </w:rPr>
        <w:t>"</w:t>
      </w:r>
    </w:p>
    <w:p w14:paraId="2881A016" w14:textId="13E228A2" w:rsidR="000A5DBB" w:rsidRPr="000A5DBB" w:rsidRDefault="000A5DBB" w:rsidP="000A5DBB">
      <w:pPr>
        <w:pStyle w:val="ListParagraph"/>
        <w:ind w:left="2880"/>
        <w:rPr>
          <w:b/>
          <w:bCs/>
        </w:rPr>
      </w:pPr>
      <w:r w:rsidRPr="000A5DBB">
        <w:rPr>
          <w:b/>
          <w:bCs/>
        </w:rPr>
        <w:t>#</w:t>
      </w:r>
      <w:proofErr w:type="gramStart"/>
      <w:r w:rsidRPr="000A5DBB">
        <w:rPr>
          <w:b/>
          <w:bCs/>
        </w:rPr>
        <w:t>define</w:t>
      </w:r>
      <w:proofErr w:type="gramEnd"/>
      <w:r w:rsidRPr="000A5DBB">
        <w:rPr>
          <w:b/>
          <w:bCs/>
        </w:rPr>
        <w:t xml:space="preserve"> CLASS_NAME "ebb"</w:t>
      </w:r>
    </w:p>
    <w:p w14:paraId="1FAE4148" w14:textId="21EE7981" w:rsidR="00EE1E2E" w:rsidRPr="00A40B41" w:rsidRDefault="00EE1E2E" w:rsidP="00EE1E2E">
      <w:pPr>
        <w:pStyle w:val="ListParagraph"/>
        <w:ind w:left="2160"/>
      </w:pPr>
    </w:p>
    <w:p w14:paraId="271A54C6" w14:textId="1CB1E47E" w:rsidR="00EE1E2E" w:rsidRPr="00A40B41" w:rsidRDefault="006845BA" w:rsidP="00585B08">
      <w:pPr>
        <w:pStyle w:val="ListParagraph"/>
        <w:numPr>
          <w:ilvl w:val="1"/>
          <w:numId w:val="12"/>
        </w:numPr>
      </w:pPr>
      <w:r w:rsidRPr="00A40B41">
        <w:t xml:space="preserve">Analyze </w:t>
      </w:r>
      <w:proofErr w:type="spellStart"/>
      <w:r w:rsidRPr="00A40B41">
        <w:t>ebbchar_</w:t>
      </w:r>
      <w:proofErr w:type="gramStart"/>
      <w:r w:rsidRPr="00A40B41">
        <w:t>init</w:t>
      </w:r>
      <w:proofErr w:type="spellEnd"/>
      <w:r w:rsidRPr="00A40B41">
        <w:t>( )</w:t>
      </w:r>
      <w:proofErr w:type="gramEnd"/>
      <w:r w:rsidRPr="00A40B41">
        <w:t xml:space="preserve"> function. What is the purpose of this </w:t>
      </w:r>
      <w:r w:rsidR="00580F38" w:rsidRPr="00A40B41">
        <w:t>function in this module?</w:t>
      </w:r>
    </w:p>
    <w:p w14:paraId="2DFADE08" w14:textId="28A000B6" w:rsidR="00580F38" w:rsidRDefault="00580F38" w:rsidP="00580F38">
      <w:pPr>
        <w:pStyle w:val="ListParagraph"/>
        <w:ind w:left="2160"/>
        <w:rPr>
          <w:color w:val="FF0000"/>
        </w:rPr>
      </w:pPr>
    </w:p>
    <w:p w14:paraId="1D480C8D" w14:textId="0B82E4E6" w:rsidR="000A5DBB" w:rsidRPr="000A5DBB" w:rsidRDefault="000A5DBB" w:rsidP="000A5DBB">
      <w:pPr>
        <w:pStyle w:val="ListParagraph"/>
        <w:ind w:left="2880"/>
        <w:rPr>
          <w:b/>
          <w:bCs/>
        </w:rPr>
      </w:pPr>
      <w:r>
        <w:rPr>
          <w:b/>
          <w:bCs/>
        </w:rPr>
        <w:t>To initialize the driver and register the device class and device driver.</w:t>
      </w:r>
    </w:p>
    <w:p w14:paraId="62CE8A64" w14:textId="77777777" w:rsidR="000A5DBB" w:rsidRPr="00A40B41" w:rsidRDefault="000A5DBB" w:rsidP="00580F38">
      <w:pPr>
        <w:pStyle w:val="ListParagraph"/>
        <w:ind w:left="2160"/>
        <w:rPr>
          <w:color w:val="FF0000"/>
        </w:rPr>
      </w:pPr>
    </w:p>
    <w:p w14:paraId="796635C9" w14:textId="46ACC27E" w:rsidR="008A0C85" w:rsidRDefault="00322281" w:rsidP="00585B08">
      <w:pPr>
        <w:pStyle w:val="ListParagraph"/>
        <w:numPr>
          <w:ilvl w:val="1"/>
          <w:numId w:val="12"/>
        </w:numPr>
      </w:pPr>
      <w:r w:rsidRPr="00A40B41">
        <w:t>Analyze dev-open, dev-red and dev-write functions. What is the pu</w:t>
      </w:r>
      <w:r w:rsidR="006F3C9C" w:rsidRPr="00A40B41">
        <w:t xml:space="preserve">rpose of </w:t>
      </w:r>
      <w:r w:rsidR="00C55941" w:rsidRPr="00A40B41">
        <w:t>dev-</w:t>
      </w:r>
      <w:proofErr w:type="gramStart"/>
      <w:r w:rsidR="00C55941" w:rsidRPr="00A40B41">
        <w:t>write(</w:t>
      </w:r>
      <w:proofErr w:type="gramEnd"/>
      <w:r w:rsidR="00C55941" w:rsidRPr="00A40B41">
        <w:t xml:space="preserve">) function? </w:t>
      </w:r>
    </w:p>
    <w:p w14:paraId="6CAE2B0C" w14:textId="7E66150D" w:rsidR="001C066A" w:rsidRPr="001C066A" w:rsidRDefault="00632F68" w:rsidP="001C066A">
      <w:pPr>
        <w:pStyle w:val="ListParagraph"/>
        <w:ind w:left="2880"/>
        <w:rPr>
          <w:b/>
          <w:bCs/>
        </w:rPr>
      </w:pPr>
      <w:r>
        <w:rPr>
          <w:b/>
          <w:bCs/>
        </w:rPr>
        <w:t>It copies an entered string into the message string variable.</w:t>
      </w:r>
    </w:p>
    <w:p w14:paraId="156CE0E0" w14:textId="77777777" w:rsidR="00CF596E" w:rsidRPr="00A40B41" w:rsidRDefault="00CF596E" w:rsidP="00CF596E">
      <w:pPr>
        <w:pStyle w:val="HeadingStyle1"/>
        <w:ind w:left="720"/>
        <w:rPr>
          <w:b w:val="0"/>
          <w:sz w:val="22"/>
        </w:rPr>
      </w:pPr>
    </w:p>
    <w:p w14:paraId="5AE64D77" w14:textId="3A03C0B3" w:rsidR="00F74FE9" w:rsidRPr="00A40B41" w:rsidRDefault="00F74FE9" w:rsidP="00EA0FF3">
      <w:pPr>
        <w:pStyle w:val="HeadingStyle1"/>
        <w:numPr>
          <w:ilvl w:val="0"/>
          <w:numId w:val="11"/>
        </w:numPr>
        <w:rPr>
          <w:b w:val="0"/>
          <w:sz w:val="22"/>
        </w:rPr>
      </w:pPr>
      <w:r w:rsidRPr="00A40B41">
        <w:rPr>
          <w:b w:val="0"/>
          <w:sz w:val="22"/>
        </w:rPr>
        <w:t xml:space="preserve">Modify </w:t>
      </w:r>
      <w:proofErr w:type="spellStart"/>
      <w:r w:rsidRPr="00A40B41">
        <w:rPr>
          <w:b w:val="0"/>
          <w:sz w:val="22"/>
        </w:rPr>
        <w:t>Makefile</w:t>
      </w:r>
      <w:proofErr w:type="spellEnd"/>
      <w:r w:rsidRPr="00A40B41">
        <w:rPr>
          <w:b w:val="0"/>
          <w:sz w:val="22"/>
        </w:rPr>
        <w:t xml:space="preserve"> with the respective object file. </w:t>
      </w:r>
    </w:p>
    <w:p w14:paraId="5036B9AD" w14:textId="3D046A52" w:rsidR="00F74FE9" w:rsidRPr="00A40B41" w:rsidRDefault="00CF596E" w:rsidP="00EA0FF3">
      <w:pPr>
        <w:pStyle w:val="HeadingStyle1"/>
        <w:numPr>
          <w:ilvl w:val="0"/>
          <w:numId w:val="11"/>
        </w:numPr>
        <w:rPr>
          <w:b w:val="0"/>
          <w:sz w:val="22"/>
        </w:rPr>
      </w:pPr>
      <w:r w:rsidRPr="00A40B41">
        <w:rPr>
          <w:b w:val="0"/>
          <w:sz w:val="22"/>
        </w:rPr>
        <w:lastRenderedPageBreak/>
        <w:t xml:space="preserve">Compile the character device driver module   </w:t>
      </w:r>
    </w:p>
    <w:p w14:paraId="5E7E0DD1" w14:textId="6D6F96B7" w:rsidR="00F74FE9" w:rsidRPr="00A40B41" w:rsidRDefault="00F74FE9" w:rsidP="00EA0FF3">
      <w:pPr>
        <w:pStyle w:val="HeadingStyle1"/>
        <w:numPr>
          <w:ilvl w:val="0"/>
          <w:numId w:val="11"/>
        </w:numPr>
        <w:rPr>
          <w:b w:val="0"/>
          <w:sz w:val="22"/>
        </w:rPr>
      </w:pPr>
      <w:r w:rsidRPr="00A40B41">
        <w:rPr>
          <w:b w:val="0"/>
          <w:sz w:val="22"/>
        </w:rPr>
        <w:t xml:space="preserve">Insert the module </w:t>
      </w:r>
      <w:proofErr w:type="spellStart"/>
      <w:r w:rsidR="00CF596E" w:rsidRPr="00A40B41">
        <w:rPr>
          <w:b w:val="0"/>
          <w:sz w:val="22"/>
        </w:rPr>
        <w:t>chardriver.ko</w:t>
      </w:r>
      <w:proofErr w:type="spellEnd"/>
      <w:r w:rsidR="00CF596E" w:rsidRPr="00A40B41">
        <w:rPr>
          <w:b w:val="0"/>
          <w:sz w:val="22"/>
        </w:rPr>
        <w:t xml:space="preserve"> </w:t>
      </w:r>
      <w:r w:rsidRPr="00A40B41">
        <w:rPr>
          <w:b w:val="0"/>
          <w:sz w:val="22"/>
        </w:rPr>
        <w:t>and monitor the results with kern.log</w:t>
      </w:r>
    </w:p>
    <w:p w14:paraId="00B606CF" w14:textId="6CF5DCE5" w:rsidR="00CF596E" w:rsidRPr="00A40B41" w:rsidRDefault="00CF596E" w:rsidP="00EA0FF3">
      <w:pPr>
        <w:pStyle w:val="HeadingStyle1"/>
        <w:numPr>
          <w:ilvl w:val="0"/>
          <w:numId w:val="11"/>
        </w:numPr>
        <w:rPr>
          <w:b w:val="0"/>
          <w:sz w:val="22"/>
        </w:rPr>
      </w:pPr>
      <w:r w:rsidRPr="00A40B41">
        <w:rPr>
          <w:b w:val="0"/>
          <w:sz w:val="22"/>
        </w:rPr>
        <w:t xml:space="preserve">Use </w:t>
      </w:r>
      <w:proofErr w:type="spellStart"/>
      <w:r w:rsidRPr="00A40B41">
        <w:rPr>
          <w:sz w:val="22"/>
        </w:rPr>
        <w:t>lsmod</w:t>
      </w:r>
      <w:proofErr w:type="spellEnd"/>
      <w:r w:rsidRPr="00A40B41">
        <w:rPr>
          <w:b w:val="0"/>
          <w:sz w:val="22"/>
        </w:rPr>
        <w:t xml:space="preserve"> to verify if the module was inserted. </w:t>
      </w:r>
    </w:p>
    <w:p w14:paraId="73EBC07D" w14:textId="2F28251E" w:rsidR="00CF596E" w:rsidRPr="00A40B41" w:rsidRDefault="00CF596E" w:rsidP="00EA0FF3">
      <w:pPr>
        <w:pStyle w:val="HeadingStyle1"/>
        <w:numPr>
          <w:ilvl w:val="0"/>
          <w:numId w:val="11"/>
        </w:numPr>
        <w:rPr>
          <w:b w:val="0"/>
          <w:sz w:val="22"/>
        </w:rPr>
      </w:pPr>
      <w:r w:rsidRPr="00A40B41">
        <w:rPr>
          <w:b w:val="0"/>
          <w:sz w:val="22"/>
        </w:rPr>
        <w:t xml:space="preserve">Use </w:t>
      </w:r>
      <w:r w:rsidRPr="00A40B41">
        <w:rPr>
          <w:sz w:val="22"/>
        </w:rPr>
        <w:t>cat</w:t>
      </w:r>
      <w:r w:rsidRPr="00A40B41">
        <w:rPr>
          <w:b w:val="0"/>
          <w:sz w:val="22"/>
        </w:rPr>
        <w:t xml:space="preserve"> </w:t>
      </w:r>
      <w:r w:rsidRPr="00A40B41">
        <w:rPr>
          <w:sz w:val="22"/>
        </w:rPr>
        <w:t>/proc/modules</w:t>
      </w:r>
      <w:r w:rsidRPr="00A40B41">
        <w:rPr>
          <w:b w:val="0"/>
          <w:sz w:val="22"/>
        </w:rPr>
        <w:t xml:space="preserve"> to find the base memory address of the module</w:t>
      </w:r>
    </w:p>
    <w:p w14:paraId="645F76F3" w14:textId="3224C757" w:rsidR="00CF596E" w:rsidRPr="00A40B41" w:rsidRDefault="00CF596E" w:rsidP="00EA0FF3">
      <w:pPr>
        <w:pStyle w:val="HeadingStyle1"/>
        <w:numPr>
          <w:ilvl w:val="0"/>
          <w:numId w:val="11"/>
        </w:numPr>
        <w:rPr>
          <w:b w:val="0"/>
          <w:sz w:val="22"/>
        </w:rPr>
      </w:pPr>
      <w:r w:rsidRPr="00A40B41">
        <w:rPr>
          <w:b w:val="0"/>
          <w:sz w:val="22"/>
        </w:rPr>
        <w:t xml:space="preserve">On a second terminal change to /dev directory and identify the new character device. Use ls –l to display the major and minor number of the device. </w:t>
      </w:r>
    </w:p>
    <w:p w14:paraId="7DED46C2" w14:textId="77777777" w:rsidR="0091503B" w:rsidRPr="00A40B41" w:rsidRDefault="0091503B" w:rsidP="0091503B">
      <w:pPr>
        <w:pStyle w:val="HeadingStyle1"/>
        <w:ind w:left="1080"/>
        <w:rPr>
          <w:b w:val="0"/>
          <w:sz w:val="22"/>
        </w:rPr>
      </w:pPr>
    </w:p>
    <w:p w14:paraId="635761D2" w14:textId="4A187E81" w:rsidR="00CF596E" w:rsidRPr="00A40B41" w:rsidRDefault="0091503B" w:rsidP="00EA0FF3">
      <w:pPr>
        <w:pStyle w:val="HeadingStyle1"/>
        <w:numPr>
          <w:ilvl w:val="0"/>
          <w:numId w:val="11"/>
        </w:numPr>
        <w:rPr>
          <w:b w:val="0"/>
          <w:sz w:val="22"/>
        </w:rPr>
      </w:pPr>
      <w:r w:rsidRPr="00A40B41">
        <w:rPr>
          <w:sz w:val="22"/>
          <w:lang w:val="en-CA" w:eastAsia="en-CA"/>
        </w:rPr>
        <w:t>(5</w:t>
      </w:r>
      <w:r w:rsidR="004F6506" w:rsidRPr="00A40B41">
        <w:rPr>
          <w:sz w:val="22"/>
          <w:lang w:val="en-CA" w:eastAsia="en-CA"/>
        </w:rPr>
        <w:t xml:space="preserve"> marks) </w:t>
      </w:r>
      <w:r w:rsidRPr="00A40B41">
        <w:rPr>
          <w:b w:val="0"/>
          <w:sz w:val="22"/>
        </w:rPr>
        <w:t>Attac</w:t>
      </w:r>
      <w:r w:rsidR="007F159C" w:rsidRPr="00A40B41">
        <w:rPr>
          <w:b w:val="0"/>
          <w:sz w:val="22"/>
        </w:rPr>
        <w:t>h the screen captures that demo</w:t>
      </w:r>
      <w:r w:rsidRPr="00A40B41">
        <w:rPr>
          <w:b w:val="0"/>
          <w:sz w:val="22"/>
        </w:rPr>
        <w:t>:</w:t>
      </w:r>
    </w:p>
    <w:p w14:paraId="2B26BB3E" w14:textId="496BBF9D" w:rsidR="007F159C" w:rsidRDefault="007F159C" w:rsidP="007F159C">
      <w:pPr>
        <w:pStyle w:val="HeadingStyle1"/>
        <w:numPr>
          <w:ilvl w:val="0"/>
          <w:numId w:val="14"/>
        </w:numPr>
        <w:ind w:left="720"/>
        <w:rPr>
          <w:b w:val="0"/>
          <w:sz w:val="22"/>
        </w:rPr>
      </w:pPr>
      <w:r w:rsidRPr="00A40B41">
        <w:rPr>
          <w:b w:val="0"/>
          <w:sz w:val="22"/>
        </w:rPr>
        <w:t xml:space="preserve">Modify </w:t>
      </w:r>
      <w:proofErr w:type="spellStart"/>
      <w:r w:rsidRPr="00A40B41">
        <w:rPr>
          <w:b w:val="0"/>
          <w:sz w:val="22"/>
        </w:rPr>
        <w:t>Makefile</w:t>
      </w:r>
      <w:proofErr w:type="spellEnd"/>
      <w:r w:rsidRPr="00A40B41">
        <w:rPr>
          <w:b w:val="0"/>
          <w:sz w:val="22"/>
        </w:rPr>
        <w:t xml:space="preserve"> with the respective object file. </w:t>
      </w:r>
    </w:p>
    <w:p w14:paraId="45A2CCDE" w14:textId="02B5669D" w:rsidR="005F66B7" w:rsidRPr="00A40B41" w:rsidRDefault="005F66B7" w:rsidP="005F66B7">
      <w:pPr>
        <w:pStyle w:val="HeadingStyle1"/>
        <w:ind w:left="720"/>
        <w:rPr>
          <w:b w:val="0"/>
          <w:sz w:val="22"/>
        </w:rPr>
      </w:pPr>
      <w:r>
        <w:rPr>
          <w:b w:val="0"/>
          <w:noProof/>
          <w:sz w:val="22"/>
        </w:rPr>
        <w:drawing>
          <wp:inline distT="0" distB="0" distL="0" distR="0" wp14:anchorId="7E6A4CD9" wp14:editId="46A6A930">
            <wp:extent cx="5943600" cy="1457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14:paraId="38073EB4" w14:textId="042E5627" w:rsidR="007F159C" w:rsidRDefault="007F159C" w:rsidP="007F159C">
      <w:pPr>
        <w:pStyle w:val="HeadingStyle1"/>
        <w:numPr>
          <w:ilvl w:val="0"/>
          <w:numId w:val="14"/>
        </w:numPr>
        <w:ind w:left="720"/>
        <w:rPr>
          <w:b w:val="0"/>
          <w:sz w:val="22"/>
        </w:rPr>
      </w:pPr>
      <w:r w:rsidRPr="00A40B41">
        <w:rPr>
          <w:b w:val="0"/>
          <w:sz w:val="22"/>
        </w:rPr>
        <w:t>Compiled module and kern.log that demo module inserted</w:t>
      </w:r>
    </w:p>
    <w:p w14:paraId="00ABC3BB" w14:textId="764454AF" w:rsidR="005F66B7" w:rsidRPr="00A40B41" w:rsidRDefault="005F66B7" w:rsidP="005F66B7">
      <w:pPr>
        <w:pStyle w:val="HeadingStyle1"/>
        <w:ind w:left="720"/>
        <w:rPr>
          <w:b w:val="0"/>
          <w:sz w:val="22"/>
        </w:rPr>
      </w:pPr>
      <w:r>
        <w:rPr>
          <w:b w:val="0"/>
          <w:noProof/>
          <w:sz w:val="22"/>
        </w:rPr>
        <w:drawing>
          <wp:inline distT="0" distB="0" distL="0" distR="0" wp14:anchorId="6405A7AC" wp14:editId="297B3245">
            <wp:extent cx="5934075" cy="2609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08FD44B4" w14:textId="3671B2B0" w:rsidR="007F159C" w:rsidRDefault="007F159C" w:rsidP="007F159C">
      <w:pPr>
        <w:pStyle w:val="HeadingStyle1"/>
        <w:numPr>
          <w:ilvl w:val="0"/>
          <w:numId w:val="14"/>
        </w:numPr>
        <w:ind w:left="720"/>
        <w:rPr>
          <w:b w:val="0"/>
          <w:sz w:val="22"/>
        </w:rPr>
      </w:pPr>
      <w:r w:rsidRPr="00A40B41">
        <w:rPr>
          <w:b w:val="0"/>
          <w:sz w:val="22"/>
        </w:rPr>
        <w:t xml:space="preserve">Module information. </w:t>
      </w:r>
    </w:p>
    <w:p w14:paraId="42E0E02E" w14:textId="0C8CC497" w:rsidR="005F66B7" w:rsidRPr="00A40B41" w:rsidRDefault="005F66B7" w:rsidP="005F66B7">
      <w:pPr>
        <w:pStyle w:val="HeadingStyle1"/>
        <w:ind w:left="720"/>
        <w:rPr>
          <w:b w:val="0"/>
          <w:sz w:val="22"/>
        </w:rPr>
      </w:pPr>
      <w:r>
        <w:rPr>
          <w:b w:val="0"/>
          <w:noProof/>
          <w:sz w:val="22"/>
        </w:rPr>
        <w:lastRenderedPageBreak/>
        <w:drawing>
          <wp:inline distT="0" distB="0" distL="0" distR="0" wp14:anchorId="7BCAF373" wp14:editId="75E27AC5">
            <wp:extent cx="5943600" cy="1485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7741618A" w14:textId="0F5E936D" w:rsidR="007F159C" w:rsidRDefault="007F159C" w:rsidP="007F159C">
      <w:pPr>
        <w:pStyle w:val="HeadingStyle1"/>
        <w:numPr>
          <w:ilvl w:val="0"/>
          <w:numId w:val="14"/>
        </w:numPr>
        <w:ind w:left="720"/>
        <w:rPr>
          <w:b w:val="0"/>
          <w:sz w:val="22"/>
        </w:rPr>
      </w:pPr>
      <w:r w:rsidRPr="00A40B41">
        <w:rPr>
          <w:b w:val="0"/>
          <w:sz w:val="22"/>
        </w:rPr>
        <w:t>The base memory address of the module</w:t>
      </w:r>
    </w:p>
    <w:p w14:paraId="3A4A6369" w14:textId="7FCAA0AD" w:rsidR="005F66B7" w:rsidRPr="00A40B41" w:rsidRDefault="005F66B7" w:rsidP="005F66B7">
      <w:pPr>
        <w:pStyle w:val="HeadingStyle1"/>
        <w:ind w:left="720"/>
        <w:rPr>
          <w:b w:val="0"/>
          <w:sz w:val="22"/>
        </w:rPr>
      </w:pPr>
      <w:r>
        <w:rPr>
          <w:b w:val="0"/>
          <w:noProof/>
          <w:sz w:val="22"/>
        </w:rPr>
        <w:drawing>
          <wp:inline distT="0" distB="0" distL="0" distR="0" wp14:anchorId="1DE345DA" wp14:editId="1B35F37C">
            <wp:extent cx="5943600" cy="352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2247D529" w14:textId="1B831BBD" w:rsidR="007F159C" w:rsidRDefault="007F159C" w:rsidP="007F159C">
      <w:pPr>
        <w:pStyle w:val="HeadingStyle1"/>
        <w:numPr>
          <w:ilvl w:val="0"/>
          <w:numId w:val="14"/>
        </w:numPr>
        <w:ind w:left="720"/>
        <w:rPr>
          <w:b w:val="0"/>
          <w:sz w:val="22"/>
        </w:rPr>
      </w:pPr>
      <w:r w:rsidRPr="00A40B41">
        <w:rPr>
          <w:b w:val="0"/>
          <w:sz w:val="22"/>
        </w:rPr>
        <w:t xml:space="preserve">New character device inserted in /dev and its respective major and minor numbers </w:t>
      </w:r>
    </w:p>
    <w:p w14:paraId="0FCBE420" w14:textId="5051E4BC" w:rsidR="005F66B7" w:rsidRPr="00A40B41" w:rsidRDefault="005F66B7" w:rsidP="005F66B7">
      <w:pPr>
        <w:pStyle w:val="HeadingStyle1"/>
        <w:ind w:left="720"/>
        <w:rPr>
          <w:b w:val="0"/>
          <w:sz w:val="22"/>
        </w:rPr>
      </w:pPr>
      <w:r>
        <w:rPr>
          <w:b w:val="0"/>
          <w:sz w:val="22"/>
        </w:rPr>
        <w:t>z</w:t>
      </w:r>
      <w:r>
        <w:rPr>
          <w:b w:val="0"/>
          <w:noProof/>
          <w:sz w:val="22"/>
        </w:rPr>
        <w:drawing>
          <wp:inline distT="0" distB="0" distL="0" distR="0" wp14:anchorId="3406A712" wp14:editId="07BFC8A0">
            <wp:extent cx="594360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2E30C51E" w14:textId="77777777" w:rsidR="008A0C85" w:rsidRDefault="008A0C85" w:rsidP="00513682">
      <w:pPr>
        <w:pStyle w:val="ListParagraph"/>
      </w:pPr>
    </w:p>
    <w:p w14:paraId="4E921824" w14:textId="03E32FAE" w:rsidR="006F6D34" w:rsidRPr="00A40B41" w:rsidRDefault="006F6D34" w:rsidP="00AB3530">
      <w:pPr>
        <w:pStyle w:val="ListParagraph"/>
        <w:ind w:left="360"/>
        <w:rPr>
          <w:b/>
          <w:sz w:val="28"/>
        </w:rPr>
      </w:pPr>
      <w:r w:rsidRPr="00A40B41">
        <w:rPr>
          <w:b/>
          <w:sz w:val="28"/>
        </w:rPr>
        <w:t>B. Download a character device driver module and insert the module into the kernel</w:t>
      </w:r>
    </w:p>
    <w:p w14:paraId="2006E312" w14:textId="77777777" w:rsidR="008A0C85" w:rsidRDefault="008A0C85" w:rsidP="00513682">
      <w:pPr>
        <w:pStyle w:val="ListParagraph"/>
      </w:pPr>
    </w:p>
    <w:p w14:paraId="6329819E" w14:textId="32D83D7D" w:rsidR="006F6D34" w:rsidRPr="006D4042" w:rsidRDefault="006F6D34" w:rsidP="00AB3530">
      <w:pPr>
        <w:ind w:left="360"/>
      </w:pPr>
      <w:r w:rsidRPr="006D4042">
        <w:t>Now that you created a complex character device driver module we can analyze a more sophisticated module</w:t>
      </w:r>
    </w:p>
    <w:p w14:paraId="299E1186" w14:textId="29403720" w:rsidR="005042C8" w:rsidRPr="006D4042" w:rsidRDefault="00AB3530" w:rsidP="00AB3530">
      <w:pPr>
        <w:ind w:left="360"/>
      </w:pPr>
      <w:r w:rsidRPr="006D4042">
        <w:t xml:space="preserve">1. </w:t>
      </w:r>
      <w:r w:rsidRPr="006D4042">
        <w:rPr>
          <w:b/>
          <w:lang w:val="en-CA" w:eastAsia="en-CA"/>
        </w:rPr>
        <w:t xml:space="preserve">( 2 </w:t>
      </w:r>
      <w:r w:rsidR="00D96449" w:rsidRPr="006D4042">
        <w:rPr>
          <w:b/>
          <w:lang w:val="en-CA" w:eastAsia="en-CA"/>
        </w:rPr>
        <w:t xml:space="preserve">marks) </w:t>
      </w:r>
      <w:r w:rsidR="00964E00" w:rsidRPr="006D4042">
        <w:t xml:space="preserve">Download the following </w:t>
      </w:r>
      <w:proofErr w:type="spellStart"/>
      <w:r w:rsidR="00964E00" w:rsidRPr="006D4042">
        <w:rPr>
          <w:b/>
        </w:rPr>
        <w:t>reverse.c</w:t>
      </w:r>
      <w:proofErr w:type="spellEnd"/>
      <w:r w:rsidR="00964E00" w:rsidRPr="006D4042">
        <w:t xml:space="preserve"> module from </w:t>
      </w:r>
      <w:hyperlink r:id="rId45" w:history="1">
        <w:r w:rsidR="00964E00" w:rsidRPr="006D4042">
          <w:rPr>
            <w:rStyle w:val="Hyperlink"/>
          </w:rPr>
          <w:t>https://github.com/vsinitsyn/reverse/blob/master/rever</w:t>
        </w:r>
        <w:r w:rsidR="00964E00" w:rsidRPr="006D4042">
          <w:rPr>
            <w:rStyle w:val="Hyperlink"/>
          </w:rPr>
          <w:t>s</w:t>
        </w:r>
        <w:r w:rsidR="00964E00" w:rsidRPr="006D4042">
          <w:rPr>
            <w:rStyle w:val="Hyperlink"/>
          </w:rPr>
          <w:t>e.c</w:t>
        </w:r>
      </w:hyperlink>
      <w:r w:rsidR="006F6D34" w:rsidRPr="006D4042">
        <w:t xml:space="preserve"> .</w:t>
      </w:r>
      <w:r w:rsidR="00964E00" w:rsidRPr="006D4042">
        <w:t xml:space="preserve">The module is explained at </w:t>
      </w:r>
      <w:hyperlink r:id="rId46" w:history="1">
        <w:r w:rsidR="005D432C" w:rsidRPr="006D4042">
          <w:rPr>
            <w:rStyle w:val="Hyperlink"/>
          </w:rPr>
          <w:t>https://www.linuxvoice.com/be-a-kernel-hacker/</w:t>
        </w:r>
      </w:hyperlink>
      <w:r w:rsidR="005D432C" w:rsidRPr="006D4042">
        <w:t xml:space="preserve"> </w:t>
      </w:r>
    </w:p>
    <w:p w14:paraId="4D8D3A8A" w14:textId="77777777" w:rsidR="007E68C1" w:rsidRPr="006D4042" w:rsidRDefault="007E68C1" w:rsidP="007E68C1">
      <w:pPr>
        <w:ind w:left="1035"/>
      </w:pPr>
    </w:p>
    <w:p w14:paraId="2B0D8594" w14:textId="4CD603EA" w:rsidR="007E68C1" w:rsidRPr="006D4042" w:rsidRDefault="00AB3530" w:rsidP="00AB3530">
      <w:pPr>
        <w:ind w:left="360"/>
      </w:pPr>
      <w:r w:rsidRPr="006D4042">
        <w:lastRenderedPageBreak/>
        <w:t xml:space="preserve">2. </w:t>
      </w:r>
      <w:proofErr w:type="gramStart"/>
      <w:r w:rsidRPr="006D4042">
        <w:rPr>
          <w:b/>
          <w:lang w:val="en-CA" w:eastAsia="en-CA"/>
        </w:rPr>
        <w:t>( 3</w:t>
      </w:r>
      <w:proofErr w:type="gramEnd"/>
      <w:r w:rsidR="00D96449" w:rsidRPr="006D4042">
        <w:rPr>
          <w:b/>
          <w:lang w:val="en-CA" w:eastAsia="en-CA"/>
        </w:rPr>
        <w:t xml:space="preserve"> marks)</w:t>
      </w:r>
      <w:r w:rsidR="00D96449" w:rsidRPr="006D4042">
        <w:t xml:space="preserve"> </w:t>
      </w:r>
      <w:r w:rsidR="007E68C1" w:rsidRPr="006D4042">
        <w:t xml:space="preserve">Analyze the module and answer </w:t>
      </w:r>
      <w:r w:rsidR="001A568A" w:rsidRPr="006D4042">
        <w:t xml:space="preserve">the </w:t>
      </w:r>
      <w:r w:rsidR="007E68C1" w:rsidRPr="006D4042">
        <w:t xml:space="preserve">questions. In this module you will see similar functions as the one you created before. File operations are required </w:t>
      </w:r>
      <w:proofErr w:type="gramStart"/>
      <w:r w:rsidR="007E68C1" w:rsidRPr="006D4042">
        <w:t>open(</w:t>
      </w:r>
      <w:proofErr w:type="gramEnd"/>
      <w:r w:rsidR="007E68C1" w:rsidRPr="006D4042">
        <w:t xml:space="preserve">), read(), write() for character devices. It also have typical </w:t>
      </w:r>
      <w:proofErr w:type="spellStart"/>
      <w:proofErr w:type="gramStart"/>
      <w:r w:rsidR="007E68C1" w:rsidRPr="006D4042">
        <w:t>init</w:t>
      </w:r>
      <w:proofErr w:type="spellEnd"/>
      <w:r w:rsidR="007E68C1" w:rsidRPr="006D4042">
        <w:t>(</w:t>
      </w:r>
      <w:proofErr w:type="gramEnd"/>
      <w:r w:rsidR="007E68C1" w:rsidRPr="006D4042">
        <w:t xml:space="preserve">) </w:t>
      </w:r>
      <w:r w:rsidR="00AD65DB" w:rsidRPr="006D4042">
        <w:t>function that register</w:t>
      </w:r>
      <w:r w:rsidRPr="006D4042">
        <w:t>s the</w:t>
      </w:r>
      <w:r w:rsidR="00AD65DB" w:rsidRPr="006D4042">
        <w:t xml:space="preserve"> device and exit() function that unregister</w:t>
      </w:r>
      <w:r w:rsidRPr="006D4042">
        <w:t>s the</w:t>
      </w:r>
      <w:r w:rsidR="00AD65DB" w:rsidRPr="006D4042">
        <w:t xml:space="preserve"> device </w:t>
      </w:r>
      <w:r w:rsidR="007E68C1" w:rsidRPr="006D4042">
        <w:t xml:space="preserve">. One difference here is </w:t>
      </w:r>
      <w:r w:rsidR="007E68C1" w:rsidRPr="006D4042">
        <w:rPr>
          <w:b/>
        </w:rPr>
        <w:t>mutex lock</w:t>
      </w:r>
      <w:r w:rsidR="007E68C1" w:rsidRPr="006D4042">
        <w:t xml:space="preserve">. Identify the mutex in the module. </w:t>
      </w:r>
    </w:p>
    <w:p w14:paraId="7F6079A7" w14:textId="3AAEF55C" w:rsidR="00964E00" w:rsidRPr="006D4042" w:rsidRDefault="007E68C1" w:rsidP="007E68C1">
      <w:pPr>
        <w:ind w:left="1035" w:firstLine="405"/>
        <w:rPr>
          <w:color w:val="FF0000"/>
        </w:rPr>
      </w:pPr>
      <w:r w:rsidRPr="006D4042">
        <w:t>a. Why are mutex required</w:t>
      </w:r>
      <w:r w:rsidR="00C55941" w:rsidRPr="006D4042">
        <w:rPr>
          <w:color w:val="000000" w:themeColor="text1"/>
        </w:rPr>
        <w:t>?</w:t>
      </w:r>
      <w:r w:rsidR="00C55941" w:rsidRPr="006D4042">
        <w:rPr>
          <w:color w:val="FF0000"/>
        </w:rPr>
        <w:t xml:space="preserve"> </w:t>
      </w:r>
    </w:p>
    <w:p w14:paraId="7EAC76FF" w14:textId="14CD4E51" w:rsidR="007E68C1" w:rsidRPr="006D4042" w:rsidRDefault="007E68C1" w:rsidP="007E68C1">
      <w:pPr>
        <w:ind w:left="1035"/>
        <w:rPr>
          <w:color w:val="FF0000"/>
        </w:rPr>
      </w:pPr>
      <w:r w:rsidRPr="006D4042">
        <w:rPr>
          <w:color w:val="FF0000"/>
        </w:rPr>
        <w:tab/>
      </w:r>
      <w:r w:rsidRPr="006D4042">
        <w:rPr>
          <w:color w:val="000000" w:themeColor="text1"/>
        </w:rPr>
        <w:t xml:space="preserve">b. What is the buffer size? </w:t>
      </w:r>
    </w:p>
    <w:p w14:paraId="088B57EB" w14:textId="7412EAF9" w:rsidR="007E68C1" w:rsidRPr="006D4042" w:rsidRDefault="007E68C1" w:rsidP="007E68C1">
      <w:pPr>
        <w:ind w:left="1035"/>
        <w:rPr>
          <w:color w:val="FF0000"/>
        </w:rPr>
      </w:pPr>
      <w:r w:rsidRPr="006D4042">
        <w:rPr>
          <w:color w:val="FF0000"/>
        </w:rPr>
        <w:t xml:space="preserve">       </w:t>
      </w:r>
      <w:r w:rsidRPr="006D4042">
        <w:rPr>
          <w:color w:val="000000" w:themeColor="text1"/>
        </w:rPr>
        <w:t xml:space="preserve">c. What is the </w:t>
      </w:r>
      <w:r w:rsidR="00AD65DB" w:rsidRPr="006D4042">
        <w:rPr>
          <w:color w:val="000000" w:themeColor="text1"/>
        </w:rPr>
        <w:t xml:space="preserve">purpose of this device? </w:t>
      </w:r>
    </w:p>
    <w:p w14:paraId="2E007C66" w14:textId="51125908" w:rsidR="00AB3530" w:rsidRPr="006D4042" w:rsidRDefault="00AB3530" w:rsidP="00AB3530">
      <w:pPr>
        <w:rPr>
          <w:color w:val="000000" w:themeColor="text1"/>
        </w:rPr>
      </w:pPr>
      <w:r w:rsidRPr="006D4042">
        <w:rPr>
          <w:color w:val="000000" w:themeColor="text1"/>
        </w:rPr>
        <w:t xml:space="preserve">      3. </w:t>
      </w:r>
      <w:r w:rsidR="005B33EF" w:rsidRPr="006D4042">
        <w:rPr>
          <w:color w:val="000000" w:themeColor="text1"/>
        </w:rPr>
        <w:t xml:space="preserve">Modify </w:t>
      </w:r>
      <w:proofErr w:type="spellStart"/>
      <w:r w:rsidR="005B33EF" w:rsidRPr="006D4042">
        <w:rPr>
          <w:color w:val="000000" w:themeColor="text1"/>
        </w:rPr>
        <w:t>Makefile</w:t>
      </w:r>
      <w:proofErr w:type="spellEnd"/>
      <w:r w:rsidR="005B33EF" w:rsidRPr="006D4042">
        <w:rPr>
          <w:color w:val="000000" w:themeColor="text1"/>
        </w:rPr>
        <w:t xml:space="preserve"> </w:t>
      </w:r>
      <w:r w:rsidR="00E8725F" w:rsidRPr="006D4042">
        <w:rPr>
          <w:color w:val="000000" w:themeColor="text1"/>
        </w:rPr>
        <w:t>respectively and c</w:t>
      </w:r>
      <w:r w:rsidR="005B33EF" w:rsidRPr="006D4042">
        <w:rPr>
          <w:color w:val="000000" w:themeColor="text1"/>
        </w:rPr>
        <w:t>ompile the module</w:t>
      </w:r>
    </w:p>
    <w:p w14:paraId="0F3CC4C7" w14:textId="2852C81D" w:rsidR="005B33EF" w:rsidRPr="006D4042" w:rsidRDefault="00AB3530" w:rsidP="00AB3530">
      <w:pPr>
        <w:rPr>
          <w:color w:val="000000" w:themeColor="text1"/>
        </w:rPr>
      </w:pPr>
      <w:r w:rsidRPr="006D4042">
        <w:rPr>
          <w:color w:val="000000" w:themeColor="text1"/>
        </w:rPr>
        <w:t xml:space="preserve">      5</w:t>
      </w:r>
      <w:r w:rsidR="005B33EF" w:rsidRPr="006D4042">
        <w:rPr>
          <w:color w:val="000000" w:themeColor="text1"/>
        </w:rPr>
        <w:t xml:space="preserve">. Use </w:t>
      </w:r>
      <w:r w:rsidR="00D96449" w:rsidRPr="006D4042">
        <w:rPr>
          <w:color w:val="000000" w:themeColor="text1"/>
        </w:rPr>
        <w:t xml:space="preserve">respective </w:t>
      </w:r>
      <w:r w:rsidR="005B33EF" w:rsidRPr="006D4042">
        <w:rPr>
          <w:color w:val="000000" w:themeColor="text1"/>
        </w:rPr>
        <w:t>tools</w:t>
      </w:r>
      <w:r w:rsidR="00D96449" w:rsidRPr="006D4042">
        <w:rPr>
          <w:color w:val="000000" w:themeColor="text1"/>
        </w:rPr>
        <w:t xml:space="preserve"> or commands</w:t>
      </w:r>
      <w:r w:rsidR="00E71CD2" w:rsidRPr="006D4042">
        <w:rPr>
          <w:color w:val="000000" w:themeColor="text1"/>
        </w:rPr>
        <w:t xml:space="preserve"> to demo </w:t>
      </w:r>
      <w:r w:rsidR="005B33EF" w:rsidRPr="006D4042">
        <w:rPr>
          <w:color w:val="000000" w:themeColor="text1"/>
        </w:rPr>
        <w:t xml:space="preserve">inserted </w:t>
      </w:r>
      <w:r w:rsidR="00E71CD2" w:rsidRPr="006D4042">
        <w:rPr>
          <w:color w:val="000000" w:themeColor="text1"/>
        </w:rPr>
        <w:t>module</w:t>
      </w:r>
    </w:p>
    <w:p w14:paraId="6877430B" w14:textId="78F800C9" w:rsidR="00E8725F" w:rsidRPr="006D4042" w:rsidRDefault="00AB3530" w:rsidP="00E8725F">
      <w:pPr>
        <w:rPr>
          <w:color w:val="FF0000"/>
        </w:rPr>
      </w:pPr>
      <w:r w:rsidRPr="006D4042">
        <w:rPr>
          <w:color w:val="000000" w:themeColor="text1"/>
        </w:rPr>
        <w:t xml:space="preserve">      6</w:t>
      </w:r>
      <w:r w:rsidR="005B33EF" w:rsidRPr="006D4042">
        <w:rPr>
          <w:color w:val="000000" w:themeColor="text1"/>
        </w:rPr>
        <w:t xml:space="preserve">. </w:t>
      </w:r>
      <w:r w:rsidR="00E8725F" w:rsidRPr="006D4042">
        <w:rPr>
          <w:b/>
          <w:lang w:val="en-CA" w:eastAsia="en-CA"/>
        </w:rPr>
        <w:t>(5 marks)</w:t>
      </w:r>
      <w:r w:rsidR="00E8725F" w:rsidRPr="006D4042">
        <w:rPr>
          <w:lang w:val="en-CA" w:eastAsia="en-CA"/>
        </w:rPr>
        <w:t xml:space="preserve"> </w:t>
      </w:r>
      <w:r w:rsidR="00E8725F" w:rsidRPr="006D4042">
        <w:t>Attach the screen captures that demo:</w:t>
      </w:r>
    </w:p>
    <w:p w14:paraId="4253DC9B" w14:textId="1E8702AD" w:rsidR="00E8725F" w:rsidRDefault="00E8725F" w:rsidP="00E8725F">
      <w:pPr>
        <w:pStyle w:val="HeadingStyle1"/>
        <w:numPr>
          <w:ilvl w:val="1"/>
          <w:numId w:val="14"/>
        </w:numPr>
        <w:rPr>
          <w:b w:val="0"/>
          <w:sz w:val="22"/>
        </w:rPr>
      </w:pPr>
      <w:r w:rsidRPr="006D4042">
        <w:rPr>
          <w:b w:val="0"/>
          <w:sz w:val="22"/>
        </w:rPr>
        <w:t xml:space="preserve">Modify </w:t>
      </w:r>
      <w:proofErr w:type="spellStart"/>
      <w:r w:rsidRPr="006D4042">
        <w:rPr>
          <w:b w:val="0"/>
          <w:sz w:val="22"/>
        </w:rPr>
        <w:t>Makefile</w:t>
      </w:r>
      <w:proofErr w:type="spellEnd"/>
      <w:r w:rsidRPr="006D4042">
        <w:rPr>
          <w:b w:val="0"/>
          <w:sz w:val="22"/>
        </w:rPr>
        <w:t xml:space="preserve"> with the respective object file. </w:t>
      </w:r>
    </w:p>
    <w:p w14:paraId="3C7E669D" w14:textId="07D93E74" w:rsidR="00B63B17" w:rsidRPr="006D4042" w:rsidRDefault="00B63B17" w:rsidP="00B63B17">
      <w:pPr>
        <w:pStyle w:val="HeadingStyle1"/>
        <w:ind w:left="720"/>
        <w:rPr>
          <w:b w:val="0"/>
          <w:sz w:val="22"/>
        </w:rPr>
      </w:pPr>
      <w:r>
        <w:rPr>
          <w:b w:val="0"/>
          <w:noProof/>
          <w:sz w:val="22"/>
        </w:rPr>
        <w:drawing>
          <wp:inline distT="0" distB="0" distL="0" distR="0" wp14:anchorId="54BD69F9" wp14:editId="4E9A130A">
            <wp:extent cx="5934075" cy="1314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2642F775" w14:textId="4A3F16EC" w:rsidR="00E8725F" w:rsidRDefault="00E8725F" w:rsidP="00E8725F">
      <w:pPr>
        <w:pStyle w:val="HeadingStyle1"/>
        <w:numPr>
          <w:ilvl w:val="1"/>
          <w:numId w:val="14"/>
        </w:numPr>
        <w:rPr>
          <w:b w:val="0"/>
          <w:sz w:val="22"/>
        </w:rPr>
      </w:pPr>
      <w:r w:rsidRPr="006D4042">
        <w:rPr>
          <w:b w:val="0"/>
          <w:sz w:val="22"/>
        </w:rPr>
        <w:t>Compiled module and kern.log that demo module inserted</w:t>
      </w:r>
    </w:p>
    <w:p w14:paraId="715F344C" w14:textId="66E2A6AD" w:rsidR="00B63B17" w:rsidRPr="006D4042" w:rsidRDefault="00B63B17" w:rsidP="00B63B17">
      <w:pPr>
        <w:pStyle w:val="HeadingStyle1"/>
        <w:ind w:left="720"/>
        <w:rPr>
          <w:b w:val="0"/>
          <w:sz w:val="22"/>
        </w:rPr>
      </w:pPr>
      <w:r>
        <w:rPr>
          <w:b w:val="0"/>
          <w:noProof/>
          <w:sz w:val="22"/>
        </w:rPr>
        <w:drawing>
          <wp:inline distT="0" distB="0" distL="0" distR="0" wp14:anchorId="3F182D33" wp14:editId="581CE0A3">
            <wp:extent cx="5943600" cy="1981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21C127A" w14:textId="20213668" w:rsidR="00E8725F" w:rsidRDefault="00E8725F" w:rsidP="00E8725F">
      <w:pPr>
        <w:pStyle w:val="HeadingStyle1"/>
        <w:numPr>
          <w:ilvl w:val="1"/>
          <w:numId w:val="14"/>
        </w:numPr>
        <w:rPr>
          <w:b w:val="0"/>
          <w:sz w:val="22"/>
        </w:rPr>
      </w:pPr>
      <w:r w:rsidRPr="006D4042">
        <w:rPr>
          <w:b w:val="0"/>
          <w:sz w:val="22"/>
        </w:rPr>
        <w:t xml:space="preserve">Module information. </w:t>
      </w:r>
    </w:p>
    <w:p w14:paraId="3530FB6A" w14:textId="6EF7B862" w:rsidR="00B63B17" w:rsidRPr="006D4042" w:rsidRDefault="00B63B17" w:rsidP="00B63B17">
      <w:pPr>
        <w:pStyle w:val="HeadingStyle1"/>
        <w:ind w:left="720"/>
        <w:rPr>
          <w:b w:val="0"/>
          <w:sz w:val="22"/>
        </w:rPr>
      </w:pPr>
      <w:r>
        <w:rPr>
          <w:b w:val="0"/>
          <w:noProof/>
          <w:sz w:val="22"/>
        </w:rPr>
        <w:lastRenderedPageBreak/>
        <w:drawing>
          <wp:inline distT="0" distB="0" distL="0" distR="0" wp14:anchorId="6A8EF7D7" wp14:editId="475A518F">
            <wp:extent cx="5943600" cy="1733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618C3B39" w14:textId="306974D9" w:rsidR="00E8725F" w:rsidRDefault="00E8725F" w:rsidP="00E8725F">
      <w:pPr>
        <w:pStyle w:val="HeadingStyle1"/>
        <w:numPr>
          <w:ilvl w:val="1"/>
          <w:numId w:val="14"/>
        </w:numPr>
        <w:rPr>
          <w:b w:val="0"/>
          <w:sz w:val="22"/>
        </w:rPr>
      </w:pPr>
      <w:r w:rsidRPr="006D4042">
        <w:rPr>
          <w:b w:val="0"/>
          <w:sz w:val="22"/>
        </w:rPr>
        <w:t>The base memory address of the module</w:t>
      </w:r>
    </w:p>
    <w:p w14:paraId="58B47C60" w14:textId="521D2ABA" w:rsidR="00B63B17" w:rsidRPr="006D4042" w:rsidRDefault="00B63B17" w:rsidP="00B63B17">
      <w:pPr>
        <w:pStyle w:val="HeadingStyle1"/>
        <w:ind w:left="720"/>
        <w:rPr>
          <w:b w:val="0"/>
          <w:sz w:val="22"/>
        </w:rPr>
      </w:pPr>
      <w:r>
        <w:rPr>
          <w:b w:val="0"/>
          <w:noProof/>
          <w:sz w:val="22"/>
        </w:rPr>
        <w:drawing>
          <wp:inline distT="0" distB="0" distL="0" distR="0" wp14:anchorId="4AFF8620" wp14:editId="4922AB94">
            <wp:extent cx="5676900" cy="333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6900" cy="333375"/>
                    </a:xfrm>
                    <a:prstGeom prst="rect">
                      <a:avLst/>
                    </a:prstGeom>
                    <a:noFill/>
                    <a:ln>
                      <a:noFill/>
                    </a:ln>
                  </pic:spPr>
                </pic:pic>
              </a:graphicData>
            </a:graphic>
          </wp:inline>
        </w:drawing>
      </w:r>
    </w:p>
    <w:p w14:paraId="565794E5" w14:textId="43FCF2DE" w:rsidR="00E8725F" w:rsidRDefault="00E8725F" w:rsidP="00E8725F">
      <w:pPr>
        <w:pStyle w:val="HeadingStyle1"/>
        <w:numPr>
          <w:ilvl w:val="1"/>
          <w:numId w:val="14"/>
        </w:numPr>
        <w:rPr>
          <w:b w:val="0"/>
          <w:sz w:val="22"/>
        </w:rPr>
      </w:pPr>
      <w:r w:rsidRPr="006D4042">
        <w:rPr>
          <w:b w:val="0"/>
          <w:sz w:val="22"/>
        </w:rPr>
        <w:t xml:space="preserve">New character device inserted in /dev and its respective major and minor numbers </w:t>
      </w:r>
    </w:p>
    <w:p w14:paraId="59FE0B8F" w14:textId="7EBFE63B" w:rsidR="00B63B17" w:rsidRDefault="00B63B17" w:rsidP="00B63B17">
      <w:pPr>
        <w:pStyle w:val="HeadingStyle1"/>
        <w:ind w:left="720"/>
        <w:rPr>
          <w:b w:val="0"/>
          <w:sz w:val="22"/>
        </w:rPr>
      </w:pPr>
      <w:r>
        <w:rPr>
          <w:b w:val="0"/>
          <w:noProof/>
          <w:sz w:val="22"/>
        </w:rPr>
        <w:drawing>
          <wp:inline distT="0" distB="0" distL="0" distR="0" wp14:anchorId="64061CE1" wp14:editId="2F76E1C4">
            <wp:extent cx="3669018" cy="373380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4935" cy="3739821"/>
                    </a:xfrm>
                    <a:prstGeom prst="rect">
                      <a:avLst/>
                    </a:prstGeom>
                    <a:noFill/>
                    <a:ln>
                      <a:noFill/>
                    </a:ln>
                  </pic:spPr>
                </pic:pic>
              </a:graphicData>
            </a:graphic>
          </wp:inline>
        </w:drawing>
      </w:r>
    </w:p>
    <w:p w14:paraId="22F050F5" w14:textId="77777777" w:rsidR="00B63B17" w:rsidRPr="006D4042" w:rsidRDefault="00B63B17" w:rsidP="00B63B17">
      <w:pPr>
        <w:pStyle w:val="HeadingStyle1"/>
        <w:ind w:left="720"/>
        <w:rPr>
          <w:b w:val="0"/>
          <w:sz w:val="22"/>
        </w:rPr>
      </w:pPr>
    </w:p>
    <w:p w14:paraId="1ADB3A47" w14:textId="77777777" w:rsidR="009756B1" w:rsidRDefault="009756B1" w:rsidP="007E68C1">
      <w:pPr>
        <w:ind w:left="1035"/>
        <w:rPr>
          <w:color w:val="FF0000"/>
        </w:rPr>
      </w:pPr>
    </w:p>
    <w:p w14:paraId="6E9A0657" w14:textId="48FA68D3" w:rsidR="006D1F0A" w:rsidRDefault="006D1F0A" w:rsidP="006D1F0A">
      <w:pPr>
        <w:pStyle w:val="HeadingStyle1"/>
        <w:numPr>
          <w:ilvl w:val="1"/>
          <w:numId w:val="13"/>
        </w:numPr>
      </w:pPr>
      <w:r>
        <w:lastRenderedPageBreak/>
        <w:t xml:space="preserve">Windows Device Driver              </w:t>
      </w:r>
      <w:r w:rsidR="009D0E42">
        <w:t xml:space="preserve">                          ____/1</w:t>
      </w:r>
      <w:r>
        <w:t>0</w:t>
      </w:r>
    </w:p>
    <w:p w14:paraId="25F23590" w14:textId="77777777" w:rsidR="006D1F0A" w:rsidRPr="0099059B" w:rsidRDefault="006D1F0A" w:rsidP="006D1F0A">
      <w:pPr>
        <w:pStyle w:val="HeadingStyle1"/>
        <w:numPr>
          <w:ilvl w:val="0"/>
          <w:numId w:val="16"/>
        </w:numPr>
        <w:rPr>
          <w:b w:val="0"/>
          <w:sz w:val="24"/>
        </w:rPr>
      </w:pPr>
      <w:r w:rsidRPr="0099059B">
        <w:rPr>
          <w:b w:val="0"/>
          <w:sz w:val="24"/>
        </w:rPr>
        <w:t xml:space="preserve">The objective of this activity is to write a simple </w:t>
      </w:r>
      <w:r>
        <w:rPr>
          <w:b w:val="0"/>
          <w:sz w:val="24"/>
        </w:rPr>
        <w:t xml:space="preserve">Windows kernel </w:t>
      </w:r>
      <w:r w:rsidRPr="0099059B">
        <w:rPr>
          <w:b w:val="0"/>
          <w:sz w:val="24"/>
        </w:rPr>
        <w:t>driver</w:t>
      </w:r>
    </w:p>
    <w:p w14:paraId="57FD95D3" w14:textId="77777777" w:rsidR="006D1F0A" w:rsidRPr="006D1F0A" w:rsidRDefault="006D1F0A" w:rsidP="006D1F0A">
      <w:pPr>
        <w:pStyle w:val="HeadingStyle1"/>
        <w:ind w:left="720"/>
        <w:rPr>
          <w:b w:val="0"/>
          <w:sz w:val="22"/>
        </w:rPr>
      </w:pPr>
      <w:r w:rsidRPr="006D1F0A">
        <w:rPr>
          <w:b w:val="0"/>
          <w:sz w:val="22"/>
        </w:rPr>
        <w:t xml:space="preserve">One of the latest Windows rootkits “ </w:t>
      </w:r>
      <w:proofErr w:type="spellStart"/>
      <w:r w:rsidRPr="006D1F0A">
        <w:rPr>
          <w:b w:val="0"/>
          <w:sz w:val="22"/>
        </w:rPr>
        <w:t>Detrahere</w:t>
      </w:r>
      <w:proofErr w:type="spellEnd"/>
      <w:r w:rsidRPr="006D1F0A">
        <w:rPr>
          <w:b w:val="0"/>
          <w:sz w:val="22"/>
        </w:rPr>
        <w:t xml:space="preserve">” “ Return of kernel rootkit in Windows 10 “ from </w:t>
      </w:r>
      <w:hyperlink r:id="rId52" w:history="1">
        <w:r w:rsidRPr="006D1F0A">
          <w:rPr>
            <w:rStyle w:val="Hyperlink"/>
            <w:b w:val="0"/>
            <w:sz w:val="22"/>
          </w:rPr>
          <w:t>https://www.slideshare.net/MSbluehat/bhv18-return-of-the-kernel-rootkit-malware-on-windows-10</w:t>
        </w:r>
      </w:hyperlink>
      <w:r w:rsidRPr="006D1F0A">
        <w:rPr>
          <w:b w:val="0"/>
          <w:sz w:val="22"/>
        </w:rPr>
        <w:t xml:space="preserve"> installs a kernel driver that loads additional payload drivers from the hidden file system. In order to understand kernel drivers is a good practice to write a simple one. </w:t>
      </w:r>
    </w:p>
    <w:p w14:paraId="3669A88E" w14:textId="0B17DDBC" w:rsidR="006D1F0A" w:rsidRPr="006D1F0A" w:rsidRDefault="006D1F0A" w:rsidP="006D1F0A">
      <w:pPr>
        <w:pStyle w:val="Heading1"/>
        <w:numPr>
          <w:ilvl w:val="0"/>
          <w:numId w:val="15"/>
        </w:numPr>
        <w:rPr>
          <w:b w:val="0"/>
          <w:sz w:val="22"/>
          <w:szCs w:val="22"/>
        </w:rPr>
      </w:pPr>
      <w:r w:rsidRPr="006D1F0A">
        <w:rPr>
          <w:b w:val="0"/>
          <w:sz w:val="22"/>
          <w:szCs w:val="22"/>
        </w:rPr>
        <w:t xml:space="preserve">Use Windows 10 with Microsoft Visual studio and Windows SDK installed. To write a universal Hello World Driver (KMDF) follow Microsoft instructions from </w:t>
      </w:r>
      <w:hyperlink r:id="rId53" w:history="1">
        <w:r w:rsidRPr="006D1F0A">
          <w:rPr>
            <w:rStyle w:val="Hyperlink"/>
            <w:b w:val="0"/>
            <w:sz w:val="22"/>
            <w:szCs w:val="22"/>
          </w:rPr>
          <w:t>https://docs.microsoft.com/en-us/windows-hardware/drivers/gettingstarted/writing-a-very-small-kmdf--driver</w:t>
        </w:r>
      </w:hyperlink>
      <w:r w:rsidRPr="006D1F0A">
        <w:rPr>
          <w:b w:val="0"/>
          <w:sz w:val="22"/>
          <w:szCs w:val="22"/>
        </w:rPr>
        <w:t xml:space="preserve">  Write and analyze the code. Save it .You do not have to deploy it.</w:t>
      </w:r>
    </w:p>
    <w:p w14:paraId="0E740E74" w14:textId="77777777" w:rsidR="006D1F0A" w:rsidRPr="006D1F0A" w:rsidRDefault="006D1F0A" w:rsidP="006D1F0A"/>
    <w:p w14:paraId="155B3AD4" w14:textId="77777777" w:rsidR="006D1F0A" w:rsidRPr="006D1F0A" w:rsidRDefault="006D1F0A" w:rsidP="006D1F0A">
      <w:pPr>
        <w:pStyle w:val="ListParagraph"/>
        <w:numPr>
          <w:ilvl w:val="0"/>
          <w:numId w:val="15"/>
        </w:numPr>
      </w:pPr>
      <w:r w:rsidRPr="006D1F0A">
        <w:t xml:space="preserve">In order to create a Windows driver you need to have Microsoft Visual Studio and Windows Driver Kit. You can install it from </w:t>
      </w:r>
      <w:hyperlink r:id="rId54" w:history="1">
        <w:r w:rsidRPr="006D1F0A">
          <w:rPr>
            <w:rStyle w:val="Hyperlink"/>
          </w:rPr>
          <w:t>https://docs.microsoft.com/en-us/windows-hardware/drivers/download-the-wdk</w:t>
        </w:r>
      </w:hyperlink>
      <w:r w:rsidRPr="006D1F0A">
        <w:t xml:space="preserve">. Microsoft Visual Studio Community 2019 requires minimum Windows 10 release (build) 15063. It will not work with previous builds </w:t>
      </w:r>
    </w:p>
    <w:p w14:paraId="67ECA3D1" w14:textId="77777777" w:rsidR="006D1F0A" w:rsidRPr="006D1F0A" w:rsidRDefault="006D1F0A" w:rsidP="006D1F0A">
      <w:pPr>
        <w:pStyle w:val="ListParagraph"/>
      </w:pPr>
    </w:p>
    <w:p w14:paraId="7C5569BB" w14:textId="77777777" w:rsidR="006D1F0A" w:rsidRPr="006D1F0A" w:rsidRDefault="006D1F0A" w:rsidP="006D1F0A">
      <w:pPr>
        <w:pStyle w:val="ListParagraph"/>
        <w:numPr>
          <w:ilvl w:val="0"/>
          <w:numId w:val="15"/>
        </w:numPr>
      </w:pPr>
      <w:r w:rsidRPr="006D1F0A">
        <w:t xml:space="preserve">WDK is a small program that will install the extensions and enables the development of device drivers on Visual Studio. Once you install it you can select under </w:t>
      </w:r>
      <w:proofErr w:type="gramStart"/>
      <w:r w:rsidRPr="006D1F0A">
        <w:t>“ Create</w:t>
      </w:r>
      <w:proofErr w:type="gramEnd"/>
      <w:r w:rsidRPr="006D1F0A">
        <w:t xml:space="preserve"> a New Project” the “Empty KMDF Driver”  template that includes build environments and tools for driver developers. </w:t>
      </w:r>
    </w:p>
    <w:p w14:paraId="73C61ED8" w14:textId="77777777" w:rsidR="006D1F0A" w:rsidRPr="006D1F0A" w:rsidRDefault="006D1F0A" w:rsidP="006D1F0A">
      <w:pPr>
        <w:pStyle w:val="ListParagraph"/>
      </w:pPr>
    </w:p>
    <w:p w14:paraId="129A44AD" w14:textId="77777777" w:rsidR="006D1F0A" w:rsidRPr="006D1F0A" w:rsidRDefault="006D1F0A" w:rsidP="006D1F0A">
      <w:pPr>
        <w:pStyle w:val="ListParagraph"/>
        <w:numPr>
          <w:ilvl w:val="0"/>
          <w:numId w:val="15"/>
        </w:numPr>
      </w:pPr>
      <w:r w:rsidRPr="006D1F0A">
        <w:t xml:space="preserve">Once you create the project you can create and build the driver by following this instructions. </w:t>
      </w:r>
      <w:hyperlink r:id="rId55" w:history="1">
        <w:r w:rsidRPr="006D1F0A">
          <w:rPr>
            <w:rStyle w:val="Hyperlink"/>
          </w:rPr>
          <w:t>https://docs.microsoft.com/en-us/windows-hardware/drivers/gettingstarted/writing-a-very-small-kmdf--driver</w:t>
        </w:r>
      </w:hyperlink>
      <w:r w:rsidRPr="006D1F0A">
        <w:rPr>
          <w:rStyle w:val="Hyperlink"/>
        </w:rPr>
        <w:t xml:space="preserve"> </w:t>
      </w:r>
    </w:p>
    <w:p w14:paraId="43494C3B" w14:textId="77777777" w:rsidR="006D1F0A" w:rsidRPr="006D1F0A" w:rsidRDefault="006D1F0A" w:rsidP="006D1F0A">
      <w:pPr>
        <w:pStyle w:val="ListParagraph"/>
      </w:pPr>
    </w:p>
    <w:p w14:paraId="6DFE53CA" w14:textId="45AF7C24" w:rsidR="006D1F0A" w:rsidRPr="006D1F0A" w:rsidRDefault="00EF01CE" w:rsidP="006D1F0A">
      <w:pPr>
        <w:pStyle w:val="ListParagraph"/>
        <w:numPr>
          <w:ilvl w:val="0"/>
          <w:numId w:val="15"/>
        </w:numPr>
      </w:pPr>
      <w:r w:rsidRPr="00EF01CE">
        <w:rPr>
          <w:b/>
        </w:rPr>
        <w:t>( 2 marks)</w:t>
      </w:r>
      <w:r>
        <w:t xml:space="preserve"> </w:t>
      </w:r>
      <w:r w:rsidR="006D1F0A" w:rsidRPr="006D1F0A">
        <w:t>Start Microsoft Visual Studio as Administrator. Copy or type the code as administrator. It requires high privileges.</w:t>
      </w:r>
      <w:r>
        <w:t xml:space="preserve"> In the code pay attention and identify</w:t>
      </w:r>
      <w:r w:rsidR="006D1F0A" w:rsidRPr="006D1F0A">
        <w:t xml:space="preserve">: </w:t>
      </w:r>
    </w:p>
    <w:p w14:paraId="50E15CD9" w14:textId="77777777" w:rsidR="006D1F0A" w:rsidRPr="006D1F0A" w:rsidRDefault="006D1F0A" w:rsidP="006D1F0A">
      <w:pPr>
        <w:pStyle w:val="ListParagraph"/>
      </w:pPr>
    </w:p>
    <w:p w14:paraId="70B3E365" w14:textId="77777777" w:rsidR="006D1F0A" w:rsidRPr="006D1F0A" w:rsidRDefault="006D1F0A" w:rsidP="006D1F0A">
      <w:pPr>
        <w:pStyle w:val="ListParagraph"/>
        <w:numPr>
          <w:ilvl w:val="1"/>
          <w:numId w:val="15"/>
        </w:numPr>
      </w:pPr>
      <w:r w:rsidRPr="006D1F0A">
        <w:t>Headers required</w:t>
      </w:r>
    </w:p>
    <w:p w14:paraId="40278F7B" w14:textId="77777777" w:rsidR="006D1F0A" w:rsidRPr="006D1F0A" w:rsidRDefault="006D1F0A" w:rsidP="006D1F0A">
      <w:pPr>
        <w:pStyle w:val="ListParagraph"/>
        <w:numPr>
          <w:ilvl w:val="1"/>
          <w:numId w:val="15"/>
        </w:numPr>
      </w:pPr>
      <w:r w:rsidRPr="006D1F0A">
        <w:t>Routine or function that initializes the driver once is loaded</w:t>
      </w:r>
    </w:p>
    <w:p w14:paraId="48B829D7" w14:textId="77777777" w:rsidR="006D1F0A" w:rsidRPr="006D1F0A" w:rsidRDefault="006D1F0A" w:rsidP="006D1F0A">
      <w:pPr>
        <w:pStyle w:val="ListParagraph"/>
        <w:numPr>
          <w:ilvl w:val="1"/>
          <w:numId w:val="15"/>
        </w:numPr>
      </w:pPr>
      <w:r w:rsidRPr="006D1F0A">
        <w:t>Functions that create device and driver objects.</w:t>
      </w:r>
    </w:p>
    <w:p w14:paraId="5C29F3DF" w14:textId="77777777" w:rsidR="006D1F0A" w:rsidRPr="006D1F0A" w:rsidRDefault="006D1F0A" w:rsidP="006D1F0A">
      <w:pPr>
        <w:pStyle w:val="ListParagraph"/>
        <w:numPr>
          <w:ilvl w:val="1"/>
          <w:numId w:val="15"/>
        </w:numPr>
      </w:pPr>
      <w:r w:rsidRPr="006D1F0A">
        <w:t>Macro that sends message to kernel debugger</w:t>
      </w:r>
    </w:p>
    <w:p w14:paraId="507D98E3" w14:textId="77777777" w:rsidR="006D1F0A" w:rsidRPr="006D1F0A" w:rsidRDefault="006D1F0A" w:rsidP="006D1F0A">
      <w:pPr>
        <w:pStyle w:val="ListParagraph"/>
        <w:ind w:left="1440"/>
      </w:pPr>
    </w:p>
    <w:p w14:paraId="386FCA37" w14:textId="77777777" w:rsidR="006D1F0A" w:rsidRDefault="006D1F0A" w:rsidP="006D1F0A">
      <w:pPr>
        <w:pStyle w:val="ListParagraph"/>
        <w:numPr>
          <w:ilvl w:val="0"/>
          <w:numId w:val="15"/>
        </w:numPr>
      </w:pPr>
      <w:r>
        <w:t>Make sure you select Debug x64</w:t>
      </w:r>
    </w:p>
    <w:p w14:paraId="33AD73C0" w14:textId="77777777" w:rsidR="006D1F0A" w:rsidRDefault="006D1F0A" w:rsidP="006D1F0A">
      <w:pPr>
        <w:pStyle w:val="ListParagraph"/>
      </w:pPr>
    </w:p>
    <w:p w14:paraId="7BF2C2A0" w14:textId="77777777" w:rsidR="006D1F0A" w:rsidRDefault="006D1F0A" w:rsidP="006D1F0A">
      <w:pPr>
        <w:pStyle w:val="ListParagraph"/>
      </w:pPr>
    </w:p>
    <w:p w14:paraId="2B216532" w14:textId="77777777" w:rsidR="006D1F0A" w:rsidRDefault="006D1F0A" w:rsidP="006D1F0A">
      <w:pPr>
        <w:pStyle w:val="ListParagraph"/>
      </w:pPr>
    </w:p>
    <w:p w14:paraId="3B33E663" w14:textId="77777777" w:rsidR="006D1F0A" w:rsidRDefault="006D1F0A" w:rsidP="006D1F0A">
      <w:pPr>
        <w:pStyle w:val="ListParagraph"/>
      </w:pPr>
    </w:p>
    <w:p w14:paraId="203E6970" w14:textId="511A38C8" w:rsidR="006D1F0A" w:rsidRDefault="006D1F0A" w:rsidP="006D1F0A">
      <w:pPr>
        <w:pStyle w:val="ListParagraph"/>
        <w:numPr>
          <w:ilvl w:val="0"/>
          <w:numId w:val="15"/>
        </w:numPr>
      </w:pPr>
      <w:r>
        <w:lastRenderedPageBreak/>
        <w:t>Once the driver is built, it will create :</w:t>
      </w:r>
    </w:p>
    <w:p w14:paraId="155FBB9E" w14:textId="77777777" w:rsidR="006D1F0A" w:rsidRDefault="006D1F0A" w:rsidP="006D1F0A">
      <w:pPr>
        <w:pStyle w:val="ListParagraph"/>
      </w:pPr>
    </w:p>
    <w:p w14:paraId="14AD4C48" w14:textId="77777777" w:rsidR="006D1F0A" w:rsidRDefault="006D1F0A" w:rsidP="006D1F0A">
      <w:pPr>
        <w:pStyle w:val="ListParagraph"/>
        <w:numPr>
          <w:ilvl w:val="1"/>
          <w:numId w:val="15"/>
        </w:numPr>
      </w:pPr>
      <w:r>
        <w:t>.sys   file  which is the kernel mode driver</w:t>
      </w:r>
    </w:p>
    <w:p w14:paraId="57541C41" w14:textId="77777777" w:rsidR="006D1F0A" w:rsidRDefault="006D1F0A" w:rsidP="006D1F0A">
      <w:pPr>
        <w:pStyle w:val="ListParagraph"/>
        <w:numPr>
          <w:ilvl w:val="1"/>
          <w:numId w:val="15"/>
        </w:numPr>
      </w:pPr>
      <w:r>
        <w:t>.inf     file that contains info about the driver</w:t>
      </w:r>
    </w:p>
    <w:p w14:paraId="50CCC8FF" w14:textId="77777777" w:rsidR="006D1F0A" w:rsidRDefault="006D1F0A" w:rsidP="006D1F0A">
      <w:pPr>
        <w:pStyle w:val="ListParagraph"/>
        <w:numPr>
          <w:ilvl w:val="1"/>
          <w:numId w:val="15"/>
        </w:numPr>
      </w:pPr>
      <w:r>
        <w:t>.cat    file catalog use to verify driver’s signature</w:t>
      </w:r>
    </w:p>
    <w:p w14:paraId="5B47C13E" w14:textId="77777777" w:rsidR="006D1F0A" w:rsidRDefault="006D1F0A" w:rsidP="006D1F0A">
      <w:pPr>
        <w:pStyle w:val="ListParagraph"/>
      </w:pPr>
    </w:p>
    <w:p w14:paraId="6ACD42DC" w14:textId="77777777" w:rsidR="006D1F0A" w:rsidRDefault="006D1F0A" w:rsidP="006D1F0A">
      <w:pPr>
        <w:pStyle w:val="ListParagraph"/>
        <w:numPr>
          <w:ilvl w:val="0"/>
          <w:numId w:val="15"/>
        </w:numPr>
      </w:pPr>
      <w:r>
        <w:t>The debugger will generate signature errors when running the program without administrator rights</w:t>
      </w:r>
    </w:p>
    <w:p w14:paraId="5F8ADBDE" w14:textId="77777777" w:rsidR="006D1F0A" w:rsidRDefault="006D1F0A" w:rsidP="006D1F0A">
      <w:pPr>
        <w:pStyle w:val="ListParagraph"/>
        <w:numPr>
          <w:ilvl w:val="0"/>
          <w:numId w:val="15"/>
        </w:numPr>
      </w:pPr>
      <w:r>
        <w:t xml:space="preserve">If you get </w:t>
      </w:r>
      <w:proofErr w:type="spellStart"/>
      <w:r>
        <w:t>Spectre</w:t>
      </w:r>
      <w:proofErr w:type="spellEnd"/>
      <w:r>
        <w:t xml:space="preserve"> Mitigation error. Right click on </w:t>
      </w:r>
      <w:proofErr w:type="spellStart"/>
      <w:proofErr w:type="gramStart"/>
      <w:r>
        <w:t>KmdfHelloWorld</w:t>
      </w:r>
      <w:proofErr w:type="spellEnd"/>
      <w:r>
        <w:t xml:space="preserve"> ,</w:t>
      </w:r>
      <w:proofErr w:type="gramEnd"/>
      <w:r>
        <w:t xml:space="preserve"> scroll down and at the end select Properties. It will open </w:t>
      </w:r>
      <w:proofErr w:type="spellStart"/>
      <w:r>
        <w:t>KmdfHelloWorld</w:t>
      </w:r>
      <w:proofErr w:type="spellEnd"/>
      <w:r>
        <w:t xml:space="preserve"> Property Pages. Select code generation and disable </w:t>
      </w:r>
      <w:proofErr w:type="spellStart"/>
      <w:r>
        <w:t>Spectre</w:t>
      </w:r>
      <w:proofErr w:type="spellEnd"/>
      <w:r>
        <w:t xml:space="preserve"> Mitigation:</w:t>
      </w:r>
    </w:p>
    <w:p w14:paraId="6D21CDDB" w14:textId="77777777" w:rsidR="006D1F0A" w:rsidRDefault="006D1F0A" w:rsidP="006D1F0A">
      <w:pPr>
        <w:pStyle w:val="ListParagraph"/>
      </w:pPr>
    </w:p>
    <w:p w14:paraId="44E32E37" w14:textId="77777777" w:rsidR="006D1F0A" w:rsidRDefault="006D1F0A" w:rsidP="006D1F0A">
      <w:pPr>
        <w:pStyle w:val="ListParagraph"/>
      </w:pPr>
      <w:r>
        <w:rPr>
          <w:noProof/>
          <w:lang w:val="en-CA" w:eastAsia="en-CA"/>
        </w:rPr>
        <w:drawing>
          <wp:inline distT="0" distB="0" distL="0" distR="0" wp14:anchorId="030DD17B" wp14:editId="442A1CF2">
            <wp:extent cx="5683018" cy="237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7230" cy="2377656"/>
                    </a:xfrm>
                    <a:prstGeom prst="rect">
                      <a:avLst/>
                    </a:prstGeom>
                    <a:noFill/>
                    <a:ln>
                      <a:noFill/>
                    </a:ln>
                  </pic:spPr>
                </pic:pic>
              </a:graphicData>
            </a:graphic>
          </wp:inline>
        </w:drawing>
      </w:r>
    </w:p>
    <w:p w14:paraId="5A70BDEF" w14:textId="77777777" w:rsidR="006D1F0A" w:rsidRDefault="006D1F0A" w:rsidP="006D1F0A">
      <w:pPr>
        <w:pStyle w:val="ListParagraph"/>
      </w:pPr>
    </w:p>
    <w:p w14:paraId="32335E61" w14:textId="77777777" w:rsidR="006D1F0A" w:rsidRDefault="006D1F0A" w:rsidP="006D1F0A">
      <w:pPr>
        <w:pStyle w:val="ListParagraph"/>
      </w:pPr>
    </w:p>
    <w:p w14:paraId="77B87FEF" w14:textId="77777777" w:rsidR="006D1F0A" w:rsidRDefault="006D1F0A" w:rsidP="006D1F0A">
      <w:pPr>
        <w:pStyle w:val="ListParagraph"/>
      </w:pPr>
    </w:p>
    <w:p w14:paraId="7C10E5B6" w14:textId="77777777" w:rsidR="006D1F0A" w:rsidRDefault="006D1F0A" w:rsidP="006D1F0A">
      <w:pPr>
        <w:pStyle w:val="ListParagraph"/>
      </w:pPr>
    </w:p>
    <w:p w14:paraId="7601422B" w14:textId="77777777" w:rsidR="006D1F0A" w:rsidRDefault="006D1F0A" w:rsidP="006D1F0A">
      <w:pPr>
        <w:pStyle w:val="ListParagraph"/>
      </w:pPr>
    </w:p>
    <w:p w14:paraId="2F497AEB" w14:textId="77777777" w:rsidR="006D1F0A" w:rsidRDefault="006D1F0A" w:rsidP="006D1F0A">
      <w:pPr>
        <w:pStyle w:val="ListParagraph"/>
      </w:pPr>
    </w:p>
    <w:p w14:paraId="30FD5054" w14:textId="77777777" w:rsidR="006D1F0A" w:rsidRDefault="006D1F0A" w:rsidP="006D1F0A">
      <w:pPr>
        <w:pStyle w:val="ListParagraph"/>
      </w:pPr>
    </w:p>
    <w:p w14:paraId="00FF80E2" w14:textId="77777777" w:rsidR="006D1F0A" w:rsidRDefault="006D1F0A" w:rsidP="006D1F0A">
      <w:pPr>
        <w:pStyle w:val="ListParagraph"/>
      </w:pPr>
    </w:p>
    <w:p w14:paraId="650013D3" w14:textId="77777777" w:rsidR="006D1F0A" w:rsidRDefault="006D1F0A" w:rsidP="006D1F0A">
      <w:pPr>
        <w:pStyle w:val="ListParagraph"/>
      </w:pPr>
    </w:p>
    <w:p w14:paraId="4F05688F" w14:textId="77777777" w:rsidR="006D1F0A" w:rsidRDefault="006D1F0A" w:rsidP="006D1F0A">
      <w:pPr>
        <w:pStyle w:val="ListParagraph"/>
      </w:pPr>
    </w:p>
    <w:p w14:paraId="1D891243" w14:textId="77777777" w:rsidR="006D1F0A" w:rsidRDefault="006D1F0A" w:rsidP="006D1F0A">
      <w:pPr>
        <w:pStyle w:val="ListParagraph"/>
      </w:pPr>
    </w:p>
    <w:p w14:paraId="2E8E65CA" w14:textId="77777777" w:rsidR="006D1F0A" w:rsidRDefault="006D1F0A" w:rsidP="006D1F0A">
      <w:pPr>
        <w:pStyle w:val="ListParagraph"/>
      </w:pPr>
    </w:p>
    <w:p w14:paraId="27E3BADE" w14:textId="77777777" w:rsidR="006D1F0A" w:rsidRDefault="006D1F0A" w:rsidP="006D1F0A">
      <w:pPr>
        <w:pStyle w:val="ListParagraph"/>
      </w:pPr>
    </w:p>
    <w:p w14:paraId="6684B13C" w14:textId="77777777" w:rsidR="006D1F0A" w:rsidRDefault="006D1F0A" w:rsidP="006D1F0A">
      <w:pPr>
        <w:pStyle w:val="ListParagraph"/>
      </w:pPr>
    </w:p>
    <w:p w14:paraId="0B903BCB" w14:textId="77777777" w:rsidR="006D1F0A" w:rsidRDefault="006D1F0A" w:rsidP="006D1F0A">
      <w:pPr>
        <w:pStyle w:val="ListParagraph"/>
      </w:pPr>
    </w:p>
    <w:p w14:paraId="37528AED" w14:textId="77777777" w:rsidR="006D1F0A" w:rsidRDefault="006D1F0A" w:rsidP="006D1F0A">
      <w:pPr>
        <w:pStyle w:val="ListParagraph"/>
        <w:numPr>
          <w:ilvl w:val="0"/>
          <w:numId w:val="15"/>
        </w:numPr>
      </w:pPr>
      <w:r>
        <w:lastRenderedPageBreak/>
        <w:t xml:space="preserve"> Once device driver is compiled and debugged. Build will display the driver file with extension </w:t>
      </w:r>
      <w:r w:rsidRPr="0036073A">
        <w:rPr>
          <w:b/>
        </w:rPr>
        <w:t>.</w:t>
      </w:r>
      <w:proofErr w:type="gramStart"/>
      <w:r w:rsidRPr="0036073A">
        <w:rPr>
          <w:b/>
        </w:rPr>
        <w:t>sys</w:t>
      </w:r>
      <w:r>
        <w:t xml:space="preserve"> ,</w:t>
      </w:r>
      <w:proofErr w:type="gramEnd"/>
      <w:r>
        <w:t xml:space="preserve"> the </w:t>
      </w:r>
      <w:r>
        <w:rPr>
          <w:b/>
        </w:rPr>
        <w:t>.inf</w:t>
      </w:r>
      <w:r>
        <w:t xml:space="preserve"> and </w:t>
      </w:r>
      <w:r w:rsidRPr="0036073A">
        <w:rPr>
          <w:b/>
        </w:rPr>
        <w:t>.cat</w:t>
      </w:r>
      <w:r>
        <w:t xml:space="preserve"> files respectively.</w:t>
      </w:r>
    </w:p>
    <w:p w14:paraId="74A87811" w14:textId="77777777" w:rsidR="006D1F0A" w:rsidRDefault="006D1F0A" w:rsidP="006D1F0A">
      <w:pPr>
        <w:pStyle w:val="ListParagraph"/>
      </w:pPr>
    </w:p>
    <w:p w14:paraId="7E13196F" w14:textId="77777777" w:rsidR="006D1F0A" w:rsidRDefault="006D1F0A" w:rsidP="006D1F0A">
      <w:r>
        <w:rPr>
          <w:noProof/>
          <w:lang w:val="en-CA" w:eastAsia="en-CA"/>
        </w:rPr>
        <w:drawing>
          <wp:inline distT="0" distB="0" distL="0" distR="0" wp14:anchorId="1EA551C6" wp14:editId="473EEBF3">
            <wp:extent cx="5934075" cy="208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3DC3C1DE" w14:textId="77777777" w:rsidR="006D1F0A" w:rsidRDefault="006D1F0A" w:rsidP="006D1F0A">
      <w:r>
        <w:rPr>
          <w:noProof/>
          <w:lang w:val="en-CA" w:eastAsia="en-CA"/>
        </w:rPr>
        <w:t xml:space="preserve">           </w:t>
      </w:r>
      <w:r>
        <w:rPr>
          <w:noProof/>
          <w:lang w:val="en-CA" w:eastAsia="en-CA"/>
        </w:rPr>
        <w:drawing>
          <wp:inline distT="0" distB="0" distL="0" distR="0" wp14:anchorId="53EEAD02" wp14:editId="066FF681">
            <wp:extent cx="59436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19F135F2" w14:textId="77777777" w:rsidR="006D1F0A" w:rsidRDefault="006D1F0A" w:rsidP="006D1F0A">
      <w:pPr>
        <w:pStyle w:val="ListParagraph"/>
      </w:pPr>
    </w:p>
    <w:p w14:paraId="55AF45A7" w14:textId="77777777" w:rsidR="006D1F0A" w:rsidRDefault="006D1F0A" w:rsidP="006D1F0A">
      <w:pPr>
        <w:pStyle w:val="ListParagraph"/>
      </w:pPr>
    </w:p>
    <w:p w14:paraId="400FEF1C" w14:textId="77777777" w:rsidR="006D1F0A" w:rsidRDefault="006D1F0A" w:rsidP="006D1F0A">
      <w:pPr>
        <w:pStyle w:val="ListParagraph"/>
        <w:numPr>
          <w:ilvl w:val="0"/>
          <w:numId w:val="15"/>
        </w:numPr>
      </w:pPr>
      <w:r>
        <w:t xml:space="preserve">Now that the driver is created </w:t>
      </w:r>
      <w:r w:rsidRPr="006766A1">
        <w:rPr>
          <w:b/>
        </w:rPr>
        <w:t>KmdfHelloWorld.sys</w:t>
      </w:r>
      <w:r>
        <w:t xml:space="preserve"> you can install it by using the </w:t>
      </w:r>
      <w:r w:rsidRPr="00F72109">
        <w:rPr>
          <w:b/>
        </w:rPr>
        <w:t>sc.exe</w:t>
      </w:r>
      <w:r>
        <w:t xml:space="preserve"> tool. Do the following to install and load the driver</w:t>
      </w:r>
    </w:p>
    <w:p w14:paraId="3E54DE0A" w14:textId="77777777" w:rsidR="006D1F0A" w:rsidRDefault="006D1F0A" w:rsidP="006D1F0A"/>
    <w:p w14:paraId="58D6E971" w14:textId="77777777" w:rsidR="006D1F0A" w:rsidRDefault="006D1F0A" w:rsidP="006D1F0A">
      <w:pPr>
        <w:pStyle w:val="ListParagraph"/>
        <w:numPr>
          <w:ilvl w:val="0"/>
          <w:numId w:val="17"/>
        </w:numPr>
      </w:pPr>
      <w:r>
        <w:t xml:space="preserve">Open </w:t>
      </w:r>
      <w:proofErr w:type="spellStart"/>
      <w:r>
        <w:t>cmd</w:t>
      </w:r>
      <w:proofErr w:type="spellEnd"/>
      <w:r>
        <w:t xml:space="preserve"> as administrator and type:</w:t>
      </w:r>
    </w:p>
    <w:p w14:paraId="47C67CA7" w14:textId="77777777" w:rsidR="006D1F0A" w:rsidRDefault="006D1F0A" w:rsidP="006D1F0A">
      <w:pPr>
        <w:ind w:left="720"/>
        <w:rPr>
          <w:sz w:val="18"/>
          <w:szCs w:val="18"/>
        </w:rPr>
      </w:pPr>
    </w:p>
    <w:p w14:paraId="24A8DC06" w14:textId="77777777" w:rsidR="006D1F0A" w:rsidRPr="00F72109" w:rsidRDefault="006D1F0A" w:rsidP="006D1F0A">
      <w:pPr>
        <w:rPr>
          <w:rFonts w:asciiTheme="minorHAnsi" w:hAnsiTheme="minorHAnsi" w:cstheme="minorHAnsi"/>
          <w:b/>
          <w:sz w:val="17"/>
          <w:szCs w:val="17"/>
        </w:rPr>
      </w:pPr>
      <w:proofErr w:type="spellStart"/>
      <w:proofErr w:type="gramStart"/>
      <w:r w:rsidRPr="00F72109">
        <w:rPr>
          <w:rFonts w:asciiTheme="minorHAnsi" w:hAnsiTheme="minorHAnsi" w:cstheme="minorHAnsi"/>
          <w:b/>
          <w:sz w:val="17"/>
          <w:szCs w:val="17"/>
        </w:rPr>
        <w:t>sc</w:t>
      </w:r>
      <w:proofErr w:type="spellEnd"/>
      <w:r>
        <w:rPr>
          <w:rFonts w:asciiTheme="minorHAnsi" w:hAnsiTheme="minorHAnsi" w:cstheme="minorHAnsi"/>
          <w:b/>
          <w:sz w:val="17"/>
          <w:szCs w:val="17"/>
        </w:rPr>
        <w:t xml:space="preserve">  create</w:t>
      </w:r>
      <w:proofErr w:type="gramEnd"/>
      <w:r>
        <w:rPr>
          <w:rFonts w:asciiTheme="minorHAnsi" w:hAnsiTheme="minorHAnsi" w:cstheme="minorHAnsi"/>
          <w:b/>
          <w:sz w:val="17"/>
          <w:szCs w:val="17"/>
        </w:rPr>
        <w:t xml:space="preserve"> h</w:t>
      </w:r>
      <w:r w:rsidRPr="00F72109">
        <w:rPr>
          <w:rFonts w:asciiTheme="minorHAnsi" w:hAnsiTheme="minorHAnsi" w:cstheme="minorHAnsi"/>
          <w:b/>
          <w:sz w:val="17"/>
          <w:szCs w:val="17"/>
        </w:rPr>
        <w:t xml:space="preserve">ello  type=  </w:t>
      </w:r>
      <w:r>
        <w:rPr>
          <w:rFonts w:asciiTheme="minorHAnsi" w:hAnsiTheme="minorHAnsi" w:cstheme="minorHAnsi"/>
          <w:b/>
          <w:sz w:val="17"/>
          <w:szCs w:val="17"/>
        </w:rPr>
        <w:t xml:space="preserve"> kernel   </w:t>
      </w:r>
      <w:proofErr w:type="spellStart"/>
      <w:r>
        <w:rPr>
          <w:rFonts w:asciiTheme="minorHAnsi" w:hAnsiTheme="minorHAnsi" w:cstheme="minorHAnsi"/>
          <w:b/>
          <w:sz w:val="17"/>
          <w:szCs w:val="17"/>
        </w:rPr>
        <w:t>binP</w:t>
      </w:r>
      <w:r w:rsidRPr="00F72109">
        <w:rPr>
          <w:rFonts w:asciiTheme="minorHAnsi" w:hAnsiTheme="minorHAnsi" w:cstheme="minorHAnsi"/>
          <w:b/>
          <w:sz w:val="17"/>
          <w:szCs w:val="17"/>
        </w:rPr>
        <w:t>ath</w:t>
      </w:r>
      <w:proofErr w:type="spellEnd"/>
      <w:r w:rsidRPr="00F72109">
        <w:rPr>
          <w:rFonts w:asciiTheme="minorHAnsi" w:hAnsiTheme="minorHAnsi" w:cstheme="minorHAnsi"/>
          <w:b/>
          <w:sz w:val="17"/>
          <w:szCs w:val="17"/>
        </w:rPr>
        <w:t xml:space="preserve">= </w:t>
      </w:r>
      <w:r>
        <w:rPr>
          <w:rFonts w:asciiTheme="minorHAnsi" w:hAnsiTheme="minorHAnsi" w:cstheme="minorHAnsi"/>
          <w:b/>
          <w:sz w:val="17"/>
          <w:szCs w:val="17"/>
        </w:rPr>
        <w:t xml:space="preserve">  </w:t>
      </w:r>
      <w:r w:rsidRPr="00F72109">
        <w:rPr>
          <w:rFonts w:asciiTheme="minorHAnsi" w:hAnsiTheme="minorHAnsi" w:cstheme="minorHAnsi"/>
          <w:b/>
          <w:sz w:val="17"/>
          <w:szCs w:val="17"/>
        </w:rPr>
        <w:t>c:\Users\ITSC205student\source\repos\KmdfHelloWorld\x64\Debug\KmdfHelloWorld.sys</w:t>
      </w:r>
    </w:p>
    <w:p w14:paraId="7D0DA559" w14:textId="77777777" w:rsidR="006D1F0A" w:rsidRDefault="006D1F0A" w:rsidP="006D1F0A">
      <w:pPr>
        <w:rPr>
          <w:rFonts w:asciiTheme="minorHAnsi" w:hAnsiTheme="minorHAnsi" w:cstheme="minorHAnsi"/>
          <w:b/>
          <w:sz w:val="17"/>
          <w:szCs w:val="17"/>
        </w:rPr>
      </w:pPr>
    </w:p>
    <w:p w14:paraId="0F8D3900" w14:textId="77777777" w:rsidR="006D1F0A" w:rsidRPr="00F72109" w:rsidRDefault="006D1F0A" w:rsidP="006D1F0A">
      <w:r w:rsidRPr="00F72109">
        <w:t xml:space="preserve">NOTE:  there is space between type= and kernel and </w:t>
      </w:r>
      <w:proofErr w:type="gramStart"/>
      <w:r w:rsidRPr="00F72109">
        <w:t xml:space="preserve">between  </w:t>
      </w:r>
      <w:proofErr w:type="spellStart"/>
      <w:r w:rsidRPr="00F72109">
        <w:t>binPath</w:t>
      </w:r>
      <w:proofErr w:type="spellEnd"/>
      <w:proofErr w:type="gramEnd"/>
      <w:r w:rsidRPr="00F72109">
        <w:t xml:space="preserve">=  and the path. Also the path is the full path where the </w:t>
      </w:r>
      <w:r w:rsidRPr="00F72109">
        <w:rPr>
          <w:b/>
        </w:rPr>
        <w:t>.sys</w:t>
      </w:r>
      <w:r w:rsidRPr="00F72109">
        <w:t xml:space="preserve"> file </w:t>
      </w:r>
      <w:r>
        <w:t xml:space="preserve">(which is the driver) </w:t>
      </w:r>
      <w:r w:rsidRPr="00F72109">
        <w:t>is located. Make sure you have the right path</w:t>
      </w:r>
    </w:p>
    <w:p w14:paraId="37D07D9B" w14:textId="77777777" w:rsidR="006D1F0A" w:rsidRDefault="006D1F0A" w:rsidP="006D1F0A"/>
    <w:p w14:paraId="546F7D85" w14:textId="77777777" w:rsidR="006D1F0A" w:rsidRPr="00F72109" w:rsidRDefault="006D1F0A" w:rsidP="006D1F0A"/>
    <w:p w14:paraId="542F4BD4" w14:textId="5C29061A" w:rsidR="006D1F0A" w:rsidRDefault="006D1F0A" w:rsidP="006D1F0A">
      <w:pPr>
        <w:pStyle w:val="ListParagraph"/>
        <w:numPr>
          <w:ilvl w:val="0"/>
          <w:numId w:val="15"/>
        </w:numPr>
      </w:pPr>
      <w:r>
        <w:t>To test the installation</w:t>
      </w:r>
      <w:r w:rsidR="009D0E42">
        <w:t>,</w:t>
      </w:r>
      <w:r>
        <w:t xml:space="preserve"> </w:t>
      </w:r>
      <w:r w:rsidR="009D0E42">
        <w:t>check the</w:t>
      </w:r>
      <w:r>
        <w:t xml:space="preserve"> following registry key</w:t>
      </w:r>
      <w:r w:rsidR="009D0E42">
        <w:t xml:space="preserve"> to find the installed driver</w:t>
      </w:r>
    </w:p>
    <w:p w14:paraId="357CEF2A" w14:textId="77777777" w:rsidR="006D1F0A" w:rsidRDefault="006D1F0A" w:rsidP="006D1F0A">
      <w:pPr>
        <w:pStyle w:val="ListParagraph"/>
      </w:pPr>
    </w:p>
    <w:p w14:paraId="14EFEE5C" w14:textId="77777777" w:rsidR="006D1F0A" w:rsidRDefault="006D1F0A" w:rsidP="006D1F0A">
      <w:pPr>
        <w:pStyle w:val="ListParagraph"/>
      </w:pPr>
      <w:r>
        <w:t>HKLM\System\</w:t>
      </w:r>
      <w:proofErr w:type="spellStart"/>
      <w:r>
        <w:t>CurrentControlSet</w:t>
      </w:r>
      <w:proofErr w:type="spellEnd"/>
      <w:r>
        <w:t xml:space="preserve">\Services\hello  </w:t>
      </w:r>
    </w:p>
    <w:p w14:paraId="5397F991" w14:textId="77777777" w:rsidR="006D1F0A" w:rsidRDefault="006D1F0A" w:rsidP="006D1F0A">
      <w:pPr>
        <w:pStyle w:val="ListParagraph"/>
      </w:pPr>
    </w:p>
    <w:p w14:paraId="084E07B8" w14:textId="77777777" w:rsidR="006D1F0A" w:rsidRDefault="006D1F0A" w:rsidP="006D1F0A">
      <w:pPr>
        <w:pStyle w:val="ListParagraph"/>
        <w:numPr>
          <w:ilvl w:val="0"/>
          <w:numId w:val="15"/>
        </w:numPr>
      </w:pPr>
      <w:r>
        <w:t xml:space="preserve"> To start the driver you can use the sc.exe command. 64 bit systems drivers must be signed. Since this driver is no signed the only way to start it is to put the system in test signing mode and disable secure mode as follows:</w:t>
      </w:r>
    </w:p>
    <w:p w14:paraId="348AE1BB" w14:textId="77777777" w:rsidR="006D1F0A" w:rsidRDefault="006D1F0A" w:rsidP="006D1F0A">
      <w:pPr>
        <w:pStyle w:val="ListParagraph"/>
        <w:numPr>
          <w:ilvl w:val="0"/>
          <w:numId w:val="18"/>
        </w:numPr>
      </w:pPr>
      <w:r>
        <w:t xml:space="preserve">Start </w:t>
      </w:r>
      <w:proofErr w:type="spellStart"/>
      <w:r>
        <w:t>cmd</w:t>
      </w:r>
      <w:proofErr w:type="spellEnd"/>
      <w:r>
        <w:t xml:space="preserve"> as administrator and type:  </w:t>
      </w:r>
      <w:proofErr w:type="spellStart"/>
      <w:r w:rsidRPr="00BA082D">
        <w:rPr>
          <w:b/>
        </w:rPr>
        <w:t>bcdedit</w:t>
      </w:r>
      <w:proofErr w:type="spellEnd"/>
      <w:r w:rsidRPr="00BA082D">
        <w:rPr>
          <w:b/>
        </w:rPr>
        <w:t xml:space="preserve">   /set  </w:t>
      </w:r>
      <w:proofErr w:type="spellStart"/>
      <w:r w:rsidRPr="00BA082D">
        <w:rPr>
          <w:b/>
        </w:rPr>
        <w:t>testsigning</w:t>
      </w:r>
      <w:proofErr w:type="spellEnd"/>
      <w:r w:rsidRPr="00BA082D">
        <w:rPr>
          <w:b/>
        </w:rPr>
        <w:t xml:space="preserve"> </w:t>
      </w:r>
      <w:r>
        <w:rPr>
          <w:b/>
        </w:rPr>
        <w:t xml:space="preserve"> </w:t>
      </w:r>
      <w:r w:rsidRPr="00BA082D">
        <w:rPr>
          <w:b/>
        </w:rPr>
        <w:t>on</w:t>
      </w:r>
    </w:p>
    <w:p w14:paraId="4F028C23" w14:textId="77777777" w:rsidR="006D1F0A" w:rsidRDefault="006D1F0A" w:rsidP="006D1F0A">
      <w:pPr>
        <w:pStyle w:val="ListParagraph"/>
        <w:numPr>
          <w:ilvl w:val="0"/>
          <w:numId w:val="18"/>
        </w:numPr>
      </w:pPr>
      <w:r>
        <w:t xml:space="preserve">Make sure secure boot is disabled </w:t>
      </w:r>
    </w:p>
    <w:p w14:paraId="2FC70650" w14:textId="77777777" w:rsidR="006D1F0A" w:rsidRPr="009B409F" w:rsidRDefault="006D1F0A" w:rsidP="006D1F0A">
      <w:pPr>
        <w:pStyle w:val="ListParagraph"/>
        <w:numPr>
          <w:ilvl w:val="0"/>
          <w:numId w:val="18"/>
        </w:numPr>
      </w:pPr>
      <w:r>
        <w:t>Now you can start the driver as follows</w:t>
      </w:r>
      <w:r w:rsidRPr="00BA082D">
        <w:rPr>
          <w:b/>
        </w:rPr>
        <w:t xml:space="preserve">: </w:t>
      </w:r>
      <w:proofErr w:type="spellStart"/>
      <w:r w:rsidRPr="00BA082D">
        <w:rPr>
          <w:b/>
        </w:rPr>
        <w:t>sc</w:t>
      </w:r>
      <w:proofErr w:type="spellEnd"/>
      <w:r w:rsidRPr="00BA082D">
        <w:rPr>
          <w:b/>
        </w:rPr>
        <w:t xml:space="preserve"> start hello</w:t>
      </w:r>
    </w:p>
    <w:p w14:paraId="0149FE9D" w14:textId="2CDBF1A2" w:rsidR="006D1F0A" w:rsidRDefault="006D1F0A" w:rsidP="006D1F0A">
      <w:pPr>
        <w:pStyle w:val="ListParagraph"/>
        <w:numPr>
          <w:ilvl w:val="0"/>
          <w:numId w:val="18"/>
        </w:numPr>
      </w:pPr>
      <w:r>
        <w:t>To verify</w:t>
      </w:r>
      <w:r w:rsidR="009D0E42">
        <w:t xml:space="preserve"> if the driver is running,</w:t>
      </w:r>
      <w:r>
        <w:t xml:space="preserve"> open process Explorer tool from System Internals and search for the driver. You can click on search button and search either for hello or driver file </w:t>
      </w:r>
      <w:r w:rsidRPr="006766A1">
        <w:rPr>
          <w:b/>
        </w:rPr>
        <w:t>KmdfHelloWorld.sys</w:t>
      </w:r>
    </w:p>
    <w:p w14:paraId="0EB96E75" w14:textId="77777777" w:rsidR="006D1F0A" w:rsidRDefault="006D1F0A" w:rsidP="006D1F0A">
      <w:pPr>
        <w:pStyle w:val="ListParagraph"/>
      </w:pPr>
    </w:p>
    <w:p w14:paraId="7ACF326D" w14:textId="399007FE" w:rsidR="006D1F0A" w:rsidRDefault="009D0E42" w:rsidP="006D1F0A">
      <w:pPr>
        <w:pStyle w:val="ListParagraph"/>
        <w:numPr>
          <w:ilvl w:val="0"/>
          <w:numId w:val="15"/>
        </w:numPr>
      </w:pPr>
      <w:r w:rsidRPr="009D0E42">
        <w:rPr>
          <w:b/>
        </w:rPr>
        <w:t>( 10 Marks)</w:t>
      </w:r>
      <w:r>
        <w:t xml:space="preserve"> </w:t>
      </w:r>
      <w:r w:rsidR="006D1F0A">
        <w:t>Attach screen captures that demo:</w:t>
      </w:r>
    </w:p>
    <w:p w14:paraId="25671593" w14:textId="0B14D6E4" w:rsidR="006D1F0A" w:rsidRDefault="006D1F0A" w:rsidP="006D1F0A">
      <w:pPr>
        <w:pStyle w:val="ListParagraph"/>
        <w:numPr>
          <w:ilvl w:val="1"/>
          <w:numId w:val="15"/>
        </w:numPr>
      </w:pPr>
      <w:r>
        <w:t>Downloaded and compiled code</w:t>
      </w:r>
    </w:p>
    <w:p w14:paraId="79CE8694" w14:textId="0E4D3A0B" w:rsidR="006D1F0A" w:rsidRDefault="006D1F0A" w:rsidP="009D0E42">
      <w:pPr>
        <w:pStyle w:val="ListParagraph"/>
        <w:numPr>
          <w:ilvl w:val="1"/>
          <w:numId w:val="15"/>
        </w:numPr>
      </w:pPr>
      <w:r>
        <w:t xml:space="preserve">Files </w:t>
      </w:r>
      <w:r w:rsidR="009D0E42">
        <w:t xml:space="preserve">created once the driver is built </w:t>
      </w:r>
      <w:r>
        <w:t>.sy</w:t>
      </w:r>
      <w:r w:rsidR="009D0E42">
        <w:t>s  .inf and .cat</w:t>
      </w:r>
    </w:p>
    <w:p w14:paraId="79BACCBC" w14:textId="1B4F514D" w:rsidR="009D0E42" w:rsidRDefault="009D0E42" w:rsidP="009D0E42">
      <w:pPr>
        <w:pStyle w:val="ListParagraph"/>
        <w:numPr>
          <w:ilvl w:val="1"/>
          <w:numId w:val="15"/>
        </w:numPr>
      </w:pPr>
      <w:r>
        <w:t>Installed driver</w:t>
      </w:r>
    </w:p>
    <w:p w14:paraId="3CEE4163" w14:textId="7D7B6B41" w:rsidR="009D0E42" w:rsidRDefault="009D0E42" w:rsidP="009D0E42">
      <w:pPr>
        <w:pStyle w:val="ListParagraph"/>
        <w:numPr>
          <w:ilvl w:val="1"/>
          <w:numId w:val="15"/>
        </w:numPr>
      </w:pPr>
      <w:r>
        <w:t>Driver running</w:t>
      </w:r>
      <w:r w:rsidR="00A01678">
        <w:t xml:space="preserve"> using </w:t>
      </w:r>
      <w:proofErr w:type="spellStart"/>
      <w:r w:rsidR="00A01678">
        <w:t>sc</w:t>
      </w:r>
      <w:proofErr w:type="spellEnd"/>
      <w:r w:rsidR="00A01678">
        <w:t xml:space="preserve"> command and process explorer</w:t>
      </w:r>
    </w:p>
    <w:p w14:paraId="7D02DAFF" w14:textId="6FE23F45" w:rsidR="005B33EF" w:rsidRDefault="005B33EF" w:rsidP="007E68C1">
      <w:pPr>
        <w:ind w:left="1035"/>
        <w:rPr>
          <w:color w:val="FF0000"/>
        </w:rPr>
      </w:pPr>
    </w:p>
    <w:p w14:paraId="4A35777A" w14:textId="1267F8BB" w:rsidR="007E68C1" w:rsidRDefault="007E68C1" w:rsidP="007E68C1">
      <w:pPr>
        <w:ind w:left="1035"/>
        <w:rPr>
          <w:color w:val="FF0000"/>
        </w:rPr>
      </w:pPr>
    </w:p>
    <w:p w14:paraId="1B23F57B" w14:textId="77777777" w:rsidR="007E68C1" w:rsidRPr="007E68C1" w:rsidRDefault="007E68C1" w:rsidP="007E68C1">
      <w:pPr>
        <w:ind w:left="1035"/>
        <w:rPr>
          <w:color w:val="FF0000"/>
        </w:rPr>
      </w:pPr>
    </w:p>
    <w:p w14:paraId="33882A0F" w14:textId="77777777" w:rsidR="007E68C1" w:rsidRDefault="007E68C1" w:rsidP="006F6D34"/>
    <w:p w14:paraId="590F3642" w14:textId="77777777" w:rsidR="00746E7C" w:rsidRDefault="00746E7C">
      <w:pPr>
        <w:spacing w:line="240" w:lineRule="auto"/>
      </w:pPr>
      <w:r>
        <w:br w:type="page"/>
      </w:r>
    </w:p>
    <w:p w14:paraId="16182568" w14:textId="295472F1" w:rsidR="005D432C" w:rsidRDefault="005D432C" w:rsidP="005D432C">
      <w:r>
        <w:lastRenderedPageBreak/>
        <w:t xml:space="preserve">Note: </w:t>
      </w:r>
      <w:r w:rsidR="0014059E">
        <w:t xml:space="preserve">Here is </w:t>
      </w:r>
      <w:r w:rsidRPr="00B411CE">
        <w:t>few basic kernel library functions that might be useful</w:t>
      </w:r>
      <w:r w:rsidR="006D1F0A">
        <w:t xml:space="preserve"> for Linux LKM</w:t>
      </w:r>
      <w:r w:rsidRPr="00B411CE">
        <w:t>. Refer to "man" pages for a detailed information</w:t>
      </w:r>
      <w:r w:rsidR="006E418D">
        <w:t>.</w:t>
      </w:r>
    </w:p>
    <w:p w14:paraId="375FB17E" w14:textId="77777777" w:rsidR="005D432C" w:rsidRDefault="005D432C" w:rsidP="005D432C"/>
    <w:tbl>
      <w:tblPr>
        <w:tblStyle w:val="TableGrid"/>
        <w:tblW w:w="0" w:type="auto"/>
        <w:tblLook w:val="04A0" w:firstRow="1" w:lastRow="0" w:firstColumn="1" w:lastColumn="0" w:noHBand="0" w:noVBand="1"/>
      </w:tblPr>
      <w:tblGrid>
        <w:gridCol w:w="2461"/>
        <w:gridCol w:w="6889"/>
      </w:tblGrid>
      <w:tr w:rsidR="005D432C" w14:paraId="17174AE2" w14:textId="77777777" w:rsidTr="00D26C0C">
        <w:trPr>
          <w:trHeight w:val="2102"/>
        </w:trPr>
        <w:tc>
          <w:tcPr>
            <w:tcW w:w="2461" w:type="dxa"/>
          </w:tcPr>
          <w:p w14:paraId="6D290DC8"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printk</w:t>
            </w:r>
            <w:proofErr w:type="spellEnd"/>
            <w:r w:rsidRPr="002F6761">
              <w:rPr>
                <w:rFonts w:ascii="Courier New" w:hAnsi="Courier New" w:cs="Courier New"/>
              </w:rPr>
              <w:t>()</w:t>
            </w:r>
          </w:p>
        </w:tc>
        <w:tc>
          <w:tcPr>
            <w:tcW w:w="6889" w:type="dxa"/>
          </w:tcPr>
          <w:p w14:paraId="5B0297C8" w14:textId="77777777" w:rsidR="005D432C" w:rsidRPr="002F6761" w:rsidRDefault="005D432C" w:rsidP="00995B95">
            <w:pPr>
              <w:rPr>
                <w:rFonts w:ascii="Courier New" w:hAnsi="Courier New" w:cs="Courier New"/>
              </w:rPr>
            </w:pPr>
            <w:r w:rsidRPr="002F6761">
              <w:rPr>
                <w:rFonts w:ascii="Courier New" w:hAnsi="Courier New" w:cs="Courier New"/>
              </w:rPr>
              <w:t>NAME</w:t>
            </w:r>
          </w:p>
          <w:p w14:paraId="0D85C3AD" w14:textId="77777777" w:rsidR="005D432C" w:rsidRPr="002F6761" w:rsidRDefault="005D432C" w:rsidP="00995B95">
            <w:pPr>
              <w:rPr>
                <w:rFonts w:ascii="Courier New" w:hAnsi="Courier New" w:cs="Courier New"/>
              </w:rPr>
            </w:pPr>
            <w:r w:rsidRPr="002F6761">
              <w:rPr>
                <w:rFonts w:ascii="Courier New" w:hAnsi="Courier New" w:cs="Courier New"/>
              </w:rPr>
              <w:t xml:space="preserve">       </w:t>
            </w:r>
            <w:proofErr w:type="spellStart"/>
            <w:r w:rsidRPr="002F6761">
              <w:rPr>
                <w:rFonts w:ascii="Courier New" w:hAnsi="Courier New" w:cs="Courier New"/>
              </w:rPr>
              <w:t>printk</w:t>
            </w:r>
            <w:proofErr w:type="spellEnd"/>
            <w:r w:rsidRPr="002F6761">
              <w:rPr>
                <w:rFonts w:ascii="Courier New" w:hAnsi="Courier New" w:cs="Courier New"/>
              </w:rPr>
              <w:t xml:space="preserve"> - print messages to console log</w:t>
            </w:r>
          </w:p>
          <w:p w14:paraId="5FB08C87" w14:textId="77777777" w:rsidR="005D432C" w:rsidRPr="002F6761" w:rsidRDefault="005D432C" w:rsidP="00995B95">
            <w:pPr>
              <w:rPr>
                <w:rFonts w:ascii="Courier New" w:hAnsi="Courier New" w:cs="Courier New"/>
              </w:rPr>
            </w:pPr>
          </w:p>
          <w:p w14:paraId="130BF83A" w14:textId="77777777" w:rsidR="005D432C" w:rsidRPr="002F6761" w:rsidRDefault="005D432C" w:rsidP="00995B95">
            <w:pPr>
              <w:rPr>
                <w:rFonts w:ascii="Courier New" w:hAnsi="Courier New" w:cs="Courier New"/>
              </w:rPr>
            </w:pPr>
            <w:r w:rsidRPr="002F6761">
              <w:rPr>
                <w:rFonts w:ascii="Courier New" w:hAnsi="Courier New" w:cs="Courier New"/>
              </w:rPr>
              <w:t>SYNOPSIS</w:t>
            </w:r>
          </w:p>
          <w:p w14:paraId="4D3E9319" w14:textId="77777777" w:rsidR="005D432C" w:rsidRPr="002F6761" w:rsidRDefault="005D432C" w:rsidP="00995B95">
            <w:pPr>
              <w:rPr>
                <w:rFonts w:ascii="Courier New" w:hAnsi="Courier New" w:cs="Courier New"/>
              </w:rPr>
            </w:pPr>
            <w:r w:rsidRPr="002F6761">
              <w:rPr>
                <w:rFonts w:ascii="Courier New" w:hAnsi="Courier New" w:cs="Courier New"/>
              </w:rPr>
              <w:t xml:space="preserve">       #include &lt;</w:t>
            </w:r>
            <w:proofErr w:type="spellStart"/>
            <w:r w:rsidRPr="002F6761">
              <w:rPr>
                <w:rFonts w:ascii="Courier New" w:hAnsi="Courier New" w:cs="Courier New"/>
              </w:rPr>
              <w:t>linux</w:t>
            </w:r>
            <w:proofErr w:type="spellEnd"/>
            <w:r w:rsidRPr="002F6761">
              <w:rPr>
                <w:rFonts w:ascii="Courier New" w:hAnsi="Courier New" w:cs="Courier New"/>
              </w:rPr>
              <w:t>/</w:t>
            </w:r>
            <w:proofErr w:type="spellStart"/>
            <w:r w:rsidRPr="002F6761">
              <w:rPr>
                <w:rFonts w:ascii="Courier New" w:hAnsi="Courier New" w:cs="Courier New"/>
              </w:rPr>
              <w:t>kernel.h</w:t>
            </w:r>
            <w:proofErr w:type="spellEnd"/>
            <w:r w:rsidRPr="002F6761">
              <w:rPr>
                <w:rFonts w:ascii="Courier New" w:hAnsi="Courier New" w:cs="Courier New"/>
              </w:rPr>
              <w:t>&gt;</w:t>
            </w:r>
          </w:p>
          <w:p w14:paraId="749E119A" w14:textId="77777777" w:rsidR="005D432C" w:rsidRPr="002F6761" w:rsidRDefault="005D432C" w:rsidP="00995B95">
            <w:pPr>
              <w:rPr>
                <w:rFonts w:ascii="Courier New" w:hAnsi="Courier New" w:cs="Courier New"/>
              </w:rPr>
            </w:pPr>
          </w:p>
          <w:p w14:paraId="41D15784" w14:textId="4D48E08A" w:rsidR="005D432C" w:rsidRPr="002F6761" w:rsidRDefault="005D432C" w:rsidP="00D26C0C">
            <w:pPr>
              <w:rPr>
                <w:rFonts w:ascii="Courier New" w:hAnsi="Courier New" w:cs="Courier New"/>
              </w:rPr>
            </w:pPr>
            <w:r w:rsidRPr="002F6761">
              <w:rPr>
                <w:rFonts w:ascii="Courier New" w:hAnsi="Courier New" w:cs="Courier New"/>
              </w:rPr>
              <w:t xml:space="preserve">       int </w:t>
            </w:r>
            <w:proofErr w:type="spellStart"/>
            <w:r w:rsidRPr="002F6761">
              <w:rPr>
                <w:rFonts w:ascii="Courier New" w:hAnsi="Courier New" w:cs="Courier New"/>
              </w:rPr>
              <w:t>printk</w:t>
            </w:r>
            <w:proofErr w:type="spellEnd"/>
            <w:r w:rsidRPr="002F6761">
              <w:rPr>
                <w:rFonts w:ascii="Courier New" w:hAnsi="Courier New" w:cs="Courier New"/>
              </w:rPr>
              <w:t>(const char*</w:t>
            </w:r>
            <w:proofErr w:type="spellStart"/>
            <w:r w:rsidRPr="002F6761">
              <w:rPr>
                <w:rFonts w:ascii="Courier New" w:hAnsi="Courier New" w:cs="Courier New"/>
              </w:rPr>
              <w:t>fmt</w:t>
            </w:r>
            <w:proofErr w:type="spellEnd"/>
            <w:r w:rsidRPr="002F6761">
              <w:rPr>
                <w:rFonts w:ascii="Courier New" w:hAnsi="Courier New" w:cs="Courier New"/>
              </w:rPr>
              <w:t>, ...)</w:t>
            </w:r>
          </w:p>
        </w:tc>
      </w:tr>
      <w:tr w:rsidR="005D432C" w14:paraId="72DA78ED" w14:textId="77777777" w:rsidTr="00995B95">
        <w:tc>
          <w:tcPr>
            <w:tcW w:w="2461" w:type="dxa"/>
          </w:tcPr>
          <w:p w14:paraId="73A0711A"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kmalloc</w:t>
            </w:r>
            <w:proofErr w:type="spellEnd"/>
            <w:r w:rsidRPr="002F6761">
              <w:rPr>
                <w:rFonts w:ascii="Courier New" w:hAnsi="Courier New" w:cs="Courier New"/>
              </w:rPr>
              <w:t>(),</w:t>
            </w:r>
          </w:p>
          <w:p w14:paraId="6D1FEAB4"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kfree</w:t>
            </w:r>
            <w:proofErr w:type="spellEnd"/>
            <w:r w:rsidRPr="002F6761">
              <w:rPr>
                <w:rFonts w:ascii="Courier New" w:hAnsi="Courier New" w:cs="Courier New"/>
              </w:rPr>
              <w:t>()</w:t>
            </w:r>
            <w:r w:rsidRPr="002F6761">
              <w:rPr>
                <w:rFonts w:ascii="Courier New" w:hAnsi="Courier New" w:cs="Courier New"/>
              </w:rPr>
              <w:tab/>
            </w:r>
          </w:p>
        </w:tc>
        <w:tc>
          <w:tcPr>
            <w:tcW w:w="6889" w:type="dxa"/>
          </w:tcPr>
          <w:p w14:paraId="7C7BE9C2" w14:textId="77777777" w:rsidR="005D432C" w:rsidRPr="002F6761" w:rsidRDefault="005D432C" w:rsidP="00995B95">
            <w:pPr>
              <w:rPr>
                <w:rFonts w:ascii="Courier New" w:hAnsi="Courier New" w:cs="Courier New"/>
              </w:rPr>
            </w:pPr>
            <w:r w:rsidRPr="002F6761">
              <w:rPr>
                <w:rFonts w:ascii="Courier New" w:hAnsi="Courier New" w:cs="Courier New"/>
              </w:rPr>
              <w:t>NAME</w:t>
            </w:r>
          </w:p>
          <w:p w14:paraId="38C3A6BF" w14:textId="77777777" w:rsidR="005D432C" w:rsidRPr="002F6761" w:rsidRDefault="005D432C" w:rsidP="00995B95">
            <w:pPr>
              <w:rPr>
                <w:rFonts w:ascii="Courier New" w:hAnsi="Courier New" w:cs="Courier New"/>
              </w:rPr>
            </w:pPr>
            <w:r w:rsidRPr="002F6761">
              <w:rPr>
                <w:rFonts w:ascii="Courier New" w:hAnsi="Courier New" w:cs="Courier New"/>
              </w:rPr>
              <w:t xml:space="preserve">       </w:t>
            </w:r>
            <w:proofErr w:type="spellStart"/>
            <w:r w:rsidRPr="002F6761">
              <w:rPr>
                <w:rFonts w:ascii="Courier New" w:hAnsi="Courier New" w:cs="Courier New"/>
              </w:rPr>
              <w:t>kmalloc</w:t>
            </w:r>
            <w:proofErr w:type="spellEnd"/>
            <w:r w:rsidRPr="002F6761">
              <w:rPr>
                <w:rFonts w:ascii="Courier New" w:hAnsi="Courier New" w:cs="Courier New"/>
              </w:rPr>
              <w:t xml:space="preserve">, </w:t>
            </w:r>
            <w:proofErr w:type="spellStart"/>
            <w:r w:rsidRPr="002F6761">
              <w:rPr>
                <w:rFonts w:ascii="Courier New" w:hAnsi="Courier New" w:cs="Courier New"/>
              </w:rPr>
              <w:t>kfree</w:t>
            </w:r>
            <w:proofErr w:type="spellEnd"/>
            <w:r w:rsidRPr="002F6761">
              <w:rPr>
                <w:rFonts w:ascii="Courier New" w:hAnsi="Courier New" w:cs="Courier New"/>
              </w:rPr>
              <w:t xml:space="preserve"> - allocate and free pieces of memory</w:t>
            </w:r>
          </w:p>
          <w:p w14:paraId="7CC69F12" w14:textId="77777777" w:rsidR="005D432C" w:rsidRPr="002F6761" w:rsidRDefault="005D432C" w:rsidP="00995B95">
            <w:pPr>
              <w:rPr>
                <w:rFonts w:ascii="Courier New" w:hAnsi="Courier New" w:cs="Courier New"/>
              </w:rPr>
            </w:pPr>
            <w:r w:rsidRPr="002F6761">
              <w:rPr>
                <w:rFonts w:ascii="Courier New" w:hAnsi="Courier New" w:cs="Courier New"/>
              </w:rPr>
              <w:t>SYNOPSIS</w:t>
            </w:r>
          </w:p>
          <w:p w14:paraId="6AD15E10" w14:textId="77777777" w:rsidR="005D432C" w:rsidRPr="002F6761" w:rsidRDefault="005D432C" w:rsidP="00995B95">
            <w:pPr>
              <w:rPr>
                <w:rFonts w:ascii="Courier New" w:hAnsi="Courier New" w:cs="Courier New"/>
              </w:rPr>
            </w:pPr>
            <w:r w:rsidRPr="002F6761">
              <w:rPr>
                <w:rFonts w:ascii="Courier New" w:hAnsi="Courier New" w:cs="Courier New"/>
              </w:rPr>
              <w:t xml:space="preserve">       #include &lt;</w:t>
            </w:r>
            <w:proofErr w:type="spellStart"/>
            <w:r w:rsidRPr="002F6761">
              <w:rPr>
                <w:rFonts w:ascii="Courier New" w:hAnsi="Courier New" w:cs="Courier New"/>
              </w:rPr>
              <w:t>linux</w:t>
            </w:r>
            <w:proofErr w:type="spellEnd"/>
            <w:r w:rsidRPr="002F6761">
              <w:rPr>
                <w:rFonts w:ascii="Courier New" w:hAnsi="Courier New" w:cs="Courier New"/>
              </w:rPr>
              <w:t>/</w:t>
            </w:r>
            <w:proofErr w:type="spellStart"/>
            <w:r w:rsidRPr="002F6761">
              <w:rPr>
                <w:rFonts w:ascii="Courier New" w:hAnsi="Courier New" w:cs="Courier New"/>
              </w:rPr>
              <w:t>malloc.h</w:t>
            </w:r>
            <w:proofErr w:type="spellEnd"/>
            <w:r w:rsidRPr="002F6761">
              <w:rPr>
                <w:rFonts w:ascii="Courier New" w:hAnsi="Courier New" w:cs="Courier New"/>
              </w:rPr>
              <w:t>&gt;</w:t>
            </w:r>
          </w:p>
          <w:p w14:paraId="7D1274A2" w14:textId="77777777" w:rsidR="005D432C" w:rsidRPr="002F6761" w:rsidRDefault="005D432C" w:rsidP="00995B95">
            <w:pPr>
              <w:rPr>
                <w:rFonts w:ascii="Courier New" w:hAnsi="Courier New" w:cs="Courier New"/>
              </w:rPr>
            </w:pPr>
          </w:p>
          <w:p w14:paraId="48116F8D" w14:textId="77777777" w:rsidR="005D432C" w:rsidRPr="002F6761" w:rsidRDefault="005D432C" w:rsidP="00995B95">
            <w:pPr>
              <w:rPr>
                <w:rFonts w:ascii="Courier New" w:hAnsi="Courier New" w:cs="Courier New"/>
              </w:rPr>
            </w:pPr>
            <w:r w:rsidRPr="002F6761">
              <w:rPr>
                <w:rFonts w:ascii="Courier New" w:hAnsi="Courier New" w:cs="Courier New"/>
              </w:rPr>
              <w:t xml:space="preserve">       void * </w:t>
            </w:r>
            <w:proofErr w:type="spellStart"/>
            <w:r w:rsidRPr="002F6761">
              <w:rPr>
                <w:rFonts w:ascii="Courier New" w:hAnsi="Courier New" w:cs="Courier New"/>
              </w:rPr>
              <w:t>kmalloc</w:t>
            </w:r>
            <w:proofErr w:type="spellEnd"/>
            <w:r w:rsidRPr="002F6761">
              <w:rPr>
                <w:rFonts w:ascii="Courier New" w:hAnsi="Courier New" w:cs="Courier New"/>
              </w:rPr>
              <w:t xml:space="preserve"> (</w:t>
            </w:r>
            <w:proofErr w:type="spellStart"/>
            <w:r w:rsidRPr="002F6761">
              <w:rPr>
                <w:rFonts w:ascii="Courier New" w:hAnsi="Courier New" w:cs="Courier New"/>
              </w:rPr>
              <w:t>size_t</w:t>
            </w:r>
            <w:proofErr w:type="spellEnd"/>
            <w:r w:rsidRPr="002F6761">
              <w:rPr>
                <w:rFonts w:ascii="Courier New" w:hAnsi="Courier New" w:cs="Courier New"/>
              </w:rPr>
              <w:t xml:space="preserve"> size, int priority);</w:t>
            </w:r>
          </w:p>
          <w:p w14:paraId="4580A22D" w14:textId="7FDAE2E0" w:rsidR="005D432C" w:rsidRPr="002F6761" w:rsidRDefault="005D432C" w:rsidP="00D26C0C">
            <w:pPr>
              <w:rPr>
                <w:rFonts w:ascii="Courier New" w:hAnsi="Courier New" w:cs="Courier New"/>
              </w:rPr>
            </w:pPr>
            <w:r w:rsidRPr="002F6761">
              <w:rPr>
                <w:rFonts w:ascii="Courier New" w:hAnsi="Courier New" w:cs="Courier New"/>
              </w:rPr>
              <w:t xml:space="preserve">       void </w:t>
            </w:r>
            <w:proofErr w:type="spellStart"/>
            <w:r w:rsidRPr="002F6761">
              <w:rPr>
                <w:rFonts w:ascii="Courier New" w:hAnsi="Courier New" w:cs="Courier New"/>
              </w:rPr>
              <w:t>kfree</w:t>
            </w:r>
            <w:proofErr w:type="spellEnd"/>
            <w:r w:rsidRPr="002F6761">
              <w:rPr>
                <w:rFonts w:ascii="Courier New" w:hAnsi="Courier New" w:cs="Courier New"/>
              </w:rPr>
              <w:t xml:space="preserve"> (void * __</w:t>
            </w:r>
            <w:proofErr w:type="spellStart"/>
            <w:r w:rsidRPr="002F6761">
              <w:rPr>
                <w:rFonts w:ascii="Courier New" w:hAnsi="Courier New" w:cs="Courier New"/>
              </w:rPr>
              <w:t>ptr</w:t>
            </w:r>
            <w:proofErr w:type="spellEnd"/>
            <w:r w:rsidRPr="002F6761">
              <w:rPr>
                <w:rFonts w:ascii="Courier New" w:hAnsi="Courier New" w:cs="Courier New"/>
              </w:rPr>
              <w:t>);</w:t>
            </w:r>
          </w:p>
        </w:tc>
      </w:tr>
      <w:tr w:rsidR="005D432C" w14:paraId="14ABFC60" w14:textId="77777777" w:rsidTr="00995B95">
        <w:tc>
          <w:tcPr>
            <w:tcW w:w="2461" w:type="dxa"/>
          </w:tcPr>
          <w:p w14:paraId="425E2178" w14:textId="77777777" w:rsidR="005D432C" w:rsidRPr="002F6761" w:rsidRDefault="005D432C" w:rsidP="00995B95">
            <w:pPr>
              <w:rPr>
                <w:rFonts w:ascii="Courier New" w:hAnsi="Courier New" w:cs="Courier New"/>
              </w:rPr>
            </w:pPr>
            <w:r w:rsidRPr="002F6761">
              <w:rPr>
                <w:rFonts w:ascii="Courier New" w:hAnsi="Courier New" w:cs="Courier New"/>
              </w:rPr>
              <w:t>cli(),</w:t>
            </w:r>
          </w:p>
          <w:p w14:paraId="3036DEB9"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sti</w:t>
            </w:r>
            <w:proofErr w:type="spellEnd"/>
            <w:r w:rsidRPr="002F6761">
              <w:rPr>
                <w:rFonts w:ascii="Courier New" w:hAnsi="Courier New" w:cs="Courier New"/>
              </w:rPr>
              <w:t>()</w:t>
            </w:r>
          </w:p>
        </w:tc>
        <w:tc>
          <w:tcPr>
            <w:tcW w:w="6889" w:type="dxa"/>
          </w:tcPr>
          <w:p w14:paraId="440B28C9" w14:textId="77777777" w:rsidR="005D432C" w:rsidRPr="002F6761" w:rsidRDefault="005D432C" w:rsidP="00995B95">
            <w:pPr>
              <w:rPr>
                <w:rFonts w:ascii="Courier New" w:hAnsi="Courier New" w:cs="Courier New"/>
              </w:rPr>
            </w:pPr>
            <w:r w:rsidRPr="002F6761">
              <w:rPr>
                <w:rFonts w:ascii="Courier New" w:hAnsi="Courier New" w:cs="Courier New"/>
              </w:rPr>
              <w:t>NAME</w:t>
            </w:r>
          </w:p>
          <w:p w14:paraId="7B288F17" w14:textId="77777777" w:rsidR="005D432C" w:rsidRPr="002F6761" w:rsidRDefault="005D432C" w:rsidP="00995B95">
            <w:pPr>
              <w:rPr>
                <w:rFonts w:ascii="Courier New" w:hAnsi="Courier New" w:cs="Courier New"/>
              </w:rPr>
            </w:pPr>
            <w:r w:rsidRPr="002F6761">
              <w:rPr>
                <w:rFonts w:ascii="Courier New" w:hAnsi="Courier New" w:cs="Courier New"/>
              </w:rPr>
              <w:t xml:space="preserve">       cli, </w:t>
            </w:r>
            <w:proofErr w:type="spellStart"/>
            <w:r w:rsidRPr="002F6761">
              <w:rPr>
                <w:rFonts w:ascii="Courier New" w:hAnsi="Courier New" w:cs="Courier New"/>
              </w:rPr>
              <w:t>sti</w:t>
            </w:r>
            <w:proofErr w:type="spellEnd"/>
            <w:r w:rsidRPr="002F6761">
              <w:rPr>
                <w:rFonts w:ascii="Courier New" w:hAnsi="Courier New" w:cs="Courier New"/>
              </w:rPr>
              <w:t xml:space="preserve"> - disable/enable interrupts</w:t>
            </w:r>
          </w:p>
          <w:p w14:paraId="382ABCD6" w14:textId="77777777" w:rsidR="005D432C" w:rsidRPr="002F6761" w:rsidRDefault="005D432C" w:rsidP="00995B95">
            <w:pPr>
              <w:rPr>
                <w:rFonts w:ascii="Courier New" w:hAnsi="Courier New" w:cs="Courier New"/>
              </w:rPr>
            </w:pPr>
            <w:r w:rsidRPr="002F6761">
              <w:rPr>
                <w:rFonts w:ascii="Courier New" w:hAnsi="Courier New" w:cs="Courier New"/>
              </w:rPr>
              <w:t>SYNOPSIS</w:t>
            </w:r>
          </w:p>
          <w:p w14:paraId="5A9B266C" w14:textId="77777777" w:rsidR="005D432C" w:rsidRPr="002F6761" w:rsidRDefault="005D432C" w:rsidP="00995B95">
            <w:pPr>
              <w:rPr>
                <w:rFonts w:ascii="Courier New" w:hAnsi="Courier New" w:cs="Courier New"/>
              </w:rPr>
            </w:pPr>
            <w:r w:rsidRPr="002F6761">
              <w:rPr>
                <w:rFonts w:ascii="Courier New" w:hAnsi="Courier New" w:cs="Courier New"/>
              </w:rPr>
              <w:t xml:space="preserve">       #include &lt;</w:t>
            </w:r>
            <w:proofErr w:type="spellStart"/>
            <w:r w:rsidRPr="002F6761">
              <w:rPr>
                <w:rFonts w:ascii="Courier New" w:hAnsi="Courier New" w:cs="Courier New"/>
              </w:rPr>
              <w:t>asm</w:t>
            </w:r>
            <w:proofErr w:type="spellEnd"/>
            <w:r w:rsidRPr="002F6761">
              <w:rPr>
                <w:rFonts w:ascii="Courier New" w:hAnsi="Courier New" w:cs="Courier New"/>
              </w:rPr>
              <w:t>/</w:t>
            </w:r>
            <w:proofErr w:type="spellStart"/>
            <w:r w:rsidRPr="002F6761">
              <w:rPr>
                <w:rFonts w:ascii="Courier New" w:hAnsi="Courier New" w:cs="Courier New"/>
              </w:rPr>
              <w:t>system.h</w:t>
            </w:r>
            <w:proofErr w:type="spellEnd"/>
            <w:r w:rsidRPr="002F6761">
              <w:rPr>
                <w:rFonts w:ascii="Courier New" w:hAnsi="Courier New" w:cs="Courier New"/>
              </w:rPr>
              <w:t>&gt;</w:t>
            </w:r>
          </w:p>
          <w:p w14:paraId="0D1DDE6B" w14:textId="77777777" w:rsidR="005D432C" w:rsidRPr="002F6761" w:rsidRDefault="005D432C" w:rsidP="00995B95">
            <w:pPr>
              <w:rPr>
                <w:rFonts w:ascii="Courier New" w:hAnsi="Courier New" w:cs="Courier New"/>
              </w:rPr>
            </w:pPr>
          </w:p>
          <w:p w14:paraId="4DEA78E6" w14:textId="77777777" w:rsidR="005D432C" w:rsidRPr="002F6761" w:rsidRDefault="005D432C" w:rsidP="00995B95">
            <w:pPr>
              <w:rPr>
                <w:rFonts w:ascii="Courier New" w:hAnsi="Courier New" w:cs="Courier New"/>
              </w:rPr>
            </w:pPr>
            <w:r w:rsidRPr="002F6761">
              <w:rPr>
                <w:rFonts w:ascii="Courier New" w:hAnsi="Courier New" w:cs="Courier New"/>
              </w:rPr>
              <w:t xml:space="preserve">       extern void cli()</w:t>
            </w:r>
          </w:p>
          <w:p w14:paraId="53A8FAD7" w14:textId="0B3E95ED" w:rsidR="005D432C" w:rsidRPr="002F6761" w:rsidRDefault="005D432C" w:rsidP="00D26C0C">
            <w:pPr>
              <w:rPr>
                <w:rFonts w:ascii="Courier New" w:hAnsi="Courier New" w:cs="Courier New"/>
              </w:rPr>
            </w:pPr>
            <w:r w:rsidRPr="002F6761">
              <w:rPr>
                <w:rFonts w:ascii="Courier New" w:hAnsi="Courier New" w:cs="Courier New"/>
              </w:rPr>
              <w:t xml:space="preserve">       extern void </w:t>
            </w:r>
            <w:proofErr w:type="spellStart"/>
            <w:r w:rsidRPr="002F6761">
              <w:rPr>
                <w:rFonts w:ascii="Courier New" w:hAnsi="Courier New" w:cs="Courier New"/>
              </w:rPr>
              <w:t>sti</w:t>
            </w:r>
            <w:proofErr w:type="spellEnd"/>
            <w:r w:rsidRPr="002F6761">
              <w:rPr>
                <w:rFonts w:ascii="Courier New" w:hAnsi="Courier New" w:cs="Courier New"/>
              </w:rPr>
              <w:t>()</w:t>
            </w:r>
          </w:p>
        </w:tc>
      </w:tr>
      <w:tr w:rsidR="005D432C" w14:paraId="45938471" w14:textId="77777777" w:rsidTr="00995B95">
        <w:tc>
          <w:tcPr>
            <w:tcW w:w="2461" w:type="dxa"/>
          </w:tcPr>
          <w:p w14:paraId="24FDA26D"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get_user</w:t>
            </w:r>
            <w:proofErr w:type="spellEnd"/>
            <w:r w:rsidRPr="002F6761">
              <w:rPr>
                <w:rFonts w:ascii="Courier New" w:hAnsi="Courier New" w:cs="Courier New"/>
              </w:rPr>
              <w:t>(),</w:t>
            </w:r>
          </w:p>
          <w:p w14:paraId="314D083D"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put_user</w:t>
            </w:r>
            <w:proofErr w:type="spellEnd"/>
            <w:r w:rsidRPr="002F6761">
              <w:rPr>
                <w:rFonts w:ascii="Courier New" w:hAnsi="Courier New" w:cs="Courier New"/>
              </w:rPr>
              <w:t>(),</w:t>
            </w:r>
          </w:p>
          <w:p w14:paraId="7341E16D"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copy_from_user</w:t>
            </w:r>
            <w:proofErr w:type="spellEnd"/>
            <w:r w:rsidRPr="002F6761">
              <w:rPr>
                <w:rFonts w:ascii="Courier New" w:hAnsi="Courier New" w:cs="Courier New"/>
              </w:rPr>
              <w:t>(),</w:t>
            </w:r>
          </w:p>
          <w:p w14:paraId="41720790" w14:textId="77777777" w:rsidR="005D432C" w:rsidRPr="002F6761" w:rsidRDefault="005D432C" w:rsidP="00995B95">
            <w:pPr>
              <w:rPr>
                <w:rFonts w:ascii="Courier New" w:hAnsi="Courier New" w:cs="Courier New"/>
              </w:rPr>
            </w:pPr>
            <w:proofErr w:type="spellStart"/>
            <w:r w:rsidRPr="002F6761">
              <w:rPr>
                <w:rFonts w:ascii="Courier New" w:hAnsi="Courier New" w:cs="Courier New"/>
              </w:rPr>
              <w:t>copy_to_user</w:t>
            </w:r>
            <w:proofErr w:type="spellEnd"/>
            <w:r w:rsidRPr="002F6761">
              <w:rPr>
                <w:rFonts w:ascii="Courier New" w:hAnsi="Courier New" w:cs="Courier New"/>
              </w:rPr>
              <w:t>()</w:t>
            </w:r>
          </w:p>
        </w:tc>
        <w:tc>
          <w:tcPr>
            <w:tcW w:w="6889" w:type="dxa"/>
          </w:tcPr>
          <w:p w14:paraId="4E98E79E" w14:textId="77777777" w:rsidR="005D432C" w:rsidRPr="002F6761" w:rsidRDefault="005D432C" w:rsidP="00995B95">
            <w:pPr>
              <w:rPr>
                <w:rFonts w:ascii="Courier New" w:hAnsi="Courier New" w:cs="Courier New"/>
              </w:rPr>
            </w:pPr>
            <w:r w:rsidRPr="002F6761">
              <w:rPr>
                <w:rFonts w:ascii="Courier New" w:hAnsi="Courier New" w:cs="Courier New"/>
              </w:rPr>
              <w:t>NAME</w:t>
            </w:r>
          </w:p>
          <w:p w14:paraId="5AFA7D1A" w14:textId="77777777" w:rsidR="005D432C" w:rsidRDefault="005D432C" w:rsidP="00995B95">
            <w:pPr>
              <w:rPr>
                <w:rFonts w:ascii="Courier New" w:hAnsi="Courier New" w:cs="Courier New"/>
              </w:rPr>
            </w:pPr>
            <w:r w:rsidRPr="002F6761">
              <w:rPr>
                <w:rFonts w:ascii="Courier New" w:hAnsi="Courier New" w:cs="Courier New"/>
              </w:rPr>
              <w:t xml:space="preserve">       </w:t>
            </w:r>
            <w:proofErr w:type="spellStart"/>
            <w:r w:rsidRPr="002F6761">
              <w:rPr>
                <w:rFonts w:ascii="Courier New" w:hAnsi="Courier New" w:cs="Courier New"/>
              </w:rPr>
              <w:t>get_user</w:t>
            </w:r>
            <w:proofErr w:type="spellEnd"/>
            <w:r w:rsidRPr="002F6761">
              <w:rPr>
                <w:rFonts w:ascii="Courier New" w:hAnsi="Courier New" w:cs="Courier New"/>
              </w:rPr>
              <w:t xml:space="preserve">, </w:t>
            </w:r>
            <w:proofErr w:type="spellStart"/>
            <w:r w:rsidRPr="002F6761">
              <w:rPr>
                <w:rFonts w:ascii="Courier New" w:hAnsi="Courier New" w:cs="Courier New"/>
              </w:rPr>
              <w:t>put_user</w:t>
            </w:r>
            <w:proofErr w:type="spellEnd"/>
            <w:r w:rsidRPr="002F6761">
              <w:rPr>
                <w:rFonts w:ascii="Courier New" w:hAnsi="Courier New" w:cs="Courier New"/>
              </w:rPr>
              <w:t xml:space="preserve">, </w:t>
            </w:r>
            <w:proofErr w:type="spellStart"/>
            <w:r w:rsidRPr="002F6761">
              <w:rPr>
                <w:rFonts w:ascii="Courier New" w:hAnsi="Courier New" w:cs="Courier New"/>
              </w:rPr>
              <w:t>copy_from_user</w:t>
            </w:r>
            <w:proofErr w:type="spellEnd"/>
            <w:r w:rsidRPr="002F6761">
              <w:rPr>
                <w:rFonts w:ascii="Courier New" w:hAnsi="Courier New" w:cs="Courier New"/>
              </w:rPr>
              <w:t xml:space="preserve">,  </w:t>
            </w:r>
            <w:r>
              <w:rPr>
                <w:rFonts w:ascii="Courier New" w:hAnsi="Courier New" w:cs="Courier New"/>
              </w:rPr>
              <w:t xml:space="preserve">       </w:t>
            </w:r>
          </w:p>
          <w:p w14:paraId="569E2D14" w14:textId="77777777" w:rsidR="005D432C" w:rsidRDefault="005D432C" w:rsidP="00995B95">
            <w:pPr>
              <w:rPr>
                <w:rFonts w:ascii="Courier New" w:hAnsi="Courier New" w:cs="Courier New"/>
              </w:rPr>
            </w:pPr>
            <w:r>
              <w:rPr>
                <w:rFonts w:ascii="Courier New" w:hAnsi="Courier New" w:cs="Courier New"/>
              </w:rPr>
              <w:t xml:space="preserve">           </w:t>
            </w:r>
            <w:proofErr w:type="spellStart"/>
            <w:r>
              <w:rPr>
                <w:rFonts w:ascii="Courier New" w:hAnsi="Courier New" w:cs="Courier New"/>
              </w:rPr>
              <w:t>c</w:t>
            </w:r>
            <w:r w:rsidRPr="002F6761">
              <w:rPr>
                <w:rFonts w:ascii="Courier New" w:hAnsi="Courier New" w:cs="Courier New"/>
              </w:rPr>
              <w:t>opy_to_user</w:t>
            </w:r>
            <w:proofErr w:type="spellEnd"/>
            <w:r w:rsidRPr="002F6761">
              <w:rPr>
                <w:rFonts w:ascii="Courier New" w:hAnsi="Courier New" w:cs="Courier New"/>
              </w:rPr>
              <w:t xml:space="preserve"> - copy data between kernel </w:t>
            </w:r>
            <w:r>
              <w:rPr>
                <w:rFonts w:ascii="Courier New" w:hAnsi="Courier New" w:cs="Courier New"/>
              </w:rPr>
              <w:t xml:space="preserve">  </w:t>
            </w:r>
          </w:p>
          <w:p w14:paraId="0D3441EB" w14:textId="77777777" w:rsidR="005D432C" w:rsidRPr="002F6761" w:rsidRDefault="005D432C" w:rsidP="00995B95">
            <w:pPr>
              <w:rPr>
                <w:rFonts w:ascii="Courier New" w:hAnsi="Courier New" w:cs="Courier New"/>
              </w:rPr>
            </w:pPr>
            <w:r>
              <w:rPr>
                <w:rFonts w:ascii="Courier New" w:hAnsi="Courier New" w:cs="Courier New"/>
              </w:rPr>
              <w:t xml:space="preserve">           </w:t>
            </w:r>
            <w:r w:rsidRPr="002F6761">
              <w:rPr>
                <w:rFonts w:ascii="Courier New" w:hAnsi="Courier New" w:cs="Courier New"/>
              </w:rPr>
              <w:t>space and user space</w:t>
            </w:r>
          </w:p>
          <w:p w14:paraId="28D18C32" w14:textId="77777777" w:rsidR="005D432C" w:rsidRPr="002F6761" w:rsidRDefault="005D432C" w:rsidP="00995B95">
            <w:pPr>
              <w:rPr>
                <w:rFonts w:ascii="Courier New" w:hAnsi="Courier New" w:cs="Courier New"/>
              </w:rPr>
            </w:pPr>
            <w:r w:rsidRPr="002F6761">
              <w:rPr>
                <w:rFonts w:ascii="Courier New" w:hAnsi="Courier New" w:cs="Courier New"/>
              </w:rPr>
              <w:t>SYNOPSIS</w:t>
            </w:r>
          </w:p>
          <w:p w14:paraId="09FC1A02" w14:textId="77777777" w:rsidR="005D432C" w:rsidRPr="002F6761" w:rsidRDefault="005D432C" w:rsidP="00995B95">
            <w:pPr>
              <w:rPr>
                <w:rFonts w:ascii="Courier New" w:hAnsi="Courier New" w:cs="Courier New"/>
              </w:rPr>
            </w:pPr>
            <w:r w:rsidRPr="002F6761">
              <w:rPr>
                <w:rFonts w:ascii="Courier New" w:hAnsi="Courier New" w:cs="Courier New"/>
              </w:rPr>
              <w:t xml:space="preserve">       #include &lt;</w:t>
            </w:r>
            <w:proofErr w:type="spellStart"/>
            <w:r w:rsidRPr="002F6761">
              <w:rPr>
                <w:rFonts w:ascii="Courier New" w:hAnsi="Courier New" w:cs="Courier New"/>
              </w:rPr>
              <w:t>asm</w:t>
            </w:r>
            <w:proofErr w:type="spellEnd"/>
            <w:r w:rsidRPr="002F6761">
              <w:rPr>
                <w:rFonts w:ascii="Courier New" w:hAnsi="Courier New" w:cs="Courier New"/>
              </w:rPr>
              <w:t>/</w:t>
            </w:r>
            <w:proofErr w:type="spellStart"/>
            <w:r w:rsidRPr="002F6761">
              <w:rPr>
                <w:rFonts w:ascii="Courier New" w:hAnsi="Courier New" w:cs="Courier New"/>
              </w:rPr>
              <w:t>uaccess.h</w:t>
            </w:r>
            <w:proofErr w:type="spellEnd"/>
            <w:r w:rsidRPr="002F6761">
              <w:rPr>
                <w:rFonts w:ascii="Courier New" w:hAnsi="Courier New" w:cs="Courier New"/>
              </w:rPr>
              <w:t>&gt;</w:t>
            </w:r>
          </w:p>
          <w:p w14:paraId="277E68EA" w14:textId="77777777" w:rsidR="005D432C" w:rsidRPr="002F6761" w:rsidRDefault="005D432C" w:rsidP="00995B95">
            <w:pPr>
              <w:rPr>
                <w:rFonts w:ascii="Courier New" w:hAnsi="Courier New" w:cs="Courier New"/>
              </w:rPr>
            </w:pPr>
          </w:p>
          <w:p w14:paraId="378B969A" w14:textId="77777777" w:rsidR="005D432C" w:rsidRPr="002F6761" w:rsidRDefault="005D432C" w:rsidP="00995B95">
            <w:pPr>
              <w:rPr>
                <w:rFonts w:ascii="Courier New" w:hAnsi="Courier New" w:cs="Courier New"/>
              </w:rPr>
            </w:pPr>
            <w:r w:rsidRPr="002F6761">
              <w:rPr>
                <w:rFonts w:ascii="Courier New" w:hAnsi="Courier New" w:cs="Courier New"/>
              </w:rPr>
              <w:t xml:space="preserve">       err = </w:t>
            </w:r>
            <w:proofErr w:type="spellStart"/>
            <w:r w:rsidRPr="002F6761">
              <w:rPr>
                <w:rFonts w:ascii="Courier New" w:hAnsi="Courier New" w:cs="Courier New"/>
              </w:rPr>
              <w:t>get_user</w:t>
            </w:r>
            <w:proofErr w:type="spellEnd"/>
            <w:r w:rsidRPr="002F6761">
              <w:rPr>
                <w:rFonts w:ascii="Courier New" w:hAnsi="Courier New" w:cs="Courier New"/>
              </w:rPr>
              <w:t xml:space="preserve"> ( x, </w:t>
            </w:r>
            <w:proofErr w:type="spellStart"/>
            <w:r w:rsidRPr="002F6761">
              <w:rPr>
                <w:rFonts w:ascii="Courier New" w:hAnsi="Courier New" w:cs="Courier New"/>
              </w:rPr>
              <w:t>addr</w:t>
            </w:r>
            <w:proofErr w:type="spellEnd"/>
            <w:r w:rsidRPr="002F6761">
              <w:rPr>
                <w:rFonts w:ascii="Courier New" w:hAnsi="Courier New" w:cs="Courier New"/>
              </w:rPr>
              <w:t xml:space="preserve"> );</w:t>
            </w:r>
          </w:p>
          <w:p w14:paraId="011D5144" w14:textId="77777777" w:rsidR="005D432C" w:rsidRPr="002F6761" w:rsidRDefault="005D432C" w:rsidP="00995B95">
            <w:pPr>
              <w:rPr>
                <w:rFonts w:ascii="Courier New" w:hAnsi="Courier New" w:cs="Courier New"/>
              </w:rPr>
            </w:pPr>
            <w:r w:rsidRPr="002F6761">
              <w:rPr>
                <w:rFonts w:ascii="Courier New" w:hAnsi="Courier New" w:cs="Courier New"/>
              </w:rPr>
              <w:t xml:space="preserve">       err = </w:t>
            </w:r>
            <w:proofErr w:type="spellStart"/>
            <w:r w:rsidRPr="002F6761">
              <w:rPr>
                <w:rFonts w:ascii="Courier New" w:hAnsi="Courier New" w:cs="Courier New"/>
              </w:rPr>
              <w:t>put_user</w:t>
            </w:r>
            <w:proofErr w:type="spellEnd"/>
            <w:r w:rsidRPr="002F6761">
              <w:rPr>
                <w:rFonts w:ascii="Courier New" w:hAnsi="Courier New" w:cs="Courier New"/>
              </w:rPr>
              <w:t xml:space="preserve"> ( x, </w:t>
            </w:r>
            <w:proofErr w:type="spellStart"/>
            <w:r w:rsidRPr="002F6761">
              <w:rPr>
                <w:rFonts w:ascii="Courier New" w:hAnsi="Courier New" w:cs="Courier New"/>
              </w:rPr>
              <w:t>addr</w:t>
            </w:r>
            <w:proofErr w:type="spellEnd"/>
            <w:r w:rsidRPr="002F6761">
              <w:rPr>
                <w:rFonts w:ascii="Courier New" w:hAnsi="Courier New" w:cs="Courier New"/>
              </w:rPr>
              <w:t xml:space="preserve"> );</w:t>
            </w:r>
          </w:p>
          <w:p w14:paraId="5CC33D79" w14:textId="77777777" w:rsidR="005D432C" w:rsidRPr="002F6761" w:rsidRDefault="005D432C" w:rsidP="00995B95">
            <w:pPr>
              <w:rPr>
                <w:rFonts w:ascii="Courier New" w:hAnsi="Courier New" w:cs="Courier New"/>
              </w:rPr>
            </w:pPr>
          </w:p>
          <w:p w14:paraId="491A2565" w14:textId="77777777" w:rsidR="005D432C" w:rsidRDefault="005D432C" w:rsidP="00995B95">
            <w:pPr>
              <w:rPr>
                <w:rFonts w:ascii="Courier New" w:hAnsi="Courier New" w:cs="Courier New"/>
              </w:rPr>
            </w:pPr>
            <w:r w:rsidRPr="002F6761">
              <w:rPr>
                <w:rFonts w:ascii="Courier New" w:hAnsi="Courier New" w:cs="Courier New"/>
              </w:rPr>
              <w:t xml:space="preserve">       </w:t>
            </w:r>
            <w:proofErr w:type="spellStart"/>
            <w:r w:rsidRPr="002F6761">
              <w:rPr>
                <w:rFonts w:ascii="Courier New" w:hAnsi="Courier New" w:cs="Courier New"/>
              </w:rPr>
              <w:t>bytes_left</w:t>
            </w:r>
            <w:proofErr w:type="spellEnd"/>
            <w:r w:rsidRPr="002F6761">
              <w:rPr>
                <w:rFonts w:ascii="Courier New" w:hAnsi="Courier New" w:cs="Courier New"/>
              </w:rPr>
              <w:t xml:space="preserve"> = </w:t>
            </w:r>
            <w:proofErr w:type="spellStart"/>
            <w:r w:rsidRPr="002F6761">
              <w:rPr>
                <w:rFonts w:ascii="Courier New" w:hAnsi="Courier New" w:cs="Courier New"/>
              </w:rPr>
              <w:t>copy_from_user</w:t>
            </w:r>
            <w:proofErr w:type="spellEnd"/>
            <w:r w:rsidRPr="002F6761">
              <w:rPr>
                <w:rFonts w:ascii="Courier New" w:hAnsi="Courier New" w:cs="Courier New"/>
              </w:rPr>
              <w:t xml:space="preserve">(void*to, </w:t>
            </w:r>
          </w:p>
          <w:p w14:paraId="0B198237" w14:textId="77777777" w:rsidR="005D432C" w:rsidRPr="002F6761" w:rsidRDefault="005D432C" w:rsidP="00995B95">
            <w:pPr>
              <w:rPr>
                <w:rFonts w:ascii="Courier New" w:hAnsi="Courier New" w:cs="Courier New"/>
              </w:rPr>
            </w:pPr>
            <w:r>
              <w:rPr>
                <w:rFonts w:ascii="Courier New" w:hAnsi="Courier New" w:cs="Courier New"/>
              </w:rPr>
              <w:t xml:space="preserve">           </w:t>
            </w:r>
            <w:r w:rsidRPr="002F6761">
              <w:rPr>
                <w:rFonts w:ascii="Courier New" w:hAnsi="Courier New" w:cs="Courier New"/>
              </w:rPr>
              <w:t>const void *from, unsigned long n );</w:t>
            </w:r>
          </w:p>
          <w:p w14:paraId="6CA52862" w14:textId="77777777" w:rsidR="005D432C" w:rsidRDefault="005D432C" w:rsidP="00995B95">
            <w:pPr>
              <w:rPr>
                <w:rFonts w:ascii="Courier New" w:hAnsi="Courier New" w:cs="Courier New"/>
              </w:rPr>
            </w:pPr>
            <w:r w:rsidRPr="002F6761">
              <w:rPr>
                <w:rFonts w:ascii="Courier New" w:hAnsi="Courier New" w:cs="Courier New"/>
              </w:rPr>
              <w:t xml:space="preserve">       </w:t>
            </w:r>
            <w:proofErr w:type="spellStart"/>
            <w:r w:rsidRPr="002F6761">
              <w:rPr>
                <w:rFonts w:ascii="Courier New" w:hAnsi="Courier New" w:cs="Courier New"/>
              </w:rPr>
              <w:t>bytes_left</w:t>
            </w:r>
            <w:proofErr w:type="spellEnd"/>
            <w:r w:rsidRPr="002F6761">
              <w:rPr>
                <w:rFonts w:ascii="Courier New" w:hAnsi="Courier New" w:cs="Courier New"/>
              </w:rPr>
              <w:t xml:space="preserve"> = </w:t>
            </w:r>
            <w:proofErr w:type="spellStart"/>
            <w:r w:rsidRPr="002F6761">
              <w:rPr>
                <w:rFonts w:ascii="Courier New" w:hAnsi="Courier New" w:cs="Courier New"/>
              </w:rPr>
              <w:t>copy_to_user</w:t>
            </w:r>
            <w:proofErr w:type="spellEnd"/>
            <w:r w:rsidRPr="002F6761">
              <w:rPr>
                <w:rFonts w:ascii="Courier New" w:hAnsi="Courier New" w:cs="Courier New"/>
              </w:rPr>
              <w:t xml:space="preserve">(void*to, </w:t>
            </w:r>
          </w:p>
          <w:p w14:paraId="170B1E7B" w14:textId="77777777" w:rsidR="005D432C" w:rsidRDefault="005D432C" w:rsidP="00995B95">
            <w:pPr>
              <w:rPr>
                <w:rFonts w:ascii="Courier New" w:hAnsi="Courier New" w:cs="Courier New"/>
              </w:rPr>
            </w:pPr>
            <w:r>
              <w:rPr>
                <w:rFonts w:ascii="Courier New" w:hAnsi="Courier New" w:cs="Courier New"/>
              </w:rPr>
              <w:t xml:space="preserve">           </w:t>
            </w:r>
            <w:r w:rsidRPr="002F6761">
              <w:rPr>
                <w:rFonts w:ascii="Courier New" w:hAnsi="Courier New" w:cs="Courier New"/>
              </w:rPr>
              <w:t>const void *from, unsigned long n );</w:t>
            </w:r>
          </w:p>
          <w:p w14:paraId="209D174C" w14:textId="77777777" w:rsidR="005D432C" w:rsidRPr="002F6761" w:rsidRDefault="005D432C" w:rsidP="00995B95">
            <w:pPr>
              <w:rPr>
                <w:rFonts w:ascii="Courier New" w:hAnsi="Courier New" w:cs="Courier New"/>
              </w:rPr>
            </w:pPr>
          </w:p>
        </w:tc>
      </w:tr>
    </w:tbl>
    <w:p w14:paraId="3570A3A5" w14:textId="10320724" w:rsidR="00531703" w:rsidRDefault="00531703" w:rsidP="00C01F3A">
      <w:pPr>
        <w:pStyle w:val="ListParagraph"/>
        <w:ind w:left="1455"/>
      </w:pPr>
    </w:p>
    <w:p w14:paraId="29119778" w14:textId="77777777" w:rsidR="00850955" w:rsidRPr="004B3F33" w:rsidRDefault="00850955" w:rsidP="00850955">
      <w:pPr>
        <w:rPr>
          <w:b/>
          <w:color w:val="FF0000"/>
        </w:rPr>
      </w:pPr>
    </w:p>
    <w:p w14:paraId="2CB43C66" w14:textId="77777777" w:rsidR="004B3F33" w:rsidRDefault="004B3F33" w:rsidP="004B3F33">
      <w:pPr>
        <w:pStyle w:val="ListParagraph"/>
        <w:ind w:left="1095"/>
      </w:pPr>
    </w:p>
    <w:p w14:paraId="1AFF95D3" w14:textId="3DA035F4" w:rsidR="004B3F33" w:rsidRDefault="004B3F33" w:rsidP="00CF0BE0">
      <w:pPr>
        <w:pStyle w:val="HTMLPreformatted"/>
        <w:ind w:left="1353"/>
      </w:pPr>
    </w:p>
    <w:p w14:paraId="22E4C682" w14:textId="77777777" w:rsidR="00CF0BE0" w:rsidRDefault="00CF0BE0" w:rsidP="00CF0BE0">
      <w:pPr>
        <w:pStyle w:val="HTMLPreformatted"/>
      </w:pPr>
    </w:p>
    <w:p w14:paraId="4642AB7B" w14:textId="77777777" w:rsidR="00CF0BE0" w:rsidRDefault="00CF0BE0" w:rsidP="00CF0BE0">
      <w:pPr>
        <w:pStyle w:val="HTMLPreformatted"/>
      </w:pPr>
    </w:p>
    <w:p w14:paraId="06B95F5C" w14:textId="77777777" w:rsidR="00CF0BE0" w:rsidRDefault="00CF0BE0" w:rsidP="00CF0BE0">
      <w:pPr>
        <w:pStyle w:val="HTMLPreformatted"/>
      </w:pPr>
    </w:p>
    <w:p w14:paraId="108BFF74" w14:textId="77777777" w:rsidR="00CF0BE0" w:rsidRDefault="00CF0BE0" w:rsidP="00CF0BE0">
      <w:pPr>
        <w:pStyle w:val="HTMLPreformatted"/>
      </w:pPr>
    </w:p>
    <w:p w14:paraId="65D3AD00" w14:textId="77777777" w:rsidR="00CF0BE0" w:rsidRDefault="00CF0BE0" w:rsidP="00CF0BE0">
      <w:pPr>
        <w:pStyle w:val="HTMLPreformatted"/>
      </w:pPr>
    </w:p>
    <w:p w14:paraId="04A0CB1F" w14:textId="77777777" w:rsidR="00CF0BE0" w:rsidRDefault="00CF0BE0" w:rsidP="00CF0BE0">
      <w:pPr>
        <w:pStyle w:val="HTMLPreformatted"/>
      </w:pPr>
    </w:p>
    <w:p w14:paraId="279D09E1" w14:textId="77777777" w:rsidR="00CF0BE0" w:rsidRDefault="00CF0BE0" w:rsidP="00CF0BE0">
      <w:pPr>
        <w:pStyle w:val="HTMLPreformatted"/>
      </w:pPr>
    </w:p>
    <w:p w14:paraId="4E90B742" w14:textId="77777777" w:rsidR="00CF0BE0" w:rsidRPr="003638C3" w:rsidRDefault="00CF0BE0" w:rsidP="00CF0BE0">
      <w:pPr>
        <w:pStyle w:val="HTMLPreformatted"/>
      </w:pPr>
    </w:p>
    <w:p w14:paraId="244C073B" w14:textId="77777777" w:rsidR="00BF28B2" w:rsidRDefault="00BF28B2" w:rsidP="00644FE1"/>
    <w:p w14:paraId="026ECE60" w14:textId="77777777" w:rsidR="00BF28B2" w:rsidRDefault="00BF28B2" w:rsidP="00644FE1"/>
    <w:p w14:paraId="2CE9D5B0" w14:textId="72B12053" w:rsidR="003A37B2" w:rsidRDefault="00B5237F" w:rsidP="00C01F3A">
      <w:pPr>
        <w:rPr>
          <w:b/>
        </w:rPr>
      </w:pPr>
      <w:r>
        <w:t xml:space="preserve">            </w:t>
      </w:r>
      <w:r w:rsidR="00914CBC">
        <w:t xml:space="preserve">  </w:t>
      </w:r>
    </w:p>
    <w:p w14:paraId="21E5D067" w14:textId="77777777" w:rsidR="004C5222" w:rsidRPr="004C5222" w:rsidRDefault="004C5222" w:rsidP="003A37B2">
      <w:pPr>
        <w:pStyle w:val="ListParagraph"/>
        <w:ind w:left="1800"/>
        <w:rPr>
          <w:b/>
        </w:rPr>
      </w:pPr>
    </w:p>
    <w:p w14:paraId="668D0118" w14:textId="77777777" w:rsidR="002272D4" w:rsidRDefault="002272D4" w:rsidP="002272D4">
      <w:pPr>
        <w:pStyle w:val="NormalWeb"/>
        <w:ind w:left="720"/>
      </w:pPr>
    </w:p>
    <w:p w14:paraId="6898246B" w14:textId="77777777" w:rsidR="009F4366" w:rsidRDefault="009F4366" w:rsidP="009F4366">
      <w:pPr>
        <w:pStyle w:val="ListParagraph"/>
        <w:ind w:left="2520"/>
      </w:pPr>
    </w:p>
    <w:p w14:paraId="148A4583" w14:textId="77777777" w:rsidR="00692EAF" w:rsidRDefault="00692EAF" w:rsidP="009F4366">
      <w:pPr>
        <w:pStyle w:val="ListParagraph"/>
        <w:ind w:left="2520"/>
      </w:pPr>
    </w:p>
    <w:p w14:paraId="17997AF9" w14:textId="77777777" w:rsidR="00692EAF" w:rsidRDefault="00692EAF" w:rsidP="009F4366">
      <w:pPr>
        <w:pStyle w:val="ListParagraph"/>
        <w:ind w:left="2520"/>
      </w:pPr>
    </w:p>
    <w:p w14:paraId="32E1293F" w14:textId="77777777" w:rsidR="00914CBC" w:rsidRDefault="00914CBC" w:rsidP="009568FA">
      <w:pPr>
        <w:pStyle w:val="ListParagraph"/>
        <w:ind w:left="1800"/>
        <w:rPr>
          <w:b/>
          <w:color w:val="FF0000"/>
        </w:rPr>
      </w:pPr>
    </w:p>
    <w:p w14:paraId="02F821CB" w14:textId="77777777" w:rsidR="00914CBC" w:rsidRDefault="00914CBC" w:rsidP="009568FA">
      <w:pPr>
        <w:pStyle w:val="ListParagraph"/>
        <w:ind w:left="1800"/>
        <w:rPr>
          <w:b/>
          <w:color w:val="FF0000"/>
        </w:rPr>
      </w:pPr>
    </w:p>
    <w:p w14:paraId="68D6D3DA" w14:textId="77777777" w:rsidR="00692EAF" w:rsidRDefault="00692EAF" w:rsidP="009568FA">
      <w:pPr>
        <w:pStyle w:val="ListParagraph"/>
        <w:ind w:left="1800"/>
        <w:rPr>
          <w:b/>
          <w:color w:val="FF0000"/>
        </w:rPr>
      </w:pPr>
    </w:p>
    <w:p w14:paraId="60F7C426" w14:textId="77777777" w:rsidR="00692EAF" w:rsidRDefault="00692EAF" w:rsidP="009568FA">
      <w:pPr>
        <w:pStyle w:val="ListParagraph"/>
        <w:ind w:left="1800"/>
        <w:rPr>
          <w:b/>
          <w:color w:val="FF0000"/>
        </w:rPr>
      </w:pPr>
    </w:p>
    <w:p w14:paraId="619CAE22" w14:textId="2817EA81" w:rsidR="00450B25" w:rsidRDefault="009F4366" w:rsidP="009568FA">
      <w:pPr>
        <w:pStyle w:val="ListParagraph"/>
        <w:ind w:left="1800"/>
        <w:rPr>
          <w:b/>
          <w:color w:val="FF0000"/>
        </w:rPr>
      </w:pPr>
      <w:r>
        <w:rPr>
          <w:b/>
          <w:color w:val="FF0000"/>
        </w:rPr>
        <w:t xml:space="preserve">          </w:t>
      </w:r>
    </w:p>
    <w:p w14:paraId="4718B75D" w14:textId="77777777" w:rsidR="00CF0BE0" w:rsidRDefault="00CF0BE0" w:rsidP="004C5222"/>
    <w:p w14:paraId="1A3F4D3E" w14:textId="77777777" w:rsidR="00CF0BE0" w:rsidRDefault="00CF0BE0" w:rsidP="004C5222"/>
    <w:p w14:paraId="098310EE" w14:textId="77777777" w:rsidR="00CF0BE0" w:rsidRDefault="00CF0BE0" w:rsidP="004C5222"/>
    <w:p w14:paraId="042D1FEE" w14:textId="77777777" w:rsidR="00CF0BE0" w:rsidRDefault="00CF0BE0" w:rsidP="004C5222"/>
    <w:p w14:paraId="522E9A0B" w14:textId="77777777" w:rsidR="00CF0BE0" w:rsidRDefault="00CF0BE0" w:rsidP="004C5222"/>
    <w:p w14:paraId="7298BA69" w14:textId="77777777" w:rsidR="00D40604" w:rsidRDefault="00D40604" w:rsidP="006164B9">
      <w:pPr>
        <w:pStyle w:val="CourseName"/>
      </w:pPr>
    </w:p>
    <w:p w14:paraId="024A57C9" w14:textId="75357005" w:rsidR="00512D26" w:rsidRDefault="00D815D4" w:rsidP="00E026F5">
      <w:r>
        <w:t xml:space="preserve">     </w:t>
      </w:r>
    </w:p>
    <w:p w14:paraId="524AC98B" w14:textId="75A7DC3D" w:rsidR="00E355F4" w:rsidRDefault="00055341" w:rsidP="00E355F4">
      <w:r>
        <w:t>2020</w:t>
      </w:r>
      <w:r w:rsidR="00E355F4">
        <w:t>, Southern Alberta Institute of Technology. All rights reserved.</w:t>
      </w:r>
    </w:p>
    <w:p w14:paraId="1A22AF71" w14:textId="77777777" w:rsidR="00E355F4" w:rsidRDefault="00E355F4" w:rsidP="00E355F4">
      <w:r>
        <w:t>This publication and materials herein are protected by applicable intellectual property laws.</w:t>
      </w:r>
    </w:p>
    <w:p w14:paraId="3FB142A4" w14:textId="77777777" w:rsidR="00E355F4" w:rsidRDefault="00E355F4" w:rsidP="00E355F4">
      <w:r>
        <w:t>Unauthorized reproduction and distribution of this publication in whole or part is prohibited.</w:t>
      </w:r>
    </w:p>
    <w:p w14:paraId="0E565716" w14:textId="77777777" w:rsidR="00E355F4" w:rsidRDefault="00E355F4" w:rsidP="00E355F4"/>
    <w:p w14:paraId="2157A1BD" w14:textId="77777777" w:rsidR="00E355F4" w:rsidRDefault="00E355F4" w:rsidP="00E355F4">
      <w:r>
        <w:t>For more information, contact:</w:t>
      </w:r>
    </w:p>
    <w:p w14:paraId="39E492B9" w14:textId="77777777" w:rsidR="00E355F4" w:rsidRDefault="00E355F4" w:rsidP="00E355F4">
      <w:r>
        <w:t>Director, Centre for Instructional Technology and Development</w:t>
      </w:r>
    </w:p>
    <w:p w14:paraId="10DD8C7D" w14:textId="77777777" w:rsidR="00E355F4" w:rsidRDefault="00E355F4" w:rsidP="00E355F4">
      <w:r>
        <w:t>Southern Alberta Institute of Technology</w:t>
      </w:r>
    </w:p>
    <w:p w14:paraId="1E63639D" w14:textId="77777777" w:rsidR="00E355F4" w:rsidRDefault="00E355F4" w:rsidP="00E355F4">
      <w:r>
        <w:t>1301 16 Ave. N.W., Calgary, AB T2M 0L4</w:t>
      </w:r>
    </w:p>
    <w:p w14:paraId="64BC6898" w14:textId="77777777" w:rsidR="00D815D4" w:rsidRDefault="00D815D4" w:rsidP="00E026F5">
      <w:pPr>
        <w:rPr>
          <w:rStyle w:val="Hyperlink"/>
        </w:rPr>
      </w:pPr>
    </w:p>
    <w:p w14:paraId="4D177E7F" w14:textId="23AEDED9" w:rsidR="00433B33" w:rsidRPr="001B0A05" w:rsidRDefault="00433B33" w:rsidP="00017FD6"/>
    <w:sectPr w:rsidR="00433B33" w:rsidRPr="001B0A05" w:rsidSect="00512D26">
      <w:headerReference w:type="first" r:id="rId59"/>
      <w:footerReference w:type="first" r:id="rId60"/>
      <w:pgSz w:w="12240" w:h="15840" w:code="1"/>
      <w:pgMar w:top="1872" w:right="1440"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F5BB7" w14:textId="77777777" w:rsidR="005A42A7" w:rsidRDefault="005A42A7" w:rsidP="007F2B57">
      <w:r>
        <w:separator/>
      </w:r>
    </w:p>
    <w:p w14:paraId="619E328D" w14:textId="77777777" w:rsidR="005A42A7" w:rsidRDefault="005A42A7" w:rsidP="007F2B57"/>
    <w:p w14:paraId="0D063879" w14:textId="77777777" w:rsidR="005A42A7" w:rsidRDefault="005A42A7" w:rsidP="007F2B57"/>
  </w:endnote>
  <w:endnote w:type="continuationSeparator" w:id="0">
    <w:p w14:paraId="2131981F" w14:textId="77777777" w:rsidR="005A42A7" w:rsidRDefault="005A42A7" w:rsidP="007F2B57">
      <w:r>
        <w:continuationSeparator/>
      </w:r>
    </w:p>
    <w:p w14:paraId="06A5996F" w14:textId="77777777" w:rsidR="005A42A7" w:rsidRDefault="005A42A7" w:rsidP="007F2B57"/>
    <w:p w14:paraId="19FBE555" w14:textId="77777777" w:rsidR="005A42A7" w:rsidRDefault="005A42A7" w:rsidP="007F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tillium">
    <w:panose1 w:val="00000000000000000000"/>
    <w:charset w:val="00"/>
    <w:family w:val="modern"/>
    <w:notTrueType/>
    <w:pitch w:val="variable"/>
    <w:sig w:usb0="00000007" w:usb1="00000001" w:usb2="00000000" w:usb3="00000000" w:csb0="00000093" w:csb1="00000000"/>
  </w:font>
  <w:font w:name="Titillium Bd">
    <w:altName w:val="Calibri"/>
    <w:panose1 w:val="00000000000000000000"/>
    <w:charset w:val="00"/>
    <w:family w:val="modern"/>
    <w:notTrueType/>
    <w:pitch w:val="variable"/>
    <w:sig w:usb0="00000007" w:usb1="00000001"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005EB8"/>
        <w:insideH w:val="single" w:sz="18" w:space="0" w:color="005EB8"/>
        <w:insideV w:val="single" w:sz="18" w:space="0" w:color="005EB8"/>
      </w:tblBorders>
      <w:tblLook w:val="04A0" w:firstRow="1" w:lastRow="0" w:firstColumn="1" w:lastColumn="0" w:noHBand="0" w:noVBand="1"/>
    </w:tblPr>
    <w:tblGrid>
      <w:gridCol w:w="1090"/>
      <w:gridCol w:w="9422"/>
    </w:tblGrid>
    <w:tr w:rsidR="00995B95" w:rsidRPr="00A70299" w14:paraId="5E1BEE34" w14:textId="77777777" w:rsidTr="00995B95">
      <w:tc>
        <w:tcPr>
          <w:tcW w:w="918" w:type="dxa"/>
        </w:tcPr>
        <w:p w14:paraId="16EDFEC2" w14:textId="77777777" w:rsidR="00995B95" w:rsidRPr="001E692B" w:rsidRDefault="00995B95" w:rsidP="007D1407">
          <w:pPr>
            <w:pStyle w:val="PageNo"/>
          </w:pPr>
          <w:r w:rsidRPr="001E692B">
            <w:fldChar w:fldCharType="begin"/>
          </w:r>
          <w:r w:rsidRPr="001E692B">
            <w:instrText xml:space="preserve"> PAGE   \* MERGEFORMAT </w:instrText>
          </w:r>
          <w:r w:rsidRPr="001E692B">
            <w:fldChar w:fldCharType="separate"/>
          </w:r>
          <w:r w:rsidR="00A01678">
            <w:rPr>
              <w:noProof/>
            </w:rPr>
            <w:t>19</w:t>
          </w:r>
          <w:r w:rsidRPr="001E692B">
            <w:fldChar w:fldCharType="end"/>
          </w:r>
        </w:p>
      </w:tc>
      <w:tc>
        <w:tcPr>
          <w:tcW w:w="7938" w:type="dxa"/>
        </w:tcPr>
        <w:p w14:paraId="43530F8D" w14:textId="47B39E7E" w:rsidR="00995B95" w:rsidRPr="00A70299" w:rsidRDefault="00995B95" w:rsidP="007D1407">
          <w:pPr>
            <w:pStyle w:val="Footer"/>
          </w:pPr>
          <w:r>
            <w:t>ITSC304</w:t>
          </w:r>
          <w:r w:rsidRPr="00A70299">
            <w:t xml:space="preserve">: </w:t>
          </w:r>
          <w:r>
            <w:t>Lab 4</w:t>
          </w:r>
        </w:p>
        <w:p w14:paraId="64885B1A" w14:textId="5EFE3355" w:rsidR="00995B95" w:rsidRPr="00A70299" w:rsidRDefault="004A58BC" w:rsidP="007D1407">
          <w:pPr>
            <w:pStyle w:val="Copyright"/>
          </w:pPr>
          <w:r>
            <w:t>© 2020</w:t>
          </w:r>
          <w:r w:rsidR="00995B95">
            <w:t>, Southern Alberta Institute of Technology</w:t>
          </w:r>
        </w:p>
      </w:tc>
    </w:tr>
  </w:tbl>
  <w:p w14:paraId="708E2119" w14:textId="77777777" w:rsidR="00995B95" w:rsidRPr="0088153E" w:rsidRDefault="00995B95" w:rsidP="007D1407">
    <w:pPr>
      <w:pStyle w:val="Footer"/>
    </w:pPr>
  </w:p>
  <w:p w14:paraId="6EC787CD" w14:textId="77777777" w:rsidR="00995B95" w:rsidRDefault="00995B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2D5A" w14:textId="5CC64C0A" w:rsidR="00995B95" w:rsidRDefault="00995B95" w:rsidP="00E355F4">
    <w:r>
      <w:t xml:space="preserve">© </w:t>
    </w:r>
  </w:p>
  <w:p w14:paraId="7D139869" w14:textId="771C4B5D" w:rsidR="00995B95" w:rsidRDefault="00995B95" w:rsidP="00017FD6"/>
  <w:p w14:paraId="4943EC27" w14:textId="0045F8DD" w:rsidR="00995B95" w:rsidRPr="0088153E" w:rsidRDefault="00995B95" w:rsidP="00017F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3A410" w14:textId="77777777" w:rsidR="005A42A7" w:rsidRDefault="005A42A7" w:rsidP="007F2B57">
      <w:r>
        <w:separator/>
      </w:r>
    </w:p>
    <w:p w14:paraId="1059B9BB" w14:textId="77777777" w:rsidR="005A42A7" w:rsidRDefault="005A42A7" w:rsidP="007F2B57"/>
    <w:p w14:paraId="5D36EC16" w14:textId="77777777" w:rsidR="005A42A7" w:rsidRDefault="005A42A7" w:rsidP="007F2B57"/>
  </w:footnote>
  <w:footnote w:type="continuationSeparator" w:id="0">
    <w:p w14:paraId="26C96FB5" w14:textId="77777777" w:rsidR="005A42A7" w:rsidRDefault="005A42A7" w:rsidP="007F2B57">
      <w:r>
        <w:continuationSeparator/>
      </w:r>
    </w:p>
    <w:p w14:paraId="18CF355E" w14:textId="77777777" w:rsidR="005A42A7" w:rsidRDefault="005A42A7" w:rsidP="007F2B57"/>
    <w:p w14:paraId="603F1CFB" w14:textId="77777777" w:rsidR="005A42A7" w:rsidRDefault="005A42A7" w:rsidP="007F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F728" w14:textId="5CEA9878" w:rsidR="00995B95" w:rsidRDefault="00995B95">
    <w:pPr>
      <w:pStyle w:val="Header"/>
    </w:pPr>
    <w:r w:rsidRPr="0088153E">
      <w:rPr>
        <w:noProof/>
        <w:lang w:val="en-CA" w:eastAsia="en-CA"/>
      </w:rPr>
      <mc:AlternateContent>
        <mc:Choice Requires="wps">
          <w:drawing>
            <wp:anchor distT="0" distB="0" distL="114300" distR="114300" simplePos="0" relativeHeight="251670528" behindDoc="0" locked="0" layoutInCell="1" allowOverlap="1" wp14:anchorId="2EE81108" wp14:editId="16C54E7D">
              <wp:simplePos x="0" y="0"/>
              <wp:positionH relativeFrom="column">
                <wp:posOffset>222637</wp:posOffset>
              </wp:positionH>
              <wp:positionV relativeFrom="paragraph">
                <wp:posOffset>512031</wp:posOffset>
              </wp:positionV>
              <wp:extent cx="5943600" cy="0"/>
              <wp:effectExtent l="19050" t="19050" r="0" b="19050"/>
              <wp:wrapNone/>
              <wp:docPr id="5" name="Straight Connector 5"/>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895BF" id="Straight Connector 5"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17.55pt,40.3pt" to="485.5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" strokecolor="#005eb8" strokeweight="2.25pt"/>
          </w:pict>
        </mc:Fallback>
      </mc:AlternateContent>
    </w:r>
    <w:r w:rsidRPr="0088153E">
      <w:rPr>
        <w:noProof/>
        <w:lang w:val="en-CA" w:eastAsia="en-CA"/>
      </w:rPr>
      <w:drawing>
        <wp:anchor distT="0" distB="0" distL="114300" distR="114300" simplePos="0" relativeHeight="251668480" behindDoc="1" locked="0" layoutInCell="1" allowOverlap="1" wp14:anchorId="2CD9BF23" wp14:editId="7DF3B47F">
          <wp:simplePos x="0" y="0"/>
          <wp:positionH relativeFrom="column">
            <wp:posOffset>5263764</wp:posOffset>
          </wp:positionH>
          <wp:positionV relativeFrom="page">
            <wp:posOffset>266368</wp:posOffset>
          </wp:positionV>
          <wp:extent cx="1261745" cy="520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213C6" w14:textId="77777777" w:rsidR="00995B95" w:rsidRPr="00EF5C89" w:rsidRDefault="00995B95" w:rsidP="004974D2">
    <w:pPr>
      <w:pStyle w:val="Header"/>
      <w:tabs>
        <w:tab w:val="clear" w:pos="4680"/>
        <w:tab w:val="clear" w:pos="9360"/>
        <w:tab w:val="left" w:pos="2847"/>
      </w:tabs>
    </w:pPr>
    <w:r w:rsidRPr="0088153E">
      <w:rPr>
        <w:noProof/>
        <w:lang w:val="en-CA" w:eastAsia="en-CA"/>
      </w:rPr>
      <w:drawing>
        <wp:anchor distT="0" distB="0" distL="114300" distR="114300" simplePos="0" relativeHeight="251665408" behindDoc="1" locked="0" layoutInCell="1" allowOverlap="1" wp14:anchorId="3B6D4FB2" wp14:editId="6B97456A">
          <wp:simplePos x="0" y="0"/>
          <wp:positionH relativeFrom="column">
            <wp:posOffset>4787900</wp:posOffset>
          </wp:positionH>
          <wp:positionV relativeFrom="page">
            <wp:posOffset>228600</wp:posOffset>
          </wp:positionV>
          <wp:extent cx="1261745" cy="520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it_icon_wordmark_horiz_colour_rgb_72dpi (002).jpg"/>
                  <pic:cNvPicPr/>
                </pic:nvPicPr>
                <pic:blipFill>
                  <a:blip r:embed="rId1">
                    <a:extLst>
                      <a:ext uri="{28A0092B-C50C-407E-A947-70E740481C1C}">
                        <a14:useLocalDpi xmlns:a14="http://schemas.microsoft.com/office/drawing/2010/main" val="0"/>
                      </a:ext>
                    </a:extLst>
                  </a:blip>
                  <a:stretch>
                    <a:fillRect/>
                  </a:stretch>
                </pic:blipFill>
                <pic:spPr>
                  <a:xfrm>
                    <a:off x="0" y="0"/>
                    <a:ext cx="1261745" cy="520700"/>
                  </a:xfrm>
                  <a:prstGeom prst="rect">
                    <a:avLst/>
                  </a:prstGeom>
                </pic:spPr>
              </pic:pic>
            </a:graphicData>
          </a:graphic>
        </wp:anchor>
      </w:drawing>
    </w:r>
    <w:r w:rsidRPr="0088153E">
      <w:rPr>
        <w:noProof/>
        <w:lang w:val="en-CA" w:eastAsia="en-CA"/>
      </w:rPr>
      <mc:AlternateContent>
        <mc:Choice Requires="wps">
          <w:drawing>
            <wp:anchor distT="0" distB="0" distL="114300" distR="114300" simplePos="0" relativeHeight="251666432" behindDoc="0" locked="0" layoutInCell="1" allowOverlap="1" wp14:anchorId="254EE6F9" wp14:editId="5EFFB4D9">
              <wp:simplePos x="0" y="0"/>
              <wp:positionH relativeFrom="column">
                <wp:posOffset>-34925</wp:posOffset>
              </wp:positionH>
              <wp:positionV relativeFrom="paragraph">
                <wp:posOffset>324485</wp:posOffset>
              </wp:positionV>
              <wp:extent cx="5943600" cy="0"/>
              <wp:effectExtent l="19050" t="19050" r="0" b="19050"/>
              <wp:wrapNone/>
              <wp:docPr id="36" name="Straight Connector 36"/>
              <wp:cNvGraphicFramePr/>
              <a:graphic xmlns:a="http://schemas.openxmlformats.org/drawingml/2006/main">
                <a:graphicData uri="http://schemas.microsoft.com/office/word/2010/wordprocessingShape">
                  <wps:wsp>
                    <wps:cNvCnPr/>
                    <wps:spPr>
                      <a:xfrm flipH="1">
                        <a:off x="0" y="0"/>
                        <a:ext cx="5943600" cy="0"/>
                      </a:xfrm>
                      <a:prstGeom prst="line">
                        <a:avLst/>
                      </a:prstGeom>
                      <a:ln w="28575">
                        <a:solidFill>
                          <a:srgbClr val="005EB8"/>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9572F" id="Straight Connector 3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75pt,25.55pt" to="465.2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" strokecolor="#005eb8" strokeweight="2.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598"/>
    <w:multiLevelType w:val="multilevel"/>
    <w:tmpl w:val="7B167CA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50D60FE"/>
    <w:multiLevelType w:val="hybridMultilevel"/>
    <w:tmpl w:val="A91E8F78"/>
    <w:lvl w:ilvl="0" w:tplc="1009000F">
      <w:start w:val="1"/>
      <w:numFmt w:val="decimal"/>
      <w:lvlText w:val="%1."/>
      <w:lvlJc w:val="left"/>
      <w:pPr>
        <w:ind w:left="720" w:hanging="360"/>
      </w:pPr>
      <w:rPr>
        <w:rFonts w:hint="default"/>
      </w:rPr>
    </w:lvl>
    <w:lvl w:ilvl="1" w:tplc="7542F9D0">
      <w:start w:val="1"/>
      <w:numFmt w:val="decimal"/>
      <w:lvlText w:val="%2."/>
      <w:lvlJc w:val="left"/>
      <w:pPr>
        <w:ind w:left="1440" w:hanging="360"/>
      </w:pPr>
      <w:rPr>
        <w:rFonts w:ascii="Arial" w:eastAsia="Times New Roman" w:hAnsi="Arial" w:cs="Arial"/>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133213"/>
    <w:multiLevelType w:val="hybridMultilevel"/>
    <w:tmpl w:val="5CA4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92DFD"/>
    <w:multiLevelType w:val="hybridMultilevel"/>
    <w:tmpl w:val="D4FEA4AE"/>
    <w:lvl w:ilvl="0" w:tplc="4BE4D732">
      <w:start w:val="1"/>
      <w:numFmt w:val="lowerLetter"/>
      <w:lvlText w:val="%1."/>
      <w:lvlJc w:val="left"/>
      <w:pPr>
        <w:ind w:left="1440" w:hanging="360"/>
      </w:pPr>
      <w:rPr>
        <w:rFonts w:ascii="Arial" w:eastAsia="Times New Roman" w:hAnsi="Arial" w:cs="Arial"/>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0CA66DAB"/>
    <w:multiLevelType w:val="multilevel"/>
    <w:tmpl w:val="4462BFE8"/>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9870862"/>
    <w:multiLevelType w:val="hybridMultilevel"/>
    <w:tmpl w:val="511ABBD2"/>
    <w:lvl w:ilvl="0" w:tplc="645E0606">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64D12A6"/>
    <w:multiLevelType w:val="hybridMultilevel"/>
    <w:tmpl w:val="59C8C134"/>
    <w:lvl w:ilvl="0" w:tplc="10090019">
      <w:start w:val="1"/>
      <w:numFmt w:val="lowerLetter"/>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FBF70C4"/>
    <w:multiLevelType w:val="hybridMultilevel"/>
    <w:tmpl w:val="E7A415E0"/>
    <w:lvl w:ilvl="0" w:tplc="F328E070">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33C14359"/>
    <w:multiLevelType w:val="multilevel"/>
    <w:tmpl w:val="5CD02314"/>
    <w:lvl w:ilvl="0">
      <w:start w:val="1"/>
      <w:numFmt w:val="decimal"/>
      <w:lvlText w:val="%1."/>
      <w:lvlJc w:val="left"/>
      <w:pPr>
        <w:tabs>
          <w:tab w:val="num" w:pos="643"/>
        </w:tabs>
        <w:ind w:left="643" w:hanging="360"/>
      </w:pPr>
      <w:rPr>
        <w:rFonts w:ascii="Arial" w:eastAsia="Times New Roman" w:hAnsi="Arial" w:cs="Arial"/>
        <w:b w:val="0"/>
        <w:sz w:val="22"/>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lowerLetter"/>
      <w:lvlText w:val="%3."/>
      <w:lvlJc w:val="left"/>
      <w:pPr>
        <w:ind w:left="2160" w:hanging="360"/>
      </w:pPr>
      <w:rPr>
        <w:rFonts w:hint="default"/>
        <w:color w:val="auto"/>
      </w:rPr>
    </w:lvl>
    <w:lvl w:ilvl="3">
      <w:start w:val="1"/>
      <w:numFmt w:val="decimal"/>
      <w:lvlText w:val="%4."/>
      <w:lvlJc w:val="left"/>
      <w:pPr>
        <w:tabs>
          <w:tab w:val="num" w:pos="2880"/>
        </w:tabs>
        <w:ind w:left="2880" w:hanging="360"/>
      </w:pPr>
      <w:rPr>
        <w:color w:val="FF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E768F"/>
    <w:multiLevelType w:val="hybridMultilevel"/>
    <w:tmpl w:val="347A8976"/>
    <w:lvl w:ilvl="0" w:tplc="10090001">
      <w:start w:val="1"/>
      <w:numFmt w:val="bullet"/>
      <w:lvlText w:val=""/>
      <w:lvlJc w:val="left"/>
      <w:pPr>
        <w:ind w:left="2880" w:hanging="360"/>
      </w:pPr>
      <w:rPr>
        <w:rFonts w:ascii="Symbol" w:hAnsi="Symbol"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0" w15:restartNumberingAfterBreak="0">
    <w:nsid w:val="4D7B1FDB"/>
    <w:multiLevelType w:val="hybridMultilevel"/>
    <w:tmpl w:val="FCDAF578"/>
    <w:lvl w:ilvl="0" w:tplc="03ECCB20">
      <w:start w:val="1"/>
      <w:numFmt w:val="lowerLetter"/>
      <w:lvlText w:val="%1."/>
      <w:lvlJc w:val="left"/>
      <w:pPr>
        <w:ind w:left="1800" w:hanging="360"/>
      </w:pPr>
      <w:rPr>
        <w:rFonts w:ascii="Arial" w:eastAsia="Times New Roman" w:hAnsi="Arial" w:cs="Arial"/>
      </w:rPr>
    </w:lvl>
    <w:lvl w:ilvl="1" w:tplc="7E4ED794">
      <w:start w:val="1"/>
      <w:numFmt w:val="lowerLetter"/>
      <w:lvlText w:val="%2."/>
      <w:lvlJc w:val="left"/>
      <w:pPr>
        <w:ind w:left="2520" w:hanging="360"/>
      </w:pPr>
      <w:rPr>
        <w:sz w:val="22"/>
      </w:rPr>
    </w:lvl>
    <w:lvl w:ilvl="2" w:tplc="1009001B">
      <w:start w:val="1"/>
      <w:numFmt w:val="lowerRoman"/>
      <w:lvlText w:val="%3."/>
      <w:lvlJc w:val="right"/>
      <w:pPr>
        <w:ind w:left="3240" w:hanging="180"/>
      </w:pPr>
    </w:lvl>
    <w:lvl w:ilvl="3" w:tplc="C4568F9C">
      <w:start w:val="5"/>
      <w:numFmt w:val="decimal"/>
      <w:lvlText w:val="%4."/>
      <w:lvlJc w:val="left"/>
      <w:pPr>
        <w:ind w:left="3960" w:hanging="360"/>
      </w:pPr>
      <w:rPr>
        <w:rFonts w:hint="default"/>
      </w:r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1" w15:restartNumberingAfterBreak="0">
    <w:nsid w:val="515159A1"/>
    <w:multiLevelType w:val="hybridMultilevel"/>
    <w:tmpl w:val="51C4457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2CF095A"/>
    <w:multiLevelType w:val="multilevel"/>
    <w:tmpl w:val="B3A68E5A"/>
    <w:lvl w:ilvl="0">
      <w:start w:val="1"/>
      <w:numFmt w:val="decimal"/>
      <w:lvlText w:val="%1."/>
      <w:lvlJc w:val="left"/>
      <w:pPr>
        <w:tabs>
          <w:tab w:val="num" w:pos="720"/>
        </w:tabs>
        <w:ind w:left="720" w:hanging="360"/>
      </w:pPr>
      <w:rPr>
        <w:rFonts w:ascii="Arial" w:eastAsia="Times New Roman" w:hAnsi="Arial" w:cs="Arial"/>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4"/>
      <w:numFmt w:val="decimal"/>
      <w:lvlText w:val="%5"/>
      <w:lvlJc w:val="left"/>
      <w:pPr>
        <w:ind w:left="3690" w:hanging="45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F40D0F"/>
    <w:multiLevelType w:val="hybridMultilevel"/>
    <w:tmpl w:val="7780D022"/>
    <w:lvl w:ilvl="0" w:tplc="10090001">
      <w:start w:val="1"/>
      <w:numFmt w:val="bullet"/>
      <w:lvlText w:val=""/>
      <w:lvlJc w:val="left"/>
      <w:pPr>
        <w:ind w:left="1363" w:hanging="360"/>
      </w:pPr>
      <w:rPr>
        <w:rFonts w:ascii="Symbol" w:hAnsi="Symbol" w:hint="default"/>
      </w:rPr>
    </w:lvl>
    <w:lvl w:ilvl="1" w:tplc="10090003" w:tentative="1">
      <w:start w:val="1"/>
      <w:numFmt w:val="bullet"/>
      <w:lvlText w:val="o"/>
      <w:lvlJc w:val="left"/>
      <w:pPr>
        <w:ind w:left="2083" w:hanging="360"/>
      </w:pPr>
      <w:rPr>
        <w:rFonts w:ascii="Courier New" w:hAnsi="Courier New" w:cs="Courier New" w:hint="default"/>
      </w:rPr>
    </w:lvl>
    <w:lvl w:ilvl="2" w:tplc="10090005" w:tentative="1">
      <w:start w:val="1"/>
      <w:numFmt w:val="bullet"/>
      <w:lvlText w:val=""/>
      <w:lvlJc w:val="left"/>
      <w:pPr>
        <w:ind w:left="2803" w:hanging="360"/>
      </w:pPr>
      <w:rPr>
        <w:rFonts w:ascii="Wingdings" w:hAnsi="Wingdings" w:hint="default"/>
      </w:rPr>
    </w:lvl>
    <w:lvl w:ilvl="3" w:tplc="10090001" w:tentative="1">
      <w:start w:val="1"/>
      <w:numFmt w:val="bullet"/>
      <w:lvlText w:val=""/>
      <w:lvlJc w:val="left"/>
      <w:pPr>
        <w:ind w:left="3523" w:hanging="360"/>
      </w:pPr>
      <w:rPr>
        <w:rFonts w:ascii="Symbol" w:hAnsi="Symbol" w:hint="default"/>
      </w:rPr>
    </w:lvl>
    <w:lvl w:ilvl="4" w:tplc="10090003" w:tentative="1">
      <w:start w:val="1"/>
      <w:numFmt w:val="bullet"/>
      <w:lvlText w:val="o"/>
      <w:lvlJc w:val="left"/>
      <w:pPr>
        <w:ind w:left="4243" w:hanging="360"/>
      </w:pPr>
      <w:rPr>
        <w:rFonts w:ascii="Courier New" w:hAnsi="Courier New" w:cs="Courier New" w:hint="default"/>
      </w:rPr>
    </w:lvl>
    <w:lvl w:ilvl="5" w:tplc="10090005" w:tentative="1">
      <w:start w:val="1"/>
      <w:numFmt w:val="bullet"/>
      <w:lvlText w:val=""/>
      <w:lvlJc w:val="left"/>
      <w:pPr>
        <w:ind w:left="4963" w:hanging="360"/>
      </w:pPr>
      <w:rPr>
        <w:rFonts w:ascii="Wingdings" w:hAnsi="Wingdings" w:hint="default"/>
      </w:rPr>
    </w:lvl>
    <w:lvl w:ilvl="6" w:tplc="10090001" w:tentative="1">
      <w:start w:val="1"/>
      <w:numFmt w:val="bullet"/>
      <w:lvlText w:val=""/>
      <w:lvlJc w:val="left"/>
      <w:pPr>
        <w:ind w:left="5683" w:hanging="360"/>
      </w:pPr>
      <w:rPr>
        <w:rFonts w:ascii="Symbol" w:hAnsi="Symbol" w:hint="default"/>
      </w:rPr>
    </w:lvl>
    <w:lvl w:ilvl="7" w:tplc="10090003" w:tentative="1">
      <w:start w:val="1"/>
      <w:numFmt w:val="bullet"/>
      <w:lvlText w:val="o"/>
      <w:lvlJc w:val="left"/>
      <w:pPr>
        <w:ind w:left="6403" w:hanging="360"/>
      </w:pPr>
      <w:rPr>
        <w:rFonts w:ascii="Courier New" w:hAnsi="Courier New" w:cs="Courier New" w:hint="default"/>
      </w:rPr>
    </w:lvl>
    <w:lvl w:ilvl="8" w:tplc="10090005" w:tentative="1">
      <w:start w:val="1"/>
      <w:numFmt w:val="bullet"/>
      <w:lvlText w:val=""/>
      <w:lvlJc w:val="left"/>
      <w:pPr>
        <w:ind w:left="7123" w:hanging="360"/>
      </w:pPr>
      <w:rPr>
        <w:rFonts w:ascii="Wingdings" w:hAnsi="Wingdings" w:hint="default"/>
      </w:rPr>
    </w:lvl>
  </w:abstractNum>
  <w:abstractNum w:abstractNumId="14" w15:restartNumberingAfterBreak="0">
    <w:nsid w:val="60770A31"/>
    <w:multiLevelType w:val="hybridMultilevel"/>
    <w:tmpl w:val="FFEEF888"/>
    <w:lvl w:ilvl="0" w:tplc="E43A32B0">
      <w:start w:val="1"/>
      <w:numFmt w:val="decimal"/>
      <w:lvlText w:val="%1."/>
      <w:lvlJc w:val="left"/>
      <w:pPr>
        <w:ind w:left="1440" w:hanging="360"/>
      </w:pPr>
      <w:rPr>
        <w:rFonts w:hint="default"/>
        <w:b/>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4392FB9"/>
    <w:multiLevelType w:val="hybridMultilevel"/>
    <w:tmpl w:val="ECDE7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2C5E1F"/>
    <w:multiLevelType w:val="hybridMultilevel"/>
    <w:tmpl w:val="4AA8639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7" w15:restartNumberingAfterBreak="0">
    <w:nsid w:val="7F924E0E"/>
    <w:multiLevelType w:val="hybridMultilevel"/>
    <w:tmpl w:val="CD9C8E5E"/>
    <w:lvl w:ilvl="0" w:tplc="74126A16">
      <w:start w:val="5"/>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
  </w:num>
  <w:num w:numId="2">
    <w:abstractNumId w:val="15"/>
  </w:num>
  <w:num w:numId="3">
    <w:abstractNumId w:val="0"/>
  </w:num>
  <w:num w:numId="4">
    <w:abstractNumId w:val="11"/>
  </w:num>
  <w:num w:numId="5">
    <w:abstractNumId w:val="8"/>
  </w:num>
  <w:num w:numId="6">
    <w:abstractNumId w:val="3"/>
  </w:num>
  <w:num w:numId="7">
    <w:abstractNumId w:val="10"/>
  </w:num>
  <w:num w:numId="8">
    <w:abstractNumId w:val="9"/>
  </w:num>
  <w:num w:numId="9">
    <w:abstractNumId w:val="12"/>
  </w:num>
  <w:num w:numId="10">
    <w:abstractNumId w:val="13"/>
  </w:num>
  <w:num w:numId="11">
    <w:abstractNumId w:val="17"/>
  </w:num>
  <w:num w:numId="12">
    <w:abstractNumId w:val="14"/>
  </w:num>
  <w:num w:numId="13">
    <w:abstractNumId w:val="4"/>
  </w:num>
  <w:num w:numId="14">
    <w:abstractNumId w:val="6"/>
  </w:num>
  <w:num w:numId="15">
    <w:abstractNumId w:val="1"/>
  </w:num>
  <w:num w:numId="16">
    <w:abstractNumId w:val="16"/>
  </w:num>
  <w:num w:numId="17">
    <w:abstractNumId w:val="7"/>
  </w:num>
  <w:num w:numId="18">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4EC"/>
    <w:rsid w:val="00000C02"/>
    <w:rsid w:val="00003F56"/>
    <w:rsid w:val="00004117"/>
    <w:rsid w:val="000107B2"/>
    <w:rsid w:val="00011A5E"/>
    <w:rsid w:val="00011D38"/>
    <w:rsid w:val="0001275F"/>
    <w:rsid w:val="00012EAB"/>
    <w:rsid w:val="00016B48"/>
    <w:rsid w:val="00017DF5"/>
    <w:rsid w:val="00017FD6"/>
    <w:rsid w:val="00021D89"/>
    <w:rsid w:val="00022A94"/>
    <w:rsid w:val="000268E4"/>
    <w:rsid w:val="0002735A"/>
    <w:rsid w:val="0002766A"/>
    <w:rsid w:val="00027B6E"/>
    <w:rsid w:val="00030212"/>
    <w:rsid w:val="0003092B"/>
    <w:rsid w:val="000316FF"/>
    <w:rsid w:val="00033277"/>
    <w:rsid w:val="00034A67"/>
    <w:rsid w:val="0003531C"/>
    <w:rsid w:val="000362BD"/>
    <w:rsid w:val="0003651F"/>
    <w:rsid w:val="00036F15"/>
    <w:rsid w:val="000407BA"/>
    <w:rsid w:val="00041B5E"/>
    <w:rsid w:val="00043413"/>
    <w:rsid w:val="0004384D"/>
    <w:rsid w:val="00051BDC"/>
    <w:rsid w:val="0005300F"/>
    <w:rsid w:val="00053458"/>
    <w:rsid w:val="000537E5"/>
    <w:rsid w:val="00053992"/>
    <w:rsid w:val="00054EC8"/>
    <w:rsid w:val="00055341"/>
    <w:rsid w:val="000554E3"/>
    <w:rsid w:val="000579BB"/>
    <w:rsid w:val="00060BE8"/>
    <w:rsid w:val="00063E13"/>
    <w:rsid w:val="000646A9"/>
    <w:rsid w:val="00065E44"/>
    <w:rsid w:val="00067F60"/>
    <w:rsid w:val="000717E5"/>
    <w:rsid w:val="000718D8"/>
    <w:rsid w:val="00072FDD"/>
    <w:rsid w:val="0007582E"/>
    <w:rsid w:val="0007595F"/>
    <w:rsid w:val="00076DF5"/>
    <w:rsid w:val="00077D8F"/>
    <w:rsid w:val="0008132C"/>
    <w:rsid w:val="0008195B"/>
    <w:rsid w:val="00082643"/>
    <w:rsid w:val="00082770"/>
    <w:rsid w:val="00083D65"/>
    <w:rsid w:val="000845E1"/>
    <w:rsid w:val="0008729D"/>
    <w:rsid w:val="0009096F"/>
    <w:rsid w:val="00090ACB"/>
    <w:rsid w:val="00090EF9"/>
    <w:rsid w:val="00090F18"/>
    <w:rsid w:val="00095D68"/>
    <w:rsid w:val="00096CD1"/>
    <w:rsid w:val="000A1159"/>
    <w:rsid w:val="000A4320"/>
    <w:rsid w:val="000A5619"/>
    <w:rsid w:val="000A5DBB"/>
    <w:rsid w:val="000A74A2"/>
    <w:rsid w:val="000B2552"/>
    <w:rsid w:val="000B37EB"/>
    <w:rsid w:val="000B4F7A"/>
    <w:rsid w:val="000C0313"/>
    <w:rsid w:val="000C0DCA"/>
    <w:rsid w:val="000C14C0"/>
    <w:rsid w:val="000C1797"/>
    <w:rsid w:val="000C1EDE"/>
    <w:rsid w:val="000D1E77"/>
    <w:rsid w:val="000D4741"/>
    <w:rsid w:val="000D5A67"/>
    <w:rsid w:val="000D6CD4"/>
    <w:rsid w:val="000D7C86"/>
    <w:rsid w:val="000E3916"/>
    <w:rsid w:val="000F20AB"/>
    <w:rsid w:val="000F29D1"/>
    <w:rsid w:val="000F4D6B"/>
    <w:rsid w:val="000F5C95"/>
    <w:rsid w:val="000F5DB2"/>
    <w:rsid w:val="000F5FE3"/>
    <w:rsid w:val="000F6C96"/>
    <w:rsid w:val="000F7A10"/>
    <w:rsid w:val="001005E2"/>
    <w:rsid w:val="001018A9"/>
    <w:rsid w:val="00104068"/>
    <w:rsid w:val="00104912"/>
    <w:rsid w:val="00105E59"/>
    <w:rsid w:val="0010711D"/>
    <w:rsid w:val="001079A9"/>
    <w:rsid w:val="00110926"/>
    <w:rsid w:val="001155FF"/>
    <w:rsid w:val="00116278"/>
    <w:rsid w:val="00116B4B"/>
    <w:rsid w:val="00117156"/>
    <w:rsid w:val="001231FD"/>
    <w:rsid w:val="00125CE6"/>
    <w:rsid w:val="0013088E"/>
    <w:rsid w:val="001328B2"/>
    <w:rsid w:val="00133391"/>
    <w:rsid w:val="00136D37"/>
    <w:rsid w:val="0014059E"/>
    <w:rsid w:val="00141C46"/>
    <w:rsid w:val="00142AF0"/>
    <w:rsid w:val="00142DC7"/>
    <w:rsid w:val="00144E22"/>
    <w:rsid w:val="001453CF"/>
    <w:rsid w:val="0014581C"/>
    <w:rsid w:val="001547CE"/>
    <w:rsid w:val="00154E47"/>
    <w:rsid w:val="00160CAD"/>
    <w:rsid w:val="0016421B"/>
    <w:rsid w:val="001643CD"/>
    <w:rsid w:val="00165F8E"/>
    <w:rsid w:val="001676CA"/>
    <w:rsid w:val="00172B7B"/>
    <w:rsid w:val="001745D3"/>
    <w:rsid w:val="001828B8"/>
    <w:rsid w:val="00182966"/>
    <w:rsid w:val="001843BA"/>
    <w:rsid w:val="0018441C"/>
    <w:rsid w:val="0019076C"/>
    <w:rsid w:val="00193B91"/>
    <w:rsid w:val="00197698"/>
    <w:rsid w:val="001A0A50"/>
    <w:rsid w:val="001A2544"/>
    <w:rsid w:val="001A26C7"/>
    <w:rsid w:val="001A568A"/>
    <w:rsid w:val="001A79DF"/>
    <w:rsid w:val="001A7B2E"/>
    <w:rsid w:val="001B0A05"/>
    <w:rsid w:val="001B0C24"/>
    <w:rsid w:val="001B40EA"/>
    <w:rsid w:val="001B44C6"/>
    <w:rsid w:val="001B5F1F"/>
    <w:rsid w:val="001C066A"/>
    <w:rsid w:val="001C1478"/>
    <w:rsid w:val="001C2C1F"/>
    <w:rsid w:val="001C669D"/>
    <w:rsid w:val="001C77AE"/>
    <w:rsid w:val="001D399F"/>
    <w:rsid w:val="001D6593"/>
    <w:rsid w:val="001E0F97"/>
    <w:rsid w:val="001E1863"/>
    <w:rsid w:val="001E2684"/>
    <w:rsid w:val="001E282E"/>
    <w:rsid w:val="001E53ED"/>
    <w:rsid w:val="001E692B"/>
    <w:rsid w:val="001E6B31"/>
    <w:rsid w:val="0020121C"/>
    <w:rsid w:val="00203145"/>
    <w:rsid w:val="002033EE"/>
    <w:rsid w:val="00206057"/>
    <w:rsid w:val="00207FD4"/>
    <w:rsid w:val="00210204"/>
    <w:rsid w:val="0021023E"/>
    <w:rsid w:val="00210D06"/>
    <w:rsid w:val="00212B8E"/>
    <w:rsid w:val="002202B5"/>
    <w:rsid w:val="00221E84"/>
    <w:rsid w:val="00223585"/>
    <w:rsid w:val="00223737"/>
    <w:rsid w:val="0022410D"/>
    <w:rsid w:val="002272D4"/>
    <w:rsid w:val="00227B2E"/>
    <w:rsid w:val="002301B8"/>
    <w:rsid w:val="002349BA"/>
    <w:rsid w:val="00235F20"/>
    <w:rsid w:val="00235F89"/>
    <w:rsid w:val="002411A5"/>
    <w:rsid w:val="00242511"/>
    <w:rsid w:val="00244932"/>
    <w:rsid w:val="00244A14"/>
    <w:rsid w:val="0025239E"/>
    <w:rsid w:val="00253784"/>
    <w:rsid w:val="002539A0"/>
    <w:rsid w:val="00253EC4"/>
    <w:rsid w:val="0025566C"/>
    <w:rsid w:val="00257822"/>
    <w:rsid w:val="0026319C"/>
    <w:rsid w:val="002631C1"/>
    <w:rsid w:val="0026412B"/>
    <w:rsid w:val="00264C10"/>
    <w:rsid w:val="00267E72"/>
    <w:rsid w:val="00271058"/>
    <w:rsid w:val="002710B0"/>
    <w:rsid w:val="0027170D"/>
    <w:rsid w:val="00273ABA"/>
    <w:rsid w:val="00274658"/>
    <w:rsid w:val="0027509F"/>
    <w:rsid w:val="00275794"/>
    <w:rsid w:val="00276B8F"/>
    <w:rsid w:val="00282174"/>
    <w:rsid w:val="00282531"/>
    <w:rsid w:val="0028598A"/>
    <w:rsid w:val="00287EAA"/>
    <w:rsid w:val="0029181D"/>
    <w:rsid w:val="00293858"/>
    <w:rsid w:val="00295035"/>
    <w:rsid w:val="002958B7"/>
    <w:rsid w:val="002960DD"/>
    <w:rsid w:val="00297D7C"/>
    <w:rsid w:val="002A16EB"/>
    <w:rsid w:val="002A787F"/>
    <w:rsid w:val="002B33C7"/>
    <w:rsid w:val="002B3846"/>
    <w:rsid w:val="002B62AF"/>
    <w:rsid w:val="002B6F55"/>
    <w:rsid w:val="002C47C4"/>
    <w:rsid w:val="002C4B6B"/>
    <w:rsid w:val="002C6414"/>
    <w:rsid w:val="002D2446"/>
    <w:rsid w:val="002D25B4"/>
    <w:rsid w:val="002D2806"/>
    <w:rsid w:val="002D2D8E"/>
    <w:rsid w:val="002D316C"/>
    <w:rsid w:val="002D3A2D"/>
    <w:rsid w:val="002D75CC"/>
    <w:rsid w:val="002D75F4"/>
    <w:rsid w:val="002E1818"/>
    <w:rsid w:val="002E4B2C"/>
    <w:rsid w:val="002E5074"/>
    <w:rsid w:val="002F0242"/>
    <w:rsid w:val="002F053B"/>
    <w:rsid w:val="002F3569"/>
    <w:rsid w:val="002F54B9"/>
    <w:rsid w:val="002F6761"/>
    <w:rsid w:val="00306082"/>
    <w:rsid w:val="0030755B"/>
    <w:rsid w:val="00311CEF"/>
    <w:rsid w:val="00311F98"/>
    <w:rsid w:val="0031292F"/>
    <w:rsid w:val="003136EF"/>
    <w:rsid w:val="003152BC"/>
    <w:rsid w:val="00315331"/>
    <w:rsid w:val="00316D3E"/>
    <w:rsid w:val="003173A0"/>
    <w:rsid w:val="00317FC0"/>
    <w:rsid w:val="00322281"/>
    <w:rsid w:val="0032523E"/>
    <w:rsid w:val="00325D87"/>
    <w:rsid w:val="00326C2A"/>
    <w:rsid w:val="00330482"/>
    <w:rsid w:val="0033533F"/>
    <w:rsid w:val="00335BB5"/>
    <w:rsid w:val="00337BAE"/>
    <w:rsid w:val="00337F8D"/>
    <w:rsid w:val="00342B16"/>
    <w:rsid w:val="00342C34"/>
    <w:rsid w:val="00343F52"/>
    <w:rsid w:val="003446D6"/>
    <w:rsid w:val="00345F65"/>
    <w:rsid w:val="00350155"/>
    <w:rsid w:val="00350648"/>
    <w:rsid w:val="00350B6F"/>
    <w:rsid w:val="003532D8"/>
    <w:rsid w:val="003559E9"/>
    <w:rsid w:val="003570DA"/>
    <w:rsid w:val="00357496"/>
    <w:rsid w:val="00360926"/>
    <w:rsid w:val="00363300"/>
    <w:rsid w:val="003638C3"/>
    <w:rsid w:val="00364F45"/>
    <w:rsid w:val="00364FB3"/>
    <w:rsid w:val="00367328"/>
    <w:rsid w:val="00371A5B"/>
    <w:rsid w:val="00373D1D"/>
    <w:rsid w:val="00373D39"/>
    <w:rsid w:val="0037688F"/>
    <w:rsid w:val="00382081"/>
    <w:rsid w:val="00383C58"/>
    <w:rsid w:val="0038512B"/>
    <w:rsid w:val="0038553D"/>
    <w:rsid w:val="003868AB"/>
    <w:rsid w:val="00393A2B"/>
    <w:rsid w:val="00393D87"/>
    <w:rsid w:val="0039522F"/>
    <w:rsid w:val="00396F5F"/>
    <w:rsid w:val="003970D5"/>
    <w:rsid w:val="00397378"/>
    <w:rsid w:val="003A02E8"/>
    <w:rsid w:val="003A37B2"/>
    <w:rsid w:val="003A3E5B"/>
    <w:rsid w:val="003A526B"/>
    <w:rsid w:val="003A5C8A"/>
    <w:rsid w:val="003B1E7E"/>
    <w:rsid w:val="003B4076"/>
    <w:rsid w:val="003B4ACD"/>
    <w:rsid w:val="003B59B6"/>
    <w:rsid w:val="003B7036"/>
    <w:rsid w:val="003B75BD"/>
    <w:rsid w:val="003C21E9"/>
    <w:rsid w:val="003C3C43"/>
    <w:rsid w:val="003C46AD"/>
    <w:rsid w:val="003C5198"/>
    <w:rsid w:val="003D1B25"/>
    <w:rsid w:val="003D21BF"/>
    <w:rsid w:val="003D2C76"/>
    <w:rsid w:val="003D2DA0"/>
    <w:rsid w:val="003D307A"/>
    <w:rsid w:val="003D481D"/>
    <w:rsid w:val="003E20EC"/>
    <w:rsid w:val="003E34B8"/>
    <w:rsid w:val="003E457F"/>
    <w:rsid w:val="003E66A9"/>
    <w:rsid w:val="003E6A0C"/>
    <w:rsid w:val="003F00AA"/>
    <w:rsid w:val="003F12CC"/>
    <w:rsid w:val="003F1384"/>
    <w:rsid w:val="003F1E9C"/>
    <w:rsid w:val="003F2C3E"/>
    <w:rsid w:val="003F3614"/>
    <w:rsid w:val="003F53F2"/>
    <w:rsid w:val="003F7131"/>
    <w:rsid w:val="00403C04"/>
    <w:rsid w:val="00404AA3"/>
    <w:rsid w:val="0041147F"/>
    <w:rsid w:val="00412481"/>
    <w:rsid w:val="00412863"/>
    <w:rsid w:val="00414A77"/>
    <w:rsid w:val="00416478"/>
    <w:rsid w:val="00425F6B"/>
    <w:rsid w:val="004260FF"/>
    <w:rsid w:val="00426F5E"/>
    <w:rsid w:val="00431DAF"/>
    <w:rsid w:val="00433B33"/>
    <w:rsid w:val="00435097"/>
    <w:rsid w:val="00441389"/>
    <w:rsid w:val="00442496"/>
    <w:rsid w:val="004430FA"/>
    <w:rsid w:val="00443449"/>
    <w:rsid w:val="004436D1"/>
    <w:rsid w:val="004447C2"/>
    <w:rsid w:val="004457E0"/>
    <w:rsid w:val="0044791C"/>
    <w:rsid w:val="004500ED"/>
    <w:rsid w:val="004503C5"/>
    <w:rsid w:val="00450B25"/>
    <w:rsid w:val="00450CD2"/>
    <w:rsid w:val="00452185"/>
    <w:rsid w:val="00452271"/>
    <w:rsid w:val="0045267E"/>
    <w:rsid w:val="004540D0"/>
    <w:rsid w:val="004546DF"/>
    <w:rsid w:val="00454FB3"/>
    <w:rsid w:val="00455BCB"/>
    <w:rsid w:val="00456339"/>
    <w:rsid w:val="00456C69"/>
    <w:rsid w:val="00457729"/>
    <w:rsid w:val="00464AA9"/>
    <w:rsid w:val="00466774"/>
    <w:rsid w:val="0047036E"/>
    <w:rsid w:val="00471060"/>
    <w:rsid w:val="0047288F"/>
    <w:rsid w:val="00473DCE"/>
    <w:rsid w:val="004743A2"/>
    <w:rsid w:val="00474B89"/>
    <w:rsid w:val="0047505B"/>
    <w:rsid w:val="00475155"/>
    <w:rsid w:val="00475258"/>
    <w:rsid w:val="00475522"/>
    <w:rsid w:val="00475849"/>
    <w:rsid w:val="00477513"/>
    <w:rsid w:val="0048386E"/>
    <w:rsid w:val="0048514B"/>
    <w:rsid w:val="00490798"/>
    <w:rsid w:val="00493B4B"/>
    <w:rsid w:val="004956CF"/>
    <w:rsid w:val="004974D2"/>
    <w:rsid w:val="004A45B7"/>
    <w:rsid w:val="004A51BA"/>
    <w:rsid w:val="004A58BC"/>
    <w:rsid w:val="004B0908"/>
    <w:rsid w:val="004B1A3A"/>
    <w:rsid w:val="004B2A03"/>
    <w:rsid w:val="004B3928"/>
    <w:rsid w:val="004B3F33"/>
    <w:rsid w:val="004B3F36"/>
    <w:rsid w:val="004B4B00"/>
    <w:rsid w:val="004B753E"/>
    <w:rsid w:val="004B791D"/>
    <w:rsid w:val="004C01BA"/>
    <w:rsid w:val="004C0DA5"/>
    <w:rsid w:val="004C0E4F"/>
    <w:rsid w:val="004C1209"/>
    <w:rsid w:val="004C2B8A"/>
    <w:rsid w:val="004C3F6A"/>
    <w:rsid w:val="004C4ADC"/>
    <w:rsid w:val="004C4C4D"/>
    <w:rsid w:val="004C5222"/>
    <w:rsid w:val="004C6B67"/>
    <w:rsid w:val="004C7AF6"/>
    <w:rsid w:val="004D1832"/>
    <w:rsid w:val="004D1BE0"/>
    <w:rsid w:val="004D3C6D"/>
    <w:rsid w:val="004D43BA"/>
    <w:rsid w:val="004D61C1"/>
    <w:rsid w:val="004D7649"/>
    <w:rsid w:val="004D7A06"/>
    <w:rsid w:val="004E06FF"/>
    <w:rsid w:val="004E2235"/>
    <w:rsid w:val="004E3C1E"/>
    <w:rsid w:val="004E5666"/>
    <w:rsid w:val="004F0F68"/>
    <w:rsid w:val="004F2BB3"/>
    <w:rsid w:val="004F6506"/>
    <w:rsid w:val="004F6FA9"/>
    <w:rsid w:val="005004A6"/>
    <w:rsid w:val="0050120A"/>
    <w:rsid w:val="00501A88"/>
    <w:rsid w:val="005042C8"/>
    <w:rsid w:val="005055D4"/>
    <w:rsid w:val="00507506"/>
    <w:rsid w:val="00507B18"/>
    <w:rsid w:val="005103D8"/>
    <w:rsid w:val="00512D26"/>
    <w:rsid w:val="00513682"/>
    <w:rsid w:val="00513B8A"/>
    <w:rsid w:val="0051687A"/>
    <w:rsid w:val="00517F30"/>
    <w:rsid w:val="005242A5"/>
    <w:rsid w:val="005274B5"/>
    <w:rsid w:val="005276DA"/>
    <w:rsid w:val="0053038A"/>
    <w:rsid w:val="00531703"/>
    <w:rsid w:val="005333A6"/>
    <w:rsid w:val="00536C0B"/>
    <w:rsid w:val="00543E98"/>
    <w:rsid w:val="005441A1"/>
    <w:rsid w:val="00544FC3"/>
    <w:rsid w:val="0054564A"/>
    <w:rsid w:val="00546969"/>
    <w:rsid w:val="005501F9"/>
    <w:rsid w:val="00551AFD"/>
    <w:rsid w:val="00551DD8"/>
    <w:rsid w:val="00551EE2"/>
    <w:rsid w:val="005554A6"/>
    <w:rsid w:val="00556F0E"/>
    <w:rsid w:val="00562370"/>
    <w:rsid w:val="005677E5"/>
    <w:rsid w:val="00570C5C"/>
    <w:rsid w:val="005769B9"/>
    <w:rsid w:val="00580F38"/>
    <w:rsid w:val="00584AB3"/>
    <w:rsid w:val="00585B08"/>
    <w:rsid w:val="00586330"/>
    <w:rsid w:val="00587897"/>
    <w:rsid w:val="00587BE4"/>
    <w:rsid w:val="00590F16"/>
    <w:rsid w:val="00595E89"/>
    <w:rsid w:val="0059639E"/>
    <w:rsid w:val="005A25B4"/>
    <w:rsid w:val="005A2702"/>
    <w:rsid w:val="005A3379"/>
    <w:rsid w:val="005A42A7"/>
    <w:rsid w:val="005A4EA6"/>
    <w:rsid w:val="005A7152"/>
    <w:rsid w:val="005B2B6A"/>
    <w:rsid w:val="005B33EF"/>
    <w:rsid w:val="005B34A0"/>
    <w:rsid w:val="005B405A"/>
    <w:rsid w:val="005C05DF"/>
    <w:rsid w:val="005C7C20"/>
    <w:rsid w:val="005D0640"/>
    <w:rsid w:val="005D432C"/>
    <w:rsid w:val="005D5286"/>
    <w:rsid w:val="005D74AD"/>
    <w:rsid w:val="005E17C9"/>
    <w:rsid w:val="005E2A70"/>
    <w:rsid w:val="005E3FDF"/>
    <w:rsid w:val="005E4E5F"/>
    <w:rsid w:val="005F0D9F"/>
    <w:rsid w:val="005F2242"/>
    <w:rsid w:val="005F2937"/>
    <w:rsid w:val="005F2D7D"/>
    <w:rsid w:val="005F3B0E"/>
    <w:rsid w:val="005F3EC9"/>
    <w:rsid w:val="005F66B7"/>
    <w:rsid w:val="005F6CDF"/>
    <w:rsid w:val="005F712C"/>
    <w:rsid w:val="005F7190"/>
    <w:rsid w:val="005F7376"/>
    <w:rsid w:val="005F76FD"/>
    <w:rsid w:val="006035CD"/>
    <w:rsid w:val="006075E7"/>
    <w:rsid w:val="006076B1"/>
    <w:rsid w:val="006131AF"/>
    <w:rsid w:val="006148DC"/>
    <w:rsid w:val="00615D98"/>
    <w:rsid w:val="006164B9"/>
    <w:rsid w:val="0061795F"/>
    <w:rsid w:val="006223FC"/>
    <w:rsid w:val="00622514"/>
    <w:rsid w:val="00627A07"/>
    <w:rsid w:val="00630218"/>
    <w:rsid w:val="00631AF2"/>
    <w:rsid w:val="00632258"/>
    <w:rsid w:val="00632F68"/>
    <w:rsid w:val="00633E80"/>
    <w:rsid w:val="00640C9D"/>
    <w:rsid w:val="00644444"/>
    <w:rsid w:val="00644FE1"/>
    <w:rsid w:val="00647D54"/>
    <w:rsid w:val="00654F33"/>
    <w:rsid w:val="00657374"/>
    <w:rsid w:val="0066186B"/>
    <w:rsid w:val="00662993"/>
    <w:rsid w:val="006633F9"/>
    <w:rsid w:val="00664569"/>
    <w:rsid w:val="006645AB"/>
    <w:rsid w:val="00664B81"/>
    <w:rsid w:val="00666139"/>
    <w:rsid w:val="00666EA3"/>
    <w:rsid w:val="006701FC"/>
    <w:rsid w:val="00672397"/>
    <w:rsid w:val="00674914"/>
    <w:rsid w:val="00676009"/>
    <w:rsid w:val="0068295B"/>
    <w:rsid w:val="006845BA"/>
    <w:rsid w:val="00684DCE"/>
    <w:rsid w:val="00686C1B"/>
    <w:rsid w:val="00692634"/>
    <w:rsid w:val="00692B96"/>
    <w:rsid w:val="00692EAF"/>
    <w:rsid w:val="00694232"/>
    <w:rsid w:val="00695564"/>
    <w:rsid w:val="006A14D8"/>
    <w:rsid w:val="006A1CDF"/>
    <w:rsid w:val="006A2E0B"/>
    <w:rsid w:val="006A34DC"/>
    <w:rsid w:val="006A3E96"/>
    <w:rsid w:val="006A6D5A"/>
    <w:rsid w:val="006B0B14"/>
    <w:rsid w:val="006B109D"/>
    <w:rsid w:val="006B3772"/>
    <w:rsid w:val="006B41B9"/>
    <w:rsid w:val="006B4689"/>
    <w:rsid w:val="006B4C24"/>
    <w:rsid w:val="006B7215"/>
    <w:rsid w:val="006C16DE"/>
    <w:rsid w:val="006C50C2"/>
    <w:rsid w:val="006C5270"/>
    <w:rsid w:val="006C6096"/>
    <w:rsid w:val="006C680F"/>
    <w:rsid w:val="006D1AA8"/>
    <w:rsid w:val="006D1F0A"/>
    <w:rsid w:val="006D3670"/>
    <w:rsid w:val="006D4042"/>
    <w:rsid w:val="006D64FD"/>
    <w:rsid w:val="006E34EC"/>
    <w:rsid w:val="006E418D"/>
    <w:rsid w:val="006F1DC3"/>
    <w:rsid w:val="006F2390"/>
    <w:rsid w:val="006F2E0E"/>
    <w:rsid w:val="006F3C9C"/>
    <w:rsid w:val="006F51AA"/>
    <w:rsid w:val="006F6415"/>
    <w:rsid w:val="006F6D34"/>
    <w:rsid w:val="006F71C8"/>
    <w:rsid w:val="006F7FC2"/>
    <w:rsid w:val="00701097"/>
    <w:rsid w:val="00703785"/>
    <w:rsid w:val="00703A8E"/>
    <w:rsid w:val="0070581D"/>
    <w:rsid w:val="0070648C"/>
    <w:rsid w:val="007066F5"/>
    <w:rsid w:val="00707523"/>
    <w:rsid w:val="0071780C"/>
    <w:rsid w:val="0072095B"/>
    <w:rsid w:val="00720FBA"/>
    <w:rsid w:val="00722AC0"/>
    <w:rsid w:val="00722F09"/>
    <w:rsid w:val="00724A83"/>
    <w:rsid w:val="00725329"/>
    <w:rsid w:val="00725E8F"/>
    <w:rsid w:val="0073052E"/>
    <w:rsid w:val="007311E0"/>
    <w:rsid w:val="00731EE9"/>
    <w:rsid w:val="007366F9"/>
    <w:rsid w:val="0074018A"/>
    <w:rsid w:val="007409CF"/>
    <w:rsid w:val="00743507"/>
    <w:rsid w:val="00746E7C"/>
    <w:rsid w:val="00751304"/>
    <w:rsid w:val="00752B93"/>
    <w:rsid w:val="00753BCA"/>
    <w:rsid w:val="00754F37"/>
    <w:rsid w:val="00756955"/>
    <w:rsid w:val="007604F6"/>
    <w:rsid w:val="00762AED"/>
    <w:rsid w:val="00775B2B"/>
    <w:rsid w:val="00775F9C"/>
    <w:rsid w:val="00782FFF"/>
    <w:rsid w:val="00784D54"/>
    <w:rsid w:val="0078734A"/>
    <w:rsid w:val="0079158D"/>
    <w:rsid w:val="00791933"/>
    <w:rsid w:val="007919E5"/>
    <w:rsid w:val="00791B7B"/>
    <w:rsid w:val="00793210"/>
    <w:rsid w:val="00794EDD"/>
    <w:rsid w:val="007A0D48"/>
    <w:rsid w:val="007A0DD5"/>
    <w:rsid w:val="007A30E2"/>
    <w:rsid w:val="007A381D"/>
    <w:rsid w:val="007A44A7"/>
    <w:rsid w:val="007A5107"/>
    <w:rsid w:val="007A534B"/>
    <w:rsid w:val="007A582E"/>
    <w:rsid w:val="007A7C0B"/>
    <w:rsid w:val="007B176B"/>
    <w:rsid w:val="007B38A7"/>
    <w:rsid w:val="007B52D2"/>
    <w:rsid w:val="007B6AFA"/>
    <w:rsid w:val="007B6BA5"/>
    <w:rsid w:val="007C03BF"/>
    <w:rsid w:val="007C12F5"/>
    <w:rsid w:val="007C283D"/>
    <w:rsid w:val="007C2FE7"/>
    <w:rsid w:val="007C4338"/>
    <w:rsid w:val="007C599D"/>
    <w:rsid w:val="007D01AD"/>
    <w:rsid w:val="007D1407"/>
    <w:rsid w:val="007D2E5F"/>
    <w:rsid w:val="007D50A6"/>
    <w:rsid w:val="007D6B55"/>
    <w:rsid w:val="007E0FE6"/>
    <w:rsid w:val="007E4E2D"/>
    <w:rsid w:val="007E4F12"/>
    <w:rsid w:val="007E5769"/>
    <w:rsid w:val="007E68C1"/>
    <w:rsid w:val="007E696E"/>
    <w:rsid w:val="007E7D20"/>
    <w:rsid w:val="007F0D9B"/>
    <w:rsid w:val="007F159C"/>
    <w:rsid w:val="007F2017"/>
    <w:rsid w:val="007F2447"/>
    <w:rsid w:val="007F298B"/>
    <w:rsid w:val="007F2B57"/>
    <w:rsid w:val="007F300D"/>
    <w:rsid w:val="007F316D"/>
    <w:rsid w:val="007F3216"/>
    <w:rsid w:val="007F3572"/>
    <w:rsid w:val="007F578C"/>
    <w:rsid w:val="007F58C9"/>
    <w:rsid w:val="007F6141"/>
    <w:rsid w:val="007F7EE6"/>
    <w:rsid w:val="008014DD"/>
    <w:rsid w:val="0080417F"/>
    <w:rsid w:val="008112BE"/>
    <w:rsid w:val="00811FCD"/>
    <w:rsid w:val="00812F17"/>
    <w:rsid w:val="008144F5"/>
    <w:rsid w:val="00817284"/>
    <w:rsid w:val="00820E99"/>
    <w:rsid w:val="008216C2"/>
    <w:rsid w:val="00823C83"/>
    <w:rsid w:val="00826EDD"/>
    <w:rsid w:val="008301F3"/>
    <w:rsid w:val="008318A6"/>
    <w:rsid w:val="008328DE"/>
    <w:rsid w:val="008335E6"/>
    <w:rsid w:val="00833F07"/>
    <w:rsid w:val="008348BF"/>
    <w:rsid w:val="008353F8"/>
    <w:rsid w:val="00835E23"/>
    <w:rsid w:val="00836264"/>
    <w:rsid w:val="008411EE"/>
    <w:rsid w:val="00843174"/>
    <w:rsid w:val="00843DD6"/>
    <w:rsid w:val="00844C24"/>
    <w:rsid w:val="00846E4E"/>
    <w:rsid w:val="00847218"/>
    <w:rsid w:val="00850955"/>
    <w:rsid w:val="00852185"/>
    <w:rsid w:val="00854581"/>
    <w:rsid w:val="00856A21"/>
    <w:rsid w:val="00857F03"/>
    <w:rsid w:val="00864578"/>
    <w:rsid w:val="00866E03"/>
    <w:rsid w:val="00867C57"/>
    <w:rsid w:val="00872C85"/>
    <w:rsid w:val="00874433"/>
    <w:rsid w:val="00875144"/>
    <w:rsid w:val="008756D8"/>
    <w:rsid w:val="008760F4"/>
    <w:rsid w:val="0087630E"/>
    <w:rsid w:val="00876A2B"/>
    <w:rsid w:val="00881258"/>
    <w:rsid w:val="0088153E"/>
    <w:rsid w:val="008842BB"/>
    <w:rsid w:val="008853E9"/>
    <w:rsid w:val="00886052"/>
    <w:rsid w:val="008865AC"/>
    <w:rsid w:val="00886FF4"/>
    <w:rsid w:val="00890E30"/>
    <w:rsid w:val="008916D2"/>
    <w:rsid w:val="0089196E"/>
    <w:rsid w:val="00893B06"/>
    <w:rsid w:val="00894AE3"/>
    <w:rsid w:val="00896EAC"/>
    <w:rsid w:val="00897B0B"/>
    <w:rsid w:val="008A0C85"/>
    <w:rsid w:val="008A1C67"/>
    <w:rsid w:val="008A1E0E"/>
    <w:rsid w:val="008A1EC8"/>
    <w:rsid w:val="008A30DC"/>
    <w:rsid w:val="008A3CD3"/>
    <w:rsid w:val="008A5628"/>
    <w:rsid w:val="008B2EBF"/>
    <w:rsid w:val="008B31E2"/>
    <w:rsid w:val="008B4562"/>
    <w:rsid w:val="008B573D"/>
    <w:rsid w:val="008B5F02"/>
    <w:rsid w:val="008B6EED"/>
    <w:rsid w:val="008C082B"/>
    <w:rsid w:val="008C2999"/>
    <w:rsid w:val="008C2E88"/>
    <w:rsid w:val="008C32A9"/>
    <w:rsid w:val="008C6EF5"/>
    <w:rsid w:val="008C73E7"/>
    <w:rsid w:val="008D1D78"/>
    <w:rsid w:val="008D2B18"/>
    <w:rsid w:val="008D5211"/>
    <w:rsid w:val="008E1B09"/>
    <w:rsid w:val="008E5822"/>
    <w:rsid w:val="008E58AF"/>
    <w:rsid w:val="008E7053"/>
    <w:rsid w:val="008F5824"/>
    <w:rsid w:val="009000A9"/>
    <w:rsid w:val="00900BDB"/>
    <w:rsid w:val="00900E09"/>
    <w:rsid w:val="00901739"/>
    <w:rsid w:val="009020D1"/>
    <w:rsid w:val="00903253"/>
    <w:rsid w:val="00903866"/>
    <w:rsid w:val="00906960"/>
    <w:rsid w:val="00907625"/>
    <w:rsid w:val="00911CE3"/>
    <w:rsid w:val="00914811"/>
    <w:rsid w:val="00914CBC"/>
    <w:rsid w:val="0091503B"/>
    <w:rsid w:val="009157D9"/>
    <w:rsid w:val="009179AB"/>
    <w:rsid w:val="009213A0"/>
    <w:rsid w:val="009218AE"/>
    <w:rsid w:val="00926A68"/>
    <w:rsid w:val="00927B8B"/>
    <w:rsid w:val="00930F28"/>
    <w:rsid w:val="00934815"/>
    <w:rsid w:val="00934B59"/>
    <w:rsid w:val="00935B3E"/>
    <w:rsid w:val="00936494"/>
    <w:rsid w:val="00941F56"/>
    <w:rsid w:val="009470C6"/>
    <w:rsid w:val="00951D28"/>
    <w:rsid w:val="0095335B"/>
    <w:rsid w:val="009548B1"/>
    <w:rsid w:val="009557B1"/>
    <w:rsid w:val="00955C37"/>
    <w:rsid w:val="009568FA"/>
    <w:rsid w:val="00956AFF"/>
    <w:rsid w:val="00960973"/>
    <w:rsid w:val="00960F89"/>
    <w:rsid w:val="00962C7B"/>
    <w:rsid w:val="00963172"/>
    <w:rsid w:val="00964E00"/>
    <w:rsid w:val="00967070"/>
    <w:rsid w:val="009701E8"/>
    <w:rsid w:val="009705E5"/>
    <w:rsid w:val="00970B47"/>
    <w:rsid w:val="009744B7"/>
    <w:rsid w:val="009745DF"/>
    <w:rsid w:val="00974AA3"/>
    <w:rsid w:val="009756B1"/>
    <w:rsid w:val="009806D0"/>
    <w:rsid w:val="0098307C"/>
    <w:rsid w:val="00986A70"/>
    <w:rsid w:val="00990808"/>
    <w:rsid w:val="0099173B"/>
    <w:rsid w:val="009948F0"/>
    <w:rsid w:val="00994FE9"/>
    <w:rsid w:val="00995A4F"/>
    <w:rsid w:val="00995B95"/>
    <w:rsid w:val="0099796E"/>
    <w:rsid w:val="009A1680"/>
    <w:rsid w:val="009A169C"/>
    <w:rsid w:val="009A18E9"/>
    <w:rsid w:val="009A3D1A"/>
    <w:rsid w:val="009A557C"/>
    <w:rsid w:val="009A7280"/>
    <w:rsid w:val="009B1C4D"/>
    <w:rsid w:val="009B3AE4"/>
    <w:rsid w:val="009B648C"/>
    <w:rsid w:val="009C1F3C"/>
    <w:rsid w:val="009C53B1"/>
    <w:rsid w:val="009C77F7"/>
    <w:rsid w:val="009D0E42"/>
    <w:rsid w:val="009D37F0"/>
    <w:rsid w:val="009E3EC6"/>
    <w:rsid w:val="009E42F9"/>
    <w:rsid w:val="009E6F60"/>
    <w:rsid w:val="009E7E26"/>
    <w:rsid w:val="009F103A"/>
    <w:rsid w:val="009F4366"/>
    <w:rsid w:val="009F5467"/>
    <w:rsid w:val="009F6C19"/>
    <w:rsid w:val="009F7E1F"/>
    <w:rsid w:val="00A00856"/>
    <w:rsid w:val="00A00C22"/>
    <w:rsid w:val="00A0159B"/>
    <w:rsid w:val="00A01678"/>
    <w:rsid w:val="00A01A78"/>
    <w:rsid w:val="00A07387"/>
    <w:rsid w:val="00A12EDF"/>
    <w:rsid w:val="00A159BD"/>
    <w:rsid w:val="00A16584"/>
    <w:rsid w:val="00A206BA"/>
    <w:rsid w:val="00A213D6"/>
    <w:rsid w:val="00A21D25"/>
    <w:rsid w:val="00A24BAE"/>
    <w:rsid w:val="00A26F0E"/>
    <w:rsid w:val="00A300E3"/>
    <w:rsid w:val="00A31B51"/>
    <w:rsid w:val="00A33D41"/>
    <w:rsid w:val="00A34457"/>
    <w:rsid w:val="00A36452"/>
    <w:rsid w:val="00A36979"/>
    <w:rsid w:val="00A403BC"/>
    <w:rsid w:val="00A40478"/>
    <w:rsid w:val="00A405A5"/>
    <w:rsid w:val="00A40B41"/>
    <w:rsid w:val="00A44C84"/>
    <w:rsid w:val="00A45EC3"/>
    <w:rsid w:val="00A45FB0"/>
    <w:rsid w:val="00A47D96"/>
    <w:rsid w:val="00A504CA"/>
    <w:rsid w:val="00A5077E"/>
    <w:rsid w:val="00A51732"/>
    <w:rsid w:val="00A5210F"/>
    <w:rsid w:val="00A609C8"/>
    <w:rsid w:val="00A61780"/>
    <w:rsid w:val="00A61CF0"/>
    <w:rsid w:val="00A652F1"/>
    <w:rsid w:val="00A66DCA"/>
    <w:rsid w:val="00A674C9"/>
    <w:rsid w:val="00A70299"/>
    <w:rsid w:val="00A716F6"/>
    <w:rsid w:val="00A723FF"/>
    <w:rsid w:val="00A7517C"/>
    <w:rsid w:val="00A753BC"/>
    <w:rsid w:val="00A75772"/>
    <w:rsid w:val="00A76180"/>
    <w:rsid w:val="00A76F32"/>
    <w:rsid w:val="00A7743A"/>
    <w:rsid w:val="00A808F0"/>
    <w:rsid w:val="00A80A23"/>
    <w:rsid w:val="00A84A75"/>
    <w:rsid w:val="00A8610E"/>
    <w:rsid w:val="00A86C79"/>
    <w:rsid w:val="00A9194A"/>
    <w:rsid w:val="00A92986"/>
    <w:rsid w:val="00A94CAE"/>
    <w:rsid w:val="00AA1CA2"/>
    <w:rsid w:val="00AA705C"/>
    <w:rsid w:val="00AB152B"/>
    <w:rsid w:val="00AB3530"/>
    <w:rsid w:val="00AB556C"/>
    <w:rsid w:val="00AC0083"/>
    <w:rsid w:val="00AC3D76"/>
    <w:rsid w:val="00AC470A"/>
    <w:rsid w:val="00AC6409"/>
    <w:rsid w:val="00AD0294"/>
    <w:rsid w:val="00AD451A"/>
    <w:rsid w:val="00AD65DB"/>
    <w:rsid w:val="00AD6ECC"/>
    <w:rsid w:val="00AE071A"/>
    <w:rsid w:val="00AE0CF5"/>
    <w:rsid w:val="00AE5230"/>
    <w:rsid w:val="00AE5F2C"/>
    <w:rsid w:val="00AF397C"/>
    <w:rsid w:val="00AF4224"/>
    <w:rsid w:val="00AF588D"/>
    <w:rsid w:val="00AF5C95"/>
    <w:rsid w:val="00AF7793"/>
    <w:rsid w:val="00B01CD4"/>
    <w:rsid w:val="00B074E1"/>
    <w:rsid w:val="00B07EC8"/>
    <w:rsid w:val="00B154EF"/>
    <w:rsid w:val="00B17CA9"/>
    <w:rsid w:val="00B20EB8"/>
    <w:rsid w:val="00B20EF8"/>
    <w:rsid w:val="00B22BC5"/>
    <w:rsid w:val="00B247A6"/>
    <w:rsid w:val="00B27199"/>
    <w:rsid w:val="00B317F4"/>
    <w:rsid w:val="00B3669D"/>
    <w:rsid w:val="00B37BFB"/>
    <w:rsid w:val="00B411CE"/>
    <w:rsid w:val="00B42925"/>
    <w:rsid w:val="00B4401E"/>
    <w:rsid w:val="00B4433E"/>
    <w:rsid w:val="00B5237F"/>
    <w:rsid w:val="00B52949"/>
    <w:rsid w:val="00B52A56"/>
    <w:rsid w:val="00B53BF5"/>
    <w:rsid w:val="00B55022"/>
    <w:rsid w:val="00B6041D"/>
    <w:rsid w:val="00B63AC0"/>
    <w:rsid w:val="00B63B17"/>
    <w:rsid w:val="00B64214"/>
    <w:rsid w:val="00B64F36"/>
    <w:rsid w:val="00B67427"/>
    <w:rsid w:val="00B70AAE"/>
    <w:rsid w:val="00B760DD"/>
    <w:rsid w:val="00B76CA7"/>
    <w:rsid w:val="00B776C5"/>
    <w:rsid w:val="00B83E6A"/>
    <w:rsid w:val="00B84208"/>
    <w:rsid w:val="00B86710"/>
    <w:rsid w:val="00B86730"/>
    <w:rsid w:val="00B87054"/>
    <w:rsid w:val="00B914BD"/>
    <w:rsid w:val="00B93B63"/>
    <w:rsid w:val="00B954F2"/>
    <w:rsid w:val="00B97B1D"/>
    <w:rsid w:val="00B97E78"/>
    <w:rsid w:val="00BA14B6"/>
    <w:rsid w:val="00BA2F06"/>
    <w:rsid w:val="00BA2F56"/>
    <w:rsid w:val="00BA4726"/>
    <w:rsid w:val="00BA6CC9"/>
    <w:rsid w:val="00BB3F7A"/>
    <w:rsid w:val="00BB6AB3"/>
    <w:rsid w:val="00BC1A43"/>
    <w:rsid w:val="00BC2D0A"/>
    <w:rsid w:val="00BC575C"/>
    <w:rsid w:val="00BD57D8"/>
    <w:rsid w:val="00BD5FCB"/>
    <w:rsid w:val="00BE02C7"/>
    <w:rsid w:val="00BE0E07"/>
    <w:rsid w:val="00BE0E4E"/>
    <w:rsid w:val="00BE0F66"/>
    <w:rsid w:val="00BE3D5C"/>
    <w:rsid w:val="00BE4667"/>
    <w:rsid w:val="00BF0C52"/>
    <w:rsid w:val="00BF2887"/>
    <w:rsid w:val="00BF28B2"/>
    <w:rsid w:val="00BF377E"/>
    <w:rsid w:val="00BF64E1"/>
    <w:rsid w:val="00BF730B"/>
    <w:rsid w:val="00C0050E"/>
    <w:rsid w:val="00C01287"/>
    <w:rsid w:val="00C015F9"/>
    <w:rsid w:val="00C01ABA"/>
    <w:rsid w:val="00C01F3A"/>
    <w:rsid w:val="00C077A7"/>
    <w:rsid w:val="00C10994"/>
    <w:rsid w:val="00C10B87"/>
    <w:rsid w:val="00C120EA"/>
    <w:rsid w:val="00C122CE"/>
    <w:rsid w:val="00C13E00"/>
    <w:rsid w:val="00C164B4"/>
    <w:rsid w:val="00C166B6"/>
    <w:rsid w:val="00C21864"/>
    <w:rsid w:val="00C24CD4"/>
    <w:rsid w:val="00C25842"/>
    <w:rsid w:val="00C261B1"/>
    <w:rsid w:val="00C27493"/>
    <w:rsid w:val="00C317E7"/>
    <w:rsid w:val="00C32520"/>
    <w:rsid w:val="00C37367"/>
    <w:rsid w:val="00C40904"/>
    <w:rsid w:val="00C43AB3"/>
    <w:rsid w:val="00C46A7B"/>
    <w:rsid w:val="00C47059"/>
    <w:rsid w:val="00C52086"/>
    <w:rsid w:val="00C53EDC"/>
    <w:rsid w:val="00C550F2"/>
    <w:rsid w:val="00C556EE"/>
    <w:rsid w:val="00C55941"/>
    <w:rsid w:val="00C564F2"/>
    <w:rsid w:val="00C56D24"/>
    <w:rsid w:val="00C577BB"/>
    <w:rsid w:val="00C57979"/>
    <w:rsid w:val="00C615E3"/>
    <w:rsid w:val="00C625F4"/>
    <w:rsid w:val="00C62D17"/>
    <w:rsid w:val="00C632C1"/>
    <w:rsid w:val="00C70594"/>
    <w:rsid w:val="00C72591"/>
    <w:rsid w:val="00C73DFE"/>
    <w:rsid w:val="00C808D7"/>
    <w:rsid w:val="00C83936"/>
    <w:rsid w:val="00C843EB"/>
    <w:rsid w:val="00C84677"/>
    <w:rsid w:val="00C86AD8"/>
    <w:rsid w:val="00C87017"/>
    <w:rsid w:val="00C91BB9"/>
    <w:rsid w:val="00C964E5"/>
    <w:rsid w:val="00C97DF3"/>
    <w:rsid w:val="00CA1F61"/>
    <w:rsid w:val="00CB3204"/>
    <w:rsid w:val="00CB59C1"/>
    <w:rsid w:val="00CB6AF2"/>
    <w:rsid w:val="00CC08CE"/>
    <w:rsid w:val="00CC0FE8"/>
    <w:rsid w:val="00CC253C"/>
    <w:rsid w:val="00CC55E1"/>
    <w:rsid w:val="00CC73D7"/>
    <w:rsid w:val="00CC7F32"/>
    <w:rsid w:val="00CD0877"/>
    <w:rsid w:val="00CD0BF9"/>
    <w:rsid w:val="00CD18E3"/>
    <w:rsid w:val="00CD6C64"/>
    <w:rsid w:val="00CE1135"/>
    <w:rsid w:val="00CE2B8E"/>
    <w:rsid w:val="00CE6287"/>
    <w:rsid w:val="00CF0BE0"/>
    <w:rsid w:val="00CF596E"/>
    <w:rsid w:val="00CF61B4"/>
    <w:rsid w:val="00D0362A"/>
    <w:rsid w:val="00D04535"/>
    <w:rsid w:val="00D04D30"/>
    <w:rsid w:val="00D064D0"/>
    <w:rsid w:val="00D1086A"/>
    <w:rsid w:val="00D14B88"/>
    <w:rsid w:val="00D1669E"/>
    <w:rsid w:val="00D16BC4"/>
    <w:rsid w:val="00D243CF"/>
    <w:rsid w:val="00D24BAD"/>
    <w:rsid w:val="00D250AC"/>
    <w:rsid w:val="00D26144"/>
    <w:rsid w:val="00D26C0C"/>
    <w:rsid w:val="00D278E5"/>
    <w:rsid w:val="00D30113"/>
    <w:rsid w:val="00D30B93"/>
    <w:rsid w:val="00D35FF5"/>
    <w:rsid w:val="00D4044F"/>
    <w:rsid w:val="00D40604"/>
    <w:rsid w:val="00D41350"/>
    <w:rsid w:val="00D432AF"/>
    <w:rsid w:val="00D448C7"/>
    <w:rsid w:val="00D45930"/>
    <w:rsid w:val="00D4672E"/>
    <w:rsid w:val="00D52577"/>
    <w:rsid w:val="00D55AE9"/>
    <w:rsid w:val="00D60049"/>
    <w:rsid w:val="00D601EB"/>
    <w:rsid w:val="00D63B10"/>
    <w:rsid w:val="00D644D2"/>
    <w:rsid w:val="00D65722"/>
    <w:rsid w:val="00D664EC"/>
    <w:rsid w:val="00D74B2C"/>
    <w:rsid w:val="00D763F6"/>
    <w:rsid w:val="00D77250"/>
    <w:rsid w:val="00D806EC"/>
    <w:rsid w:val="00D812BD"/>
    <w:rsid w:val="00D815D4"/>
    <w:rsid w:val="00D9014B"/>
    <w:rsid w:val="00D96449"/>
    <w:rsid w:val="00D967EE"/>
    <w:rsid w:val="00D97BFE"/>
    <w:rsid w:val="00DA2753"/>
    <w:rsid w:val="00DA5463"/>
    <w:rsid w:val="00DA6A99"/>
    <w:rsid w:val="00DA7376"/>
    <w:rsid w:val="00DA7BD0"/>
    <w:rsid w:val="00DB0871"/>
    <w:rsid w:val="00DB170B"/>
    <w:rsid w:val="00DB32A6"/>
    <w:rsid w:val="00DB4CC8"/>
    <w:rsid w:val="00DB611E"/>
    <w:rsid w:val="00DB6C3E"/>
    <w:rsid w:val="00DB7959"/>
    <w:rsid w:val="00DB7B4F"/>
    <w:rsid w:val="00DC0000"/>
    <w:rsid w:val="00DC0FA6"/>
    <w:rsid w:val="00DC3BFD"/>
    <w:rsid w:val="00DC4DB3"/>
    <w:rsid w:val="00DC55FB"/>
    <w:rsid w:val="00DC7B81"/>
    <w:rsid w:val="00DD612B"/>
    <w:rsid w:val="00DE1B10"/>
    <w:rsid w:val="00DE3F2F"/>
    <w:rsid w:val="00DE4B75"/>
    <w:rsid w:val="00DE4D86"/>
    <w:rsid w:val="00DE4E12"/>
    <w:rsid w:val="00DE667D"/>
    <w:rsid w:val="00DF0E4F"/>
    <w:rsid w:val="00DF127F"/>
    <w:rsid w:val="00DF1507"/>
    <w:rsid w:val="00DF1D1C"/>
    <w:rsid w:val="00DF4A8D"/>
    <w:rsid w:val="00DF5EC0"/>
    <w:rsid w:val="00E00E9B"/>
    <w:rsid w:val="00E013E0"/>
    <w:rsid w:val="00E01870"/>
    <w:rsid w:val="00E026F5"/>
    <w:rsid w:val="00E02798"/>
    <w:rsid w:val="00E03BF9"/>
    <w:rsid w:val="00E041EF"/>
    <w:rsid w:val="00E0691D"/>
    <w:rsid w:val="00E070CA"/>
    <w:rsid w:val="00E0749B"/>
    <w:rsid w:val="00E1101A"/>
    <w:rsid w:val="00E12780"/>
    <w:rsid w:val="00E14179"/>
    <w:rsid w:val="00E158DF"/>
    <w:rsid w:val="00E22232"/>
    <w:rsid w:val="00E22447"/>
    <w:rsid w:val="00E22C13"/>
    <w:rsid w:val="00E25FA7"/>
    <w:rsid w:val="00E270C0"/>
    <w:rsid w:val="00E27140"/>
    <w:rsid w:val="00E30902"/>
    <w:rsid w:val="00E30D1F"/>
    <w:rsid w:val="00E355F4"/>
    <w:rsid w:val="00E35F1D"/>
    <w:rsid w:val="00E3606A"/>
    <w:rsid w:val="00E41167"/>
    <w:rsid w:val="00E41B4C"/>
    <w:rsid w:val="00E430F6"/>
    <w:rsid w:val="00E43BD5"/>
    <w:rsid w:val="00E45F6E"/>
    <w:rsid w:val="00E528C4"/>
    <w:rsid w:val="00E5353D"/>
    <w:rsid w:val="00E53DA4"/>
    <w:rsid w:val="00E543C8"/>
    <w:rsid w:val="00E548FA"/>
    <w:rsid w:val="00E552DA"/>
    <w:rsid w:val="00E56E10"/>
    <w:rsid w:val="00E60495"/>
    <w:rsid w:val="00E61368"/>
    <w:rsid w:val="00E64327"/>
    <w:rsid w:val="00E64DF0"/>
    <w:rsid w:val="00E65A6B"/>
    <w:rsid w:val="00E6754C"/>
    <w:rsid w:val="00E67596"/>
    <w:rsid w:val="00E67E23"/>
    <w:rsid w:val="00E7012B"/>
    <w:rsid w:val="00E70418"/>
    <w:rsid w:val="00E70D05"/>
    <w:rsid w:val="00E710DB"/>
    <w:rsid w:val="00E71CD2"/>
    <w:rsid w:val="00E7337F"/>
    <w:rsid w:val="00E74451"/>
    <w:rsid w:val="00E749B9"/>
    <w:rsid w:val="00E752FA"/>
    <w:rsid w:val="00E813BE"/>
    <w:rsid w:val="00E8303E"/>
    <w:rsid w:val="00E83879"/>
    <w:rsid w:val="00E8725F"/>
    <w:rsid w:val="00E87CD8"/>
    <w:rsid w:val="00E93CA7"/>
    <w:rsid w:val="00EA0941"/>
    <w:rsid w:val="00EA0A2F"/>
    <w:rsid w:val="00EA0ED5"/>
    <w:rsid w:val="00EA0FF3"/>
    <w:rsid w:val="00EA2892"/>
    <w:rsid w:val="00EA6064"/>
    <w:rsid w:val="00EB176F"/>
    <w:rsid w:val="00EB3A65"/>
    <w:rsid w:val="00EB40E6"/>
    <w:rsid w:val="00EB562E"/>
    <w:rsid w:val="00EB708B"/>
    <w:rsid w:val="00EB7CE6"/>
    <w:rsid w:val="00EC07BB"/>
    <w:rsid w:val="00EC21E5"/>
    <w:rsid w:val="00EC5E6E"/>
    <w:rsid w:val="00ED11AE"/>
    <w:rsid w:val="00ED277A"/>
    <w:rsid w:val="00ED3282"/>
    <w:rsid w:val="00ED59C8"/>
    <w:rsid w:val="00EE1E2E"/>
    <w:rsid w:val="00EE2C57"/>
    <w:rsid w:val="00EE5746"/>
    <w:rsid w:val="00EE57FF"/>
    <w:rsid w:val="00EE5B20"/>
    <w:rsid w:val="00EF01CE"/>
    <w:rsid w:val="00EF264C"/>
    <w:rsid w:val="00EF2EBA"/>
    <w:rsid w:val="00EF2ECC"/>
    <w:rsid w:val="00EF5C89"/>
    <w:rsid w:val="00EF7201"/>
    <w:rsid w:val="00F0256B"/>
    <w:rsid w:val="00F03265"/>
    <w:rsid w:val="00F0551D"/>
    <w:rsid w:val="00F05F9A"/>
    <w:rsid w:val="00F07BFF"/>
    <w:rsid w:val="00F10EE0"/>
    <w:rsid w:val="00F1114D"/>
    <w:rsid w:val="00F116E0"/>
    <w:rsid w:val="00F150E9"/>
    <w:rsid w:val="00F22072"/>
    <w:rsid w:val="00F31AF0"/>
    <w:rsid w:val="00F3370B"/>
    <w:rsid w:val="00F33A84"/>
    <w:rsid w:val="00F42EC7"/>
    <w:rsid w:val="00F43A84"/>
    <w:rsid w:val="00F45CD2"/>
    <w:rsid w:val="00F5004A"/>
    <w:rsid w:val="00F50424"/>
    <w:rsid w:val="00F51833"/>
    <w:rsid w:val="00F520AF"/>
    <w:rsid w:val="00F613A6"/>
    <w:rsid w:val="00F62EC0"/>
    <w:rsid w:val="00F64277"/>
    <w:rsid w:val="00F647A5"/>
    <w:rsid w:val="00F64B17"/>
    <w:rsid w:val="00F674E5"/>
    <w:rsid w:val="00F70D52"/>
    <w:rsid w:val="00F72BB0"/>
    <w:rsid w:val="00F73F67"/>
    <w:rsid w:val="00F74FE9"/>
    <w:rsid w:val="00F80618"/>
    <w:rsid w:val="00F81B97"/>
    <w:rsid w:val="00F836D9"/>
    <w:rsid w:val="00F83739"/>
    <w:rsid w:val="00F84222"/>
    <w:rsid w:val="00F8565B"/>
    <w:rsid w:val="00F8588C"/>
    <w:rsid w:val="00F86D0D"/>
    <w:rsid w:val="00F91646"/>
    <w:rsid w:val="00F933AA"/>
    <w:rsid w:val="00F93B32"/>
    <w:rsid w:val="00F9475E"/>
    <w:rsid w:val="00F96279"/>
    <w:rsid w:val="00FA22D7"/>
    <w:rsid w:val="00FA65D1"/>
    <w:rsid w:val="00FA6C32"/>
    <w:rsid w:val="00FA75E6"/>
    <w:rsid w:val="00FB1B94"/>
    <w:rsid w:val="00FB32B3"/>
    <w:rsid w:val="00FB3AC4"/>
    <w:rsid w:val="00FB3D74"/>
    <w:rsid w:val="00FB49E2"/>
    <w:rsid w:val="00FB4B81"/>
    <w:rsid w:val="00FB5571"/>
    <w:rsid w:val="00FB6CA6"/>
    <w:rsid w:val="00FB7BDE"/>
    <w:rsid w:val="00FC164E"/>
    <w:rsid w:val="00FC1CFE"/>
    <w:rsid w:val="00FC3CFE"/>
    <w:rsid w:val="00FC414B"/>
    <w:rsid w:val="00FD083C"/>
    <w:rsid w:val="00FD0AB5"/>
    <w:rsid w:val="00FD14C8"/>
    <w:rsid w:val="00FD1A5C"/>
    <w:rsid w:val="00FD3946"/>
    <w:rsid w:val="00FD40BF"/>
    <w:rsid w:val="00FD608B"/>
    <w:rsid w:val="00FE141D"/>
    <w:rsid w:val="00FE2011"/>
    <w:rsid w:val="00FE2062"/>
    <w:rsid w:val="00FE3843"/>
    <w:rsid w:val="00FE4BD0"/>
    <w:rsid w:val="00FF094C"/>
    <w:rsid w:val="00FF1B6D"/>
    <w:rsid w:val="00FF2185"/>
    <w:rsid w:val="00FF4A18"/>
    <w:rsid w:val="00FF6B72"/>
    <w:rsid w:val="00FF6F15"/>
    <w:rsid w:val="00FF7147"/>
    <w:rsid w:val="00FF72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6F82A5"/>
  <w15:docId w15:val="{D43AE024-D301-468A-889A-9493C432C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B57"/>
    <w:pPr>
      <w:spacing w:line="276" w:lineRule="auto"/>
    </w:pPr>
    <w:rPr>
      <w:rFonts w:ascii="Arial" w:hAnsi="Arial" w:cs="Arial"/>
      <w:sz w:val="22"/>
      <w:szCs w:val="22"/>
    </w:rPr>
  </w:style>
  <w:style w:type="paragraph" w:styleId="Heading1">
    <w:name w:val="heading 1"/>
    <w:basedOn w:val="Normal"/>
    <w:next w:val="Normal"/>
    <w:link w:val="Heading1Char"/>
    <w:uiPriority w:val="9"/>
    <w:qFormat/>
    <w:rsid w:val="000537E5"/>
    <w:pPr>
      <w:keepNext/>
      <w:keepLines/>
      <w:spacing w:before="240" w:after="120"/>
      <w:outlineLvl w:val="0"/>
    </w:pPr>
    <w:rPr>
      <w:b/>
      <w:bCs/>
      <w:sz w:val="32"/>
      <w:szCs w:val="32"/>
    </w:rPr>
  </w:style>
  <w:style w:type="paragraph" w:styleId="Heading2">
    <w:name w:val="heading 2"/>
    <w:basedOn w:val="Normal"/>
    <w:next w:val="Normal"/>
    <w:link w:val="Heading2Char"/>
    <w:uiPriority w:val="9"/>
    <w:unhideWhenUsed/>
    <w:qFormat/>
    <w:rsid w:val="000537E5"/>
    <w:pPr>
      <w:keepNext/>
      <w:keepLines/>
      <w:spacing w:before="240" w:after="120"/>
      <w:outlineLvl w:val="1"/>
    </w:pPr>
    <w:rPr>
      <w:b/>
      <w:bCs/>
      <w:sz w:val="28"/>
      <w:szCs w:val="28"/>
    </w:rPr>
  </w:style>
  <w:style w:type="paragraph" w:styleId="Heading3">
    <w:name w:val="heading 3"/>
    <w:basedOn w:val="Normal"/>
    <w:next w:val="Normal"/>
    <w:link w:val="Heading3Char"/>
    <w:uiPriority w:val="9"/>
    <w:unhideWhenUsed/>
    <w:qFormat/>
    <w:rsid w:val="000537E5"/>
    <w:pPr>
      <w:keepNext/>
      <w:keepLines/>
      <w:spacing w:before="240" w:after="120"/>
      <w:outlineLvl w:val="2"/>
    </w:pPr>
    <w:rPr>
      <w:b/>
      <w:bCs/>
      <w:sz w:val="26"/>
    </w:rPr>
  </w:style>
  <w:style w:type="paragraph" w:styleId="Heading4">
    <w:name w:val="heading 4"/>
    <w:basedOn w:val="Normal"/>
    <w:next w:val="Normal"/>
    <w:link w:val="Heading4Char"/>
    <w:uiPriority w:val="9"/>
    <w:semiHidden/>
    <w:unhideWhenUsed/>
    <w:qFormat/>
    <w:rsid w:val="00C577BB"/>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C577BB"/>
    <w:pPr>
      <w:keepNext/>
      <w:keepLines/>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C577BB"/>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C577BB"/>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C577BB"/>
    <w:pPr>
      <w:keepNext/>
      <w:keepLines/>
      <w:spacing w:before="20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C577BB"/>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28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01287"/>
    <w:rPr>
      <w:rFonts w:ascii="Tahoma" w:hAnsi="Tahoma" w:cs="Tahoma"/>
      <w:sz w:val="16"/>
      <w:szCs w:val="16"/>
    </w:rPr>
  </w:style>
  <w:style w:type="paragraph" w:styleId="Header">
    <w:name w:val="header"/>
    <w:basedOn w:val="Normal"/>
    <w:link w:val="HeaderChar"/>
    <w:uiPriority w:val="99"/>
    <w:unhideWhenUsed/>
    <w:rsid w:val="00ED3282"/>
    <w:pPr>
      <w:tabs>
        <w:tab w:val="center" w:pos="4680"/>
        <w:tab w:val="right" w:pos="9360"/>
      </w:tabs>
      <w:spacing w:line="240" w:lineRule="auto"/>
    </w:pPr>
  </w:style>
  <w:style w:type="character" w:customStyle="1" w:styleId="HeaderChar">
    <w:name w:val="Header Char"/>
    <w:basedOn w:val="DefaultParagraphFont"/>
    <w:link w:val="Header"/>
    <w:uiPriority w:val="99"/>
    <w:rsid w:val="00ED3282"/>
  </w:style>
  <w:style w:type="paragraph" w:styleId="Footer">
    <w:name w:val="footer"/>
    <w:basedOn w:val="Normal"/>
    <w:link w:val="FooterChar"/>
    <w:uiPriority w:val="99"/>
    <w:unhideWhenUsed/>
    <w:rsid w:val="007F2B57"/>
    <w:pPr>
      <w:tabs>
        <w:tab w:val="center" w:pos="4680"/>
        <w:tab w:val="right" w:pos="9360"/>
      </w:tabs>
      <w:spacing w:before="60" w:line="240" w:lineRule="auto"/>
    </w:pPr>
    <w:rPr>
      <w:b/>
      <w:sz w:val="20"/>
      <w:szCs w:val="20"/>
    </w:rPr>
  </w:style>
  <w:style w:type="character" w:customStyle="1" w:styleId="FooterChar">
    <w:name w:val="Footer Char"/>
    <w:basedOn w:val="DefaultParagraphFont"/>
    <w:link w:val="Footer"/>
    <w:uiPriority w:val="99"/>
    <w:rsid w:val="007F2B57"/>
    <w:rPr>
      <w:rFonts w:ascii="Arial" w:hAnsi="Arial" w:cs="Arial"/>
      <w:b/>
    </w:rPr>
  </w:style>
  <w:style w:type="paragraph" w:styleId="ListParagraph">
    <w:name w:val="List Paragraph"/>
    <w:basedOn w:val="Normal"/>
    <w:uiPriority w:val="34"/>
    <w:qFormat/>
    <w:rsid w:val="00C577BB"/>
    <w:pPr>
      <w:ind w:left="720"/>
      <w:contextualSpacing/>
    </w:pPr>
  </w:style>
  <w:style w:type="character" w:customStyle="1" w:styleId="Heading1Char">
    <w:name w:val="Heading 1 Char"/>
    <w:link w:val="Heading1"/>
    <w:uiPriority w:val="9"/>
    <w:rsid w:val="000537E5"/>
    <w:rPr>
      <w:rFonts w:ascii="Arial" w:hAnsi="Arial" w:cs="Arial"/>
      <w:b/>
      <w:bCs/>
      <w:sz w:val="32"/>
      <w:szCs w:val="32"/>
    </w:rPr>
  </w:style>
  <w:style w:type="character" w:customStyle="1" w:styleId="Heading2Char">
    <w:name w:val="Heading 2 Char"/>
    <w:link w:val="Heading2"/>
    <w:uiPriority w:val="9"/>
    <w:rsid w:val="000537E5"/>
    <w:rPr>
      <w:rFonts w:ascii="Arial" w:hAnsi="Arial" w:cs="Arial"/>
      <w:b/>
      <w:bCs/>
      <w:sz w:val="28"/>
      <w:szCs w:val="28"/>
    </w:rPr>
  </w:style>
  <w:style w:type="character" w:customStyle="1" w:styleId="Heading3Char">
    <w:name w:val="Heading 3 Char"/>
    <w:link w:val="Heading3"/>
    <w:uiPriority w:val="9"/>
    <w:rsid w:val="000537E5"/>
    <w:rPr>
      <w:rFonts w:ascii="Arial" w:hAnsi="Arial" w:cs="Arial"/>
      <w:b/>
      <w:bCs/>
      <w:sz w:val="26"/>
      <w:szCs w:val="22"/>
    </w:rPr>
  </w:style>
  <w:style w:type="character" w:customStyle="1" w:styleId="Heading4Char">
    <w:name w:val="Heading 4 Char"/>
    <w:link w:val="Heading4"/>
    <w:uiPriority w:val="9"/>
    <w:semiHidden/>
    <w:rsid w:val="00C577BB"/>
    <w:rPr>
      <w:rFonts w:ascii="Cambria" w:eastAsia="Times New Roman" w:hAnsi="Cambria" w:cs="Times New Roman"/>
      <w:b/>
      <w:bCs/>
      <w:i/>
      <w:iCs/>
      <w:color w:val="4F81BD"/>
    </w:rPr>
  </w:style>
  <w:style w:type="character" w:customStyle="1" w:styleId="Heading5Char">
    <w:name w:val="Heading 5 Char"/>
    <w:link w:val="Heading5"/>
    <w:uiPriority w:val="9"/>
    <w:semiHidden/>
    <w:rsid w:val="00C577BB"/>
    <w:rPr>
      <w:rFonts w:ascii="Cambria" w:eastAsia="Times New Roman" w:hAnsi="Cambria" w:cs="Times New Roman"/>
      <w:color w:val="243F60"/>
    </w:rPr>
  </w:style>
  <w:style w:type="character" w:customStyle="1" w:styleId="Heading6Char">
    <w:name w:val="Heading 6 Char"/>
    <w:link w:val="Heading6"/>
    <w:uiPriority w:val="9"/>
    <w:semiHidden/>
    <w:rsid w:val="00C577BB"/>
    <w:rPr>
      <w:rFonts w:ascii="Cambria" w:eastAsia="Times New Roman" w:hAnsi="Cambria" w:cs="Times New Roman"/>
      <w:i/>
      <w:iCs/>
      <w:color w:val="243F60"/>
    </w:rPr>
  </w:style>
  <w:style w:type="character" w:customStyle="1" w:styleId="Heading7Char">
    <w:name w:val="Heading 7 Char"/>
    <w:link w:val="Heading7"/>
    <w:uiPriority w:val="9"/>
    <w:semiHidden/>
    <w:rsid w:val="00C577BB"/>
    <w:rPr>
      <w:rFonts w:ascii="Cambria" w:eastAsia="Times New Roman" w:hAnsi="Cambria" w:cs="Times New Roman"/>
      <w:i/>
      <w:iCs/>
      <w:color w:val="404040"/>
    </w:rPr>
  </w:style>
  <w:style w:type="character" w:customStyle="1" w:styleId="Heading8Char">
    <w:name w:val="Heading 8 Char"/>
    <w:link w:val="Heading8"/>
    <w:uiPriority w:val="9"/>
    <w:semiHidden/>
    <w:rsid w:val="00C577BB"/>
    <w:rPr>
      <w:rFonts w:ascii="Cambria" w:eastAsia="Times New Roman" w:hAnsi="Cambria" w:cs="Times New Roman"/>
      <w:color w:val="4F81BD"/>
      <w:sz w:val="20"/>
      <w:szCs w:val="20"/>
    </w:rPr>
  </w:style>
  <w:style w:type="character" w:customStyle="1" w:styleId="Heading9Char">
    <w:name w:val="Heading 9 Char"/>
    <w:link w:val="Heading9"/>
    <w:uiPriority w:val="9"/>
    <w:semiHidden/>
    <w:rsid w:val="00C577BB"/>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C577BB"/>
    <w:pPr>
      <w:spacing w:line="240" w:lineRule="auto"/>
    </w:pPr>
    <w:rPr>
      <w:b/>
      <w:bCs/>
      <w:color w:val="4F81BD"/>
      <w:sz w:val="18"/>
      <w:szCs w:val="18"/>
    </w:rPr>
  </w:style>
  <w:style w:type="paragraph" w:styleId="TOCHeading">
    <w:name w:val="TOC Heading"/>
    <w:basedOn w:val="Heading1"/>
    <w:next w:val="Normal"/>
    <w:uiPriority w:val="39"/>
    <w:unhideWhenUsed/>
    <w:qFormat/>
    <w:rsid w:val="007E5769"/>
    <w:pPr>
      <w:spacing w:before="360" w:after="240"/>
      <w:outlineLvl w:val="9"/>
    </w:pPr>
    <w:rPr>
      <w:color w:val="000000" w:themeColor="text1"/>
      <w:sz w:val="36"/>
      <w:szCs w:val="36"/>
    </w:rPr>
  </w:style>
  <w:style w:type="paragraph" w:customStyle="1" w:styleId="HeadingStyle1">
    <w:name w:val="Heading Style 1"/>
    <w:basedOn w:val="Normal"/>
    <w:link w:val="HeadingStyle1Char"/>
    <w:qFormat/>
    <w:rsid w:val="000537E5"/>
    <w:pPr>
      <w:spacing w:before="240" w:after="120" w:line="240" w:lineRule="auto"/>
      <w:outlineLvl w:val="0"/>
    </w:pPr>
    <w:rPr>
      <w:b/>
      <w:sz w:val="32"/>
    </w:rPr>
  </w:style>
  <w:style w:type="character" w:customStyle="1" w:styleId="HeadingStyle1Char">
    <w:name w:val="Heading Style 1 Char"/>
    <w:link w:val="HeadingStyle1"/>
    <w:rsid w:val="000537E5"/>
    <w:rPr>
      <w:rFonts w:ascii="Arial" w:hAnsi="Arial" w:cs="Arial"/>
      <w:b/>
      <w:sz w:val="32"/>
      <w:szCs w:val="24"/>
    </w:rPr>
  </w:style>
  <w:style w:type="paragraph" w:styleId="TOC2">
    <w:name w:val="toc 2"/>
    <w:basedOn w:val="Normal"/>
    <w:next w:val="Normal"/>
    <w:autoRedefine/>
    <w:uiPriority w:val="39"/>
    <w:unhideWhenUsed/>
    <w:qFormat/>
    <w:rsid w:val="00F62EC0"/>
    <w:pPr>
      <w:spacing w:after="120"/>
      <w:ind w:left="216"/>
    </w:pPr>
    <w:rPr>
      <w:szCs w:val="20"/>
    </w:rPr>
  </w:style>
  <w:style w:type="paragraph" w:styleId="TOC1">
    <w:name w:val="toc 1"/>
    <w:basedOn w:val="Normal"/>
    <w:next w:val="Normal"/>
    <w:autoRedefine/>
    <w:uiPriority w:val="39"/>
    <w:unhideWhenUsed/>
    <w:qFormat/>
    <w:rsid w:val="007D01AD"/>
    <w:pPr>
      <w:tabs>
        <w:tab w:val="right" w:leader="dot" w:pos="9350"/>
      </w:tabs>
      <w:spacing w:after="120"/>
    </w:pPr>
    <w:rPr>
      <w:bCs/>
      <w:noProof/>
      <w:szCs w:val="20"/>
    </w:rPr>
  </w:style>
  <w:style w:type="paragraph" w:styleId="TOC3">
    <w:name w:val="toc 3"/>
    <w:basedOn w:val="Normal"/>
    <w:next w:val="Normal"/>
    <w:autoRedefine/>
    <w:uiPriority w:val="39"/>
    <w:unhideWhenUsed/>
    <w:qFormat/>
    <w:rsid w:val="00393D87"/>
    <w:pPr>
      <w:tabs>
        <w:tab w:val="right" w:leader="dot" w:pos="9350"/>
      </w:tabs>
      <w:spacing w:after="120"/>
      <w:ind w:left="446"/>
    </w:pPr>
    <w:rPr>
      <w:iCs/>
      <w:szCs w:val="20"/>
    </w:rPr>
  </w:style>
  <w:style w:type="character" w:styleId="CommentReference">
    <w:name w:val="annotation reference"/>
    <w:uiPriority w:val="99"/>
    <w:semiHidden/>
    <w:unhideWhenUsed/>
    <w:rsid w:val="00BF377E"/>
    <w:rPr>
      <w:sz w:val="16"/>
      <w:szCs w:val="16"/>
    </w:rPr>
  </w:style>
  <w:style w:type="paragraph" w:styleId="CommentText">
    <w:name w:val="annotation text"/>
    <w:basedOn w:val="Normal"/>
    <w:link w:val="CommentTextChar"/>
    <w:uiPriority w:val="99"/>
    <w:semiHidden/>
    <w:unhideWhenUsed/>
    <w:rsid w:val="00BF377E"/>
    <w:pPr>
      <w:spacing w:line="240" w:lineRule="auto"/>
    </w:pPr>
    <w:rPr>
      <w:rFonts w:eastAsia="Calibri"/>
      <w:sz w:val="20"/>
      <w:szCs w:val="20"/>
    </w:rPr>
  </w:style>
  <w:style w:type="character" w:customStyle="1" w:styleId="CommentTextChar">
    <w:name w:val="Comment Text Char"/>
    <w:link w:val="CommentText"/>
    <w:uiPriority w:val="99"/>
    <w:semiHidden/>
    <w:rsid w:val="00BF377E"/>
    <w:rPr>
      <w:rFonts w:eastAsia="Calibri"/>
      <w:sz w:val="20"/>
      <w:szCs w:val="20"/>
    </w:rPr>
  </w:style>
  <w:style w:type="character" w:customStyle="1" w:styleId="DocName">
    <w:name w:val="DocName"/>
    <w:basedOn w:val="DefaultParagraphFont"/>
    <w:uiPriority w:val="1"/>
    <w:qFormat/>
    <w:rsid w:val="00CE6287"/>
    <w:rPr>
      <w:rFonts w:ascii="Times New Roman" w:hAnsi="Times New Roman"/>
      <w:i w:val="0"/>
      <w:iCs/>
      <w:sz w:val="17"/>
    </w:rPr>
  </w:style>
  <w:style w:type="character" w:styleId="Hyperlink">
    <w:name w:val="Hyperlink"/>
    <w:basedOn w:val="DefaultParagraphFont"/>
    <w:uiPriority w:val="99"/>
    <w:unhideWhenUsed/>
    <w:rsid w:val="008C2E88"/>
    <w:rPr>
      <w:color w:val="0000FF" w:themeColor="hyperlink"/>
      <w:u w:val="single"/>
    </w:rPr>
  </w:style>
  <w:style w:type="table" w:styleId="TableGrid">
    <w:name w:val="Table Grid"/>
    <w:basedOn w:val="TableNormal"/>
    <w:uiPriority w:val="59"/>
    <w:rsid w:val="00F6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ITCaption">
    <w:name w:val="SAIT Caption"/>
    <w:basedOn w:val="Normal"/>
    <w:qFormat/>
    <w:rsid w:val="000537E5"/>
    <w:pPr>
      <w:spacing w:before="120" w:after="120"/>
      <w:jc w:val="center"/>
    </w:pPr>
    <w:rPr>
      <w:b/>
    </w:rPr>
  </w:style>
  <w:style w:type="paragraph" w:customStyle="1" w:styleId="Source">
    <w:name w:val="Source"/>
    <w:basedOn w:val="SAITCaption"/>
    <w:qFormat/>
    <w:rsid w:val="00C72591"/>
    <w:pPr>
      <w:spacing w:before="0" w:after="0"/>
    </w:pPr>
    <w:rPr>
      <w:b w:val="0"/>
      <w:sz w:val="20"/>
      <w:szCs w:val="20"/>
    </w:rPr>
  </w:style>
  <w:style w:type="paragraph" w:customStyle="1" w:styleId="SchoolName">
    <w:name w:val="School Name"/>
    <w:basedOn w:val="Normal"/>
    <w:qFormat/>
    <w:rsid w:val="000537E5"/>
    <w:pPr>
      <w:spacing w:line="240" w:lineRule="auto"/>
    </w:pPr>
    <w:rPr>
      <w:rFonts w:ascii="Arial Black" w:hAnsi="Arial Black"/>
      <w:b/>
      <w:color w:val="FFFFFF" w:themeColor="background1"/>
      <w:sz w:val="28"/>
    </w:rPr>
  </w:style>
  <w:style w:type="paragraph" w:customStyle="1" w:styleId="CourseName">
    <w:name w:val="Course Name"/>
    <w:basedOn w:val="Normal"/>
    <w:qFormat/>
    <w:rsid w:val="00A70299"/>
    <w:pPr>
      <w:spacing w:after="200" w:line="240" w:lineRule="auto"/>
    </w:pPr>
    <w:rPr>
      <w:b/>
      <w:sz w:val="40"/>
    </w:rPr>
  </w:style>
  <w:style w:type="paragraph" w:customStyle="1" w:styleId="LabTitle">
    <w:name w:val="Lab Title"/>
    <w:basedOn w:val="Normal"/>
    <w:qFormat/>
    <w:rsid w:val="00A70299"/>
    <w:pPr>
      <w:spacing w:after="200" w:line="240" w:lineRule="auto"/>
    </w:pPr>
    <w:rPr>
      <w:b/>
      <w:sz w:val="36"/>
    </w:rPr>
  </w:style>
  <w:style w:type="paragraph" w:customStyle="1" w:styleId="TitlePageCourseName">
    <w:name w:val="Title Page Course Name"/>
    <w:basedOn w:val="CourseName"/>
    <w:qFormat/>
    <w:rsid w:val="00242511"/>
    <w:rPr>
      <w:rFonts w:ascii="Titillium" w:hAnsi="Titillium"/>
      <w:sz w:val="120"/>
      <w:szCs w:val="120"/>
    </w:rPr>
  </w:style>
  <w:style w:type="paragraph" w:customStyle="1" w:styleId="TitlePageModuleTitle">
    <w:name w:val="Title Page Module Title"/>
    <w:basedOn w:val="LabTitle"/>
    <w:qFormat/>
    <w:rsid w:val="00242511"/>
    <w:pPr>
      <w:spacing w:after="0"/>
    </w:pPr>
    <w:rPr>
      <w:rFonts w:ascii="Titillium" w:hAnsi="Titillium"/>
      <w:color w:val="005EB8"/>
      <w:sz w:val="40"/>
      <w:szCs w:val="40"/>
    </w:rPr>
  </w:style>
  <w:style w:type="paragraph" w:customStyle="1" w:styleId="PageNo">
    <w:name w:val="Page No."/>
    <w:basedOn w:val="Footer"/>
    <w:qFormat/>
    <w:rsid w:val="001E692B"/>
    <w:pPr>
      <w:jc w:val="right"/>
    </w:pPr>
  </w:style>
  <w:style w:type="paragraph" w:customStyle="1" w:styleId="Copyright">
    <w:name w:val="Copyright"/>
    <w:basedOn w:val="Footer"/>
    <w:qFormat/>
    <w:rsid w:val="00A70299"/>
    <w:rPr>
      <w:b w:val="0"/>
    </w:rPr>
  </w:style>
  <w:style w:type="character" w:styleId="FollowedHyperlink">
    <w:name w:val="FollowedHyperlink"/>
    <w:basedOn w:val="DefaultParagraphFont"/>
    <w:uiPriority w:val="99"/>
    <w:semiHidden/>
    <w:unhideWhenUsed/>
    <w:rsid w:val="006F1DC3"/>
    <w:rPr>
      <w:color w:val="800080" w:themeColor="followedHyperlink"/>
      <w:u w:val="single"/>
    </w:rPr>
  </w:style>
  <w:style w:type="character" w:styleId="Strong">
    <w:name w:val="Strong"/>
    <w:basedOn w:val="DefaultParagraphFont"/>
    <w:uiPriority w:val="22"/>
    <w:qFormat/>
    <w:rsid w:val="00E430F6"/>
    <w:rPr>
      <w:b/>
      <w:bCs/>
    </w:rPr>
  </w:style>
  <w:style w:type="paragraph" w:styleId="HTMLPreformatted">
    <w:name w:val="HTML Preformatted"/>
    <w:basedOn w:val="Normal"/>
    <w:link w:val="HTMLPreformattedChar"/>
    <w:uiPriority w:val="99"/>
    <w:unhideWhenUsed/>
    <w:rsid w:val="00063E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063E13"/>
    <w:rPr>
      <w:rFonts w:ascii="Courier New" w:hAnsi="Courier New" w:cs="Courier New"/>
      <w:lang w:val="en-CA" w:eastAsia="en-CA"/>
    </w:rPr>
  </w:style>
  <w:style w:type="character" w:styleId="HTMLCode">
    <w:name w:val="HTML Code"/>
    <w:basedOn w:val="DefaultParagraphFont"/>
    <w:uiPriority w:val="99"/>
    <w:semiHidden/>
    <w:unhideWhenUsed/>
    <w:rsid w:val="00063E13"/>
    <w:rPr>
      <w:rFonts w:ascii="Courier New" w:eastAsia="Times New Roman" w:hAnsi="Courier New" w:cs="Courier New"/>
      <w:sz w:val="20"/>
      <w:szCs w:val="20"/>
    </w:rPr>
  </w:style>
  <w:style w:type="paragraph" w:customStyle="1" w:styleId="WW-BodyText2">
    <w:name w:val="WW-Body Text 2"/>
    <w:basedOn w:val="Normal"/>
    <w:rsid w:val="00DE1B10"/>
    <w:pPr>
      <w:suppressAutoHyphens/>
      <w:spacing w:line="240" w:lineRule="auto"/>
    </w:pPr>
    <w:rPr>
      <w:rFonts w:ascii="Times New Roman" w:hAnsi="Times New Roman" w:cs="Times New Roman"/>
      <w:i/>
      <w:iCs/>
      <w:sz w:val="20"/>
      <w:szCs w:val="20"/>
    </w:rPr>
  </w:style>
  <w:style w:type="character" w:customStyle="1" w:styleId="pl-s">
    <w:name w:val="pl-s"/>
    <w:basedOn w:val="DefaultParagraphFont"/>
    <w:rsid w:val="00B86710"/>
  </w:style>
  <w:style w:type="paragraph" w:styleId="NormalWeb">
    <w:name w:val="Normal (Web)"/>
    <w:basedOn w:val="Normal"/>
    <w:uiPriority w:val="99"/>
    <w:semiHidden/>
    <w:unhideWhenUsed/>
    <w:rsid w:val="005A3379"/>
    <w:pPr>
      <w:spacing w:before="100" w:beforeAutospacing="1" w:after="100" w:afterAutospacing="1" w:line="240" w:lineRule="auto"/>
    </w:pPr>
    <w:rPr>
      <w:rFonts w:ascii="Times New Roman" w:hAnsi="Times New Roman" w:cs="Times New Roman"/>
      <w:sz w:val="24"/>
      <w:szCs w:val="24"/>
      <w:lang w:val="en-CA" w:eastAsia="en-CA"/>
    </w:rPr>
  </w:style>
  <w:style w:type="character" w:customStyle="1" w:styleId="sy0">
    <w:name w:val="sy0"/>
    <w:basedOn w:val="DefaultParagraphFont"/>
    <w:rsid w:val="00EF7201"/>
  </w:style>
  <w:style w:type="character" w:styleId="Emphasis">
    <w:name w:val="Emphasis"/>
    <w:basedOn w:val="DefaultParagraphFont"/>
    <w:uiPriority w:val="20"/>
    <w:qFormat/>
    <w:rsid w:val="00EF72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21583">
      <w:bodyDiv w:val="1"/>
      <w:marLeft w:val="0"/>
      <w:marRight w:val="0"/>
      <w:marTop w:val="0"/>
      <w:marBottom w:val="0"/>
      <w:divBdr>
        <w:top w:val="none" w:sz="0" w:space="0" w:color="auto"/>
        <w:left w:val="none" w:sz="0" w:space="0" w:color="auto"/>
        <w:bottom w:val="none" w:sz="0" w:space="0" w:color="auto"/>
        <w:right w:val="none" w:sz="0" w:space="0" w:color="auto"/>
      </w:divBdr>
      <w:divsChild>
        <w:div w:id="1353649622">
          <w:marLeft w:val="0"/>
          <w:marRight w:val="0"/>
          <w:marTop w:val="0"/>
          <w:marBottom w:val="0"/>
          <w:divBdr>
            <w:top w:val="none" w:sz="0" w:space="0" w:color="auto"/>
            <w:left w:val="none" w:sz="0" w:space="0" w:color="auto"/>
            <w:bottom w:val="none" w:sz="0" w:space="0" w:color="auto"/>
            <w:right w:val="none" w:sz="0" w:space="0" w:color="auto"/>
          </w:divBdr>
          <w:divsChild>
            <w:div w:id="1217930485">
              <w:marLeft w:val="0"/>
              <w:marRight w:val="0"/>
              <w:marTop w:val="0"/>
              <w:marBottom w:val="0"/>
              <w:divBdr>
                <w:top w:val="none" w:sz="0" w:space="0" w:color="auto"/>
                <w:left w:val="none" w:sz="0" w:space="0" w:color="auto"/>
                <w:bottom w:val="none" w:sz="0" w:space="0" w:color="auto"/>
                <w:right w:val="none" w:sz="0" w:space="0" w:color="auto"/>
              </w:divBdr>
            </w:div>
          </w:divsChild>
        </w:div>
        <w:div w:id="1561599008">
          <w:marLeft w:val="0"/>
          <w:marRight w:val="0"/>
          <w:marTop w:val="0"/>
          <w:marBottom w:val="0"/>
          <w:divBdr>
            <w:top w:val="none" w:sz="0" w:space="0" w:color="auto"/>
            <w:left w:val="none" w:sz="0" w:space="0" w:color="auto"/>
            <w:bottom w:val="none" w:sz="0" w:space="0" w:color="auto"/>
            <w:right w:val="none" w:sz="0" w:space="0" w:color="auto"/>
          </w:divBdr>
          <w:divsChild>
            <w:div w:id="15817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3536">
      <w:bodyDiv w:val="1"/>
      <w:marLeft w:val="0"/>
      <w:marRight w:val="0"/>
      <w:marTop w:val="0"/>
      <w:marBottom w:val="0"/>
      <w:divBdr>
        <w:top w:val="none" w:sz="0" w:space="0" w:color="auto"/>
        <w:left w:val="none" w:sz="0" w:space="0" w:color="auto"/>
        <w:bottom w:val="none" w:sz="0" w:space="0" w:color="auto"/>
        <w:right w:val="none" w:sz="0" w:space="0" w:color="auto"/>
      </w:divBdr>
    </w:div>
    <w:div w:id="257180684">
      <w:bodyDiv w:val="1"/>
      <w:marLeft w:val="0"/>
      <w:marRight w:val="0"/>
      <w:marTop w:val="0"/>
      <w:marBottom w:val="0"/>
      <w:divBdr>
        <w:top w:val="none" w:sz="0" w:space="0" w:color="auto"/>
        <w:left w:val="none" w:sz="0" w:space="0" w:color="auto"/>
        <w:bottom w:val="none" w:sz="0" w:space="0" w:color="auto"/>
        <w:right w:val="none" w:sz="0" w:space="0" w:color="auto"/>
      </w:divBdr>
    </w:div>
    <w:div w:id="570774360">
      <w:bodyDiv w:val="1"/>
      <w:marLeft w:val="0"/>
      <w:marRight w:val="0"/>
      <w:marTop w:val="0"/>
      <w:marBottom w:val="0"/>
      <w:divBdr>
        <w:top w:val="none" w:sz="0" w:space="0" w:color="auto"/>
        <w:left w:val="none" w:sz="0" w:space="0" w:color="auto"/>
        <w:bottom w:val="none" w:sz="0" w:space="0" w:color="auto"/>
        <w:right w:val="none" w:sz="0" w:space="0" w:color="auto"/>
      </w:divBdr>
    </w:div>
    <w:div w:id="644241400">
      <w:bodyDiv w:val="1"/>
      <w:marLeft w:val="0"/>
      <w:marRight w:val="0"/>
      <w:marTop w:val="0"/>
      <w:marBottom w:val="0"/>
      <w:divBdr>
        <w:top w:val="none" w:sz="0" w:space="0" w:color="auto"/>
        <w:left w:val="none" w:sz="0" w:space="0" w:color="auto"/>
        <w:bottom w:val="none" w:sz="0" w:space="0" w:color="auto"/>
        <w:right w:val="none" w:sz="0" w:space="0" w:color="auto"/>
      </w:divBdr>
    </w:div>
    <w:div w:id="729112978">
      <w:bodyDiv w:val="1"/>
      <w:marLeft w:val="0"/>
      <w:marRight w:val="0"/>
      <w:marTop w:val="0"/>
      <w:marBottom w:val="0"/>
      <w:divBdr>
        <w:top w:val="none" w:sz="0" w:space="0" w:color="auto"/>
        <w:left w:val="none" w:sz="0" w:space="0" w:color="auto"/>
        <w:bottom w:val="none" w:sz="0" w:space="0" w:color="auto"/>
        <w:right w:val="none" w:sz="0" w:space="0" w:color="auto"/>
      </w:divBdr>
    </w:div>
    <w:div w:id="1424572256">
      <w:bodyDiv w:val="1"/>
      <w:marLeft w:val="0"/>
      <w:marRight w:val="0"/>
      <w:marTop w:val="0"/>
      <w:marBottom w:val="0"/>
      <w:divBdr>
        <w:top w:val="none" w:sz="0" w:space="0" w:color="auto"/>
        <w:left w:val="none" w:sz="0" w:space="0" w:color="auto"/>
        <w:bottom w:val="none" w:sz="0" w:space="0" w:color="auto"/>
        <w:right w:val="none" w:sz="0" w:space="0" w:color="auto"/>
      </w:divBdr>
    </w:div>
    <w:div w:id="1530023138">
      <w:bodyDiv w:val="1"/>
      <w:marLeft w:val="0"/>
      <w:marRight w:val="0"/>
      <w:marTop w:val="0"/>
      <w:marBottom w:val="0"/>
      <w:divBdr>
        <w:top w:val="none" w:sz="0" w:space="0" w:color="auto"/>
        <w:left w:val="none" w:sz="0" w:space="0" w:color="auto"/>
        <w:bottom w:val="none" w:sz="0" w:space="0" w:color="auto"/>
        <w:right w:val="none" w:sz="0" w:space="0" w:color="auto"/>
      </w:divBdr>
    </w:div>
    <w:div w:id="1573735926">
      <w:bodyDiv w:val="1"/>
      <w:marLeft w:val="0"/>
      <w:marRight w:val="0"/>
      <w:marTop w:val="0"/>
      <w:marBottom w:val="0"/>
      <w:divBdr>
        <w:top w:val="none" w:sz="0" w:space="0" w:color="auto"/>
        <w:left w:val="none" w:sz="0" w:space="0" w:color="auto"/>
        <w:bottom w:val="none" w:sz="0" w:space="0" w:color="auto"/>
        <w:right w:val="none" w:sz="0" w:space="0" w:color="auto"/>
      </w:divBdr>
    </w:div>
    <w:div w:id="1767532044">
      <w:bodyDiv w:val="1"/>
      <w:marLeft w:val="0"/>
      <w:marRight w:val="0"/>
      <w:marTop w:val="0"/>
      <w:marBottom w:val="0"/>
      <w:divBdr>
        <w:top w:val="none" w:sz="0" w:space="0" w:color="auto"/>
        <w:left w:val="none" w:sz="0" w:space="0" w:color="auto"/>
        <w:bottom w:val="none" w:sz="0" w:space="0" w:color="auto"/>
        <w:right w:val="none" w:sz="0" w:space="0" w:color="auto"/>
      </w:divBdr>
    </w:div>
    <w:div w:id="1808009558">
      <w:bodyDiv w:val="1"/>
      <w:marLeft w:val="0"/>
      <w:marRight w:val="0"/>
      <w:marTop w:val="0"/>
      <w:marBottom w:val="0"/>
      <w:divBdr>
        <w:top w:val="none" w:sz="0" w:space="0" w:color="auto"/>
        <w:left w:val="none" w:sz="0" w:space="0" w:color="auto"/>
        <w:bottom w:val="none" w:sz="0" w:space="0" w:color="auto"/>
        <w:right w:val="none" w:sz="0" w:space="0" w:color="auto"/>
      </w:divBdr>
    </w:div>
    <w:div w:id="182786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rnel.org/doc/html/latest/kbuild/makefiles.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docs.microsoft.com/en-us/windows-hardware/drivers/gettingstarted/writing-a-very-small-kmdf--dri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nu.org/software/make/manual/make.html" TargetMode="External"/><Relationship Id="rId29" Type="http://schemas.openxmlformats.org/officeDocument/2006/relationships/image" Target="media/image13.png"/><Relationship Id="rId11" Type="http://schemas.openxmlformats.org/officeDocument/2006/relationships/hyperlink" Target="https://docs.kali.org/development/recompiling-the-kali-linux-kern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vsinitsyn/reverse/blob/master/reverse.c" TargetMode="External"/><Relationship Id="rId53" Type="http://schemas.openxmlformats.org/officeDocument/2006/relationships/hyperlink" Target="https://docs.microsoft.com/en-us/windows-hardware/drivers/gettingstarted/writing-a-very-small-kmdf--driver" TargetMode="External"/><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s://linux-kernel-labs.github.io/master/labs/kernel_modules.html" TargetMode="External"/><Relationship Id="rId22" Type="http://schemas.openxmlformats.org/officeDocument/2006/relationships/image" Target="media/image7.png"/><Relationship Id="rId27" Type="http://schemas.openxmlformats.org/officeDocument/2006/relationships/hyperlink" Target="https://www.kernel.org/doc/htmldocs/kernel-hacking/common-routines.html"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www.cyberciti.biz/tips/compiling-linux-kernel-26.html" TargetMode="External"/><Relationship Id="rId17" Type="http://schemas.openxmlformats.org/officeDocument/2006/relationships/hyperlink" Target="https://www.gnu.org/software/make/manual/make.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linuxvoice.com/be-a-kernel-hacker/" TargetMode="External"/><Relationship Id="rId59"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hyperlink" Target="https://docs.microsoft.com/en-us/windows-hardware/drivers/download-the-wdk"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windows-hardware/drivers/gettingstarted/writing-a-very-small-kmdf--driver"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slideshare.net/MSbluehat/bhv18-return-of-the-kernel-rootkit-malware-on-windows-10"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gge\Desktop\er-template-4-word-97-2003-june-6-2013-10-06-13%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016CC-123F-4994-BB7F-46A252B6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er-template-4-word-97-2003-june-6-2013-10-06-13 (1).dot</Template>
  <TotalTime>7132</TotalTime>
  <Pages>29</Pages>
  <Words>3012</Words>
  <Characters>17175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coleton sanheim</cp:lastModifiedBy>
  <cp:revision>541</cp:revision>
  <cp:lastPrinted>2019-10-09T17:50:00Z</cp:lastPrinted>
  <dcterms:created xsi:type="dcterms:W3CDTF">2019-09-26T17:24:00Z</dcterms:created>
  <dcterms:modified xsi:type="dcterms:W3CDTF">2022-03-20T21:00:00Z</dcterms:modified>
</cp:coreProperties>
</file>