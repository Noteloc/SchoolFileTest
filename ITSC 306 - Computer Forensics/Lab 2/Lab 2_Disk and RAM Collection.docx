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87688" w14:textId="77777777" w:rsidR="00C04854" w:rsidRDefault="00C04854" w:rsidP="007F2B57"/>
    <w:p w14:paraId="6B839A86" w14:textId="5A20BCB3" w:rsidR="006F4E21" w:rsidRPr="00775750" w:rsidRDefault="006F4E21" w:rsidP="006F4E21">
      <w:pPr>
        <w:rPr>
          <w:sz w:val="32"/>
        </w:rPr>
      </w:pPr>
      <w:r w:rsidRPr="00775750">
        <w:rPr>
          <w:sz w:val="32"/>
        </w:rPr>
        <w:t>NAME:</w:t>
      </w:r>
      <w:r>
        <w:rPr>
          <w:sz w:val="32"/>
        </w:rPr>
        <w:t xml:space="preserve"> _</w:t>
      </w:r>
      <w:r w:rsidR="00A42C43" w:rsidRPr="00A42C43">
        <w:rPr>
          <w:sz w:val="32"/>
          <w:u w:val="single"/>
        </w:rPr>
        <w:t>Coleton Sanheim</w:t>
      </w:r>
      <w:r>
        <w:rPr>
          <w:sz w:val="32"/>
        </w:rPr>
        <w:t>____________________</w:t>
      </w:r>
    </w:p>
    <w:p w14:paraId="08D3D319" w14:textId="32CBEA09" w:rsidR="005A25B4" w:rsidRPr="001547CE" w:rsidRDefault="004540D0" w:rsidP="007F2B57">
      <w:r>
        <w:rPr>
          <w:noProof/>
        </w:rPr>
        <w:drawing>
          <wp:anchor distT="0" distB="0" distL="114300" distR="114300" simplePos="0" relativeHeight="251704320" behindDoc="1" locked="0" layoutInCell="1" allowOverlap="1" wp14:anchorId="0CF05866" wp14:editId="7ED915A6">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r w:rsidR="00F62EC0">
        <w:rPr>
          <w:noProof/>
        </w:rPr>
        <mc:AlternateContent>
          <mc:Choice Requires="wpg">
            <w:drawing>
              <wp:anchor distT="0" distB="0" distL="114300" distR="114300" simplePos="0" relativeHeight="251654656" behindDoc="0" locked="0" layoutInCell="1" allowOverlap="1" wp14:anchorId="7AB6F95E" wp14:editId="2F19B1B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2866EF47" w14:textId="0B94EDA9" w:rsidR="00B73948" w:rsidRPr="00090ACB" w:rsidRDefault="00B73948" w:rsidP="007F2B57"/>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767D7429" w14:textId="3985245C" w:rsidR="00B73948" w:rsidRPr="00A42E4F" w:rsidRDefault="00B73948" w:rsidP="007E5769">
                                <w:pPr>
                                  <w:pStyle w:val="TitlePageCourseName"/>
                                  <w:rPr>
                                    <w:rFonts w:ascii="Titillium Bd" w:hAnsi="Titillium Bd"/>
                                    <w:sz w:val="110"/>
                                    <w:szCs w:val="110"/>
                                  </w:rPr>
                                </w:pPr>
                                <w:r w:rsidRPr="00A42E4F">
                                  <w:rPr>
                                    <w:rFonts w:ascii="Titillium Bd" w:hAnsi="Titillium Bd"/>
                                    <w:sz w:val="110"/>
                                    <w:szCs w:val="110"/>
                                  </w:rPr>
                                  <w:t>Lab 2: Disk and RAM Collection</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14:paraId="0394799F" w14:textId="69505C6D" w:rsidR="00B73948" w:rsidRPr="00A45EC3" w:rsidRDefault="00B73948" w:rsidP="007E5769">
                                <w:pPr>
                                  <w:pStyle w:val="TitlePageModuleTitle"/>
                                  <w:rPr>
                                    <w:rFonts w:ascii="Titillium Bd" w:hAnsi="Titillium Bd"/>
                                  </w:rPr>
                                </w:pPr>
                                <w:r>
                                  <w:rPr>
                                    <w:rFonts w:ascii="Titillium Bd" w:hAnsi="Titillium Bd"/>
                                  </w:rPr>
                                  <w:t>ITSC 306</w:t>
                                </w:r>
                                <w:r w:rsidRPr="00A45EC3">
                                  <w:rPr>
                                    <w:rFonts w:ascii="Titillium Bd" w:hAnsi="Titillium Bd"/>
                                  </w:rPr>
                                  <w:t>:</w:t>
                                </w:r>
                                <w:r>
                                  <w:rPr>
                                    <w:rFonts w:ascii="Titillium Bd" w:hAnsi="Titillium Bd"/>
                                  </w:rPr>
                                  <w:t xml:space="preserve"> Computer Forensics</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6950A1D" w14:textId="3D2A3FCE" w:rsidR="00B73948" w:rsidRPr="008B6EED" w:rsidRDefault="00B73948" w:rsidP="007F2B57"/>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AB6F95E" id="Group 31" o:spid="_x0000_s1026" style="position:absolute;margin-left:-23.75pt;margin-top:274.75pt;width:548.1pt;height:410.2pt;z-index:251654656"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">
                <v:group id="Group 30" o:spid="_x0000_s1027" style="position:absolute;left:4226;width:68978;height:47604" coordorigin="4226" coordsize="68978,47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2866EF47" w14:textId="0B94EDA9" w:rsidR="00B73948" w:rsidRPr="00090ACB" w:rsidRDefault="00B73948" w:rsidP="007F2B57"/>
                      </w:txbxContent>
                    </v:textbox>
                  </v:shape>
                  <v:shape id="Text Box 5" o:spid="_x0000_s1029" type="#_x0000_t202" style="position:absolute;left:6081;width:67123;height:39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767D7429" w14:textId="3985245C" w:rsidR="00B73948" w:rsidRPr="00A42E4F" w:rsidRDefault="00B73948" w:rsidP="007E5769">
                          <w:pPr>
                            <w:pStyle w:val="TitlePageCourseName"/>
                            <w:rPr>
                              <w:rFonts w:ascii="Titillium Bd" w:hAnsi="Titillium Bd"/>
                              <w:sz w:val="110"/>
                              <w:szCs w:val="110"/>
                            </w:rPr>
                          </w:pPr>
                          <w:r w:rsidRPr="00A42E4F">
                            <w:rPr>
                              <w:rFonts w:ascii="Titillium Bd" w:hAnsi="Titillium Bd"/>
                              <w:sz w:val="110"/>
                              <w:szCs w:val="110"/>
                            </w:rPr>
                            <w:t>Lab 2: Disk and RAM Collection</w:t>
                          </w:r>
                        </w:p>
                      </w:txbxContent>
                    </v:textbox>
                  </v:shape>
                  <v:shape id="Text Box 6" o:spid="_x0000_s1030" type="#_x0000_t202" style="position:absolute;left:6096;top:39336;width:66583;height:8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0394799F" w14:textId="69505C6D" w:rsidR="00B73948" w:rsidRPr="00A45EC3" w:rsidRDefault="00B73948" w:rsidP="007E5769">
                          <w:pPr>
                            <w:pStyle w:val="TitlePageModuleTitle"/>
                            <w:rPr>
                              <w:rFonts w:ascii="Titillium Bd" w:hAnsi="Titillium Bd"/>
                            </w:rPr>
                          </w:pPr>
                          <w:r>
                            <w:rPr>
                              <w:rFonts w:ascii="Titillium Bd" w:hAnsi="Titillium Bd"/>
                            </w:rPr>
                            <w:t>ITSC 306</w:t>
                          </w:r>
                          <w:r w:rsidRPr="00A45EC3">
                            <w:rPr>
                              <w:rFonts w:ascii="Titillium Bd" w:hAnsi="Titillium Bd"/>
                            </w:rPr>
                            <w:t>:</w:t>
                          </w:r>
                          <w:r>
                            <w:rPr>
                              <w:rFonts w:ascii="Titillium Bd" w:hAnsi="Titillium Bd"/>
                            </w:rPr>
                            <w:t xml:space="preserve"> Computer Forensics</w:t>
                          </w:r>
                        </w:p>
                      </w:txbxContent>
                    </v:textbox>
                  </v:shape>
                </v:group>
                <v:shape id="Text Box 2" o:spid="_x0000_s1031" type="#_x0000_t202" style="position:absolute;left:52184;top:49334;width:2165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16950A1D" w14:textId="3D2A3FCE" w:rsidR="00B73948" w:rsidRPr="008B6EED" w:rsidRDefault="00B73948" w:rsidP="007F2B57"/>
                    </w:txbxContent>
                  </v:textbox>
                </v:shape>
              </v:group>
            </w:pict>
          </mc:Fallback>
        </mc:AlternateContent>
      </w:r>
      <w:r w:rsidR="005A25B4">
        <w:br w:type="page"/>
      </w:r>
    </w:p>
    <w:p w14:paraId="41562014" w14:textId="77777777" w:rsidR="00C01287" w:rsidRDefault="00C01287" w:rsidP="007F2B57"/>
    <w:p w14:paraId="2019695F" w14:textId="77777777" w:rsidR="00C10B87" w:rsidRPr="001547CE" w:rsidRDefault="00C10B87" w:rsidP="007F2B57"/>
    <w:p w14:paraId="09EC2DA4" w14:textId="77777777" w:rsidR="00C01287" w:rsidRPr="001547CE" w:rsidRDefault="00C01287" w:rsidP="007F2B57"/>
    <w:p w14:paraId="449FB509" w14:textId="2535E64E" w:rsidR="009F6C19" w:rsidRDefault="009F6C19" w:rsidP="007F2B57"/>
    <w:p w14:paraId="0A409048" w14:textId="77777777" w:rsidR="009F6C19" w:rsidRPr="009F6C19" w:rsidRDefault="009F6C19" w:rsidP="009F6C19"/>
    <w:p w14:paraId="14316910" w14:textId="77777777" w:rsidR="009F6C19" w:rsidRPr="009F6C19" w:rsidRDefault="009F6C19" w:rsidP="009F6C19"/>
    <w:p w14:paraId="5CB3CADC" w14:textId="77777777" w:rsidR="009F6C19" w:rsidRPr="009F6C19" w:rsidRDefault="009F6C19" w:rsidP="009F6C19"/>
    <w:p w14:paraId="0514BB03" w14:textId="77777777" w:rsidR="009F6C19" w:rsidRPr="009F6C19" w:rsidRDefault="009F6C19" w:rsidP="009F6C19"/>
    <w:p w14:paraId="349819B1" w14:textId="77777777" w:rsidR="009F6C19" w:rsidRPr="009F6C19" w:rsidRDefault="009F6C19" w:rsidP="009F6C19"/>
    <w:p w14:paraId="1FD107D8" w14:textId="4A1E681A" w:rsidR="009F6C19" w:rsidRDefault="009F6C19" w:rsidP="009F6C19"/>
    <w:p w14:paraId="13172206" w14:textId="77777777" w:rsidR="009F6C19" w:rsidRPr="009F6C19" w:rsidRDefault="009F6C19" w:rsidP="009F6C19"/>
    <w:p w14:paraId="0B8C8E42" w14:textId="79810AE1" w:rsidR="009F6C19" w:rsidRDefault="009F6C19" w:rsidP="00900BDB"/>
    <w:p w14:paraId="668B5D9C" w14:textId="0B931DE4" w:rsidR="009F6C19" w:rsidRDefault="009F6C19" w:rsidP="009F6C19"/>
    <w:p w14:paraId="25EE5CBE" w14:textId="77777777" w:rsidR="00C01287" w:rsidRPr="009F6C19" w:rsidRDefault="00C01287" w:rsidP="009F6C19">
      <w:pPr>
        <w:sectPr w:rsidR="00C01287" w:rsidRPr="009F6C19" w:rsidSect="004C4C4D">
          <w:pgSz w:w="12240" w:h="15840" w:code="1"/>
          <w:pgMar w:top="288" w:right="288" w:bottom="1440" w:left="1440" w:header="720" w:footer="720" w:gutter="0"/>
          <w:cols w:space="720"/>
          <w:titlePg/>
          <w:docGrid w:linePitch="360"/>
        </w:sectPr>
      </w:pPr>
    </w:p>
    <w:sdt>
      <w:sdtPr>
        <w:rPr>
          <w:b w:val="0"/>
          <w:noProof/>
          <w:color w:val="auto"/>
          <w:sz w:val="22"/>
          <w:szCs w:val="20"/>
        </w:rPr>
        <w:id w:val="1405411376"/>
        <w:docPartObj>
          <w:docPartGallery w:val="Table of Contents"/>
          <w:docPartUnique/>
        </w:docPartObj>
      </w:sdtPr>
      <w:sdtEndPr>
        <w:rPr>
          <w:rStyle w:val="Hyperlink"/>
          <w:u w:val="single"/>
        </w:rPr>
      </w:sdtEndPr>
      <w:sdtContent>
        <w:p w14:paraId="56AABFF9" w14:textId="2387C021" w:rsidR="008C2E88" w:rsidRPr="007E5769" w:rsidRDefault="008C2E88" w:rsidP="00566DA9">
          <w:pPr>
            <w:pStyle w:val="TOCHeading"/>
            <w:spacing w:before="0"/>
          </w:pPr>
          <w:r w:rsidRPr="007E5769">
            <w:t>Table of Contents</w:t>
          </w:r>
        </w:p>
        <w:p w14:paraId="32079CD3" w14:textId="77777777" w:rsidR="003923C9" w:rsidRDefault="00F62EC0">
          <w:pPr>
            <w:pStyle w:val="TOC1"/>
            <w:rPr>
              <w:rFonts w:asciiTheme="minorHAnsi" w:eastAsiaTheme="minorEastAsia" w:hAnsiTheme="minorHAnsi" w:cstheme="minorBidi"/>
              <w:bCs w:val="0"/>
              <w:szCs w:val="22"/>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94292512" w:history="1">
            <w:r w:rsidR="003923C9" w:rsidRPr="00B22680">
              <w:rPr>
                <w:rStyle w:val="Hyperlink"/>
              </w:rPr>
              <w:t>Lab Outcome</w:t>
            </w:r>
            <w:r w:rsidR="003923C9">
              <w:rPr>
                <w:webHidden/>
              </w:rPr>
              <w:tab/>
            </w:r>
            <w:r w:rsidR="003923C9">
              <w:rPr>
                <w:webHidden/>
              </w:rPr>
              <w:fldChar w:fldCharType="begin"/>
            </w:r>
            <w:r w:rsidR="003923C9">
              <w:rPr>
                <w:webHidden/>
              </w:rPr>
              <w:instrText xml:space="preserve"> PAGEREF _Toc494292512 \h </w:instrText>
            </w:r>
            <w:r w:rsidR="003923C9">
              <w:rPr>
                <w:webHidden/>
              </w:rPr>
            </w:r>
            <w:r w:rsidR="003923C9">
              <w:rPr>
                <w:webHidden/>
              </w:rPr>
              <w:fldChar w:fldCharType="separate"/>
            </w:r>
            <w:r w:rsidR="003923C9">
              <w:rPr>
                <w:webHidden/>
              </w:rPr>
              <w:t>2</w:t>
            </w:r>
            <w:r w:rsidR="003923C9">
              <w:rPr>
                <w:webHidden/>
              </w:rPr>
              <w:fldChar w:fldCharType="end"/>
            </w:r>
          </w:hyperlink>
        </w:p>
        <w:p w14:paraId="69181368" w14:textId="77777777" w:rsidR="003923C9" w:rsidRDefault="000C064C">
          <w:pPr>
            <w:pStyle w:val="TOC1"/>
            <w:rPr>
              <w:rFonts w:asciiTheme="minorHAnsi" w:eastAsiaTheme="minorEastAsia" w:hAnsiTheme="minorHAnsi" w:cstheme="minorBidi"/>
              <w:bCs w:val="0"/>
              <w:szCs w:val="22"/>
            </w:rPr>
          </w:pPr>
          <w:hyperlink w:anchor="_Toc494292513" w:history="1">
            <w:r w:rsidR="003923C9" w:rsidRPr="00B22680">
              <w:rPr>
                <w:rStyle w:val="Hyperlink"/>
              </w:rPr>
              <w:t>Readings</w:t>
            </w:r>
            <w:r w:rsidR="003923C9">
              <w:rPr>
                <w:webHidden/>
              </w:rPr>
              <w:tab/>
            </w:r>
            <w:r w:rsidR="003923C9">
              <w:rPr>
                <w:webHidden/>
              </w:rPr>
              <w:fldChar w:fldCharType="begin"/>
            </w:r>
            <w:r w:rsidR="003923C9">
              <w:rPr>
                <w:webHidden/>
              </w:rPr>
              <w:instrText xml:space="preserve"> PAGEREF _Toc494292513 \h </w:instrText>
            </w:r>
            <w:r w:rsidR="003923C9">
              <w:rPr>
                <w:webHidden/>
              </w:rPr>
            </w:r>
            <w:r w:rsidR="003923C9">
              <w:rPr>
                <w:webHidden/>
              </w:rPr>
              <w:fldChar w:fldCharType="separate"/>
            </w:r>
            <w:r w:rsidR="003923C9">
              <w:rPr>
                <w:webHidden/>
              </w:rPr>
              <w:t>2</w:t>
            </w:r>
            <w:r w:rsidR="003923C9">
              <w:rPr>
                <w:webHidden/>
              </w:rPr>
              <w:fldChar w:fldCharType="end"/>
            </w:r>
          </w:hyperlink>
        </w:p>
        <w:p w14:paraId="5BAD64EE" w14:textId="77777777" w:rsidR="003923C9" w:rsidRDefault="000C064C">
          <w:pPr>
            <w:pStyle w:val="TOC1"/>
            <w:rPr>
              <w:rFonts w:asciiTheme="minorHAnsi" w:eastAsiaTheme="minorEastAsia" w:hAnsiTheme="minorHAnsi" w:cstheme="minorBidi"/>
              <w:bCs w:val="0"/>
              <w:szCs w:val="22"/>
            </w:rPr>
          </w:pPr>
          <w:hyperlink w:anchor="_Toc494292514" w:history="1">
            <w:r w:rsidR="003923C9" w:rsidRPr="00B22680">
              <w:rPr>
                <w:rStyle w:val="Hyperlink"/>
              </w:rPr>
              <w:t>Introduction</w:t>
            </w:r>
            <w:r w:rsidR="003923C9">
              <w:rPr>
                <w:webHidden/>
              </w:rPr>
              <w:tab/>
            </w:r>
            <w:r w:rsidR="003923C9">
              <w:rPr>
                <w:webHidden/>
              </w:rPr>
              <w:fldChar w:fldCharType="begin"/>
            </w:r>
            <w:r w:rsidR="003923C9">
              <w:rPr>
                <w:webHidden/>
              </w:rPr>
              <w:instrText xml:space="preserve"> PAGEREF _Toc494292514 \h </w:instrText>
            </w:r>
            <w:r w:rsidR="003923C9">
              <w:rPr>
                <w:webHidden/>
              </w:rPr>
            </w:r>
            <w:r w:rsidR="003923C9">
              <w:rPr>
                <w:webHidden/>
              </w:rPr>
              <w:fldChar w:fldCharType="separate"/>
            </w:r>
            <w:r w:rsidR="003923C9">
              <w:rPr>
                <w:webHidden/>
              </w:rPr>
              <w:t>2</w:t>
            </w:r>
            <w:r w:rsidR="003923C9">
              <w:rPr>
                <w:webHidden/>
              </w:rPr>
              <w:fldChar w:fldCharType="end"/>
            </w:r>
          </w:hyperlink>
        </w:p>
        <w:p w14:paraId="2605EABC" w14:textId="77777777" w:rsidR="003923C9" w:rsidRDefault="000C064C">
          <w:pPr>
            <w:pStyle w:val="TOC1"/>
            <w:tabs>
              <w:tab w:val="left" w:pos="660"/>
            </w:tabs>
            <w:rPr>
              <w:rFonts w:asciiTheme="minorHAnsi" w:eastAsiaTheme="minorEastAsia" w:hAnsiTheme="minorHAnsi" w:cstheme="minorBidi"/>
              <w:bCs w:val="0"/>
              <w:szCs w:val="22"/>
            </w:rPr>
          </w:pPr>
          <w:hyperlink w:anchor="_Toc494292515" w:history="1">
            <w:r w:rsidR="003923C9" w:rsidRPr="00B22680">
              <w:rPr>
                <w:rStyle w:val="Hyperlink"/>
              </w:rPr>
              <w:t>1.0</w:t>
            </w:r>
            <w:r w:rsidR="003923C9">
              <w:rPr>
                <w:rFonts w:asciiTheme="minorHAnsi" w:eastAsiaTheme="minorEastAsia" w:hAnsiTheme="minorHAnsi" w:cstheme="minorBidi"/>
                <w:bCs w:val="0"/>
                <w:szCs w:val="22"/>
              </w:rPr>
              <w:tab/>
            </w:r>
            <w:r w:rsidR="003923C9" w:rsidRPr="00B22680">
              <w:rPr>
                <w:rStyle w:val="Hyperlink"/>
              </w:rPr>
              <w:t>USB Setup</w:t>
            </w:r>
            <w:r w:rsidR="003923C9">
              <w:rPr>
                <w:webHidden/>
              </w:rPr>
              <w:tab/>
            </w:r>
            <w:r w:rsidR="003923C9">
              <w:rPr>
                <w:webHidden/>
              </w:rPr>
              <w:fldChar w:fldCharType="begin"/>
            </w:r>
            <w:r w:rsidR="003923C9">
              <w:rPr>
                <w:webHidden/>
              </w:rPr>
              <w:instrText xml:space="preserve"> PAGEREF _Toc494292515 \h </w:instrText>
            </w:r>
            <w:r w:rsidR="003923C9">
              <w:rPr>
                <w:webHidden/>
              </w:rPr>
            </w:r>
            <w:r w:rsidR="003923C9">
              <w:rPr>
                <w:webHidden/>
              </w:rPr>
              <w:fldChar w:fldCharType="separate"/>
            </w:r>
            <w:r w:rsidR="003923C9">
              <w:rPr>
                <w:webHidden/>
              </w:rPr>
              <w:t>3</w:t>
            </w:r>
            <w:r w:rsidR="003923C9">
              <w:rPr>
                <w:webHidden/>
              </w:rPr>
              <w:fldChar w:fldCharType="end"/>
            </w:r>
          </w:hyperlink>
        </w:p>
        <w:p w14:paraId="4C0AF3D4" w14:textId="77777777" w:rsidR="003923C9" w:rsidRDefault="000C064C">
          <w:pPr>
            <w:pStyle w:val="TOC1"/>
            <w:tabs>
              <w:tab w:val="left" w:pos="660"/>
            </w:tabs>
            <w:rPr>
              <w:rFonts w:asciiTheme="minorHAnsi" w:eastAsiaTheme="minorEastAsia" w:hAnsiTheme="minorHAnsi" w:cstheme="minorBidi"/>
              <w:bCs w:val="0"/>
              <w:szCs w:val="22"/>
            </w:rPr>
          </w:pPr>
          <w:hyperlink w:anchor="_Toc494292516" w:history="1">
            <w:r w:rsidR="003923C9" w:rsidRPr="00B22680">
              <w:rPr>
                <w:rStyle w:val="Hyperlink"/>
              </w:rPr>
              <w:t>2.0</w:t>
            </w:r>
            <w:r w:rsidR="003923C9">
              <w:rPr>
                <w:rFonts w:asciiTheme="minorHAnsi" w:eastAsiaTheme="minorEastAsia" w:hAnsiTheme="minorHAnsi" w:cstheme="minorBidi"/>
                <w:bCs w:val="0"/>
                <w:szCs w:val="22"/>
              </w:rPr>
              <w:tab/>
            </w:r>
            <w:r w:rsidR="003923C9" w:rsidRPr="00B22680">
              <w:rPr>
                <w:rStyle w:val="Hyperlink"/>
              </w:rPr>
              <w:t>Acquiring Ram using DumpIt.exe</w:t>
            </w:r>
            <w:r w:rsidR="003923C9">
              <w:rPr>
                <w:webHidden/>
              </w:rPr>
              <w:tab/>
            </w:r>
            <w:r w:rsidR="003923C9">
              <w:rPr>
                <w:webHidden/>
              </w:rPr>
              <w:fldChar w:fldCharType="begin"/>
            </w:r>
            <w:r w:rsidR="003923C9">
              <w:rPr>
                <w:webHidden/>
              </w:rPr>
              <w:instrText xml:space="preserve"> PAGEREF _Toc494292516 \h </w:instrText>
            </w:r>
            <w:r w:rsidR="003923C9">
              <w:rPr>
                <w:webHidden/>
              </w:rPr>
            </w:r>
            <w:r w:rsidR="003923C9">
              <w:rPr>
                <w:webHidden/>
              </w:rPr>
              <w:fldChar w:fldCharType="separate"/>
            </w:r>
            <w:r w:rsidR="003923C9">
              <w:rPr>
                <w:webHidden/>
              </w:rPr>
              <w:t>4</w:t>
            </w:r>
            <w:r w:rsidR="003923C9">
              <w:rPr>
                <w:webHidden/>
              </w:rPr>
              <w:fldChar w:fldCharType="end"/>
            </w:r>
          </w:hyperlink>
        </w:p>
        <w:p w14:paraId="5B38FB6F" w14:textId="77777777" w:rsidR="003923C9" w:rsidRDefault="000C064C">
          <w:pPr>
            <w:pStyle w:val="TOC1"/>
            <w:tabs>
              <w:tab w:val="left" w:pos="660"/>
            </w:tabs>
            <w:rPr>
              <w:rFonts w:asciiTheme="minorHAnsi" w:eastAsiaTheme="minorEastAsia" w:hAnsiTheme="minorHAnsi" w:cstheme="minorBidi"/>
              <w:bCs w:val="0"/>
              <w:szCs w:val="22"/>
            </w:rPr>
          </w:pPr>
          <w:hyperlink w:anchor="_Toc494292517" w:history="1">
            <w:r w:rsidR="003923C9" w:rsidRPr="00B22680">
              <w:rPr>
                <w:rStyle w:val="Hyperlink"/>
              </w:rPr>
              <w:t>3.0</w:t>
            </w:r>
            <w:r w:rsidR="003923C9">
              <w:rPr>
                <w:rFonts w:asciiTheme="minorHAnsi" w:eastAsiaTheme="minorEastAsia" w:hAnsiTheme="minorHAnsi" w:cstheme="minorBidi"/>
                <w:bCs w:val="0"/>
                <w:szCs w:val="22"/>
              </w:rPr>
              <w:tab/>
            </w:r>
            <w:r w:rsidR="003923C9" w:rsidRPr="00B22680">
              <w:rPr>
                <w:rStyle w:val="Hyperlink"/>
              </w:rPr>
              <w:t>Acquiring RAM using FTK Imager Lite</w:t>
            </w:r>
            <w:r w:rsidR="003923C9">
              <w:rPr>
                <w:webHidden/>
              </w:rPr>
              <w:tab/>
            </w:r>
            <w:r w:rsidR="003923C9">
              <w:rPr>
                <w:webHidden/>
              </w:rPr>
              <w:fldChar w:fldCharType="begin"/>
            </w:r>
            <w:r w:rsidR="003923C9">
              <w:rPr>
                <w:webHidden/>
              </w:rPr>
              <w:instrText xml:space="preserve"> PAGEREF _Toc494292517 \h </w:instrText>
            </w:r>
            <w:r w:rsidR="003923C9">
              <w:rPr>
                <w:webHidden/>
              </w:rPr>
            </w:r>
            <w:r w:rsidR="003923C9">
              <w:rPr>
                <w:webHidden/>
              </w:rPr>
              <w:fldChar w:fldCharType="separate"/>
            </w:r>
            <w:r w:rsidR="003923C9">
              <w:rPr>
                <w:webHidden/>
              </w:rPr>
              <w:t>7</w:t>
            </w:r>
            <w:r w:rsidR="003923C9">
              <w:rPr>
                <w:webHidden/>
              </w:rPr>
              <w:fldChar w:fldCharType="end"/>
            </w:r>
          </w:hyperlink>
        </w:p>
        <w:p w14:paraId="3412AEFC" w14:textId="77777777" w:rsidR="003923C9" w:rsidRDefault="000C064C">
          <w:pPr>
            <w:pStyle w:val="TOC1"/>
            <w:rPr>
              <w:rFonts w:asciiTheme="minorHAnsi" w:eastAsiaTheme="minorEastAsia" w:hAnsiTheme="minorHAnsi" w:cstheme="minorBidi"/>
              <w:bCs w:val="0"/>
              <w:szCs w:val="22"/>
            </w:rPr>
          </w:pPr>
          <w:hyperlink w:anchor="_Toc494292518" w:history="1">
            <w:r w:rsidR="003923C9" w:rsidRPr="00B22680">
              <w:rPr>
                <w:rStyle w:val="Hyperlink"/>
              </w:rPr>
              <w:t>4.0 Acquiring a Disk Image using DCFLDD</w:t>
            </w:r>
            <w:r w:rsidR="003923C9">
              <w:rPr>
                <w:webHidden/>
              </w:rPr>
              <w:tab/>
            </w:r>
            <w:r w:rsidR="003923C9">
              <w:rPr>
                <w:webHidden/>
              </w:rPr>
              <w:fldChar w:fldCharType="begin"/>
            </w:r>
            <w:r w:rsidR="003923C9">
              <w:rPr>
                <w:webHidden/>
              </w:rPr>
              <w:instrText xml:space="preserve"> PAGEREF _Toc494292518 \h </w:instrText>
            </w:r>
            <w:r w:rsidR="003923C9">
              <w:rPr>
                <w:webHidden/>
              </w:rPr>
            </w:r>
            <w:r w:rsidR="003923C9">
              <w:rPr>
                <w:webHidden/>
              </w:rPr>
              <w:fldChar w:fldCharType="separate"/>
            </w:r>
            <w:r w:rsidR="003923C9">
              <w:rPr>
                <w:webHidden/>
              </w:rPr>
              <w:t>10</w:t>
            </w:r>
            <w:r w:rsidR="003923C9">
              <w:rPr>
                <w:webHidden/>
              </w:rPr>
              <w:fldChar w:fldCharType="end"/>
            </w:r>
          </w:hyperlink>
        </w:p>
        <w:p w14:paraId="4BCFD555" w14:textId="77777777" w:rsidR="003923C9" w:rsidRDefault="000C064C">
          <w:pPr>
            <w:pStyle w:val="TOC1"/>
            <w:rPr>
              <w:rFonts w:asciiTheme="minorHAnsi" w:eastAsiaTheme="minorEastAsia" w:hAnsiTheme="minorHAnsi" w:cstheme="minorBidi"/>
              <w:bCs w:val="0"/>
              <w:szCs w:val="22"/>
            </w:rPr>
          </w:pPr>
          <w:hyperlink w:anchor="_Toc494292519" w:history="1">
            <w:r w:rsidR="003923C9" w:rsidRPr="00B22680">
              <w:rPr>
                <w:rStyle w:val="Hyperlink"/>
              </w:rPr>
              <w:t>5.0 Mounting a Windows File System with FTK Imager</w:t>
            </w:r>
            <w:r w:rsidR="003923C9">
              <w:rPr>
                <w:webHidden/>
              </w:rPr>
              <w:tab/>
            </w:r>
            <w:r w:rsidR="003923C9">
              <w:rPr>
                <w:webHidden/>
              </w:rPr>
              <w:fldChar w:fldCharType="begin"/>
            </w:r>
            <w:r w:rsidR="003923C9">
              <w:rPr>
                <w:webHidden/>
              </w:rPr>
              <w:instrText xml:space="preserve"> PAGEREF _Toc494292519 \h </w:instrText>
            </w:r>
            <w:r w:rsidR="003923C9">
              <w:rPr>
                <w:webHidden/>
              </w:rPr>
            </w:r>
            <w:r w:rsidR="003923C9">
              <w:rPr>
                <w:webHidden/>
              </w:rPr>
              <w:fldChar w:fldCharType="separate"/>
            </w:r>
            <w:r w:rsidR="003923C9">
              <w:rPr>
                <w:webHidden/>
              </w:rPr>
              <w:t>14</w:t>
            </w:r>
            <w:r w:rsidR="003923C9">
              <w:rPr>
                <w:webHidden/>
              </w:rPr>
              <w:fldChar w:fldCharType="end"/>
            </w:r>
          </w:hyperlink>
        </w:p>
        <w:p w14:paraId="7F380B45" w14:textId="77777777" w:rsidR="003923C9" w:rsidRDefault="000C064C">
          <w:pPr>
            <w:pStyle w:val="TOC1"/>
            <w:rPr>
              <w:rFonts w:asciiTheme="minorHAnsi" w:eastAsiaTheme="minorEastAsia" w:hAnsiTheme="minorHAnsi" w:cstheme="minorBidi"/>
              <w:bCs w:val="0"/>
              <w:szCs w:val="22"/>
            </w:rPr>
          </w:pPr>
          <w:hyperlink w:anchor="_Toc494292520" w:history="1">
            <w:r w:rsidR="003923C9" w:rsidRPr="00B22680">
              <w:rPr>
                <w:rStyle w:val="Hyperlink"/>
              </w:rPr>
              <w:t>References</w:t>
            </w:r>
            <w:r w:rsidR="003923C9">
              <w:rPr>
                <w:webHidden/>
              </w:rPr>
              <w:tab/>
            </w:r>
            <w:r w:rsidR="003923C9">
              <w:rPr>
                <w:webHidden/>
              </w:rPr>
              <w:fldChar w:fldCharType="begin"/>
            </w:r>
            <w:r w:rsidR="003923C9">
              <w:rPr>
                <w:webHidden/>
              </w:rPr>
              <w:instrText xml:space="preserve"> PAGEREF _Toc494292520 \h </w:instrText>
            </w:r>
            <w:r w:rsidR="003923C9">
              <w:rPr>
                <w:webHidden/>
              </w:rPr>
            </w:r>
            <w:r w:rsidR="003923C9">
              <w:rPr>
                <w:webHidden/>
              </w:rPr>
              <w:fldChar w:fldCharType="separate"/>
            </w:r>
            <w:r w:rsidR="003923C9">
              <w:rPr>
                <w:webHidden/>
              </w:rPr>
              <w:t>21</w:t>
            </w:r>
            <w:r w:rsidR="003923C9">
              <w:rPr>
                <w:webHidden/>
              </w:rPr>
              <w:fldChar w:fldCharType="end"/>
            </w:r>
          </w:hyperlink>
        </w:p>
        <w:p w14:paraId="6F93916A" w14:textId="2C580040" w:rsidR="008C2E88" w:rsidRPr="007D01AD" w:rsidRDefault="00F62EC0" w:rsidP="007F2B57">
          <w:pPr>
            <w:pStyle w:val="TOC1"/>
            <w:rPr>
              <w:rStyle w:val="Hyperlink"/>
              <w:color w:val="auto"/>
            </w:rPr>
          </w:pPr>
          <w:r w:rsidRPr="00A70299">
            <w:rPr>
              <w:szCs w:val="22"/>
            </w:rPr>
            <w:fldChar w:fldCharType="end"/>
          </w:r>
        </w:p>
      </w:sdtContent>
    </w:sdt>
    <w:p w14:paraId="272C3736" w14:textId="664ED4C7" w:rsidR="00E45F6E" w:rsidRDefault="00E45F6E" w:rsidP="007F2B57">
      <w:r>
        <w:br w:type="page"/>
      </w:r>
    </w:p>
    <w:p w14:paraId="41318AED" w14:textId="0E3F3574" w:rsidR="00117156" w:rsidRPr="00A70299" w:rsidRDefault="006F4E21" w:rsidP="007F2B57">
      <w:pPr>
        <w:pStyle w:val="CourseName"/>
      </w:pPr>
      <w:r>
        <w:lastRenderedPageBreak/>
        <w:t>ITSC 306</w:t>
      </w:r>
      <w:r w:rsidR="008411EE" w:rsidRPr="00A70299">
        <w:t xml:space="preserve">: </w:t>
      </w:r>
      <w:r>
        <w:t>Computer Forensics</w:t>
      </w:r>
    </w:p>
    <w:p w14:paraId="24AB712E" w14:textId="4603F62E" w:rsidR="001D399F" w:rsidRPr="00A70299" w:rsidRDefault="006F4E21" w:rsidP="007F2B57">
      <w:pPr>
        <w:pStyle w:val="LabTitle"/>
      </w:pPr>
      <w:r>
        <w:t xml:space="preserve">Lab </w:t>
      </w:r>
      <w:r w:rsidR="00A42E4F">
        <w:t>2</w:t>
      </w:r>
      <w:r>
        <w:t xml:space="preserve">: </w:t>
      </w:r>
      <w:r w:rsidR="00A42E4F" w:rsidRPr="00A42E4F">
        <w:t>Disk and RAM Collection</w:t>
      </w:r>
    </w:p>
    <w:p w14:paraId="72DE1E43" w14:textId="2B476A08" w:rsidR="007B6BA5" w:rsidRPr="000537E5" w:rsidRDefault="007B6BA5" w:rsidP="007B6BA5">
      <w:pPr>
        <w:pStyle w:val="HeadingStyle1"/>
      </w:pPr>
      <w:bookmarkStart w:id="0" w:name="_Toc452022643"/>
      <w:bookmarkStart w:id="1" w:name="_Toc494292512"/>
      <w:r w:rsidRPr="000537E5">
        <w:t>L</w:t>
      </w:r>
      <w:r w:rsidR="006F4E21">
        <w:t>ab</w:t>
      </w:r>
      <w:r w:rsidRPr="000537E5">
        <w:t xml:space="preserve"> Outcome</w:t>
      </w:r>
      <w:bookmarkEnd w:id="0"/>
      <w:bookmarkEnd w:id="1"/>
    </w:p>
    <w:p w14:paraId="277B6636" w14:textId="166D93FD" w:rsidR="007B6BA5" w:rsidRDefault="00A42E4F" w:rsidP="00A42E4F">
      <w:pPr>
        <w:pStyle w:val="ListParagraph"/>
        <w:numPr>
          <w:ilvl w:val="0"/>
          <w:numId w:val="4"/>
        </w:numPr>
      </w:pPr>
      <w:r w:rsidRPr="00A42E4F">
        <w:t xml:space="preserve">Complete and document the acquisition of RAM and </w:t>
      </w:r>
      <w:r>
        <w:t>d</w:t>
      </w:r>
      <w:r w:rsidRPr="00A42E4F">
        <w:t xml:space="preserve">isk </w:t>
      </w:r>
      <w:r>
        <w:t>i</w:t>
      </w:r>
      <w:r w:rsidRPr="00A42E4F">
        <w:t>mages using both Windows and Linux tools.</w:t>
      </w:r>
    </w:p>
    <w:p w14:paraId="047272E1" w14:textId="3753A999" w:rsidR="006F4E21" w:rsidRDefault="006F4E21" w:rsidP="006F4E21">
      <w:pPr>
        <w:pStyle w:val="HeadingStyle1"/>
      </w:pPr>
      <w:bookmarkStart w:id="2" w:name="_Toc494292513"/>
      <w:r>
        <w:t>Readings</w:t>
      </w:r>
      <w:bookmarkEnd w:id="2"/>
    </w:p>
    <w:p w14:paraId="54868954" w14:textId="66A162DC" w:rsidR="00A42E4F" w:rsidRDefault="005C7D80" w:rsidP="00A42E4F">
      <w:pPr>
        <w:pStyle w:val="ListParagraph"/>
        <w:numPr>
          <w:ilvl w:val="0"/>
          <w:numId w:val="4"/>
        </w:numPr>
      </w:pPr>
      <w:r>
        <w:t>Chapter 3: Forensic Image Formats from your textbook.</w:t>
      </w:r>
    </w:p>
    <w:p w14:paraId="5B221DBE" w14:textId="77777777" w:rsidR="007B6BA5" w:rsidRPr="001D399F" w:rsidRDefault="007B6BA5" w:rsidP="007B6BA5">
      <w:pPr>
        <w:pStyle w:val="HeadingStyle1"/>
      </w:pPr>
      <w:bookmarkStart w:id="3" w:name="_Toc452022645"/>
      <w:bookmarkStart w:id="4" w:name="_Toc494292514"/>
      <w:r w:rsidRPr="001D399F">
        <w:t>Introduction</w:t>
      </w:r>
      <w:bookmarkEnd w:id="3"/>
      <w:bookmarkEnd w:id="4"/>
    </w:p>
    <w:p w14:paraId="170C2470" w14:textId="77777777" w:rsidR="00A42E4F" w:rsidRDefault="00A42E4F" w:rsidP="005B1303">
      <w:pPr>
        <w:rPr>
          <w:lang w:val="en-GB"/>
        </w:rPr>
      </w:pPr>
      <w:r w:rsidRPr="00A42E4F">
        <w:rPr>
          <w:lang w:val="en-GB"/>
        </w:rPr>
        <w:t xml:space="preserve">The best place to discover malware is in RAM. At some point, malware </w:t>
      </w:r>
      <w:proofErr w:type="gramStart"/>
      <w:r w:rsidRPr="00A42E4F">
        <w:rPr>
          <w:lang w:val="en-GB"/>
        </w:rPr>
        <w:t>has to</w:t>
      </w:r>
      <w:proofErr w:type="gramEnd"/>
      <w:r w:rsidRPr="00A42E4F">
        <w:rPr>
          <w:lang w:val="en-GB"/>
        </w:rPr>
        <w:t xml:space="preserve"> run. With the size of RAM steadily increasing, and specialized software to parse through the dump, memory is transforming into a secondary file system. </w:t>
      </w:r>
    </w:p>
    <w:p w14:paraId="422A9776" w14:textId="77777777" w:rsidR="00A42E4F" w:rsidRDefault="00A42E4F" w:rsidP="005B1303">
      <w:pPr>
        <w:rPr>
          <w:lang w:val="en-GB"/>
        </w:rPr>
      </w:pPr>
    </w:p>
    <w:p w14:paraId="02C05CDD" w14:textId="6F71B890" w:rsidR="00264C10" w:rsidRDefault="00A42E4F" w:rsidP="005B1303">
      <w:r w:rsidRPr="00A42E4F">
        <w:rPr>
          <w:lang w:val="en-GB"/>
        </w:rPr>
        <w:t xml:space="preserve">It is extremely important to not immediately “pull the plug” on a system, </w:t>
      </w:r>
      <w:r>
        <w:rPr>
          <w:lang w:val="en-GB"/>
        </w:rPr>
        <w:t>since</w:t>
      </w:r>
      <w:r w:rsidRPr="00A42E4F">
        <w:rPr>
          <w:lang w:val="en-GB"/>
        </w:rPr>
        <w:t xml:space="preserve"> too much valuable data </w:t>
      </w:r>
      <w:r>
        <w:rPr>
          <w:lang w:val="en-GB"/>
        </w:rPr>
        <w:t>could</w:t>
      </w:r>
      <w:r w:rsidRPr="00A42E4F">
        <w:rPr>
          <w:lang w:val="en-GB"/>
        </w:rPr>
        <w:t xml:space="preserve"> be lost. The first step in any investigation involving the acquisition of a computer system is to first acquire the memory.</w:t>
      </w:r>
    </w:p>
    <w:p w14:paraId="677BD5EC" w14:textId="77777777" w:rsidR="0050120A" w:rsidRDefault="0050120A" w:rsidP="007F2B57">
      <w:pPr>
        <w:rPr>
          <w:sz w:val="32"/>
        </w:rPr>
      </w:pPr>
      <w:r>
        <w:br w:type="page"/>
      </w:r>
    </w:p>
    <w:p w14:paraId="5CA2C377" w14:textId="1D75D1AC" w:rsidR="00445D49" w:rsidRDefault="00A42E4F" w:rsidP="00445D49">
      <w:pPr>
        <w:pStyle w:val="HeadingStyle1"/>
        <w:numPr>
          <w:ilvl w:val="0"/>
          <w:numId w:val="9"/>
        </w:numPr>
      </w:pPr>
      <w:bookmarkStart w:id="5" w:name="_Toc494292515"/>
      <w:r>
        <w:lastRenderedPageBreak/>
        <w:t>USB Setup</w:t>
      </w:r>
      <w:bookmarkEnd w:id="5"/>
    </w:p>
    <w:p w14:paraId="7F8B2761" w14:textId="30967247" w:rsidR="00A42E4F" w:rsidRDefault="00A42E4F" w:rsidP="00A42E4F">
      <w:pPr>
        <w:rPr>
          <w:color w:val="222222"/>
        </w:rPr>
      </w:pPr>
      <w:bookmarkStart w:id="6" w:name="_Toc366822469"/>
      <w:r>
        <w:rPr>
          <w:color w:val="222222"/>
        </w:rPr>
        <w:t xml:space="preserve">To complete this </w:t>
      </w:r>
      <w:r w:rsidR="00594A7E">
        <w:rPr>
          <w:color w:val="222222"/>
        </w:rPr>
        <w:t>lab</w:t>
      </w:r>
      <w:r>
        <w:rPr>
          <w:color w:val="222222"/>
        </w:rPr>
        <w:t xml:space="preserve">, </w:t>
      </w:r>
      <w:r w:rsidR="00594A7E">
        <w:rPr>
          <w:color w:val="222222"/>
        </w:rPr>
        <w:t xml:space="preserve">you will acquire and access </w:t>
      </w:r>
      <w:r>
        <w:rPr>
          <w:color w:val="222222"/>
        </w:rPr>
        <w:t xml:space="preserve">specific tools through a USB drive. </w:t>
      </w:r>
      <w:r w:rsidR="00594A7E">
        <w:rPr>
          <w:color w:val="222222"/>
        </w:rPr>
        <w:t>Using</w:t>
      </w:r>
      <w:r>
        <w:rPr>
          <w:color w:val="222222"/>
        </w:rPr>
        <w:t xml:space="preserve"> a USB drive ensures the response is mobile and the tools are portable.</w:t>
      </w:r>
    </w:p>
    <w:p w14:paraId="1872AC34" w14:textId="77777777" w:rsidR="00A42E4F" w:rsidRDefault="00A42E4F" w:rsidP="00A42E4F">
      <w:pPr>
        <w:rPr>
          <w:color w:val="222222"/>
        </w:rPr>
      </w:pPr>
    </w:p>
    <w:p w14:paraId="0244F307" w14:textId="153B77DA" w:rsidR="00A42E4F" w:rsidRDefault="00594A7E" w:rsidP="00594A7E">
      <w:pPr>
        <w:pStyle w:val="ListParagraph"/>
        <w:numPr>
          <w:ilvl w:val="0"/>
          <w:numId w:val="37"/>
        </w:numPr>
        <w:spacing w:after="120"/>
        <w:contextualSpacing w:val="0"/>
      </w:pPr>
      <w:r>
        <w:t xml:space="preserve">Download the two </w:t>
      </w:r>
      <w:r w:rsidR="00A42E4F">
        <w:t xml:space="preserve">tools </w:t>
      </w:r>
      <w:r>
        <w:t>below</w:t>
      </w:r>
      <w:r w:rsidR="00A42E4F">
        <w:t>.</w:t>
      </w:r>
    </w:p>
    <w:p w14:paraId="7601FD65" w14:textId="16AADBB9" w:rsidR="00A42E4F" w:rsidRDefault="000C064C" w:rsidP="00594A7E">
      <w:pPr>
        <w:pStyle w:val="ListParagraph"/>
        <w:numPr>
          <w:ilvl w:val="0"/>
          <w:numId w:val="35"/>
        </w:numPr>
        <w:ind w:left="1260"/>
      </w:pPr>
      <w:hyperlink r:id="rId9" w:history="1">
        <w:r w:rsidR="00594A7E" w:rsidRPr="00594A7E">
          <w:rPr>
            <w:rStyle w:val="Hyperlink"/>
          </w:rPr>
          <w:t xml:space="preserve">FTK </w:t>
        </w:r>
        <w:r w:rsidR="00A42E4F" w:rsidRPr="00594A7E">
          <w:rPr>
            <w:rStyle w:val="Hyperlink"/>
          </w:rPr>
          <w:t>Imager</w:t>
        </w:r>
        <w:r w:rsidR="00594A7E" w:rsidRPr="00594A7E">
          <w:rPr>
            <w:rStyle w:val="Hyperlink"/>
          </w:rPr>
          <w:t xml:space="preserve"> </w:t>
        </w:r>
        <w:r w:rsidR="00A42E4F" w:rsidRPr="00594A7E">
          <w:rPr>
            <w:rStyle w:val="Hyperlink"/>
          </w:rPr>
          <w:t>Lite</w:t>
        </w:r>
        <w:r w:rsidR="00594A7E" w:rsidRPr="00594A7E">
          <w:rPr>
            <w:rStyle w:val="Hyperlink"/>
          </w:rPr>
          <w:t xml:space="preserve"> version </w:t>
        </w:r>
        <w:r w:rsidR="00A42E4F" w:rsidRPr="00594A7E">
          <w:rPr>
            <w:rStyle w:val="Hyperlink"/>
          </w:rPr>
          <w:t>3.1.1</w:t>
        </w:r>
      </w:hyperlink>
      <w:r w:rsidR="00594A7E">
        <w:t xml:space="preserve"> (</w:t>
      </w:r>
      <w:r w:rsidR="00594A7E" w:rsidRPr="00594A7E">
        <w:t>http://accessdata.com/product-download/ftk-imager-lite-version-3.1.1</w:t>
      </w:r>
      <w:r w:rsidR="00594A7E">
        <w:t>)</w:t>
      </w:r>
      <w:r w:rsidR="00A42E4F">
        <w:t xml:space="preserve"> </w:t>
      </w:r>
    </w:p>
    <w:p w14:paraId="4562F291" w14:textId="77777777" w:rsidR="00A42E4F" w:rsidRDefault="00A42E4F" w:rsidP="00A42E4F"/>
    <w:p w14:paraId="00008DA8" w14:textId="77777777" w:rsidR="00A42E4F" w:rsidRDefault="00A42E4F" w:rsidP="00594A7E">
      <w:pPr>
        <w:ind w:left="1260"/>
      </w:pPr>
      <w:r>
        <w:t xml:space="preserve">FTK Imager and Imager Lite are digital forensic tools used to acquire, </w:t>
      </w:r>
      <w:proofErr w:type="gramStart"/>
      <w:r>
        <w:t>authenticate</w:t>
      </w:r>
      <w:proofErr w:type="gramEnd"/>
      <w:r>
        <w:t xml:space="preserve"> and analyze data. FTK Imager is a product that is primarily accessed from a forensic workstation, while FTK Imager Lite can be used to acquire images in the field for later processing. FTK Imager Lite also </w:t>
      </w:r>
      <w:proofErr w:type="gramStart"/>
      <w:r>
        <w:t>has the ability to</w:t>
      </w:r>
      <w:proofErr w:type="gramEnd"/>
      <w:r>
        <w:t xml:space="preserve"> acquire RAM or acquire specific files and folders without imaging the entire drive.</w:t>
      </w:r>
    </w:p>
    <w:p w14:paraId="30470581" w14:textId="77777777" w:rsidR="00A42E4F" w:rsidRDefault="00A42E4F" w:rsidP="00A42E4F"/>
    <w:p w14:paraId="2FAAE46E" w14:textId="33BBF816" w:rsidR="00A42E4F" w:rsidRDefault="000C064C" w:rsidP="00A439C8">
      <w:pPr>
        <w:pStyle w:val="ListParagraph"/>
        <w:numPr>
          <w:ilvl w:val="0"/>
          <w:numId w:val="36"/>
        </w:numPr>
        <w:ind w:left="1260"/>
      </w:pPr>
      <w:hyperlink r:id="rId10" w:history="1">
        <w:r w:rsidR="00A42E4F" w:rsidRPr="00A439C8">
          <w:rPr>
            <w:rStyle w:val="Hyperlink"/>
          </w:rPr>
          <w:t>DumpIt</w:t>
        </w:r>
      </w:hyperlink>
      <w:r w:rsidR="00A439C8">
        <w:t xml:space="preserve"> (</w:t>
      </w:r>
      <w:r w:rsidR="00A439C8" w:rsidRPr="00A439C8">
        <w:t>https://my.comae.io/login</w:t>
      </w:r>
      <w:r w:rsidR="00A439C8">
        <w:t xml:space="preserve">) Note: You must create an account to access the download file. </w:t>
      </w:r>
      <w:r w:rsidR="00A42E4F">
        <w:t xml:space="preserve"> </w:t>
      </w:r>
    </w:p>
    <w:p w14:paraId="4A0A2AEC" w14:textId="77777777" w:rsidR="00A42E4F" w:rsidRDefault="00A42E4F" w:rsidP="00A42E4F"/>
    <w:p w14:paraId="031D8D35" w14:textId="4D294074" w:rsidR="00A42E4F" w:rsidRDefault="00A42E4F" w:rsidP="00A439C8">
      <w:pPr>
        <w:ind w:left="1260"/>
      </w:pPr>
      <w:proofErr w:type="spellStart"/>
      <w:r>
        <w:t>DumpIt</w:t>
      </w:r>
      <w:proofErr w:type="spellEnd"/>
      <w:r>
        <w:t xml:space="preserve"> is a portable executable tool used to acquire or “dump” a system’s RAM. It convenient</w:t>
      </w:r>
      <w:r w:rsidR="00A439C8">
        <w:t>ly</w:t>
      </w:r>
      <w:r>
        <w:t xml:space="preserve"> combines both win32dd and win64dd into one executable.</w:t>
      </w:r>
    </w:p>
    <w:p w14:paraId="1FBEEC31" w14:textId="77777777" w:rsidR="00A42E4F" w:rsidRDefault="00A42E4F" w:rsidP="00A42E4F"/>
    <w:p w14:paraId="509913CD" w14:textId="5341F60D" w:rsidR="00A42E4F" w:rsidRDefault="00A42E4F" w:rsidP="00A439C8">
      <w:pPr>
        <w:pStyle w:val="ListParagraph"/>
        <w:numPr>
          <w:ilvl w:val="0"/>
          <w:numId w:val="37"/>
        </w:numPr>
      </w:pPr>
      <w:r>
        <w:t xml:space="preserve">Configure </w:t>
      </w:r>
      <w:r w:rsidR="00A439C8">
        <w:t>your</w:t>
      </w:r>
      <w:r>
        <w:t xml:space="preserve"> USB drive.</w:t>
      </w:r>
    </w:p>
    <w:p w14:paraId="1B99848E" w14:textId="77777777" w:rsidR="00A42E4F" w:rsidRDefault="00A42E4F" w:rsidP="00A42E4F"/>
    <w:p w14:paraId="6B7EF055" w14:textId="77777777" w:rsidR="00A42E4F" w:rsidRDefault="00A42E4F" w:rsidP="00A439C8">
      <w:pPr>
        <w:ind w:left="720"/>
      </w:pPr>
      <w:r>
        <w:t>Note how much RAM is on the Windows system. The USB can be formatted Fat32; however, remember that up to 4GB of RAM can be acquired using Fat32, so if the suspect machine has RAM greater than 4GB, format the drive NTFS.</w:t>
      </w:r>
    </w:p>
    <w:p w14:paraId="729A18A6" w14:textId="77777777" w:rsidR="00A42E4F" w:rsidRDefault="00A42E4F" w:rsidP="00A42E4F"/>
    <w:p w14:paraId="1CB09A4F" w14:textId="77777777" w:rsidR="00A42E4F" w:rsidRDefault="00A42E4F" w:rsidP="00A439C8">
      <w:pPr>
        <w:pStyle w:val="ListParagraph"/>
        <w:numPr>
          <w:ilvl w:val="0"/>
          <w:numId w:val="34"/>
        </w:numPr>
        <w:spacing w:after="120"/>
        <w:contextualSpacing w:val="0"/>
      </w:pPr>
      <w:r>
        <w:t>Plug in your USB drive and ensure it is recognized by Windows in Windows Explorer.</w:t>
      </w:r>
    </w:p>
    <w:p w14:paraId="3E1C81DF" w14:textId="3B3C8B05" w:rsidR="00A42E4F" w:rsidRDefault="00A42E4F" w:rsidP="00A439C8">
      <w:pPr>
        <w:pStyle w:val="ListParagraph"/>
        <w:numPr>
          <w:ilvl w:val="0"/>
          <w:numId w:val="34"/>
        </w:numPr>
        <w:spacing w:after="120"/>
        <w:contextualSpacing w:val="0"/>
      </w:pPr>
      <w:r>
        <w:t xml:space="preserve">Create a folder on the USB named </w:t>
      </w:r>
      <w:r w:rsidRPr="00A439C8">
        <w:rPr>
          <w:b/>
        </w:rPr>
        <w:t>Tools</w:t>
      </w:r>
      <w:r>
        <w:t xml:space="preserve"> </w:t>
      </w:r>
      <w:r w:rsidR="00A439C8">
        <w:t xml:space="preserve">with </w:t>
      </w:r>
      <w:r>
        <w:t xml:space="preserve">sub-folders </w:t>
      </w:r>
      <w:r w:rsidR="00A439C8">
        <w:t xml:space="preserve">named </w:t>
      </w:r>
      <w:r w:rsidRPr="00A439C8">
        <w:rPr>
          <w:b/>
        </w:rPr>
        <w:t>FTK</w:t>
      </w:r>
      <w:r>
        <w:t xml:space="preserve"> and </w:t>
      </w:r>
      <w:proofErr w:type="spellStart"/>
      <w:r w:rsidRPr="00A439C8">
        <w:rPr>
          <w:b/>
        </w:rPr>
        <w:t>DumpIt</w:t>
      </w:r>
      <w:proofErr w:type="spellEnd"/>
      <w:r>
        <w:t>.</w:t>
      </w:r>
    </w:p>
    <w:p w14:paraId="66AF1230" w14:textId="5D8A66F3" w:rsidR="00A42E4F" w:rsidRDefault="00A42E4F" w:rsidP="00A439C8">
      <w:pPr>
        <w:pStyle w:val="ListParagraph"/>
        <w:numPr>
          <w:ilvl w:val="0"/>
          <w:numId w:val="34"/>
        </w:numPr>
        <w:spacing w:after="120"/>
        <w:contextualSpacing w:val="0"/>
      </w:pPr>
      <w:r>
        <w:t xml:space="preserve">Copy </w:t>
      </w:r>
      <w:r w:rsidR="00A439C8">
        <w:t xml:space="preserve">the </w:t>
      </w:r>
      <w:r>
        <w:t xml:space="preserve">FTK Imager Lite and </w:t>
      </w:r>
      <w:proofErr w:type="spellStart"/>
      <w:r>
        <w:t>DumpIt</w:t>
      </w:r>
      <w:proofErr w:type="spellEnd"/>
      <w:r>
        <w:t xml:space="preserve"> </w:t>
      </w:r>
      <w:r w:rsidR="00A439C8">
        <w:t xml:space="preserve">files you downloaded </w:t>
      </w:r>
      <w:r>
        <w:t>to the corresponding folders.</w:t>
      </w:r>
    </w:p>
    <w:p w14:paraId="6559B4E5" w14:textId="5FF6E4AA" w:rsidR="00A42E4F" w:rsidRDefault="00A42E4F" w:rsidP="00A42E4F">
      <w:pPr>
        <w:pStyle w:val="ListParagraph"/>
        <w:numPr>
          <w:ilvl w:val="0"/>
          <w:numId w:val="34"/>
        </w:numPr>
      </w:pPr>
      <w:r>
        <w:t>Open a Command Prompt and confirm that you can access the two files</w:t>
      </w:r>
      <w:r w:rsidR="00A439C8">
        <w:t>,</w:t>
      </w:r>
      <w:r>
        <w:t xml:space="preserve"> </w:t>
      </w:r>
      <w:r w:rsidRPr="00A439C8">
        <w:rPr>
          <w:b/>
        </w:rPr>
        <w:t>Tools\FTK\FTK Imager.exe</w:t>
      </w:r>
      <w:r>
        <w:t xml:space="preserve"> and </w:t>
      </w:r>
      <w:r w:rsidRPr="00A439C8">
        <w:rPr>
          <w:b/>
        </w:rPr>
        <w:t>Tools\</w:t>
      </w:r>
      <w:proofErr w:type="spellStart"/>
      <w:r w:rsidRPr="00A439C8">
        <w:rPr>
          <w:b/>
        </w:rPr>
        <w:t>DumpIt</w:t>
      </w:r>
      <w:proofErr w:type="spellEnd"/>
      <w:r w:rsidRPr="00A439C8">
        <w:rPr>
          <w:b/>
        </w:rPr>
        <w:t>\DumpIt.exe</w:t>
      </w:r>
      <w:r>
        <w:t>.</w:t>
      </w:r>
    </w:p>
    <w:p w14:paraId="42FA2827" w14:textId="77777777" w:rsidR="00A439C8" w:rsidRDefault="00A439C8">
      <w:pPr>
        <w:spacing w:line="240" w:lineRule="auto"/>
        <w:rPr>
          <w:b/>
          <w:sz w:val="32"/>
        </w:rPr>
      </w:pPr>
      <w:bookmarkStart w:id="7" w:name="_Toc366743470"/>
      <w:r>
        <w:br w:type="page"/>
      </w:r>
    </w:p>
    <w:p w14:paraId="60F40D5C" w14:textId="56EFA783" w:rsidR="00A42E4F" w:rsidRDefault="00A42E4F" w:rsidP="00A42E4F">
      <w:pPr>
        <w:pStyle w:val="HeadingStyle1"/>
        <w:numPr>
          <w:ilvl w:val="0"/>
          <w:numId w:val="9"/>
        </w:numPr>
      </w:pPr>
      <w:bookmarkStart w:id="8" w:name="_Toc494292516"/>
      <w:r>
        <w:lastRenderedPageBreak/>
        <w:t>Acquiring Ram using DumpIt.exe</w:t>
      </w:r>
      <w:bookmarkEnd w:id="7"/>
      <w:bookmarkEnd w:id="8"/>
      <w:r>
        <w:tab/>
      </w:r>
    </w:p>
    <w:p w14:paraId="69275CC2" w14:textId="77777777" w:rsidR="00A42E4F" w:rsidRDefault="00A42E4F" w:rsidP="00A42E4F"/>
    <w:p w14:paraId="261E70F8" w14:textId="339B206A" w:rsidR="00A42E4F" w:rsidRDefault="00A42E4F" w:rsidP="00A42E4F">
      <w:r>
        <w:rPr>
          <w:b/>
        </w:rPr>
        <w:t>Example 1</w:t>
      </w:r>
      <w:r w:rsidR="00A439C8">
        <w:rPr>
          <w:b/>
        </w:rPr>
        <w:t>:</w:t>
      </w:r>
      <w:r>
        <w:rPr>
          <w:b/>
        </w:rPr>
        <w:t xml:space="preserve"> DumpIt.exe</w:t>
      </w:r>
    </w:p>
    <w:p w14:paraId="78E0A28C" w14:textId="77777777" w:rsidR="00A42E4F" w:rsidRDefault="00A42E4F" w:rsidP="00A42E4F"/>
    <w:p w14:paraId="5CC8C780" w14:textId="4884339A" w:rsidR="00A42E4F" w:rsidRDefault="00A42E4F" w:rsidP="00A42E4F">
      <w:r>
        <w:t>DumpIt.exe is the easiest tool to use to acquire RAM from a Windows OS</w:t>
      </w:r>
      <w:r w:rsidR="00A439C8">
        <w:t>.</w:t>
      </w:r>
      <w:r>
        <w:t xml:space="preserve"> </w:t>
      </w:r>
      <w:r w:rsidR="00A439C8">
        <w:t>I</w:t>
      </w:r>
      <w:r>
        <w:t xml:space="preserve">t has no </w:t>
      </w:r>
      <w:proofErr w:type="gramStart"/>
      <w:r>
        <w:t>options</w:t>
      </w:r>
      <w:proofErr w:type="gramEnd"/>
      <w:r>
        <w:t xml:space="preserve"> and it capture</w:t>
      </w:r>
      <w:r w:rsidR="00A439C8">
        <w:t>s</w:t>
      </w:r>
      <w:r>
        <w:t xml:space="preserve"> RAM from a 32- or 64-bit system. All DumpIt.exe does is </w:t>
      </w:r>
      <w:r w:rsidR="00A439C8">
        <w:t xml:space="preserve">to </w:t>
      </w:r>
      <w:r>
        <w:t>dump the memory of the live system to the same location it is run from, and the memory image will be named according to the system hostname and the current date.</w:t>
      </w:r>
    </w:p>
    <w:p w14:paraId="1D9A500B" w14:textId="77777777" w:rsidR="00A42E4F" w:rsidRDefault="00A42E4F" w:rsidP="00A42E4F"/>
    <w:p w14:paraId="43FD87F8" w14:textId="1D8967D7" w:rsidR="00A42E4F" w:rsidRDefault="00A42E4F" w:rsidP="00A42E4F">
      <w:r>
        <w:t>Note</w:t>
      </w:r>
      <w:r w:rsidR="009D3CF7">
        <w:t>:</w:t>
      </w:r>
      <w:r>
        <w:t xml:space="preserve"> </w:t>
      </w:r>
      <w:r w:rsidR="009D3CF7">
        <w:t>W</w:t>
      </w:r>
      <w:r>
        <w:t xml:space="preserve">hen preparing a USB </w:t>
      </w:r>
      <w:r w:rsidR="009D3CF7">
        <w:t>d</w:t>
      </w:r>
      <w:r>
        <w:t xml:space="preserve">rive with DumpIt.exe installed, the USB drive must be larger than the amount of RAM you will be obtaining. </w:t>
      </w:r>
    </w:p>
    <w:p w14:paraId="705603FE" w14:textId="77777777" w:rsidR="00A42E4F" w:rsidRDefault="00A42E4F" w:rsidP="00A42E4F"/>
    <w:p w14:paraId="3129BC63" w14:textId="77777777" w:rsidR="009D3CF7" w:rsidRDefault="00A42E4F" w:rsidP="009D3CF7">
      <w:pPr>
        <w:pStyle w:val="ListParagraph"/>
        <w:numPr>
          <w:ilvl w:val="0"/>
          <w:numId w:val="38"/>
        </w:numPr>
      </w:pPr>
      <w:r>
        <w:t xml:space="preserve"> Plug the prepared USB drive into the Windows system and note the drive letter. </w:t>
      </w:r>
    </w:p>
    <w:p w14:paraId="3A60C691" w14:textId="77777777" w:rsidR="009D3CF7" w:rsidRDefault="009D3CF7" w:rsidP="009D3CF7">
      <w:pPr>
        <w:pStyle w:val="ListParagraph"/>
      </w:pPr>
    </w:p>
    <w:p w14:paraId="2EE40B61" w14:textId="3306D302" w:rsidR="00A42E4F" w:rsidRDefault="00A42E4F" w:rsidP="009D3CF7">
      <w:pPr>
        <w:pStyle w:val="ListParagraph"/>
      </w:pPr>
      <w:r>
        <w:t xml:space="preserve">In this example, the drive is </w:t>
      </w:r>
      <w:r w:rsidRPr="009D3CF7">
        <w:rPr>
          <w:b/>
        </w:rPr>
        <w:t>E</w:t>
      </w:r>
      <w:r w:rsidR="00595B95" w:rsidRPr="009D3CF7">
        <w:rPr>
          <w:b/>
        </w:rPr>
        <w:t>:</w:t>
      </w:r>
    </w:p>
    <w:p w14:paraId="7D95557C" w14:textId="77777777" w:rsidR="00A42E4F" w:rsidRDefault="00A42E4F" w:rsidP="00A42E4F"/>
    <w:p w14:paraId="64FD80AA" w14:textId="77777777" w:rsidR="00A42E4F" w:rsidRDefault="00A42E4F" w:rsidP="009D3CF7">
      <w:pPr>
        <w:jc w:val="center"/>
      </w:pPr>
      <w:r>
        <w:rPr>
          <w:noProof/>
        </w:rPr>
        <w:drawing>
          <wp:inline distT="0" distB="0" distL="0" distR="0" wp14:anchorId="674D215B" wp14:editId="17F160EB">
            <wp:extent cx="4817059" cy="3026101"/>
            <wp:effectExtent l="0" t="0" r="3175" b="3175"/>
            <wp:docPr id="22" name="Picture 22" descr="Capture-148641802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14864180272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3626" cy="3036508"/>
                    </a:xfrm>
                    <a:prstGeom prst="rect">
                      <a:avLst/>
                    </a:prstGeom>
                    <a:noFill/>
                    <a:ln>
                      <a:noFill/>
                    </a:ln>
                  </pic:spPr>
                </pic:pic>
              </a:graphicData>
            </a:graphic>
          </wp:inline>
        </w:drawing>
      </w:r>
    </w:p>
    <w:p w14:paraId="6C3DD518" w14:textId="61B36831" w:rsidR="00A42E4F" w:rsidRPr="009D3CF7" w:rsidRDefault="00A42E4F" w:rsidP="00A42E4F">
      <w:pPr>
        <w:jc w:val="center"/>
        <w:rPr>
          <w:b/>
          <w:sz w:val="20"/>
        </w:rPr>
      </w:pPr>
      <w:r w:rsidRPr="009D3CF7">
        <w:rPr>
          <w:b/>
          <w:sz w:val="20"/>
        </w:rPr>
        <w:t xml:space="preserve">Figure 1: </w:t>
      </w:r>
      <w:r w:rsidR="00595B95">
        <w:rPr>
          <w:b/>
          <w:sz w:val="20"/>
        </w:rPr>
        <w:t>Drive Letter Identification</w:t>
      </w:r>
    </w:p>
    <w:p w14:paraId="1B24E3AC" w14:textId="0BDD3F42" w:rsidR="00A42E4F" w:rsidRPr="009D3CF7" w:rsidRDefault="009D3CF7" w:rsidP="00A42E4F">
      <w:pPr>
        <w:jc w:val="center"/>
        <w:rPr>
          <w:sz w:val="18"/>
        </w:rPr>
      </w:pPr>
      <w:r>
        <w:rPr>
          <w:sz w:val="18"/>
        </w:rPr>
        <w:t>Used with permission from Microsoft.</w:t>
      </w:r>
    </w:p>
    <w:p w14:paraId="713EEAF7" w14:textId="77777777" w:rsidR="00A42E4F" w:rsidRDefault="00A42E4F" w:rsidP="00A42E4F"/>
    <w:p w14:paraId="5BB387CB" w14:textId="35B7904A" w:rsidR="00A42E4F" w:rsidRDefault="00A42E4F" w:rsidP="009D3CF7">
      <w:pPr>
        <w:pStyle w:val="ListParagraph"/>
        <w:numPr>
          <w:ilvl w:val="0"/>
          <w:numId w:val="38"/>
        </w:numPr>
      </w:pPr>
      <w:r>
        <w:t xml:space="preserve">Open a Command Prompt with Administrator privileges and change the </w:t>
      </w:r>
      <w:r w:rsidR="009D3CF7">
        <w:t>d</w:t>
      </w:r>
      <w:r>
        <w:t xml:space="preserve">rive </w:t>
      </w:r>
      <w:r w:rsidR="009D3CF7">
        <w:t>l</w:t>
      </w:r>
      <w:r>
        <w:t xml:space="preserve">etter to </w:t>
      </w:r>
      <w:r w:rsidR="009D3CF7">
        <w:t xml:space="preserve">match </w:t>
      </w:r>
      <w:r>
        <w:t xml:space="preserve">that of your USB </w:t>
      </w:r>
      <w:r w:rsidR="009D3CF7">
        <w:t>d</w:t>
      </w:r>
      <w:r>
        <w:t xml:space="preserve">rive. In this case, the </w:t>
      </w:r>
      <w:r w:rsidR="009D3CF7">
        <w:t>d</w:t>
      </w:r>
      <w:r>
        <w:t xml:space="preserve">rive </w:t>
      </w:r>
      <w:r w:rsidR="009D3CF7">
        <w:t xml:space="preserve">letter is </w:t>
      </w:r>
      <w:r w:rsidR="009D3CF7" w:rsidRPr="009D3CF7">
        <w:rPr>
          <w:b/>
        </w:rPr>
        <w:t>E:</w:t>
      </w:r>
      <w:r w:rsidR="009D3CF7">
        <w:t xml:space="preserve"> and the executable is in the </w:t>
      </w:r>
      <w:r w:rsidR="009D3CF7" w:rsidRPr="009D3CF7">
        <w:rPr>
          <w:b/>
        </w:rPr>
        <w:t>Tools\</w:t>
      </w:r>
      <w:proofErr w:type="spellStart"/>
      <w:r w:rsidR="009D3CF7" w:rsidRPr="009D3CF7">
        <w:rPr>
          <w:b/>
        </w:rPr>
        <w:t>DumpIt</w:t>
      </w:r>
      <w:proofErr w:type="spellEnd"/>
      <w:r>
        <w:t xml:space="preserve"> folder. Type the following commands into the Command Prompt:</w:t>
      </w:r>
    </w:p>
    <w:p w14:paraId="116D68A4" w14:textId="77777777" w:rsidR="00A42E4F" w:rsidRDefault="00A42E4F" w:rsidP="00A42E4F"/>
    <w:p w14:paraId="2D5412A7" w14:textId="77777777" w:rsidR="00A42E4F" w:rsidRPr="009D3CF7" w:rsidRDefault="00A42E4F" w:rsidP="009D3CF7">
      <w:pPr>
        <w:ind w:left="720"/>
        <w:rPr>
          <w:rFonts w:ascii="Courier New" w:hAnsi="Courier New" w:cs="Courier New"/>
        </w:rPr>
      </w:pPr>
      <w:r w:rsidRPr="009D3CF7">
        <w:rPr>
          <w:rFonts w:ascii="Courier New" w:hAnsi="Courier New" w:cs="Courier New"/>
        </w:rPr>
        <w:t>[E:]</w:t>
      </w:r>
    </w:p>
    <w:p w14:paraId="0D5C578E" w14:textId="77777777" w:rsidR="00A42E4F" w:rsidRPr="009D3CF7" w:rsidRDefault="00A42E4F" w:rsidP="009D3CF7">
      <w:pPr>
        <w:ind w:left="720"/>
        <w:rPr>
          <w:rFonts w:ascii="Courier New" w:hAnsi="Courier New" w:cs="Courier New"/>
        </w:rPr>
      </w:pPr>
      <w:r w:rsidRPr="009D3CF7">
        <w:rPr>
          <w:rFonts w:ascii="Courier New" w:hAnsi="Courier New" w:cs="Courier New"/>
        </w:rPr>
        <w:t>[cd Tools\</w:t>
      </w:r>
      <w:proofErr w:type="spellStart"/>
      <w:r w:rsidRPr="009D3CF7">
        <w:rPr>
          <w:rFonts w:ascii="Courier New" w:hAnsi="Courier New" w:cs="Courier New"/>
        </w:rPr>
        <w:t>DumpIt</w:t>
      </w:r>
      <w:proofErr w:type="spellEnd"/>
      <w:r w:rsidRPr="009D3CF7">
        <w:rPr>
          <w:rFonts w:ascii="Courier New" w:hAnsi="Courier New" w:cs="Courier New"/>
        </w:rPr>
        <w:t>]</w:t>
      </w:r>
    </w:p>
    <w:p w14:paraId="2A978F9F" w14:textId="77777777" w:rsidR="00A42E4F" w:rsidRDefault="00A42E4F" w:rsidP="00A42E4F"/>
    <w:p w14:paraId="136D809C" w14:textId="77777777" w:rsidR="00A42E4F" w:rsidRDefault="00A42E4F" w:rsidP="00A42E4F">
      <w:pPr>
        <w:jc w:val="center"/>
      </w:pPr>
      <w:r>
        <w:rPr>
          <w:noProof/>
        </w:rPr>
        <w:drawing>
          <wp:inline distT="0" distB="0" distL="0" distR="0" wp14:anchorId="12AB89FB" wp14:editId="47703F89">
            <wp:extent cx="4442613" cy="2237946"/>
            <wp:effectExtent l="0" t="0" r="0" b="0"/>
            <wp:docPr id="11" name="Picture 11" descr="Capture3-148641818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3-14864181816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5978" cy="2244679"/>
                    </a:xfrm>
                    <a:prstGeom prst="rect">
                      <a:avLst/>
                    </a:prstGeom>
                    <a:noFill/>
                    <a:ln>
                      <a:noFill/>
                    </a:ln>
                  </pic:spPr>
                </pic:pic>
              </a:graphicData>
            </a:graphic>
          </wp:inline>
        </w:drawing>
      </w:r>
    </w:p>
    <w:p w14:paraId="6CCCA366" w14:textId="27D9CC85" w:rsidR="009D3CF7" w:rsidRPr="009D3CF7" w:rsidRDefault="009D3CF7" w:rsidP="009D3CF7">
      <w:pPr>
        <w:jc w:val="center"/>
        <w:rPr>
          <w:b/>
          <w:sz w:val="20"/>
        </w:rPr>
      </w:pPr>
      <w:r w:rsidRPr="009D3CF7">
        <w:rPr>
          <w:b/>
          <w:sz w:val="20"/>
        </w:rPr>
        <w:t xml:space="preserve">Figure </w:t>
      </w:r>
      <w:r>
        <w:rPr>
          <w:b/>
          <w:sz w:val="20"/>
        </w:rPr>
        <w:t>2</w:t>
      </w:r>
      <w:r w:rsidRPr="009D3CF7">
        <w:rPr>
          <w:b/>
          <w:sz w:val="20"/>
        </w:rPr>
        <w:t xml:space="preserve">: </w:t>
      </w:r>
      <w:r w:rsidR="00595B95">
        <w:rPr>
          <w:b/>
          <w:sz w:val="20"/>
        </w:rPr>
        <w:t>Command Prompt</w:t>
      </w:r>
    </w:p>
    <w:p w14:paraId="6BECB879" w14:textId="01A57E63" w:rsidR="00A42E4F" w:rsidRPr="00492510" w:rsidRDefault="009D3CF7" w:rsidP="009D3CF7">
      <w:pPr>
        <w:jc w:val="center"/>
      </w:pPr>
      <w:r>
        <w:rPr>
          <w:sz w:val="18"/>
        </w:rPr>
        <w:t>Used with permission from Microsoft.</w:t>
      </w:r>
    </w:p>
    <w:p w14:paraId="736DE82C" w14:textId="77777777" w:rsidR="00A42E4F" w:rsidRDefault="00A42E4F" w:rsidP="00A42E4F"/>
    <w:p w14:paraId="3874D641" w14:textId="7A74EE72" w:rsidR="00A42E4F" w:rsidRDefault="00A42E4F" w:rsidP="009D3CF7">
      <w:pPr>
        <w:pStyle w:val="ListParagraph"/>
        <w:numPr>
          <w:ilvl w:val="0"/>
          <w:numId w:val="38"/>
        </w:numPr>
      </w:pPr>
      <w:r>
        <w:t>Run the command.</w:t>
      </w:r>
    </w:p>
    <w:p w14:paraId="754C3F7F" w14:textId="77777777" w:rsidR="00A42E4F" w:rsidRDefault="00A42E4F" w:rsidP="00A42E4F"/>
    <w:p w14:paraId="092CDAB5" w14:textId="13A3D69E" w:rsidR="00A42E4F" w:rsidRDefault="00A42E4F" w:rsidP="009D3CF7">
      <w:pPr>
        <w:pStyle w:val="ListParagraph"/>
        <w:numPr>
          <w:ilvl w:val="0"/>
          <w:numId w:val="38"/>
        </w:numPr>
      </w:pPr>
      <w:r>
        <w:t xml:space="preserve">Once in the </w:t>
      </w:r>
      <w:proofErr w:type="spellStart"/>
      <w:r w:rsidRPr="009D3CF7">
        <w:rPr>
          <w:b/>
        </w:rPr>
        <w:t>DumpIt</w:t>
      </w:r>
      <w:proofErr w:type="spellEnd"/>
      <w:r>
        <w:t xml:space="preserve"> directory, run the following command: </w:t>
      </w:r>
    </w:p>
    <w:p w14:paraId="18CF1711" w14:textId="77777777" w:rsidR="00A42E4F" w:rsidRDefault="00A42E4F" w:rsidP="00A42E4F">
      <w:pPr>
        <w:contextualSpacing/>
      </w:pPr>
    </w:p>
    <w:p w14:paraId="5BB49B53" w14:textId="77777777" w:rsidR="00A42E4F" w:rsidRPr="009D3CF7" w:rsidRDefault="00A42E4F" w:rsidP="009D3CF7">
      <w:pPr>
        <w:ind w:left="720"/>
        <w:contextualSpacing/>
        <w:rPr>
          <w:rFonts w:ascii="Courier New" w:hAnsi="Courier New" w:cs="Courier New"/>
        </w:rPr>
      </w:pPr>
      <w:r w:rsidRPr="009D3CF7">
        <w:rPr>
          <w:rFonts w:ascii="Courier New" w:hAnsi="Courier New" w:cs="Courier New"/>
        </w:rPr>
        <w:t>[DumpIt.exe]</w:t>
      </w:r>
    </w:p>
    <w:p w14:paraId="3AB7A92D" w14:textId="77777777" w:rsidR="00A42E4F" w:rsidRDefault="00A42E4F" w:rsidP="00A42E4F">
      <w:pPr>
        <w:contextualSpacing/>
        <w:jc w:val="center"/>
      </w:pPr>
    </w:p>
    <w:p w14:paraId="32E1FE03" w14:textId="77777777" w:rsidR="00A42E4F" w:rsidRDefault="00A42E4F" w:rsidP="00A42E4F">
      <w:pPr>
        <w:jc w:val="center"/>
      </w:pPr>
      <w:r>
        <w:rPr>
          <w:noProof/>
        </w:rPr>
        <w:drawing>
          <wp:inline distT="0" distB="0" distL="0" distR="0" wp14:anchorId="7B84DF02" wp14:editId="1239543F">
            <wp:extent cx="4745431" cy="2310276"/>
            <wp:effectExtent l="0" t="0" r="0" b="0"/>
            <wp:docPr id="23" name="Picture 23"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341" cy="2318509"/>
                    </a:xfrm>
                    <a:prstGeom prst="rect">
                      <a:avLst/>
                    </a:prstGeom>
                    <a:noFill/>
                    <a:ln>
                      <a:noFill/>
                    </a:ln>
                  </pic:spPr>
                </pic:pic>
              </a:graphicData>
            </a:graphic>
          </wp:inline>
        </w:drawing>
      </w:r>
    </w:p>
    <w:p w14:paraId="57BF31B1" w14:textId="6987C728" w:rsidR="009D3CF7" w:rsidRPr="009D3CF7" w:rsidRDefault="009D3CF7" w:rsidP="009D3CF7">
      <w:pPr>
        <w:jc w:val="center"/>
        <w:rPr>
          <w:b/>
          <w:sz w:val="20"/>
        </w:rPr>
      </w:pPr>
      <w:r w:rsidRPr="009D3CF7">
        <w:rPr>
          <w:b/>
          <w:sz w:val="20"/>
        </w:rPr>
        <w:t xml:space="preserve">Figure </w:t>
      </w:r>
      <w:r>
        <w:rPr>
          <w:b/>
          <w:sz w:val="20"/>
        </w:rPr>
        <w:t>3</w:t>
      </w:r>
      <w:r w:rsidRPr="009D3CF7">
        <w:rPr>
          <w:b/>
          <w:sz w:val="20"/>
        </w:rPr>
        <w:t xml:space="preserve">: </w:t>
      </w:r>
      <w:r w:rsidR="00595B95">
        <w:rPr>
          <w:b/>
          <w:sz w:val="20"/>
        </w:rPr>
        <w:t>Destination Path</w:t>
      </w:r>
    </w:p>
    <w:p w14:paraId="3507545C" w14:textId="5CE2298B" w:rsidR="00A42E4F" w:rsidRPr="00492510" w:rsidRDefault="009D3CF7" w:rsidP="009D3CF7">
      <w:pPr>
        <w:jc w:val="center"/>
      </w:pPr>
      <w:r>
        <w:rPr>
          <w:sz w:val="18"/>
        </w:rPr>
        <w:t>Used with permission from Microsoft.</w:t>
      </w:r>
    </w:p>
    <w:p w14:paraId="753C1FC4" w14:textId="77777777" w:rsidR="00A42E4F" w:rsidRDefault="00A42E4F" w:rsidP="00A42E4F"/>
    <w:p w14:paraId="301310AF" w14:textId="77777777" w:rsidR="009D3CF7" w:rsidRDefault="00A42E4F" w:rsidP="009D3CF7">
      <w:pPr>
        <w:ind w:left="720"/>
        <w:contextualSpacing/>
      </w:pPr>
      <w:r>
        <w:t>The program report</w:t>
      </w:r>
      <w:r w:rsidR="009D3CF7">
        <w:t>s</w:t>
      </w:r>
      <w:r>
        <w:t xml:space="preserve"> the Destination Path and provide</w:t>
      </w:r>
      <w:r w:rsidR="009D3CF7">
        <w:t>s</w:t>
      </w:r>
      <w:r>
        <w:t xml:space="preserve"> a file name for the RAM capture. </w:t>
      </w:r>
    </w:p>
    <w:p w14:paraId="64E5090D" w14:textId="77777777" w:rsidR="009D3CF7" w:rsidRDefault="009D3CF7" w:rsidP="00A42E4F">
      <w:pPr>
        <w:contextualSpacing/>
      </w:pPr>
    </w:p>
    <w:p w14:paraId="1E9B93F2" w14:textId="08EAFD43" w:rsidR="00A42E4F" w:rsidRDefault="009D3CF7" w:rsidP="009D3CF7">
      <w:pPr>
        <w:pStyle w:val="ListParagraph"/>
        <w:numPr>
          <w:ilvl w:val="0"/>
          <w:numId w:val="38"/>
        </w:numPr>
      </w:pPr>
      <w:r>
        <w:t xml:space="preserve">When </w:t>
      </w:r>
      <w:r w:rsidR="00A42E4F">
        <w:t xml:space="preserve">prompted </w:t>
      </w:r>
      <w:r>
        <w:t>with:</w:t>
      </w:r>
      <w:r w:rsidR="00A42E4F">
        <w:t xml:space="preserve"> </w:t>
      </w:r>
      <w:r w:rsidR="00A42E4F" w:rsidRPr="009D3CF7">
        <w:rPr>
          <w:rFonts w:ascii="Courier New" w:hAnsi="Courier New" w:cs="Courier New"/>
        </w:rPr>
        <w:t xml:space="preserve">Proceed to the </w:t>
      </w:r>
      <w:proofErr w:type="gramStart"/>
      <w:r w:rsidR="00A42E4F" w:rsidRPr="009D3CF7">
        <w:rPr>
          <w:rFonts w:ascii="Courier New" w:hAnsi="Courier New" w:cs="Courier New"/>
        </w:rPr>
        <w:t>acquisition ?</w:t>
      </w:r>
      <w:proofErr w:type="gramEnd"/>
      <w:r w:rsidR="00A42E4F" w:rsidRPr="009D3CF7">
        <w:rPr>
          <w:rFonts w:ascii="Courier New" w:hAnsi="Courier New" w:cs="Courier New"/>
        </w:rPr>
        <w:t xml:space="preserve"> [y/n]</w:t>
      </w:r>
      <w:r>
        <w:t xml:space="preserve">, type </w:t>
      </w:r>
      <w:r w:rsidRPr="009D3CF7">
        <w:rPr>
          <w:b/>
        </w:rPr>
        <w:t>Y</w:t>
      </w:r>
      <w:r>
        <w:t xml:space="preserve"> to run the program.</w:t>
      </w:r>
    </w:p>
    <w:p w14:paraId="51877A90" w14:textId="77777777" w:rsidR="00A42E4F" w:rsidRDefault="00A42E4F" w:rsidP="00A42E4F">
      <w:pPr>
        <w:contextualSpacing/>
      </w:pPr>
    </w:p>
    <w:p w14:paraId="0411FFCC" w14:textId="77777777" w:rsidR="00A42E4F" w:rsidRDefault="00A42E4F" w:rsidP="009D3CF7">
      <w:pPr>
        <w:ind w:left="720"/>
        <w:jc w:val="center"/>
        <w:rPr>
          <w:noProof/>
        </w:rPr>
      </w:pPr>
      <w:r>
        <w:rPr>
          <w:noProof/>
        </w:rPr>
        <w:lastRenderedPageBreak/>
        <w:drawing>
          <wp:inline distT="0" distB="0" distL="0" distR="0" wp14:anchorId="5AA84D36" wp14:editId="433D053B">
            <wp:extent cx="4391737" cy="2526657"/>
            <wp:effectExtent l="0" t="0" r="0" b="7620"/>
            <wp:docPr id="24" name="Picture 24"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8208" cy="2536133"/>
                    </a:xfrm>
                    <a:prstGeom prst="rect">
                      <a:avLst/>
                    </a:prstGeom>
                    <a:noFill/>
                    <a:ln>
                      <a:noFill/>
                    </a:ln>
                  </pic:spPr>
                </pic:pic>
              </a:graphicData>
            </a:graphic>
          </wp:inline>
        </w:drawing>
      </w:r>
    </w:p>
    <w:p w14:paraId="36032066" w14:textId="18F03641" w:rsidR="009D3CF7" w:rsidRPr="009D3CF7" w:rsidRDefault="009D3CF7" w:rsidP="009D3CF7">
      <w:pPr>
        <w:jc w:val="center"/>
        <w:rPr>
          <w:b/>
          <w:sz w:val="20"/>
        </w:rPr>
      </w:pPr>
      <w:r w:rsidRPr="009D3CF7">
        <w:rPr>
          <w:b/>
          <w:sz w:val="20"/>
        </w:rPr>
        <w:t xml:space="preserve">Figure </w:t>
      </w:r>
      <w:r>
        <w:rPr>
          <w:b/>
          <w:sz w:val="20"/>
        </w:rPr>
        <w:t>4</w:t>
      </w:r>
      <w:r w:rsidRPr="009D3CF7">
        <w:rPr>
          <w:b/>
          <w:sz w:val="20"/>
        </w:rPr>
        <w:t xml:space="preserve">: </w:t>
      </w:r>
      <w:r w:rsidR="00595B95">
        <w:rPr>
          <w:b/>
          <w:sz w:val="20"/>
        </w:rPr>
        <w:t>Run the Program</w:t>
      </w:r>
    </w:p>
    <w:p w14:paraId="232A0C68" w14:textId="30FEADEA" w:rsidR="00A42E4F" w:rsidRPr="00492510" w:rsidRDefault="009D3CF7" w:rsidP="009D3CF7">
      <w:pPr>
        <w:jc w:val="center"/>
      </w:pPr>
      <w:r>
        <w:rPr>
          <w:sz w:val="18"/>
        </w:rPr>
        <w:t>Used with permission from Microsoft.</w:t>
      </w:r>
    </w:p>
    <w:p w14:paraId="4531C2B2" w14:textId="77777777" w:rsidR="00A42E4F" w:rsidRDefault="00A42E4F" w:rsidP="00A42E4F"/>
    <w:p w14:paraId="668CA829" w14:textId="7A542774" w:rsidR="00A42E4F" w:rsidRDefault="00A42E4F" w:rsidP="009D3CF7">
      <w:pPr>
        <w:ind w:left="720"/>
        <w:contextualSpacing/>
      </w:pPr>
      <w:r>
        <w:t>Once completed, the program report</w:t>
      </w:r>
      <w:r w:rsidR="009D3CF7">
        <w:t>s</w:t>
      </w:r>
      <w:r>
        <w:t xml:space="preserve"> that the processing is done</w:t>
      </w:r>
      <w:r w:rsidR="009D3CF7">
        <w:t xml:space="preserve">. It </w:t>
      </w:r>
      <w:r>
        <w:t>report</w:t>
      </w:r>
      <w:r w:rsidR="009D3CF7">
        <w:t>s</w:t>
      </w:r>
      <w:r>
        <w:t xml:space="preserve"> the date and time of completion and the amount of time </w:t>
      </w:r>
      <w:r w:rsidR="009D3CF7">
        <w:t xml:space="preserve">taken </w:t>
      </w:r>
      <w:r>
        <w:t>to complete the acquisition. The program will also report the size of the file that was created and will provide a SHA-256 hash value of the acquisition.</w:t>
      </w:r>
    </w:p>
    <w:p w14:paraId="3D1C1319" w14:textId="77777777" w:rsidR="00A42E4F" w:rsidRDefault="00A42E4F" w:rsidP="00A42E4F">
      <w:pPr>
        <w:pStyle w:val="first-para"/>
        <w:spacing w:before="0" w:after="0"/>
        <w:rPr>
          <w:rStyle w:val="figuremediaobject"/>
          <w:rFonts w:ascii="Arial" w:hAnsi="Arial" w:cs="Arial"/>
          <w:sz w:val="22"/>
          <w:szCs w:val="22"/>
        </w:rPr>
      </w:pPr>
    </w:p>
    <w:p w14:paraId="791576A0" w14:textId="77777777" w:rsidR="00A42E4F" w:rsidRDefault="00A42E4F" w:rsidP="00A42E4F">
      <w:pPr>
        <w:jc w:val="center"/>
      </w:pPr>
      <w:r>
        <w:rPr>
          <w:noProof/>
        </w:rPr>
        <w:drawing>
          <wp:inline distT="0" distB="0" distL="0" distR="0" wp14:anchorId="70047618" wp14:editId="292C941E">
            <wp:extent cx="4073956" cy="2994662"/>
            <wp:effectExtent l="0" t="0" r="3175" b="0"/>
            <wp:docPr id="16" name="Picture 16"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0961" cy="2999811"/>
                    </a:xfrm>
                    <a:prstGeom prst="rect">
                      <a:avLst/>
                    </a:prstGeom>
                    <a:noFill/>
                    <a:ln>
                      <a:noFill/>
                    </a:ln>
                  </pic:spPr>
                </pic:pic>
              </a:graphicData>
            </a:graphic>
          </wp:inline>
        </w:drawing>
      </w:r>
    </w:p>
    <w:p w14:paraId="3D91184C" w14:textId="48EC178D" w:rsidR="00B73948" w:rsidRPr="009D3CF7" w:rsidRDefault="00B73948" w:rsidP="00B73948">
      <w:pPr>
        <w:jc w:val="center"/>
        <w:rPr>
          <w:b/>
          <w:sz w:val="20"/>
        </w:rPr>
      </w:pPr>
      <w:r w:rsidRPr="009D3CF7">
        <w:rPr>
          <w:b/>
          <w:sz w:val="20"/>
        </w:rPr>
        <w:t xml:space="preserve">Figure </w:t>
      </w:r>
      <w:r>
        <w:rPr>
          <w:b/>
          <w:sz w:val="20"/>
        </w:rPr>
        <w:t>5</w:t>
      </w:r>
      <w:r w:rsidRPr="009D3CF7">
        <w:rPr>
          <w:b/>
          <w:sz w:val="20"/>
        </w:rPr>
        <w:t xml:space="preserve">: </w:t>
      </w:r>
      <w:r w:rsidR="00595B95">
        <w:rPr>
          <w:b/>
          <w:sz w:val="20"/>
        </w:rPr>
        <w:t>Completed Process</w:t>
      </w:r>
    </w:p>
    <w:p w14:paraId="6A1FEEE0" w14:textId="025DE831" w:rsidR="00A42E4F" w:rsidRPr="00492510" w:rsidRDefault="00B73948" w:rsidP="00B73948">
      <w:pPr>
        <w:jc w:val="center"/>
      </w:pPr>
      <w:r>
        <w:rPr>
          <w:sz w:val="18"/>
        </w:rPr>
        <w:t>Used with permission from Microsoft.</w:t>
      </w:r>
    </w:p>
    <w:p w14:paraId="661C01CE" w14:textId="77777777" w:rsidR="00A42E4F" w:rsidRDefault="00A42E4F" w:rsidP="00A42E4F">
      <w:pPr>
        <w:jc w:val="center"/>
        <w:rPr>
          <w:noProof/>
        </w:rPr>
      </w:pPr>
    </w:p>
    <w:p w14:paraId="5B7E3465" w14:textId="77777777" w:rsidR="00A42E4F" w:rsidRDefault="00A42E4F" w:rsidP="00A42E4F">
      <w:pPr>
        <w:rPr>
          <w:noProof/>
        </w:rPr>
      </w:pPr>
    </w:p>
    <w:p w14:paraId="13ACEA80" w14:textId="0E51B929" w:rsidR="00A42E4F" w:rsidRDefault="00A42E4F" w:rsidP="00B73948">
      <w:pPr>
        <w:pStyle w:val="ListParagraph"/>
        <w:numPr>
          <w:ilvl w:val="0"/>
          <w:numId w:val="38"/>
        </w:numPr>
      </w:pPr>
      <w:r>
        <w:lastRenderedPageBreak/>
        <w:t xml:space="preserve">To confirm the file was created, run a </w:t>
      </w:r>
      <w:proofErr w:type="spellStart"/>
      <w:r w:rsidRPr="00B73948">
        <w:rPr>
          <w:rFonts w:ascii="Courier New" w:hAnsi="Courier New" w:cs="Courier New"/>
        </w:rPr>
        <w:t>dir</w:t>
      </w:r>
      <w:proofErr w:type="spellEnd"/>
      <w:r w:rsidRPr="00B73948">
        <w:rPr>
          <w:rFonts w:ascii="Courier New" w:hAnsi="Courier New" w:cs="Courier New"/>
        </w:rPr>
        <w:t xml:space="preserve"> </w:t>
      </w:r>
      <w:r>
        <w:t xml:space="preserve">command from the </w:t>
      </w:r>
      <w:r w:rsidRPr="00B73948">
        <w:rPr>
          <w:b/>
        </w:rPr>
        <w:t>Tools\</w:t>
      </w:r>
      <w:proofErr w:type="spellStart"/>
      <w:r w:rsidRPr="00B73948">
        <w:rPr>
          <w:b/>
        </w:rPr>
        <w:t>DumpIt</w:t>
      </w:r>
      <w:proofErr w:type="spellEnd"/>
      <w:r>
        <w:t xml:space="preserve"> directory</w:t>
      </w:r>
      <w:r w:rsidR="00B73948">
        <w:t>.</w:t>
      </w:r>
    </w:p>
    <w:p w14:paraId="5FB3C321" w14:textId="77777777" w:rsidR="00B73948" w:rsidRDefault="00B73948" w:rsidP="00B73948">
      <w:pPr>
        <w:pStyle w:val="ListParagraph"/>
      </w:pPr>
    </w:p>
    <w:p w14:paraId="6BACE1E0" w14:textId="737D8C9D" w:rsidR="00A42E4F" w:rsidRPr="00B73948" w:rsidRDefault="00A42E4F" w:rsidP="00B73948">
      <w:pPr>
        <w:ind w:left="720"/>
        <w:rPr>
          <w:rFonts w:ascii="Courier New" w:hAnsi="Courier New" w:cs="Courier New"/>
        </w:rPr>
      </w:pPr>
      <w:r w:rsidRPr="00B73948">
        <w:rPr>
          <w:rFonts w:ascii="Courier New" w:hAnsi="Courier New" w:cs="Courier New"/>
        </w:rPr>
        <w:t>E:\Tools\DumpIt</w:t>
      </w:r>
    </w:p>
    <w:p w14:paraId="6262431D" w14:textId="1C0FECEB" w:rsidR="00A42E4F" w:rsidRPr="00B73948" w:rsidRDefault="00A42E4F" w:rsidP="00B73948">
      <w:pPr>
        <w:ind w:left="720"/>
        <w:rPr>
          <w:rFonts w:ascii="Courier New" w:hAnsi="Courier New" w:cs="Courier New"/>
        </w:rPr>
      </w:pPr>
      <w:proofErr w:type="spellStart"/>
      <w:r w:rsidRPr="00B73948">
        <w:rPr>
          <w:rFonts w:ascii="Courier New" w:hAnsi="Courier New" w:cs="Courier New"/>
        </w:rPr>
        <w:t>dir</w:t>
      </w:r>
      <w:proofErr w:type="spellEnd"/>
    </w:p>
    <w:p w14:paraId="6EB5895F" w14:textId="77777777" w:rsidR="00A42E4F" w:rsidRDefault="00A42E4F" w:rsidP="00A42E4F">
      <w:pPr>
        <w:jc w:val="center"/>
      </w:pPr>
    </w:p>
    <w:p w14:paraId="4563F98C" w14:textId="77777777" w:rsidR="00A42E4F" w:rsidRDefault="00A42E4F" w:rsidP="00A42E4F">
      <w:pPr>
        <w:jc w:val="center"/>
      </w:pPr>
      <w:r>
        <w:rPr>
          <w:noProof/>
        </w:rPr>
        <w:drawing>
          <wp:inline distT="0" distB="0" distL="0" distR="0" wp14:anchorId="2F0CF16B" wp14:editId="6D429DC0">
            <wp:extent cx="4794581" cy="2162436"/>
            <wp:effectExtent l="0" t="0" r="6350" b="9525"/>
            <wp:docPr id="13" name="Picture 13" descr="Capture7-148641889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7-14864188959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8589" cy="2168754"/>
                    </a:xfrm>
                    <a:prstGeom prst="rect">
                      <a:avLst/>
                    </a:prstGeom>
                    <a:noFill/>
                    <a:ln>
                      <a:noFill/>
                    </a:ln>
                  </pic:spPr>
                </pic:pic>
              </a:graphicData>
            </a:graphic>
          </wp:inline>
        </w:drawing>
      </w:r>
    </w:p>
    <w:p w14:paraId="67C752FD" w14:textId="2450693F" w:rsidR="00B73948" w:rsidRPr="009D3CF7" w:rsidRDefault="00B73948" w:rsidP="00B73948">
      <w:pPr>
        <w:jc w:val="center"/>
        <w:rPr>
          <w:b/>
          <w:sz w:val="20"/>
        </w:rPr>
      </w:pPr>
      <w:r w:rsidRPr="009D3CF7">
        <w:rPr>
          <w:b/>
          <w:sz w:val="20"/>
        </w:rPr>
        <w:t xml:space="preserve">Figure </w:t>
      </w:r>
      <w:r>
        <w:rPr>
          <w:b/>
          <w:sz w:val="20"/>
        </w:rPr>
        <w:t>6</w:t>
      </w:r>
      <w:r w:rsidRPr="009D3CF7">
        <w:rPr>
          <w:b/>
          <w:sz w:val="20"/>
        </w:rPr>
        <w:t xml:space="preserve">: </w:t>
      </w:r>
      <w:r w:rsidR="00595B95">
        <w:rPr>
          <w:b/>
          <w:sz w:val="20"/>
        </w:rPr>
        <w:t>Dir Command</w:t>
      </w:r>
    </w:p>
    <w:p w14:paraId="0D31AA38" w14:textId="64C7A307" w:rsidR="00A42E4F" w:rsidRPr="00492510" w:rsidRDefault="00B73948" w:rsidP="00B73948">
      <w:pPr>
        <w:jc w:val="center"/>
      </w:pPr>
      <w:r>
        <w:rPr>
          <w:sz w:val="18"/>
        </w:rPr>
        <w:t>Used with permission from Microsoft.</w:t>
      </w:r>
    </w:p>
    <w:p w14:paraId="455BE9DB" w14:textId="77777777" w:rsidR="00A42E4F" w:rsidRDefault="00A42E4F" w:rsidP="00A42E4F">
      <w:pPr>
        <w:pStyle w:val="first-para"/>
        <w:spacing w:before="0" w:after="0"/>
        <w:ind w:left="0"/>
        <w:rPr>
          <w:rStyle w:val="figuremediaobject"/>
          <w:rFonts w:ascii="Arial" w:hAnsi="Arial" w:cs="Arial"/>
          <w:sz w:val="22"/>
          <w:szCs w:val="22"/>
        </w:rPr>
      </w:pPr>
    </w:p>
    <w:p w14:paraId="187C997F" w14:textId="33A559D6" w:rsidR="00B73948" w:rsidRDefault="00B73948" w:rsidP="00B73948">
      <w:pPr>
        <w:pStyle w:val="HeadingStyle1"/>
      </w:pPr>
      <w:bookmarkStart w:id="9" w:name="_Toc366743471"/>
      <w:bookmarkStart w:id="10" w:name="_Toc494292517"/>
      <w:r>
        <w:t>3.0</w:t>
      </w:r>
      <w:r>
        <w:tab/>
        <w:t>Acquiring RAM using FTK Imager Lite</w:t>
      </w:r>
      <w:bookmarkEnd w:id="9"/>
      <w:bookmarkEnd w:id="10"/>
    </w:p>
    <w:p w14:paraId="7F1953E8" w14:textId="7DD1CC9D" w:rsidR="00B73948" w:rsidRDefault="00B73948" w:rsidP="00B73948">
      <w:r>
        <w:t xml:space="preserve">FTK Imager and </w:t>
      </w:r>
      <w:proofErr w:type="spellStart"/>
      <w:r>
        <w:t>ImagerLite</w:t>
      </w:r>
      <w:proofErr w:type="spellEnd"/>
      <w:r>
        <w:t xml:space="preserve"> from </w:t>
      </w:r>
      <w:proofErr w:type="spellStart"/>
      <w:r>
        <w:t>AccessData</w:t>
      </w:r>
      <w:proofErr w:type="spellEnd"/>
      <w:r>
        <w:t xml:space="preserve"> are free Windows acquisition tools. Imager is a tool that would be installed on your forensic workstation. Imager Lite is portable and can be placed on a USB drive. This portability allows you to capture memory or data from a live system, as well as imaging systems. </w:t>
      </w:r>
    </w:p>
    <w:p w14:paraId="7B75F47B" w14:textId="77777777" w:rsidR="00B73948" w:rsidRPr="004F2926" w:rsidRDefault="00B73948" w:rsidP="00B73948"/>
    <w:p w14:paraId="7730FF54" w14:textId="3E720936" w:rsidR="00B73948" w:rsidRDefault="00B73948" w:rsidP="00B73948">
      <w:r>
        <w:t xml:space="preserve">Note: When preparing a USB drive with FTK Imager Lite installed, the USB drive must be larger than the amount of RAM you will be obtaining. </w:t>
      </w:r>
    </w:p>
    <w:p w14:paraId="2DC0220B" w14:textId="77777777" w:rsidR="00B73948" w:rsidRDefault="00B73948" w:rsidP="00B73948"/>
    <w:p w14:paraId="130593F7" w14:textId="77777777" w:rsidR="00B73948" w:rsidRDefault="00B73948" w:rsidP="00B73948">
      <w:pPr>
        <w:pStyle w:val="ListParagraph"/>
        <w:numPr>
          <w:ilvl w:val="0"/>
          <w:numId w:val="39"/>
        </w:numPr>
      </w:pPr>
      <w:r>
        <w:t xml:space="preserve">Plug the prepared USB drive into the Windows system and note the drive letter. </w:t>
      </w:r>
    </w:p>
    <w:p w14:paraId="20058F5E" w14:textId="77777777" w:rsidR="00B73948" w:rsidRDefault="00B73948" w:rsidP="00B73948">
      <w:pPr>
        <w:pStyle w:val="ListParagraph"/>
      </w:pPr>
    </w:p>
    <w:p w14:paraId="7E2AC547" w14:textId="6783740F" w:rsidR="00B73948" w:rsidRDefault="00B73948" w:rsidP="00B73948">
      <w:pPr>
        <w:pStyle w:val="ListParagraph"/>
        <w:numPr>
          <w:ilvl w:val="0"/>
          <w:numId w:val="39"/>
        </w:numPr>
      </w:pPr>
      <w:r>
        <w:t xml:space="preserve">If autorun is enabled on the Windows system, open the Window, navigate to </w:t>
      </w:r>
      <w:r w:rsidRPr="00B73948">
        <w:rPr>
          <w:b/>
        </w:rPr>
        <w:t>Tools\</w:t>
      </w:r>
      <w:proofErr w:type="gramStart"/>
      <w:r w:rsidRPr="00B73948">
        <w:rPr>
          <w:b/>
        </w:rPr>
        <w:t>FTK</w:t>
      </w:r>
      <w:proofErr w:type="gramEnd"/>
      <w:r>
        <w:t xml:space="preserve"> and double-click </w:t>
      </w:r>
      <w:r w:rsidRPr="00B73948">
        <w:rPr>
          <w:b/>
        </w:rPr>
        <w:t>FTK Imager.exe</w:t>
      </w:r>
      <w:r>
        <w:t xml:space="preserve"> to run the program. Otherwise, open a Command Prompt with Administrator privileges and change the drive letter to that of your USB drive (in this case, </w:t>
      </w:r>
      <w:r w:rsidRPr="00B73948">
        <w:rPr>
          <w:b/>
        </w:rPr>
        <w:t>E:</w:t>
      </w:r>
      <w:r>
        <w:t xml:space="preserve">). The executable is in the </w:t>
      </w:r>
      <w:r w:rsidRPr="00B73948">
        <w:rPr>
          <w:b/>
        </w:rPr>
        <w:t>Tools\FTK</w:t>
      </w:r>
      <w:r>
        <w:t xml:space="preserve"> folder. Run the following commands from the Command Prompt:</w:t>
      </w:r>
    </w:p>
    <w:p w14:paraId="458445C4" w14:textId="77777777" w:rsidR="00B73948" w:rsidRDefault="00B73948" w:rsidP="00B73948"/>
    <w:p w14:paraId="64479FB6" w14:textId="59074DE5" w:rsidR="00B73948" w:rsidRPr="00B73948" w:rsidRDefault="00B73948" w:rsidP="00B73948">
      <w:pPr>
        <w:ind w:left="720"/>
        <w:rPr>
          <w:rFonts w:ascii="Courier New" w:hAnsi="Courier New" w:cs="Courier New"/>
        </w:rPr>
      </w:pPr>
      <w:r>
        <w:rPr>
          <w:rFonts w:ascii="Courier New" w:hAnsi="Courier New" w:cs="Courier New"/>
        </w:rPr>
        <w:t>E</w:t>
      </w:r>
      <w:r w:rsidRPr="00B73948">
        <w:rPr>
          <w:rFonts w:ascii="Courier New" w:hAnsi="Courier New" w:cs="Courier New"/>
        </w:rPr>
        <w:t>:</w:t>
      </w:r>
    </w:p>
    <w:p w14:paraId="2AC6FD2F" w14:textId="5965902E" w:rsidR="00B73948" w:rsidRPr="00B73948" w:rsidRDefault="00B73948" w:rsidP="00B73948">
      <w:pPr>
        <w:ind w:left="720"/>
        <w:rPr>
          <w:rFonts w:ascii="Courier New" w:hAnsi="Courier New" w:cs="Courier New"/>
        </w:rPr>
      </w:pPr>
      <w:r w:rsidRPr="00B73948">
        <w:rPr>
          <w:rFonts w:ascii="Courier New" w:hAnsi="Courier New" w:cs="Courier New"/>
        </w:rPr>
        <w:t>cd Tools\FTK\FTK Imager.exe</w:t>
      </w:r>
    </w:p>
    <w:p w14:paraId="2EEBB56A" w14:textId="77777777" w:rsidR="00B73948" w:rsidRDefault="00B73948" w:rsidP="00B73948">
      <w:pPr>
        <w:jc w:val="center"/>
      </w:pPr>
    </w:p>
    <w:p w14:paraId="1BA3B95B" w14:textId="77777777" w:rsidR="00B73948" w:rsidRDefault="00B73948" w:rsidP="00B73948">
      <w:pPr>
        <w:jc w:val="center"/>
      </w:pPr>
      <w:r>
        <w:rPr>
          <w:noProof/>
        </w:rPr>
        <w:lastRenderedPageBreak/>
        <w:drawing>
          <wp:inline distT="0" distB="0" distL="0" distR="0" wp14:anchorId="21D0F406" wp14:editId="7B62DCB8">
            <wp:extent cx="4568342" cy="1493496"/>
            <wp:effectExtent l="0" t="0" r="3810" b="0"/>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9466" cy="1500402"/>
                    </a:xfrm>
                    <a:prstGeom prst="rect">
                      <a:avLst/>
                    </a:prstGeom>
                    <a:noFill/>
                    <a:ln>
                      <a:noFill/>
                    </a:ln>
                  </pic:spPr>
                </pic:pic>
              </a:graphicData>
            </a:graphic>
          </wp:inline>
        </w:drawing>
      </w:r>
    </w:p>
    <w:p w14:paraId="75C0F267" w14:textId="3BE25FD7" w:rsidR="00B73948" w:rsidRPr="009D3CF7" w:rsidRDefault="00B73948" w:rsidP="00B73948">
      <w:pPr>
        <w:jc w:val="center"/>
        <w:rPr>
          <w:b/>
          <w:sz w:val="20"/>
        </w:rPr>
      </w:pPr>
      <w:r w:rsidRPr="009D3CF7">
        <w:rPr>
          <w:b/>
          <w:sz w:val="20"/>
        </w:rPr>
        <w:t xml:space="preserve">Figure </w:t>
      </w:r>
      <w:r>
        <w:rPr>
          <w:b/>
          <w:sz w:val="20"/>
        </w:rPr>
        <w:t>7</w:t>
      </w:r>
      <w:r w:rsidRPr="009D3CF7">
        <w:rPr>
          <w:b/>
          <w:sz w:val="20"/>
        </w:rPr>
        <w:t xml:space="preserve">: </w:t>
      </w:r>
      <w:r w:rsidR="00595B95">
        <w:rPr>
          <w:b/>
          <w:sz w:val="20"/>
        </w:rPr>
        <w:t>Tools/FTK</w:t>
      </w:r>
    </w:p>
    <w:p w14:paraId="797D7712" w14:textId="062058CD" w:rsidR="00B73948" w:rsidRPr="00492510" w:rsidRDefault="00B73948" w:rsidP="00B73948">
      <w:pPr>
        <w:jc w:val="center"/>
      </w:pPr>
      <w:r>
        <w:rPr>
          <w:sz w:val="18"/>
        </w:rPr>
        <w:t>Used with permission from Microsoft.</w:t>
      </w:r>
    </w:p>
    <w:p w14:paraId="5D4DF83B" w14:textId="77777777" w:rsidR="00B73948" w:rsidRDefault="00B73948" w:rsidP="00B73948"/>
    <w:p w14:paraId="4B615903" w14:textId="77777777" w:rsidR="00B73948" w:rsidRDefault="00B73948" w:rsidP="00B73948">
      <w:pPr>
        <w:ind w:left="720"/>
      </w:pPr>
      <w:r>
        <w:t xml:space="preserve">The program opens. </w:t>
      </w:r>
    </w:p>
    <w:p w14:paraId="5E540EEA" w14:textId="77777777" w:rsidR="00B73948" w:rsidRDefault="00B73948" w:rsidP="00B73948">
      <w:pPr>
        <w:ind w:left="720"/>
      </w:pPr>
    </w:p>
    <w:p w14:paraId="319CF0AE" w14:textId="03D56D1C" w:rsidR="00B73948" w:rsidRDefault="00B73948" w:rsidP="00B73948">
      <w:pPr>
        <w:pStyle w:val="ListParagraph"/>
        <w:numPr>
          <w:ilvl w:val="0"/>
          <w:numId w:val="39"/>
        </w:numPr>
      </w:pPr>
      <w:r>
        <w:t xml:space="preserve">Select the </w:t>
      </w:r>
      <w:r w:rsidR="005536DD">
        <w:t xml:space="preserve">green </w:t>
      </w:r>
      <w:r>
        <w:t xml:space="preserve">“chip” icon from the </w:t>
      </w:r>
      <w:proofErr w:type="gramStart"/>
      <w:r>
        <w:t>toolbar, or</w:t>
      </w:r>
      <w:proofErr w:type="gramEnd"/>
      <w:r>
        <w:t xml:space="preserve"> select </w:t>
      </w:r>
      <w:r w:rsidRPr="00B73948">
        <w:rPr>
          <w:b/>
        </w:rPr>
        <w:t>File &gt; Capture Memory</w:t>
      </w:r>
      <w:r>
        <w:t>.</w:t>
      </w:r>
    </w:p>
    <w:p w14:paraId="1D0EF855" w14:textId="77777777" w:rsidR="00B73948" w:rsidRDefault="00B73948" w:rsidP="00B73948"/>
    <w:p w14:paraId="6259A187" w14:textId="77777777" w:rsidR="00B73948" w:rsidRDefault="00B73948" w:rsidP="00B73948">
      <w:pPr>
        <w:jc w:val="center"/>
      </w:pPr>
      <w:r>
        <w:rPr>
          <w:noProof/>
        </w:rPr>
        <w:drawing>
          <wp:inline distT="0" distB="0" distL="0" distR="0" wp14:anchorId="559D928D" wp14:editId="6A3CD0DC">
            <wp:extent cx="3226003" cy="1155802"/>
            <wp:effectExtent l="0" t="0" r="0" b="6350"/>
            <wp:docPr id="30" name="Picture 30" descr="Capture2-148650138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2-1486501380730"/>
                    <pic:cNvPicPr>
                      <a:picLocks noChangeAspect="1" noChangeArrowheads="1"/>
                    </pic:cNvPicPr>
                  </pic:nvPicPr>
                  <pic:blipFill rotWithShape="1">
                    <a:blip r:embed="rId18">
                      <a:extLst>
                        <a:ext uri="{28A0092B-C50C-407E-A947-70E740481C1C}">
                          <a14:useLocalDpi xmlns:a14="http://schemas.microsoft.com/office/drawing/2010/main" val="0"/>
                        </a:ext>
                      </a:extLst>
                    </a:blip>
                    <a:srcRect r="36929" b="61721"/>
                    <a:stretch/>
                  </pic:blipFill>
                  <pic:spPr bwMode="auto">
                    <a:xfrm>
                      <a:off x="0" y="0"/>
                      <a:ext cx="3226003" cy="1155802"/>
                    </a:xfrm>
                    <a:prstGeom prst="rect">
                      <a:avLst/>
                    </a:prstGeom>
                    <a:noFill/>
                    <a:ln>
                      <a:noFill/>
                    </a:ln>
                    <a:extLst>
                      <a:ext uri="{53640926-AAD7-44D8-BBD7-CCE9431645EC}">
                        <a14:shadowObscured xmlns:a14="http://schemas.microsoft.com/office/drawing/2010/main"/>
                      </a:ext>
                    </a:extLst>
                  </pic:spPr>
                </pic:pic>
              </a:graphicData>
            </a:graphic>
          </wp:inline>
        </w:drawing>
      </w:r>
    </w:p>
    <w:p w14:paraId="2C108F6A" w14:textId="76839FA8" w:rsidR="005536DD" w:rsidRPr="009D3CF7" w:rsidRDefault="005536DD" w:rsidP="005536DD">
      <w:pPr>
        <w:jc w:val="center"/>
        <w:rPr>
          <w:b/>
          <w:sz w:val="20"/>
        </w:rPr>
      </w:pPr>
      <w:r w:rsidRPr="009D3CF7">
        <w:rPr>
          <w:b/>
          <w:sz w:val="20"/>
        </w:rPr>
        <w:t xml:space="preserve">Figure </w:t>
      </w:r>
      <w:r>
        <w:rPr>
          <w:b/>
          <w:sz w:val="20"/>
        </w:rPr>
        <w:t>8</w:t>
      </w:r>
      <w:r w:rsidRPr="009D3CF7">
        <w:rPr>
          <w:b/>
          <w:sz w:val="20"/>
        </w:rPr>
        <w:t>:</w:t>
      </w:r>
      <w:r w:rsidR="00595B95">
        <w:rPr>
          <w:b/>
          <w:sz w:val="20"/>
        </w:rPr>
        <w:t xml:space="preserve"> Capture Memory</w:t>
      </w:r>
      <w:r w:rsidRPr="009D3CF7">
        <w:rPr>
          <w:b/>
          <w:sz w:val="20"/>
        </w:rPr>
        <w:t xml:space="preserve"> </w:t>
      </w:r>
    </w:p>
    <w:p w14:paraId="671BC695" w14:textId="0A5CCF5C" w:rsidR="00B73948" w:rsidRPr="00492510" w:rsidRDefault="005536DD" w:rsidP="005536DD">
      <w:pPr>
        <w:ind w:left="810" w:right="36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 </w:t>
      </w:r>
    </w:p>
    <w:p w14:paraId="2F9E4182" w14:textId="77777777" w:rsidR="00B73948" w:rsidRDefault="00B73948" w:rsidP="00B73948">
      <w:pPr>
        <w:jc w:val="center"/>
      </w:pPr>
    </w:p>
    <w:p w14:paraId="3D80F5E8" w14:textId="77777777" w:rsidR="005536DD" w:rsidRDefault="005536DD" w:rsidP="005536DD">
      <w:pPr>
        <w:ind w:left="720"/>
      </w:pPr>
      <w:r>
        <w:t xml:space="preserve">The </w:t>
      </w:r>
      <w:r w:rsidR="00B73948" w:rsidRPr="005536DD">
        <w:rPr>
          <w:i/>
        </w:rPr>
        <w:t>Memory Capture</w:t>
      </w:r>
      <w:r w:rsidR="00B73948">
        <w:t xml:space="preserve"> window open</w:t>
      </w:r>
      <w:r>
        <w:t>s</w:t>
      </w:r>
      <w:r w:rsidR="00B73948">
        <w:t xml:space="preserve">. </w:t>
      </w:r>
    </w:p>
    <w:p w14:paraId="57B6B123" w14:textId="77777777" w:rsidR="005536DD" w:rsidRDefault="005536DD" w:rsidP="00B73948"/>
    <w:p w14:paraId="4D942B4B" w14:textId="77777777" w:rsidR="005536DD" w:rsidRDefault="00B73948" w:rsidP="005536DD">
      <w:pPr>
        <w:pStyle w:val="ListParagraph"/>
        <w:numPr>
          <w:ilvl w:val="0"/>
          <w:numId w:val="39"/>
        </w:numPr>
      </w:pPr>
      <w:r>
        <w:t xml:space="preserve">Browse to a path on your USB </w:t>
      </w:r>
      <w:proofErr w:type="gramStart"/>
      <w:r>
        <w:t>drive, and</w:t>
      </w:r>
      <w:proofErr w:type="gramEnd"/>
      <w:r>
        <w:t xml:space="preserve"> nam</w:t>
      </w:r>
      <w:r w:rsidR="005536DD">
        <w:t>e the destination filename as:</w:t>
      </w:r>
      <w:r>
        <w:t xml:space="preserve"> date – reference number – description. The default extension </w:t>
      </w:r>
      <w:proofErr w:type="gramStart"/>
      <w:r>
        <w:t xml:space="preserve">is </w:t>
      </w:r>
      <w:r w:rsidRPr="005536DD">
        <w:rPr>
          <w:b/>
        </w:rPr>
        <w:t>.mem</w:t>
      </w:r>
      <w:proofErr w:type="gramEnd"/>
      <w:r>
        <w:t>.</w:t>
      </w:r>
    </w:p>
    <w:p w14:paraId="542C1E0B" w14:textId="77777777" w:rsidR="005536DD" w:rsidRDefault="005536DD" w:rsidP="005536DD">
      <w:pPr>
        <w:pStyle w:val="ListParagraph"/>
      </w:pPr>
    </w:p>
    <w:p w14:paraId="39F9C9AC" w14:textId="13F40AF5" w:rsidR="00B73948" w:rsidRDefault="005D766F" w:rsidP="005536DD">
      <w:pPr>
        <w:pStyle w:val="ListParagraph"/>
        <w:numPr>
          <w:ilvl w:val="0"/>
          <w:numId w:val="39"/>
        </w:numPr>
      </w:pPr>
      <w:r>
        <w:t xml:space="preserve">Do not select either the </w:t>
      </w:r>
      <w:r w:rsidRPr="0021373A">
        <w:rPr>
          <w:b/>
        </w:rPr>
        <w:t xml:space="preserve">Include </w:t>
      </w:r>
      <w:proofErr w:type="spellStart"/>
      <w:r w:rsidRPr="0021373A">
        <w:rPr>
          <w:b/>
        </w:rPr>
        <w:t>pagefile</w:t>
      </w:r>
      <w:proofErr w:type="spellEnd"/>
      <w:r>
        <w:t xml:space="preserve"> or </w:t>
      </w:r>
      <w:r w:rsidRPr="0021373A">
        <w:rPr>
          <w:b/>
        </w:rPr>
        <w:t>Create AD 1 file</w:t>
      </w:r>
      <w:r w:rsidR="00B73948">
        <w:t xml:space="preserve"> check </w:t>
      </w:r>
      <w:proofErr w:type="gramStart"/>
      <w:r w:rsidR="00B73948">
        <w:t>box</w:t>
      </w:r>
      <w:r>
        <w:t>es.</w:t>
      </w:r>
      <w:r w:rsidR="00B73948">
        <w:t>.</w:t>
      </w:r>
      <w:proofErr w:type="gramEnd"/>
      <w:r w:rsidR="00B73948">
        <w:t xml:space="preserve"> The AD1 file is an </w:t>
      </w:r>
      <w:proofErr w:type="spellStart"/>
      <w:r w:rsidR="00B73948">
        <w:t>AccessData</w:t>
      </w:r>
      <w:proofErr w:type="spellEnd"/>
      <w:r w:rsidR="00B73948">
        <w:t xml:space="preserve"> file type.</w:t>
      </w:r>
    </w:p>
    <w:p w14:paraId="76856516" w14:textId="77777777" w:rsidR="005D766F" w:rsidRDefault="005D766F" w:rsidP="005D766F">
      <w:pPr>
        <w:pStyle w:val="ListParagraph"/>
      </w:pPr>
    </w:p>
    <w:p w14:paraId="286A1459" w14:textId="77777777" w:rsidR="005D766F" w:rsidRPr="00B97371" w:rsidRDefault="005D766F" w:rsidP="0021373A">
      <w:pPr>
        <w:jc w:val="center"/>
      </w:pPr>
      <w:r>
        <w:rPr>
          <w:noProof/>
        </w:rPr>
        <w:lastRenderedPageBreak/>
        <w:drawing>
          <wp:inline distT="0" distB="0" distL="0" distR="0" wp14:anchorId="5E3D067C" wp14:editId="662EABB8">
            <wp:extent cx="2976880" cy="1799539"/>
            <wp:effectExtent l="0" t="0" r="0" b="0"/>
            <wp:docPr id="26" name="Picture 26" descr="Capture7-148650176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7-1486501769097"/>
                    <pic:cNvPicPr>
                      <a:picLocks noChangeAspect="1" noChangeArrowheads="1"/>
                    </pic:cNvPicPr>
                  </pic:nvPicPr>
                  <pic:blipFill rotWithShape="1">
                    <a:blip r:embed="rId19">
                      <a:extLst>
                        <a:ext uri="{28A0092B-C50C-407E-A947-70E740481C1C}">
                          <a14:useLocalDpi xmlns:a14="http://schemas.microsoft.com/office/drawing/2010/main" val="0"/>
                        </a:ext>
                      </a:extLst>
                    </a:blip>
                    <a:srcRect l="32131" t="30686" r="30953" b="31475"/>
                    <a:stretch/>
                  </pic:blipFill>
                  <pic:spPr bwMode="auto">
                    <a:xfrm>
                      <a:off x="0" y="0"/>
                      <a:ext cx="2986142" cy="1805138"/>
                    </a:xfrm>
                    <a:prstGeom prst="rect">
                      <a:avLst/>
                    </a:prstGeom>
                    <a:noFill/>
                    <a:ln>
                      <a:noFill/>
                    </a:ln>
                    <a:extLst>
                      <a:ext uri="{53640926-AAD7-44D8-BBD7-CCE9431645EC}">
                        <a14:shadowObscured xmlns:a14="http://schemas.microsoft.com/office/drawing/2010/main"/>
                      </a:ext>
                    </a:extLst>
                  </pic:spPr>
                </pic:pic>
              </a:graphicData>
            </a:graphic>
          </wp:inline>
        </w:drawing>
      </w:r>
    </w:p>
    <w:p w14:paraId="089B5AC6" w14:textId="6635E131" w:rsidR="005D766F" w:rsidRPr="009D3CF7" w:rsidRDefault="005D766F" w:rsidP="005D766F">
      <w:pPr>
        <w:jc w:val="center"/>
        <w:rPr>
          <w:b/>
          <w:sz w:val="20"/>
        </w:rPr>
      </w:pPr>
      <w:r w:rsidRPr="009D3CF7">
        <w:rPr>
          <w:b/>
          <w:sz w:val="20"/>
        </w:rPr>
        <w:t xml:space="preserve">Figure </w:t>
      </w:r>
      <w:r>
        <w:rPr>
          <w:b/>
          <w:sz w:val="20"/>
        </w:rPr>
        <w:t>9</w:t>
      </w:r>
      <w:r w:rsidRPr="009D3CF7">
        <w:rPr>
          <w:b/>
          <w:sz w:val="20"/>
        </w:rPr>
        <w:t xml:space="preserve">: </w:t>
      </w:r>
      <w:r w:rsidR="00595B95">
        <w:rPr>
          <w:b/>
          <w:sz w:val="20"/>
        </w:rPr>
        <w:t>Memory Capture Window</w:t>
      </w:r>
    </w:p>
    <w:p w14:paraId="4AF6197F" w14:textId="77777777" w:rsidR="005D766F" w:rsidRPr="00492510" w:rsidRDefault="005D766F" w:rsidP="005D766F">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3EBA9A9C" w14:textId="77777777" w:rsidR="00B73948" w:rsidRDefault="00B73948" w:rsidP="00B73948"/>
    <w:p w14:paraId="17CA2552" w14:textId="31CF7622" w:rsidR="00B73948" w:rsidRDefault="00B73948" w:rsidP="005536DD">
      <w:pPr>
        <w:pStyle w:val="ListParagraph"/>
        <w:numPr>
          <w:ilvl w:val="0"/>
          <w:numId w:val="39"/>
        </w:numPr>
      </w:pPr>
      <w:r>
        <w:t xml:space="preserve">Select </w:t>
      </w:r>
      <w:r w:rsidRPr="005536DD">
        <w:rPr>
          <w:b/>
        </w:rPr>
        <w:t>Capture Memory</w:t>
      </w:r>
      <w:r>
        <w:t>.</w:t>
      </w:r>
    </w:p>
    <w:p w14:paraId="39E84744" w14:textId="77777777" w:rsidR="00B73948" w:rsidRDefault="00B73948" w:rsidP="00B73948"/>
    <w:p w14:paraId="131A931C" w14:textId="25A126D3" w:rsidR="00B73948" w:rsidRDefault="00B73948" w:rsidP="005D766F">
      <w:pPr>
        <w:keepNext/>
        <w:keepLines/>
        <w:widowControl w:val="0"/>
        <w:ind w:left="720"/>
      </w:pPr>
      <w:r>
        <w:t xml:space="preserve">Imager </w:t>
      </w:r>
      <w:r w:rsidR="005D766F">
        <w:t>s</w:t>
      </w:r>
      <w:r>
        <w:t>tart</w:t>
      </w:r>
      <w:r w:rsidR="005D766F">
        <w:t>s</w:t>
      </w:r>
      <w:r>
        <w:t xml:space="preserve"> </w:t>
      </w:r>
      <w:r w:rsidR="005D766F">
        <w:t>a</w:t>
      </w:r>
      <w:r>
        <w:t xml:space="preserve">nd </w:t>
      </w:r>
      <w:r w:rsidR="005D766F">
        <w:t xml:space="preserve">a </w:t>
      </w:r>
      <w:r w:rsidR="005D766F" w:rsidRPr="005D766F">
        <w:rPr>
          <w:i/>
        </w:rPr>
        <w:t>Memory Progress</w:t>
      </w:r>
      <w:r w:rsidR="005D766F">
        <w:t xml:space="preserve"> window appears. </w:t>
      </w:r>
      <w:r>
        <w:t xml:space="preserve">Once the memory has been acquired, </w:t>
      </w:r>
      <w:r w:rsidR="005D766F">
        <w:t xml:space="preserve">the status changes to </w:t>
      </w:r>
      <w:r w:rsidRPr="005D766F">
        <w:rPr>
          <w:i/>
        </w:rPr>
        <w:t>Memory capture finished successfully</w:t>
      </w:r>
      <w:r>
        <w:t>.</w:t>
      </w:r>
    </w:p>
    <w:p w14:paraId="7D8A673E" w14:textId="77777777" w:rsidR="00B73948" w:rsidRDefault="00B73948" w:rsidP="00B73948"/>
    <w:p w14:paraId="41A7C011" w14:textId="77777777" w:rsidR="00B73948" w:rsidRDefault="00B73948" w:rsidP="00B73948">
      <w:pPr>
        <w:jc w:val="center"/>
      </w:pPr>
      <w:r>
        <w:rPr>
          <w:noProof/>
        </w:rPr>
        <w:drawing>
          <wp:inline distT="0" distB="0" distL="0" distR="0" wp14:anchorId="6CAC05B5" wp14:editId="1E63E1F9">
            <wp:extent cx="3971925" cy="1771650"/>
            <wp:effectExtent l="0" t="0" r="9525" b="0"/>
            <wp:docPr id="28" name="Picture 28"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1925" cy="1771650"/>
                    </a:xfrm>
                    <a:prstGeom prst="rect">
                      <a:avLst/>
                    </a:prstGeom>
                    <a:noFill/>
                    <a:ln>
                      <a:noFill/>
                    </a:ln>
                  </pic:spPr>
                </pic:pic>
              </a:graphicData>
            </a:graphic>
          </wp:inline>
        </w:drawing>
      </w:r>
    </w:p>
    <w:p w14:paraId="00317AFA" w14:textId="7D8AA3BE" w:rsidR="005D766F" w:rsidRPr="009D3CF7" w:rsidRDefault="005D766F" w:rsidP="005D766F">
      <w:pPr>
        <w:jc w:val="center"/>
        <w:rPr>
          <w:b/>
          <w:sz w:val="20"/>
        </w:rPr>
      </w:pPr>
      <w:r w:rsidRPr="009D3CF7">
        <w:rPr>
          <w:b/>
          <w:sz w:val="20"/>
        </w:rPr>
        <w:t xml:space="preserve">Figure </w:t>
      </w:r>
      <w:r>
        <w:rPr>
          <w:b/>
          <w:sz w:val="20"/>
        </w:rPr>
        <w:t>10</w:t>
      </w:r>
      <w:r w:rsidRPr="009D3CF7">
        <w:rPr>
          <w:b/>
          <w:sz w:val="20"/>
        </w:rPr>
        <w:t xml:space="preserve">: </w:t>
      </w:r>
      <w:r w:rsidR="00595B95">
        <w:rPr>
          <w:b/>
          <w:sz w:val="20"/>
        </w:rPr>
        <w:t>Memory Progress Window</w:t>
      </w:r>
    </w:p>
    <w:p w14:paraId="5D6A82B2" w14:textId="0547801F" w:rsidR="00B73948" w:rsidRPr="00492510" w:rsidRDefault="005D766F" w:rsidP="005D766F">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5A24BE1B" w14:textId="77777777" w:rsidR="00B73948" w:rsidRDefault="00B73948" w:rsidP="00B73948"/>
    <w:p w14:paraId="4E9DEAAC" w14:textId="0E2958C3" w:rsidR="00B73948" w:rsidRDefault="00B73948" w:rsidP="005D766F">
      <w:pPr>
        <w:pStyle w:val="ListParagraph"/>
        <w:numPr>
          <w:ilvl w:val="0"/>
          <w:numId w:val="39"/>
        </w:numPr>
      </w:pPr>
      <w:r>
        <w:t>Confirm that the file was created.</w:t>
      </w:r>
    </w:p>
    <w:p w14:paraId="1B40B2A9" w14:textId="77777777" w:rsidR="00B73948" w:rsidRDefault="00B73948" w:rsidP="00B73948"/>
    <w:p w14:paraId="1C12BFA2" w14:textId="77777777" w:rsidR="00B73948" w:rsidRDefault="00B73948" w:rsidP="005D766F">
      <w:pPr>
        <w:jc w:val="center"/>
      </w:pPr>
      <w:r>
        <w:rPr>
          <w:noProof/>
        </w:rPr>
        <w:lastRenderedPageBreak/>
        <w:drawing>
          <wp:inline distT="0" distB="0" distL="0" distR="0" wp14:anchorId="78E0D29D" wp14:editId="0DF3FC8F">
            <wp:extent cx="4795114" cy="1997964"/>
            <wp:effectExtent l="0" t="0" r="5715" b="2540"/>
            <wp:docPr id="27" name="Picture 27" descr="Capture10-148650194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10-14865019463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104" cy="2002127"/>
                    </a:xfrm>
                    <a:prstGeom prst="rect">
                      <a:avLst/>
                    </a:prstGeom>
                    <a:noFill/>
                    <a:ln>
                      <a:noFill/>
                    </a:ln>
                  </pic:spPr>
                </pic:pic>
              </a:graphicData>
            </a:graphic>
          </wp:inline>
        </w:drawing>
      </w:r>
    </w:p>
    <w:p w14:paraId="546EE415" w14:textId="58953831" w:rsidR="005D766F" w:rsidRPr="009D3CF7" w:rsidRDefault="005D766F" w:rsidP="005D766F">
      <w:pPr>
        <w:jc w:val="center"/>
        <w:rPr>
          <w:b/>
          <w:sz w:val="20"/>
        </w:rPr>
      </w:pPr>
      <w:r w:rsidRPr="009D3CF7">
        <w:rPr>
          <w:b/>
          <w:sz w:val="20"/>
        </w:rPr>
        <w:t xml:space="preserve">Figure </w:t>
      </w:r>
      <w:r>
        <w:rPr>
          <w:b/>
          <w:sz w:val="20"/>
        </w:rPr>
        <w:t>11</w:t>
      </w:r>
      <w:r w:rsidRPr="009D3CF7">
        <w:rPr>
          <w:b/>
          <w:sz w:val="20"/>
        </w:rPr>
        <w:t xml:space="preserve">: </w:t>
      </w:r>
      <w:r w:rsidR="00595B95">
        <w:rPr>
          <w:b/>
          <w:sz w:val="20"/>
        </w:rPr>
        <w:t>File Confirmation</w:t>
      </w:r>
    </w:p>
    <w:p w14:paraId="5AA68B6C" w14:textId="3D30CC20" w:rsidR="00B73948" w:rsidRPr="00492510" w:rsidRDefault="005D766F" w:rsidP="005D766F">
      <w:pPr>
        <w:jc w:val="center"/>
      </w:pPr>
      <w:r>
        <w:rPr>
          <w:sz w:val="18"/>
        </w:rPr>
        <w:t>Used with permission from Microsoft.</w:t>
      </w:r>
    </w:p>
    <w:p w14:paraId="423F9FE7" w14:textId="77777777" w:rsidR="00B73948" w:rsidRDefault="00B73948" w:rsidP="00B73948"/>
    <w:p w14:paraId="34EC5066" w14:textId="091951EB" w:rsidR="005D766F" w:rsidRDefault="005D766F" w:rsidP="005D766F">
      <w:pPr>
        <w:pStyle w:val="HeadingStyle1"/>
      </w:pPr>
      <w:bookmarkStart w:id="11" w:name="_Toc366743472"/>
      <w:bookmarkStart w:id="12" w:name="_Toc494292518"/>
      <w:r>
        <w:t>4.0 Acquiring a Disk Image using DCFLDD</w:t>
      </w:r>
      <w:bookmarkEnd w:id="11"/>
      <w:bookmarkEnd w:id="12"/>
    </w:p>
    <w:p w14:paraId="68D538F6" w14:textId="77777777" w:rsidR="005D766F" w:rsidRDefault="005D766F" w:rsidP="005D766F"/>
    <w:p w14:paraId="56F72263" w14:textId="58538C59" w:rsidR="005D766F" w:rsidRDefault="005D766F" w:rsidP="005D766F">
      <w:r>
        <w:t>In this example, we will use Linux and the SIFT workstation to acquire media. The SIFT workstation includes DCFLDD by default.</w:t>
      </w:r>
    </w:p>
    <w:p w14:paraId="61EF14D1" w14:textId="77777777" w:rsidR="005D766F" w:rsidRDefault="005D766F" w:rsidP="005D766F"/>
    <w:p w14:paraId="0A466310" w14:textId="77777777" w:rsidR="005D766F" w:rsidRDefault="005D766F" w:rsidP="005D766F">
      <w:pPr>
        <w:tabs>
          <w:tab w:val="center" w:pos="4680"/>
        </w:tabs>
        <w:rPr>
          <w:b/>
        </w:rPr>
      </w:pPr>
      <w:r>
        <w:rPr>
          <w:b/>
        </w:rPr>
        <w:t xml:space="preserve">Example 1 </w:t>
      </w:r>
    </w:p>
    <w:p w14:paraId="5DE1238B" w14:textId="3A76444C" w:rsidR="005D766F" w:rsidRDefault="005D766F" w:rsidP="005D766F">
      <w:pPr>
        <w:tabs>
          <w:tab w:val="center" w:pos="4680"/>
        </w:tabs>
      </w:pPr>
      <w:r w:rsidRPr="004C32A3">
        <w:t>In this ex</w:t>
      </w:r>
      <w:r w:rsidR="009D7FF0">
        <w:t>ample</w:t>
      </w:r>
      <w:r w:rsidRPr="004C32A3">
        <w:t>,</w:t>
      </w:r>
      <w:r>
        <w:t xml:space="preserve"> </w:t>
      </w:r>
      <w:r w:rsidRPr="004C32A3">
        <w:t>c</w:t>
      </w:r>
      <w:r w:rsidRPr="00931E09">
        <w:t xml:space="preserve">opy </w:t>
      </w:r>
      <w:r>
        <w:t>files using DCFLDD to illustrate that a bit-for-bit image is acquired using DCFLDD.</w:t>
      </w:r>
    </w:p>
    <w:p w14:paraId="211D6A6F" w14:textId="77777777" w:rsidR="005D766F" w:rsidRDefault="005D766F" w:rsidP="005D766F">
      <w:pPr>
        <w:tabs>
          <w:tab w:val="center" w:pos="4680"/>
        </w:tabs>
      </w:pPr>
    </w:p>
    <w:p w14:paraId="1D97BBF7" w14:textId="18061106" w:rsidR="005D766F" w:rsidRDefault="005D766F" w:rsidP="005D766F">
      <w:pPr>
        <w:pStyle w:val="ListParagraph"/>
        <w:numPr>
          <w:ilvl w:val="0"/>
          <w:numId w:val="41"/>
        </w:numPr>
        <w:tabs>
          <w:tab w:val="center" w:pos="4680"/>
        </w:tabs>
      </w:pPr>
      <w:r w:rsidRPr="004C32A3">
        <w:t>From your SIFT workstation</w:t>
      </w:r>
      <w:r>
        <w:t xml:space="preserve">, open </w:t>
      </w:r>
      <w:r w:rsidR="00F71F95">
        <w:t>N</w:t>
      </w:r>
      <w:r>
        <w:t>otepad.</w:t>
      </w:r>
    </w:p>
    <w:p w14:paraId="6112B411" w14:textId="77777777" w:rsidR="005D766F" w:rsidRDefault="005D766F" w:rsidP="005D766F">
      <w:pPr>
        <w:tabs>
          <w:tab w:val="center" w:pos="4680"/>
        </w:tabs>
      </w:pPr>
    </w:p>
    <w:p w14:paraId="3F7AA83E" w14:textId="5D9A2AA4" w:rsidR="005D766F" w:rsidRDefault="005D766F" w:rsidP="005D766F">
      <w:pPr>
        <w:pStyle w:val="ListParagraph"/>
        <w:numPr>
          <w:ilvl w:val="0"/>
          <w:numId w:val="41"/>
        </w:numPr>
      </w:pPr>
      <w:r>
        <w:t xml:space="preserve">Create a text document (Figure 12) and save it with a unique file name to your Desktop (Figure 13). </w:t>
      </w:r>
    </w:p>
    <w:p w14:paraId="5F951DC0" w14:textId="77777777" w:rsidR="005D766F" w:rsidRDefault="005D766F" w:rsidP="005D766F"/>
    <w:p w14:paraId="6E756236" w14:textId="77777777" w:rsidR="005D766F" w:rsidRDefault="005D766F" w:rsidP="005D766F">
      <w:pPr>
        <w:jc w:val="center"/>
      </w:pPr>
      <w:r>
        <w:rPr>
          <w:noProof/>
        </w:rPr>
        <w:lastRenderedPageBreak/>
        <w:drawing>
          <wp:inline distT="0" distB="0" distL="0" distR="0" wp14:anchorId="1A2FCAF9" wp14:editId="3A36C77E">
            <wp:extent cx="2752039" cy="2879711"/>
            <wp:effectExtent l="0" t="0" r="0" b="0"/>
            <wp:docPr id="31" name="Picture 31" descr="C:\Users\norm\AppData\Local\Microsoft\Windows\INetCache\Content.Word\Screenshot from 2017-02-08 16_31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orm\AppData\Local\Microsoft\Windows\INetCache\Content.Word\Screenshot from 2017-02-08 16_31_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8396" cy="2886363"/>
                    </a:xfrm>
                    <a:prstGeom prst="rect">
                      <a:avLst/>
                    </a:prstGeom>
                    <a:noFill/>
                    <a:ln>
                      <a:noFill/>
                    </a:ln>
                  </pic:spPr>
                </pic:pic>
              </a:graphicData>
            </a:graphic>
          </wp:inline>
        </w:drawing>
      </w:r>
    </w:p>
    <w:p w14:paraId="44BD7FA6" w14:textId="6F9995A0" w:rsidR="005D766F" w:rsidRPr="009D3CF7" w:rsidRDefault="005D766F" w:rsidP="005D766F">
      <w:pPr>
        <w:jc w:val="center"/>
        <w:rPr>
          <w:b/>
          <w:sz w:val="20"/>
        </w:rPr>
      </w:pPr>
      <w:r w:rsidRPr="009D3CF7">
        <w:rPr>
          <w:b/>
          <w:sz w:val="20"/>
        </w:rPr>
        <w:t xml:space="preserve">Figure </w:t>
      </w:r>
      <w:r>
        <w:rPr>
          <w:b/>
          <w:sz w:val="20"/>
        </w:rPr>
        <w:t>12</w:t>
      </w:r>
      <w:r w:rsidRPr="009D3CF7">
        <w:rPr>
          <w:b/>
          <w:sz w:val="20"/>
        </w:rPr>
        <w:t xml:space="preserve">: </w:t>
      </w:r>
      <w:r w:rsidR="00595B95">
        <w:rPr>
          <w:b/>
          <w:sz w:val="20"/>
        </w:rPr>
        <w:t>Notepad Screen</w:t>
      </w:r>
    </w:p>
    <w:p w14:paraId="1398A47D" w14:textId="3DC91DCE" w:rsidR="005D766F" w:rsidRDefault="009D7FF0" w:rsidP="00F71F95">
      <w:pPr>
        <w:ind w:left="720"/>
        <w:jc w:val="center"/>
        <w:rPr>
          <w:sz w:val="18"/>
        </w:rPr>
      </w:pPr>
      <w:r>
        <w:rPr>
          <w:sz w:val="18"/>
        </w:rPr>
        <w:t>S</w:t>
      </w:r>
      <w:r w:rsidR="00F71F95">
        <w:rPr>
          <w:sz w:val="18"/>
        </w:rPr>
        <w:t xml:space="preserve">ource: SANS Institute. Reproduced and used in accordance with the fair dealing provisions in section 29 of the Canadian Copyright Act for the purposes of education, </w:t>
      </w:r>
      <w:proofErr w:type="gramStart"/>
      <w:r w:rsidR="00F71F95">
        <w:rPr>
          <w:sz w:val="18"/>
        </w:rPr>
        <w:t>research</w:t>
      </w:r>
      <w:proofErr w:type="gramEnd"/>
      <w:r w:rsidR="00F71F95">
        <w:rPr>
          <w:sz w:val="18"/>
        </w:rPr>
        <w:t xml:space="preserve"> or private study. Further distribution may infringe copyright.</w:t>
      </w:r>
    </w:p>
    <w:p w14:paraId="36629450" w14:textId="77777777" w:rsidR="00F71F95" w:rsidRPr="00492510" w:rsidRDefault="00F71F95" w:rsidP="005D766F">
      <w:pPr>
        <w:jc w:val="center"/>
      </w:pPr>
    </w:p>
    <w:p w14:paraId="61EB0FFF" w14:textId="77777777" w:rsidR="005D766F" w:rsidRDefault="005D766F" w:rsidP="005D766F">
      <w:pPr>
        <w:jc w:val="center"/>
      </w:pPr>
    </w:p>
    <w:p w14:paraId="11D19982" w14:textId="77777777" w:rsidR="005D766F" w:rsidRDefault="005D766F" w:rsidP="005D766F">
      <w:pPr>
        <w:jc w:val="center"/>
      </w:pPr>
      <w:r>
        <w:rPr>
          <w:noProof/>
        </w:rPr>
        <w:drawing>
          <wp:inline distT="0" distB="0" distL="0" distR="0" wp14:anchorId="76C5CFDF" wp14:editId="0F922BC2">
            <wp:extent cx="3024682" cy="2092908"/>
            <wp:effectExtent l="0" t="0" r="4445" b="3175"/>
            <wp:docPr id="38" name="Picture 38" descr="C:\Users\norm\AppData\Local\Microsoft\Windows\INetCache\Content.Word\Screenshot from 2017-02-08 16_3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orm\AppData\Local\Microsoft\Windows\INetCache\Content.Word\Screenshot from 2017-02-08 16_32_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6228" cy="2100897"/>
                    </a:xfrm>
                    <a:prstGeom prst="rect">
                      <a:avLst/>
                    </a:prstGeom>
                    <a:noFill/>
                    <a:ln>
                      <a:noFill/>
                    </a:ln>
                  </pic:spPr>
                </pic:pic>
              </a:graphicData>
            </a:graphic>
          </wp:inline>
        </w:drawing>
      </w:r>
    </w:p>
    <w:p w14:paraId="7A78E4CB" w14:textId="720E158E" w:rsidR="005D766F" w:rsidRPr="009D3CF7" w:rsidRDefault="005D766F" w:rsidP="005D766F">
      <w:pPr>
        <w:jc w:val="center"/>
        <w:rPr>
          <w:b/>
          <w:sz w:val="20"/>
        </w:rPr>
      </w:pPr>
      <w:r w:rsidRPr="009D3CF7">
        <w:rPr>
          <w:b/>
          <w:sz w:val="20"/>
        </w:rPr>
        <w:t xml:space="preserve">Figure </w:t>
      </w:r>
      <w:r>
        <w:rPr>
          <w:b/>
          <w:sz w:val="20"/>
        </w:rPr>
        <w:t>13</w:t>
      </w:r>
      <w:r w:rsidRPr="009D3CF7">
        <w:rPr>
          <w:b/>
          <w:sz w:val="20"/>
        </w:rPr>
        <w:t xml:space="preserve">: </w:t>
      </w:r>
      <w:r w:rsidR="00595B95">
        <w:rPr>
          <w:b/>
          <w:sz w:val="20"/>
        </w:rPr>
        <w:t>Save As Window</w:t>
      </w:r>
    </w:p>
    <w:p w14:paraId="20497585" w14:textId="618A1D98" w:rsidR="005D766F" w:rsidRPr="00492510" w:rsidRDefault="00F71F95" w:rsidP="005D766F">
      <w:pPr>
        <w:jc w:val="center"/>
      </w:pPr>
      <w:r>
        <w:rPr>
          <w:sz w:val="18"/>
        </w:rPr>
        <w:t xml:space="preserve">Source: SANS Institute.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313E11C9" w14:textId="77777777" w:rsidR="005D766F" w:rsidRDefault="005D766F" w:rsidP="005D766F">
      <w:pPr>
        <w:jc w:val="center"/>
      </w:pPr>
    </w:p>
    <w:p w14:paraId="353D1B72" w14:textId="45096544" w:rsidR="005D766F" w:rsidRDefault="005D766F" w:rsidP="009D7FF0">
      <w:pPr>
        <w:pStyle w:val="ListParagraph"/>
        <w:numPr>
          <w:ilvl w:val="0"/>
          <w:numId w:val="41"/>
        </w:numPr>
      </w:pPr>
      <w:r>
        <w:t>Open a Terminal and navigate to your Desktop. Create an exact copy of the text document using DCFLDD</w:t>
      </w:r>
      <w:r w:rsidR="009D7FF0">
        <w:t xml:space="preserve"> by running the following command</w:t>
      </w:r>
      <w:r>
        <w:t>.</w:t>
      </w:r>
    </w:p>
    <w:p w14:paraId="0452AC93" w14:textId="77777777" w:rsidR="005D766F" w:rsidRDefault="005D766F" w:rsidP="005D766F"/>
    <w:p w14:paraId="61A6CB17" w14:textId="623FC88B" w:rsidR="005D766F" w:rsidRPr="009D7FF0" w:rsidRDefault="005D766F" w:rsidP="009D7FF0">
      <w:pPr>
        <w:ind w:left="720"/>
        <w:rPr>
          <w:rFonts w:ascii="Courier New" w:hAnsi="Courier New" w:cs="Courier New"/>
        </w:rPr>
      </w:pPr>
      <w:proofErr w:type="spellStart"/>
      <w:r w:rsidRPr="009D7FF0">
        <w:rPr>
          <w:rFonts w:ascii="Courier New" w:hAnsi="Courier New" w:cs="Courier New"/>
        </w:rPr>
        <w:t>sudo</w:t>
      </w:r>
      <w:proofErr w:type="spellEnd"/>
      <w:r w:rsidRPr="009D7FF0">
        <w:rPr>
          <w:rFonts w:ascii="Courier New" w:hAnsi="Courier New" w:cs="Courier New"/>
        </w:rPr>
        <w:t xml:space="preserve"> </w:t>
      </w:r>
      <w:proofErr w:type="spellStart"/>
      <w:r w:rsidRPr="009D7FF0">
        <w:rPr>
          <w:rFonts w:ascii="Courier New" w:hAnsi="Courier New" w:cs="Courier New"/>
        </w:rPr>
        <w:t>dcfldd</w:t>
      </w:r>
      <w:proofErr w:type="spellEnd"/>
      <w:r w:rsidRPr="009D7FF0">
        <w:rPr>
          <w:rFonts w:ascii="Courier New" w:hAnsi="Courier New" w:cs="Courier New"/>
        </w:rPr>
        <w:t xml:space="preserve"> if=(Filename.txt) of=(Filename_Copy.txt)</w:t>
      </w:r>
    </w:p>
    <w:p w14:paraId="56CA1D8D" w14:textId="77777777" w:rsidR="005D766F" w:rsidRDefault="005D766F" w:rsidP="005D766F"/>
    <w:p w14:paraId="22DC8F27" w14:textId="25C804A2" w:rsidR="005D766F" w:rsidRDefault="005D766F" w:rsidP="009D7FF0">
      <w:pPr>
        <w:ind w:left="720"/>
      </w:pPr>
      <w:r>
        <w:lastRenderedPageBreak/>
        <w:t xml:space="preserve">In this example, the command would </w:t>
      </w:r>
      <w:r w:rsidR="009D7FF0">
        <w:t>be</w:t>
      </w:r>
      <w:r>
        <w:t>:</w:t>
      </w:r>
    </w:p>
    <w:p w14:paraId="026C9859" w14:textId="77777777" w:rsidR="005D766F" w:rsidRDefault="005D766F" w:rsidP="005D766F"/>
    <w:p w14:paraId="1B1D4542" w14:textId="4C4152D0" w:rsidR="005D766F" w:rsidRPr="009D7FF0" w:rsidRDefault="005D766F" w:rsidP="009D7FF0">
      <w:pPr>
        <w:ind w:left="720"/>
        <w:rPr>
          <w:rFonts w:ascii="Courier New" w:hAnsi="Courier New" w:cs="Courier New"/>
        </w:rPr>
      </w:pPr>
      <w:proofErr w:type="spellStart"/>
      <w:r w:rsidRPr="009D7FF0">
        <w:rPr>
          <w:rFonts w:ascii="Courier New" w:hAnsi="Courier New" w:cs="Courier New"/>
        </w:rPr>
        <w:t>sudo</w:t>
      </w:r>
      <w:proofErr w:type="spellEnd"/>
      <w:r w:rsidRPr="009D7FF0">
        <w:rPr>
          <w:rFonts w:ascii="Courier New" w:hAnsi="Courier New" w:cs="Courier New"/>
        </w:rPr>
        <w:t xml:space="preserve"> </w:t>
      </w:r>
      <w:proofErr w:type="spellStart"/>
      <w:r w:rsidRPr="009D7FF0">
        <w:rPr>
          <w:rFonts w:ascii="Courier New" w:hAnsi="Courier New" w:cs="Courier New"/>
        </w:rPr>
        <w:t>dcfldd</w:t>
      </w:r>
      <w:proofErr w:type="spellEnd"/>
      <w:r w:rsidRPr="009D7FF0">
        <w:rPr>
          <w:rFonts w:ascii="Courier New" w:hAnsi="Courier New" w:cs="Courier New"/>
        </w:rPr>
        <w:t xml:space="preserve"> if=ITSC306_Notebook.txt of= </w:t>
      </w:r>
      <w:r w:rsidR="009D7FF0">
        <w:rPr>
          <w:rFonts w:ascii="Courier New" w:hAnsi="Courier New" w:cs="Courier New"/>
        </w:rPr>
        <w:t>ITSC306_Notebook_Copy.txt</w:t>
      </w:r>
    </w:p>
    <w:p w14:paraId="4CF6ADED" w14:textId="77777777" w:rsidR="005D766F" w:rsidRDefault="005D766F" w:rsidP="005D766F">
      <w:pPr>
        <w:jc w:val="center"/>
      </w:pPr>
    </w:p>
    <w:p w14:paraId="2E7B2960" w14:textId="77777777" w:rsidR="005D766F" w:rsidRDefault="005D766F" w:rsidP="00F05925">
      <w:pPr>
        <w:ind w:left="720"/>
        <w:jc w:val="center"/>
      </w:pPr>
      <w:r>
        <w:rPr>
          <w:noProof/>
        </w:rPr>
        <w:drawing>
          <wp:inline distT="0" distB="0" distL="0" distR="0" wp14:anchorId="1AD9B706" wp14:editId="7DA2AED4">
            <wp:extent cx="4961153" cy="1321912"/>
            <wp:effectExtent l="0" t="0" r="0" b="0"/>
            <wp:docPr id="3" name="Picture 3" descr="C:\Users\norm\AppData\Local\Microsoft\Windows\INetCache\Content.Word\Screenshot from 2017-02-08 16_35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orm\AppData\Local\Microsoft\Windows\INetCache\Content.Word\Screenshot from 2017-02-08 16_35_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6439" cy="1328649"/>
                    </a:xfrm>
                    <a:prstGeom prst="rect">
                      <a:avLst/>
                    </a:prstGeom>
                    <a:noFill/>
                    <a:ln>
                      <a:noFill/>
                    </a:ln>
                  </pic:spPr>
                </pic:pic>
              </a:graphicData>
            </a:graphic>
          </wp:inline>
        </w:drawing>
      </w:r>
    </w:p>
    <w:p w14:paraId="15BADCAE" w14:textId="2D1EA575" w:rsidR="009D7FF0" w:rsidRPr="009D3CF7" w:rsidRDefault="009D7FF0" w:rsidP="00F05925">
      <w:pPr>
        <w:ind w:left="720"/>
        <w:jc w:val="center"/>
        <w:rPr>
          <w:b/>
          <w:sz w:val="20"/>
        </w:rPr>
      </w:pPr>
      <w:r w:rsidRPr="009D3CF7">
        <w:rPr>
          <w:b/>
          <w:sz w:val="20"/>
        </w:rPr>
        <w:t xml:space="preserve">Figure </w:t>
      </w:r>
      <w:r>
        <w:rPr>
          <w:b/>
          <w:sz w:val="20"/>
        </w:rPr>
        <w:t>14</w:t>
      </w:r>
      <w:r w:rsidRPr="009D3CF7">
        <w:rPr>
          <w:b/>
          <w:sz w:val="20"/>
        </w:rPr>
        <w:t xml:space="preserve">: </w:t>
      </w:r>
      <w:r w:rsidR="00DE4837">
        <w:rPr>
          <w:b/>
          <w:sz w:val="20"/>
        </w:rPr>
        <w:t>Copy Text</w:t>
      </w:r>
    </w:p>
    <w:p w14:paraId="0169011B" w14:textId="7297BDE9" w:rsidR="005D766F" w:rsidRPr="00492510" w:rsidRDefault="00F71F95" w:rsidP="00F05925">
      <w:pPr>
        <w:ind w:left="720"/>
        <w:jc w:val="center"/>
      </w:pPr>
      <w:r>
        <w:rPr>
          <w:sz w:val="18"/>
        </w:rPr>
        <w:t xml:space="preserve">Source: SANS Institute.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345C1997" w14:textId="77777777" w:rsidR="005D766F" w:rsidRDefault="005D766F" w:rsidP="005D766F">
      <w:pPr>
        <w:jc w:val="center"/>
      </w:pPr>
    </w:p>
    <w:p w14:paraId="310D5972" w14:textId="77777777" w:rsidR="009D7FF0" w:rsidRDefault="009D7FF0" w:rsidP="009D7FF0">
      <w:pPr>
        <w:pStyle w:val="ListParagraph"/>
        <w:numPr>
          <w:ilvl w:val="0"/>
          <w:numId w:val="41"/>
        </w:numPr>
      </w:pPr>
      <w:r>
        <w:t>T</w:t>
      </w:r>
      <w:r w:rsidR="005D766F">
        <w:t>o authenticate, open and view each document</w:t>
      </w:r>
      <w:r>
        <w:t>.</w:t>
      </w:r>
      <w:r w:rsidR="005D766F">
        <w:t xml:space="preserve"> They should be the same. </w:t>
      </w:r>
    </w:p>
    <w:p w14:paraId="29785C1E" w14:textId="77777777" w:rsidR="009D7FF0" w:rsidRDefault="009D7FF0" w:rsidP="009D7FF0">
      <w:pPr>
        <w:pStyle w:val="ListParagraph"/>
      </w:pPr>
    </w:p>
    <w:p w14:paraId="193BC5EA" w14:textId="682D35DD" w:rsidR="005D766F" w:rsidRDefault="005D766F" w:rsidP="009D7FF0">
      <w:pPr>
        <w:pStyle w:val="ListParagraph"/>
        <w:numPr>
          <w:ilvl w:val="0"/>
          <w:numId w:val="41"/>
        </w:numPr>
      </w:pPr>
      <w:r>
        <w:t>Use md5sum to create a hash value of each document. The hash values should match.</w:t>
      </w:r>
    </w:p>
    <w:p w14:paraId="25246A2A" w14:textId="77777777" w:rsidR="005D766F" w:rsidRDefault="005D766F" w:rsidP="005D766F"/>
    <w:p w14:paraId="0109A407" w14:textId="27A93088" w:rsidR="005D766F" w:rsidRPr="009D7FF0" w:rsidRDefault="009D7FF0" w:rsidP="009D7FF0">
      <w:pPr>
        <w:ind w:left="720"/>
        <w:rPr>
          <w:rFonts w:ascii="Courier New" w:hAnsi="Courier New" w:cs="Courier New"/>
        </w:rPr>
      </w:pPr>
      <w:r>
        <w:rPr>
          <w:rFonts w:ascii="Courier New" w:hAnsi="Courier New" w:cs="Courier New"/>
        </w:rPr>
        <w:t>md5sum ITSC306_Notebook.txt</w:t>
      </w:r>
    </w:p>
    <w:p w14:paraId="69E6610E" w14:textId="3CC1F4A5" w:rsidR="005D766F" w:rsidRPr="009D7FF0" w:rsidRDefault="005D766F" w:rsidP="009D7FF0">
      <w:pPr>
        <w:ind w:left="720"/>
        <w:rPr>
          <w:rFonts w:ascii="Courier New" w:hAnsi="Courier New" w:cs="Courier New"/>
        </w:rPr>
      </w:pPr>
      <w:r w:rsidRPr="009D7FF0">
        <w:rPr>
          <w:rFonts w:ascii="Courier New" w:hAnsi="Courier New" w:cs="Courier New"/>
        </w:rPr>
        <w:t>md</w:t>
      </w:r>
      <w:r w:rsidR="009D7FF0">
        <w:rPr>
          <w:rFonts w:ascii="Courier New" w:hAnsi="Courier New" w:cs="Courier New"/>
        </w:rPr>
        <w:t>5sum ITSC306_Notebook_Copy.txt</w:t>
      </w:r>
    </w:p>
    <w:p w14:paraId="444B3A3D" w14:textId="77777777" w:rsidR="005D766F" w:rsidRDefault="005D766F" w:rsidP="005D766F"/>
    <w:p w14:paraId="15061732" w14:textId="77777777" w:rsidR="005D766F" w:rsidRDefault="005D766F" w:rsidP="00F05925">
      <w:pPr>
        <w:ind w:left="720"/>
        <w:jc w:val="center"/>
      </w:pPr>
      <w:r>
        <w:rPr>
          <w:noProof/>
        </w:rPr>
        <w:drawing>
          <wp:inline distT="0" distB="0" distL="0" distR="0" wp14:anchorId="4F3F9289" wp14:editId="32B6A99F">
            <wp:extent cx="5343754" cy="1695614"/>
            <wp:effectExtent l="0" t="0" r="0" b="0"/>
            <wp:docPr id="1" name="Picture 1" descr="C:\Users\norm\AppData\Local\Microsoft\Windows\INetCache\Content.Word\Screenshot from 2017-02-08 16_37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orm\AppData\Local\Microsoft\Windows\INetCache\Content.Word\Screenshot from 2017-02-08 16_37_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5556" cy="1705705"/>
                    </a:xfrm>
                    <a:prstGeom prst="rect">
                      <a:avLst/>
                    </a:prstGeom>
                    <a:noFill/>
                    <a:ln>
                      <a:noFill/>
                    </a:ln>
                  </pic:spPr>
                </pic:pic>
              </a:graphicData>
            </a:graphic>
          </wp:inline>
        </w:drawing>
      </w:r>
    </w:p>
    <w:p w14:paraId="43FFB2AD" w14:textId="0BBE4A0E" w:rsidR="009D7FF0" w:rsidRPr="009D3CF7" w:rsidRDefault="009D7FF0" w:rsidP="00F05925">
      <w:pPr>
        <w:ind w:left="720"/>
        <w:jc w:val="center"/>
        <w:rPr>
          <w:b/>
          <w:sz w:val="20"/>
        </w:rPr>
      </w:pPr>
      <w:r w:rsidRPr="009D3CF7">
        <w:rPr>
          <w:b/>
          <w:sz w:val="20"/>
        </w:rPr>
        <w:t xml:space="preserve">Figure </w:t>
      </w:r>
      <w:r>
        <w:rPr>
          <w:b/>
          <w:sz w:val="20"/>
        </w:rPr>
        <w:t>15</w:t>
      </w:r>
      <w:r w:rsidRPr="009D3CF7">
        <w:rPr>
          <w:b/>
          <w:sz w:val="20"/>
        </w:rPr>
        <w:t xml:space="preserve">: </w:t>
      </w:r>
      <w:r w:rsidR="00DE4837">
        <w:rPr>
          <w:b/>
          <w:sz w:val="20"/>
        </w:rPr>
        <w:t>Hash Value Creation</w:t>
      </w:r>
    </w:p>
    <w:p w14:paraId="1BCED261" w14:textId="17602739" w:rsidR="005D766F" w:rsidRPr="00492510" w:rsidRDefault="00F71F95" w:rsidP="00F05925">
      <w:pPr>
        <w:ind w:left="720"/>
        <w:jc w:val="center"/>
      </w:pPr>
      <w:r>
        <w:rPr>
          <w:sz w:val="18"/>
        </w:rPr>
        <w:t xml:space="preserve">Source: SANS Institute.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68699F10" w14:textId="77777777" w:rsidR="005D766F" w:rsidRDefault="005D766F" w:rsidP="005D766F"/>
    <w:p w14:paraId="600C5646" w14:textId="77777777" w:rsidR="009D7FF0" w:rsidRDefault="005D766F" w:rsidP="005D766F">
      <w:pPr>
        <w:rPr>
          <w:b/>
        </w:rPr>
      </w:pPr>
      <w:r>
        <w:rPr>
          <w:b/>
        </w:rPr>
        <w:t>Example 2</w:t>
      </w:r>
    </w:p>
    <w:p w14:paraId="3708221F" w14:textId="54BAD88A" w:rsidR="005D766F" w:rsidRDefault="005D766F" w:rsidP="005D766F">
      <w:r>
        <w:t xml:space="preserve">Use DCFLDD to image a USB </w:t>
      </w:r>
      <w:r w:rsidR="009D7FF0">
        <w:t>d</w:t>
      </w:r>
      <w:r>
        <w:t>rive</w:t>
      </w:r>
      <w:r w:rsidR="009D7FF0">
        <w:t>.</w:t>
      </w:r>
    </w:p>
    <w:p w14:paraId="4E11DC06" w14:textId="77777777" w:rsidR="005D766F" w:rsidRDefault="005D766F" w:rsidP="005D766F"/>
    <w:p w14:paraId="1E32A713" w14:textId="31911280" w:rsidR="005D766F" w:rsidRDefault="009D7FF0" w:rsidP="009D7FF0">
      <w:pPr>
        <w:pStyle w:val="ListParagraph"/>
        <w:numPr>
          <w:ilvl w:val="0"/>
          <w:numId w:val="42"/>
        </w:numPr>
      </w:pPr>
      <w:r>
        <w:t>I</w:t>
      </w:r>
      <w:r w:rsidR="005D766F">
        <w:t xml:space="preserve">n your SIFT </w:t>
      </w:r>
      <w:r w:rsidR="00F71F95">
        <w:t>w</w:t>
      </w:r>
      <w:r w:rsidR="005D766F">
        <w:t xml:space="preserve">orkstation, open </w:t>
      </w:r>
      <w:proofErr w:type="gramStart"/>
      <w:r w:rsidR="005D766F">
        <w:t>notepad</w:t>
      </w:r>
      <w:proofErr w:type="gramEnd"/>
      <w:r w:rsidR="005D766F">
        <w:t xml:space="preserve"> and document your actions associated to the following exercise. From a Terminal, run the following command: </w:t>
      </w:r>
    </w:p>
    <w:p w14:paraId="18405607" w14:textId="77777777" w:rsidR="005D766F" w:rsidRDefault="005D766F" w:rsidP="005D766F"/>
    <w:p w14:paraId="77310103" w14:textId="37D79C3A" w:rsidR="005D766F" w:rsidRPr="00F05925" w:rsidRDefault="00F05925" w:rsidP="00F05925">
      <w:pPr>
        <w:ind w:left="720"/>
        <w:rPr>
          <w:rFonts w:ascii="Courier New" w:hAnsi="Courier New" w:cs="Courier New"/>
        </w:rPr>
      </w:pPr>
      <w:r>
        <w:rPr>
          <w:rFonts w:ascii="Courier New" w:hAnsi="Courier New" w:cs="Courier New"/>
        </w:rPr>
        <w:lastRenderedPageBreak/>
        <w:t>tail –f /var/log/syslog</w:t>
      </w:r>
    </w:p>
    <w:p w14:paraId="2E00D251" w14:textId="77777777" w:rsidR="005D766F" w:rsidRDefault="005D766F" w:rsidP="005D766F"/>
    <w:p w14:paraId="70913B93" w14:textId="4750F62F" w:rsidR="005D766F" w:rsidRDefault="005D766F" w:rsidP="00F05925">
      <w:pPr>
        <w:ind w:left="720"/>
      </w:pPr>
      <w:r>
        <w:t>The /var/</w:t>
      </w:r>
      <w:proofErr w:type="spellStart"/>
      <w:r>
        <w:t>og</w:t>
      </w:r>
      <w:proofErr w:type="spellEnd"/>
      <w:r>
        <w:t xml:space="preserve">/syslog contains system log information. By running </w:t>
      </w:r>
      <w:proofErr w:type="gramStart"/>
      <w:r w:rsidRPr="00F05925">
        <w:rPr>
          <w:rFonts w:ascii="Courier New" w:hAnsi="Courier New" w:cs="Courier New"/>
        </w:rPr>
        <w:t>tail</w:t>
      </w:r>
      <w:proofErr w:type="gramEnd"/>
      <w:r w:rsidRPr="00F05925">
        <w:rPr>
          <w:rFonts w:ascii="Courier New" w:hAnsi="Courier New" w:cs="Courier New"/>
        </w:rPr>
        <w:t xml:space="preserve"> </w:t>
      </w:r>
      <w:r w:rsidR="00F05925">
        <w:t>you</w:t>
      </w:r>
      <w:r>
        <w:t xml:space="preserve"> can watch the log file being written to in real time. By using the </w:t>
      </w:r>
      <w:r w:rsidRPr="00F05925">
        <w:rPr>
          <w:rFonts w:ascii="Courier New" w:hAnsi="Courier New" w:cs="Courier New"/>
        </w:rPr>
        <w:t>-f</w:t>
      </w:r>
      <w:r>
        <w:t xml:space="preserve"> switch, </w:t>
      </w:r>
      <w:r w:rsidR="00F05925">
        <w:t>you</w:t>
      </w:r>
      <w:r>
        <w:t xml:space="preserve"> are identifying the file to follow.</w:t>
      </w:r>
    </w:p>
    <w:p w14:paraId="0EA7618E" w14:textId="77777777" w:rsidR="005D766F" w:rsidRDefault="005D766F" w:rsidP="005D766F">
      <w:pPr>
        <w:jc w:val="center"/>
      </w:pPr>
    </w:p>
    <w:p w14:paraId="1D4299DD" w14:textId="77777777" w:rsidR="00F05925" w:rsidRDefault="00F05925" w:rsidP="00F05925">
      <w:pPr>
        <w:pStyle w:val="ListParagraph"/>
        <w:numPr>
          <w:ilvl w:val="0"/>
          <w:numId w:val="42"/>
        </w:numPr>
      </w:pPr>
      <w:r>
        <w:t>I</w:t>
      </w:r>
      <w:r w:rsidR="005D766F">
        <w:t xml:space="preserve">nsert your USB drive into the system. </w:t>
      </w:r>
    </w:p>
    <w:p w14:paraId="5567AB40" w14:textId="77777777" w:rsidR="00F05925" w:rsidRDefault="00F05925" w:rsidP="00F05925">
      <w:pPr>
        <w:pStyle w:val="ListParagraph"/>
      </w:pPr>
    </w:p>
    <w:p w14:paraId="46562E79" w14:textId="6EC1C882" w:rsidR="005D766F" w:rsidRDefault="005D766F" w:rsidP="00F05925">
      <w:pPr>
        <w:pStyle w:val="ListParagraph"/>
      </w:pPr>
      <w:r w:rsidRPr="00F05925">
        <w:rPr>
          <w:b/>
        </w:rPr>
        <w:t>Note</w:t>
      </w:r>
      <w:r w:rsidR="00F05925" w:rsidRPr="00F05925">
        <w:rPr>
          <w:b/>
        </w:rPr>
        <w:t>:</w:t>
      </w:r>
      <w:r>
        <w:t xml:space="preserve"> </w:t>
      </w:r>
      <w:r w:rsidR="00F05925">
        <w:t>T</w:t>
      </w:r>
      <w:r>
        <w:t>he syslog identif</w:t>
      </w:r>
      <w:r w:rsidR="00F05925">
        <w:t>ies</w:t>
      </w:r>
      <w:r>
        <w:t xml:space="preserve"> the USB drive and </w:t>
      </w:r>
      <w:proofErr w:type="spellStart"/>
      <w:r>
        <w:t>provid</w:t>
      </w:r>
      <w:r w:rsidR="00F05925">
        <w:t>s</w:t>
      </w:r>
      <w:r>
        <w:t>e</w:t>
      </w:r>
      <w:proofErr w:type="spellEnd"/>
      <w:r>
        <w:t xml:space="preserve"> a mount point. In this example, the USB has been identified as a </w:t>
      </w:r>
      <w:proofErr w:type="spellStart"/>
      <w:r>
        <w:t>JetFlash</w:t>
      </w:r>
      <w:proofErr w:type="spellEnd"/>
      <w:r>
        <w:t xml:space="preserve"> and a serial number has been provided. </w:t>
      </w:r>
      <w:r w:rsidR="00F05925">
        <w:t>You can m</w:t>
      </w:r>
      <w:r>
        <w:t xml:space="preserve">ount the drive at </w:t>
      </w:r>
      <w:r w:rsidRPr="00F05925">
        <w:rPr>
          <w:b/>
        </w:rPr>
        <w:t>/dev/sdc1</w:t>
      </w:r>
      <w:r>
        <w:t xml:space="preserve"> to view the data, and image the physical device at </w:t>
      </w:r>
      <w:r w:rsidRPr="00F05925">
        <w:rPr>
          <w:b/>
        </w:rPr>
        <w:t>/dev/</w:t>
      </w:r>
      <w:proofErr w:type="spellStart"/>
      <w:r w:rsidRPr="00F05925">
        <w:rPr>
          <w:b/>
        </w:rPr>
        <w:t>sdc</w:t>
      </w:r>
      <w:proofErr w:type="spellEnd"/>
      <w:r>
        <w:t>.</w:t>
      </w:r>
    </w:p>
    <w:p w14:paraId="37A56F6F" w14:textId="77777777" w:rsidR="005D766F" w:rsidRDefault="005D766F" w:rsidP="005D766F"/>
    <w:p w14:paraId="60B0BA08" w14:textId="77777777" w:rsidR="005D766F" w:rsidRDefault="005D766F" w:rsidP="00F05925">
      <w:pPr>
        <w:ind w:left="720"/>
        <w:jc w:val="center"/>
      </w:pPr>
      <w:r>
        <w:rPr>
          <w:noProof/>
        </w:rPr>
        <w:drawing>
          <wp:inline distT="0" distB="0" distL="0" distR="0" wp14:anchorId="03970C3B" wp14:editId="7DCD3BB5">
            <wp:extent cx="4902632" cy="3431055"/>
            <wp:effectExtent l="0" t="0" r="0" b="0"/>
            <wp:docPr id="4" name="Picture 4" descr="C:\Users\norm\AppData\Local\Microsoft\Windows\INetCache\Content.Word\Screenshot from 2017-02-08 17_09_00-1486575479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orm\AppData\Local\Microsoft\Windows\INetCache\Content.Word\Screenshot from 2017-02-08 17_09_00-148657547999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9094" cy="3435577"/>
                    </a:xfrm>
                    <a:prstGeom prst="rect">
                      <a:avLst/>
                    </a:prstGeom>
                    <a:noFill/>
                    <a:ln>
                      <a:noFill/>
                    </a:ln>
                  </pic:spPr>
                </pic:pic>
              </a:graphicData>
            </a:graphic>
          </wp:inline>
        </w:drawing>
      </w:r>
    </w:p>
    <w:p w14:paraId="76DDB466" w14:textId="1E2BB8AE" w:rsidR="005D766F" w:rsidRPr="00F05925" w:rsidRDefault="005D766F" w:rsidP="00F05925">
      <w:pPr>
        <w:ind w:left="720"/>
        <w:jc w:val="center"/>
        <w:rPr>
          <w:b/>
          <w:sz w:val="20"/>
        </w:rPr>
      </w:pPr>
      <w:r w:rsidRPr="00F05925">
        <w:rPr>
          <w:b/>
          <w:sz w:val="20"/>
        </w:rPr>
        <w:t xml:space="preserve">Figure </w:t>
      </w:r>
      <w:proofErr w:type="gramStart"/>
      <w:r w:rsidRPr="00F05925">
        <w:rPr>
          <w:b/>
          <w:sz w:val="20"/>
        </w:rPr>
        <w:t>1</w:t>
      </w:r>
      <w:r w:rsidR="00F05925">
        <w:rPr>
          <w:b/>
          <w:sz w:val="20"/>
        </w:rPr>
        <w:t>6</w:t>
      </w:r>
      <w:r w:rsidRPr="00F05925">
        <w:rPr>
          <w:b/>
          <w:sz w:val="20"/>
        </w:rPr>
        <w:t>:</w:t>
      </w:r>
      <w:r w:rsidR="00DE4837">
        <w:rPr>
          <w:b/>
          <w:sz w:val="20"/>
        </w:rPr>
        <w:t>Log</w:t>
      </w:r>
      <w:proofErr w:type="gramEnd"/>
      <w:r w:rsidR="00DE4837">
        <w:rPr>
          <w:b/>
          <w:sz w:val="20"/>
        </w:rPr>
        <w:t xml:space="preserve"> File Creation</w:t>
      </w:r>
    </w:p>
    <w:p w14:paraId="325E91AF" w14:textId="0DA72F71" w:rsidR="005D766F" w:rsidRPr="00492510" w:rsidRDefault="00F71F95" w:rsidP="00F05925">
      <w:pPr>
        <w:ind w:left="720"/>
        <w:jc w:val="center"/>
      </w:pPr>
      <w:r>
        <w:rPr>
          <w:sz w:val="18"/>
        </w:rPr>
        <w:t xml:space="preserve">Source: SANS Institute.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7107BE50" w14:textId="77777777" w:rsidR="005D766F" w:rsidRDefault="005D766F" w:rsidP="005D766F">
      <w:pPr>
        <w:jc w:val="center"/>
      </w:pPr>
    </w:p>
    <w:p w14:paraId="56F18FBD" w14:textId="77777777" w:rsidR="00F05925" w:rsidRDefault="00F05925" w:rsidP="00F05925">
      <w:pPr>
        <w:pStyle w:val="ListParagraph"/>
        <w:numPr>
          <w:ilvl w:val="0"/>
          <w:numId w:val="42"/>
        </w:numPr>
      </w:pPr>
      <w:r>
        <w:t>Type CTRL+C</w:t>
      </w:r>
      <w:r w:rsidR="005D766F">
        <w:t xml:space="preserve"> to stop the current process. </w:t>
      </w:r>
    </w:p>
    <w:p w14:paraId="64082E8B" w14:textId="77777777" w:rsidR="00F05925" w:rsidRDefault="00F05925" w:rsidP="00F05925">
      <w:pPr>
        <w:pStyle w:val="ListParagraph"/>
      </w:pPr>
    </w:p>
    <w:p w14:paraId="5B4850AF" w14:textId="5C05A2AE" w:rsidR="005D766F" w:rsidRDefault="00F05925" w:rsidP="00F05925">
      <w:pPr>
        <w:pStyle w:val="ListParagraph"/>
        <w:numPr>
          <w:ilvl w:val="0"/>
          <w:numId w:val="42"/>
        </w:numPr>
      </w:pPr>
      <w:r>
        <w:t xml:space="preserve">Type </w:t>
      </w:r>
      <w:r w:rsidR="005D766F">
        <w:t xml:space="preserve">the following command to image the USB drive to your Desktop. </w:t>
      </w:r>
    </w:p>
    <w:p w14:paraId="004C3E2B" w14:textId="77777777" w:rsidR="005D766F" w:rsidRDefault="005D766F" w:rsidP="005D766F"/>
    <w:p w14:paraId="07F99D04" w14:textId="7CE75612" w:rsidR="005D766F" w:rsidRPr="00F05925" w:rsidRDefault="005D766F" w:rsidP="00F05925">
      <w:pPr>
        <w:ind w:left="720"/>
        <w:rPr>
          <w:rFonts w:ascii="Courier New" w:hAnsi="Courier New" w:cs="Courier New"/>
        </w:rPr>
      </w:pPr>
      <w:proofErr w:type="spellStart"/>
      <w:r w:rsidRPr="00F05925">
        <w:rPr>
          <w:rFonts w:ascii="Courier New" w:hAnsi="Courier New" w:cs="Courier New"/>
        </w:rPr>
        <w:t>sudo</w:t>
      </w:r>
      <w:proofErr w:type="spellEnd"/>
      <w:r w:rsidRPr="00F05925">
        <w:rPr>
          <w:rFonts w:ascii="Courier New" w:hAnsi="Courier New" w:cs="Courier New"/>
        </w:rPr>
        <w:t xml:space="preserve"> </w:t>
      </w:r>
      <w:proofErr w:type="spellStart"/>
      <w:r w:rsidRPr="00F05925">
        <w:rPr>
          <w:rFonts w:ascii="Courier New" w:hAnsi="Courier New" w:cs="Courier New"/>
        </w:rPr>
        <w:t>dcfldd</w:t>
      </w:r>
      <w:proofErr w:type="spellEnd"/>
      <w:r w:rsidRPr="00F05925">
        <w:rPr>
          <w:rFonts w:ascii="Courier New" w:hAnsi="Courier New" w:cs="Courier New"/>
        </w:rPr>
        <w:t xml:space="preserve"> bs=4k conv=</w:t>
      </w:r>
      <w:proofErr w:type="spellStart"/>
      <w:r w:rsidRPr="00F05925">
        <w:rPr>
          <w:rFonts w:ascii="Courier New" w:hAnsi="Courier New" w:cs="Courier New"/>
        </w:rPr>
        <w:t>noerror</w:t>
      </w:r>
      <w:proofErr w:type="spellEnd"/>
      <w:r w:rsidR="00F05925">
        <w:rPr>
          <w:rFonts w:ascii="Courier New" w:hAnsi="Courier New" w:cs="Courier New"/>
        </w:rPr>
        <w:t xml:space="preserve"> if=/dev/</w:t>
      </w:r>
      <w:proofErr w:type="spellStart"/>
      <w:r w:rsidR="00F05925">
        <w:rPr>
          <w:rFonts w:ascii="Courier New" w:hAnsi="Courier New" w:cs="Courier New"/>
        </w:rPr>
        <w:t>sdc</w:t>
      </w:r>
      <w:proofErr w:type="spellEnd"/>
      <w:r w:rsidR="00F05925">
        <w:rPr>
          <w:rFonts w:ascii="Courier New" w:hAnsi="Courier New" w:cs="Courier New"/>
        </w:rPr>
        <w:t xml:space="preserve"> of=(Filename).</w:t>
      </w:r>
      <w:proofErr w:type="spellStart"/>
      <w:r w:rsidR="00F05925">
        <w:rPr>
          <w:rFonts w:ascii="Courier New" w:hAnsi="Courier New" w:cs="Courier New"/>
        </w:rPr>
        <w:t>img</w:t>
      </w:r>
      <w:proofErr w:type="spellEnd"/>
    </w:p>
    <w:p w14:paraId="0E094812" w14:textId="77777777" w:rsidR="005D766F" w:rsidRDefault="005D766F" w:rsidP="005D766F">
      <w:r>
        <w:t xml:space="preserve"> </w:t>
      </w:r>
    </w:p>
    <w:p w14:paraId="151EA370" w14:textId="473363D8" w:rsidR="005D766F" w:rsidRDefault="005D766F" w:rsidP="00F05925">
      <w:pPr>
        <w:ind w:left="720"/>
      </w:pPr>
      <w:r>
        <w:lastRenderedPageBreak/>
        <w:t>The default block size is 512 bytes. Using the default block size is slow, so unless the drive has numerous errors, increase the block size to spee</w:t>
      </w:r>
      <w:r w:rsidR="00F05925">
        <w:t xml:space="preserve">d up the imaging. The option </w:t>
      </w:r>
      <w:r w:rsidRPr="00F05925">
        <w:rPr>
          <w:rFonts w:ascii="Courier New" w:hAnsi="Courier New" w:cs="Courier New"/>
        </w:rPr>
        <w:t>conv=</w:t>
      </w:r>
      <w:proofErr w:type="spellStart"/>
      <w:r w:rsidRPr="00F05925">
        <w:rPr>
          <w:rFonts w:ascii="Courier New" w:hAnsi="Courier New" w:cs="Courier New"/>
        </w:rPr>
        <w:t>noerror</w:t>
      </w:r>
      <w:proofErr w:type="spellEnd"/>
      <w:r>
        <w:t xml:space="preserve"> ensure</w:t>
      </w:r>
      <w:r w:rsidR="00F05925">
        <w:t>s</w:t>
      </w:r>
      <w:r>
        <w:t xml:space="preserve"> that the imaging continues after any read errors. The default is to stop.</w:t>
      </w:r>
    </w:p>
    <w:p w14:paraId="5370C02A" w14:textId="77777777" w:rsidR="005D766F" w:rsidRDefault="005D766F" w:rsidP="005D766F"/>
    <w:p w14:paraId="2788DD7E" w14:textId="3D039EC4" w:rsidR="005D766F" w:rsidRPr="00F05925" w:rsidRDefault="005D766F" w:rsidP="00F05925">
      <w:pPr>
        <w:ind w:left="720"/>
        <w:rPr>
          <w:rFonts w:ascii="Courier New" w:hAnsi="Courier New" w:cs="Courier New"/>
        </w:rPr>
      </w:pPr>
      <w:proofErr w:type="spellStart"/>
      <w:r w:rsidRPr="00F05925">
        <w:rPr>
          <w:rFonts w:ascii="Courier New" w:hAnsi="Courier New" w:cs="Courier New"/>
        </w:rPr>
        <w:t>sudo</w:t>
      </w:r>
      <w:proofErr w:type="spellEnd"/>
      <w:r w:rsidRPr="00F05925">
        <w:rPr>
          <w:rFonts w:ascii="Courier New" w:hAnsi="Courier New" w:cs="Courier New"/>
        </w:rPr>
        <w:t xml:space="preserve"> </w:t>
      </w:r>
      <w:proofErr w:type="spellStart"/>
      <w:r w:rsidRPr="00F05925">
        <w:rPr>
          <w:rFonts w:ascii="Courier New" w:hAnsi="Courier New" w:cs="Courier New"/>
        </w:rPr>
        <w:t>dcfldd</w:t>
      </w:r>
      <w:proofErr w:type="spellEnd"/>
      <w:r w:rsidRPr="00F05925">
        <w:rPr>
          <w:rFonts w:ascii="Courier New" w:hAnsi="Courier New" w:cs="Courier New"/>
        </w:rPr>
        <w:t xml:space="preserve"> bs=4k conv=</w:t>
      </w:r>
      <w:proofErr w:type="spellStart"/>
      <w:r w:rsidRPr="00F05925">
        <w:rPr>
          <w:rFonts w:ascii="Courier New" w:hAnsi="Courier New" w:cs="Courier New"/>
        </w:rPr>
        <w:t>noerror</w:t>
      </w:r>
      <w:proofErr w:type="spellEnd"/>
      <w:r w:rsidRPr="00F05925">
        <w:rPr>
          <w:rFonts w:ascii="Courier New" w:hAnsi="Courier New" w:cs="Courier New"/>
        </w:rPr>
        <w:t xml:space="preserve"> i</w:t>
      </w:r>
      <w:r w:rsidR="00F05925">
        <w:rPr>
          <w:rFonts w:ascii="Courier New" w:hAnsi="Courier New" w:cs="Courier New"/>
        </w:rPr>
        <w:t>f=/dev/</w:t>
      </w:r>
      <w:proofErr w:type="spellStart"/>
      <w:r w:rsidR="00F05925">
        <w:rPr>
          <w:rFonts w:ascii="Courier New" w:hAnsi="Courier New" w:cs="Courier New"/>
        </w:rPr>
        <w:t>sdc</w:t>
      </w:r>
      <w:proofErr w:type="spellEnd"/>
      <w:r w:rsidR="00F05925">
        <w:rPr>
          <w:rFonts w:ascii="Courier New" w:hAnsi="Courier New" w:cs="Courier New"/>
        </w:rPr>
        <w:t xml:space="preserve"> of=20170208_002.img</w:t>
      </w:r>
    </w:p>
    <w:p w14:paraId="48A5FED8" w14:textId="77777777" w:rsidR="005D766F" w:rsidRDefault="005D766F" w:rsidP="005D766F">
      <w:pPr>
        <w:jc w:val="center"/>
      </w:pPr>
    </w:p>
    <w:p w14:paraId="232E76AB" w14:textId="77777777" w:rsidR="005D766F" w:rsidRDefault="005D766F" w:rsidP="00F05925">
      <w:pPr>
        <w:ind w:left="720"/>
        <w:jc w:val="center"/>
      </w:pPr>
      <w:r>
        <w:rPr>
          <w:noProof/>
        </w:rPr>
        <w:drawing>
          <wp:inline distT="0" distB="0" distL="0" distR="0" wp14:anchorId="6EDC1FD7" wp14:editId="26E6E0EE">
            <wp:extent cx="5173294" cy="1054588"/>
            <wp:effectExtent l="0" t="0" r="0" b="0"/>
            <wp:docPr id="39" name="Picture 39" descr="C:\Users\norm\AppData\Local\Microsoft\Windows\INetCache\Content.Word\Screenshot from 2017-02-08 17_20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orm\AppData\Local\Microsoft\Windows\INetCache\Content.Word\Screenshot from 2017-02-08 17_20_0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1983" cy="1068590"/>
                    </a:xfrm>
                    <a:prstGeom prst="rect">
                      <a:avLst/>
                    </a:prstGeom>
                    <a:noFill/>
                    <a:ln>
                      <a:noFill/>
                    </a:ln>
                  </pic:spPr>
                </pic:pic>
              </a:graphicData>
            </a:graphic>
          </wp:inline>
        </w:drawing>
      </w:r>
    </w:p>
    <w:p w14:paraId="1D7BBE79" w14:textId="7A92C32C" w:rsidR="00F05925" w:rsidRPr="00F05925" w:rsidRDefault="00F05925" w:rsidP="00F05925">
      <w:pPr>
        <w:ind w:left="720"/>
        <w:jc w:val="center"/>
        <w:rPr>
          <w:b/>
          <w:sz w:val="20"/>
        </w:rPr>
      </w:pPr>
      <w:r w:rsidRPr="00F05925">
        <w:rPr>
          <w:b/>
          <w:sz w:val="20"/>
        </w:rPr>
        <w:t xml:space="preserve">Figure </w:t>
      </w:r>
      <w:proofErr w:type="gramStart"/>
      <w:r w:rsidRPr="00F05925">
        <w:rPr>
          <w:b/>
          <w:sz w:val="20"/>
        </w:rPr>
        <w:t>1</w:t>
      </w:r>
      <w:r>
        <w:rPr>
          <w:b/>
          <w:sz w:val="20"/>
        </w:rPr>
        <w:t>7</w:t>
      </w:r>
      <w:r w:rsidRPr="00F05925">
        <w:rPr>
          <w:b/>
          <w:sz w:val="20"/>
        </w:rPr>
        <w:t>:</w:t>
      </w:r>
      <w:r w:rsidR="00DE4837">
        <w:rPr>
          <w:b/>
          <w:sz w:val="20"/>
        </w:rPr>
        <w:t>Block</w:t>
      </w:r>
      <w:proofErr w:type="gramEnd"/>
      <w:r w:rsidR="00DE4837">
        <w:rPr>
          <w:b/>
          <w:sz w:val="20"/>
        </w:rPr>
        <w:t xml:space="preserve"> Size</w:t>
      </w:r>
    </w:p>
    <w:p w14:paraId="2078DB0E" w14:textId="2F46EF97" w:rsidR="005D766F" w:rsidRPr="00492510" w:rsidRDefault="00F05925" w:rsidP="00F05925">
      <w:pPr>
        <w:ind w:left="720"/>
        <w:jc w:val="center"/>
      </w:pPr>
      <w:r>
        <w:rPr>
          <w:sz w:val="18"/>
        </w:rPr>
        <w:t xml:space="preserve">Source: SANS Institute.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57787676" w14:textId="77777777" w:rsidR="005D766F" w:rsidRDefault="005D766F" w:rsidP="005D766F">
      <w:pPr>
        <w:jc w:val="center"/>
      </w:pPr>
    </w:p>
    <w:p w14:paraId="4365668E" w14:textId="2BC6290B" w:rsidR="005D766F" w:rsidRDefault="005D766F" w:rsidP="00F05925">
      <w:pPr>
        <w:ind w:left="720"/>
      </w:pPr>
      <w:r>
        <w:t xml:space="preserve">The process completes. An image file </w:t>
      </w:r>
      <w:r w:rsidR="00F05925">
        <w:t>is</w:t>
      </w:r>
      <w:r>
        <w:t xml:space="preserve"> created on the Desktop.</w:t>
      </w:r>
    </w:p>
    <w:p w14:paraId="241C3FB0" w14:textId="77777777" w:rsidR="005D766F" w:rsidRDefault="005D766F" w:rsidP="005D766F"/>
    <w:p w14:paraId="6AC3FE34" w14:textId="7CC4C35A" w:rsidR="005D766F" w:rsidRPr="00AA32CE" w:rsidRDefault="005D766F" w:rsidP="00F05925">
      <w:pPr>
        <w:ind w:left="720"/>
        <w:jc w:val="center"/>
      </w:pPr>
      <w:r>
        <w:rPr>
          <w:noProof/>
        </w:rPr>
        <w:drawing>
          <wp:inline distT="0" distB="0" distL="0" distR="0" wp14:anchorId="5B7426B9" wp14:editId="2215C61D">
            <wp:extent cx="4990414" cy="1017308"/>
            <wp:effectExtent l="0" t="0" r="1270" b="0"/>
            <wp:docPr id="33" name="Picture 33" descr="C:\Users\norm\AppData\Local\Microsoft\Windows\INetCache\Content.Word\Screenshot from 2017-02-08 17_26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orm\AppData\Local\Microsoft\Windows\INetCache\Content.Word\Screenshot from 2017-02-08 17_26_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523" cy="1024873"/>
                    </a:xfrm>
                    <a:prstGeom prst="rect">
                      <a:avLst/>
                    </a:prstGeom>
                    <a:noFill/>
                    <a:ln>
                      <a:noFill/>
                    </a:ln>
                  </pic:spPr>
                </pic:pic>
              </a:graphicData>
            </a:graphic>
          </wp:inline>
        </w:drawing>
      </w:r>
    </w:p>
    <w:p w14:paraId="112FF0D7" w14:textId="0E58AA87" w:rsidR="00F05925" w:rsidRPr="00F05925" w:rsidRDefault="00F05925" w:rsidP="00F05925">
      <w:pPr>
        <w:ind w:left="720"/>
        <w:jc w:val="center"/>
        <w:rPr>
          <w:b/>
          <w:sz w:val="20"/>
        </w:rPr>
      </w:pPr>
      <w:r w:rsidRPr="00F05925">
        <w:rPr>
          <w:b/>
          <w:sz w:val="20"/>
        </w:rPr>
        <w:t xml:space="preserve">Figure </w:t>
      </w:r>
      <w:proofErr w:type="gramStart"/>
      <w:r w:rsidRPr="00F05925">
        <w:rPr>
          <w:b/>
          <w:sz w:val="20"/>
        </w:rPr>
        <w:t>1</w:t>
      </w:r>
      <w:r>
        <w:rPr>
          <w:b/>
          <w:sz w:val="20"/>
        </w:rPr>
        <w:t>8</w:t>
      </w:r>
      <w:r w:rsidRPr="00F05925">
        <w:rPr>
          <w:b/>
          <w:sz w:val="20"/>
        </w:rPr>
        <w:t>:</w:t>
      </w:r>
      <w:r w:rsidR="00DE4837">
        <w:rPr>
          <w:b/>
          <w:sz w:val="20"/>
        </w:rPr>
        <w:t>Created</w:t>
      </w:r>
      <w:proofErr w:type="gramEnd"/>
      <w:r w:rsidR="00DE4837">
        <w:rPr>
          <w:b/>
          <w:sz w:val="20"/>
        </w:rPr>
        <w:t xml:space="preserve"> Image File</w:t>
      </w:r>
    </w:p>
    <w:p w14:paraId="0E4E4CBC" w14:textId="6B1A841F" w:rsidR="005D766F" w:rsidRPr="00492510" w:rsidRDefault="00F71F95" w:rsidP="00F05925">
      <w:pPr>
        <w:ind w:left="720"/>
        <w:jc w:val="center"/>
      </w:pPr>
      <w:r>
        <w:rPr>
          <w:sz w:val="18"/>
        </w:rPr>
        <w:t xml:space="preserve">Source: SANS Institute.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6CE270D5" w14:textId="77777777" w:rsidR="005D766F" w:rsidRDefault="005D766F" w:rsidP="005D766F">
      <w:pPr>
        <w:jc w:val="center"/>
      </w:pPr>
    </w:p>
    <w:p w14:paraId="460F7F7C" w14:textId="4E66B082" w:rsidR="005D766F" w:rsidRPr="000F31C5" w:rsidRDefault="005D766F" w:rsidP="00F05925">
      <w:pPr>
        <w:pStyle w:val="ListParagraph"/>
        <w:numPr>
          <w:ilvl w:val="0"/>
          <w:numId w:val="42"/>
        </w:numPr>
      </w:pPr>
      <w:r>
        <w:t>Save your notes.</w:t>
      </w:r>
    </w:p>
    <w:p w14:paraId="5B9A854C" w14:textId="77777777" w:rsidR="005D766F" w:rsidRDefault="005D766F" w:rsidP="005D766F"/>
    <w:p w14:paraId="7974D56E" w14:textId="77777777" w:rsidR="00F05925" w:rsidRDefault="00F05925" w:rsidP="00F05925">
      <w:pPr>
        <w:pStyle w:val="HeadingStyle1"/>
      </w:pPr>
      <w:bookmarkStart w:id="13" w:name="_Toc366743473"/>
      <w:bookmarkStart w:id="14" w:name="_Toc494292519"/>
      <w:r>
        <w:t>5.0 Mounting a Windows File System with FTK Imager</w:t>
      </w:r>
      <w:bookmarkEnd w:id="13"/>
      <w:bookmarkEnd w:id="14"/>
    </w:p>
    <w:p w14:paraId="122CE46F" w14:textId="77777777" w:rsidR="00F05925" w:rsidRDefault="00F05925" w:rsidP="00F05925"/>
    <w:p w14:paraId="5F443962" w14:textId="7B3077A4" w:rsidR="00F05925" w:rsidRDefault="00C2616A" w:rsidP="00F05925">
      <w:r>
        <w:t xml:space="preserve">This section </w:t>
      </w:r>
      <w:r w:rsidR="00F05925">
        <w:t>illustrate</w:t>
      </w:r>
      <w:r>
        <w:t>s</w:t>
      </w:r>
      <w:r w:rsidR="00F05925">
        <w:t xml:space="preserve"> how to mount a Windows file system, how to export files and how to create a hash list of files on the system</w:t>
      </w:r>
      <w:r>
        <w:t xml:space="preserve"> so that you understand how to use FTK Imager</w:t>
      </w:r>
      <w:r w:rsidR="00F05925">
        <w:t>.</w:t>
      </w:r>
    </w:p>
    <w:p w14:paraId="575A543E" w14:textId="77777777" w:rsidR="00F05925" w:rsidRDefault="00F05925" w:rsidP="00F05925"/>
    <w:p w14:paraId="13D288C0" w14:textId="77777777" w:rsidR="00C2616A" w:rsidRDefault="00C2616A" w:rsidP="00C2616A">
      <w:pPr>
        <w:pStyle w:val="ListParagraph"/>
        <w:numPr>
          <w:ilvl w:val="0"/>
          <w:numId w:val="43"/>
        </w:numPr>
      </w:pPr>
      <w:r>
        <w:t>C</w:t>
      </w:r>
      <w:r w:rsidR="00F05925">
        <w:t xml:space="preserve">reate a folder </w:t>
      </w:r>
      <w:r>
        <w:t xml:space="preserve">called </w:t>
      </w:r>
      <w:r w:rsidRPr="00C2616A">
        <w:rPr>
          <w:b/>
        </w:rPr>
        <w:t xml:space="preserve">Suspect </w:t>
      </w:r>
      <w:r w:rsidR="00F05925">
        <w:t xml:space="preserve">on your Windows Desktop. </w:t>
      </w:r>
    </w:p>
    <w:p w14:paraId="188EF736" w14:textId="77777777" w:rsidR="00C2616A" w:rsidRDefault="00C2616A" w:rsidP="00C2616A">
      <w:pPr>
        <w:pStyle w:val="ListParagraph"/>
      </w:pPr>
    </w:p>
    <w:p w14:paraId="3F5EC117" w14:textId="0ED4E62D" w:rsidR="00F05925" w:rsidRDefault="00F05925" w:rsidP="00C2616A">
      <w:pPr>
        <w:pStyle w:val="ListParagraph"/>
        <w:numPr>
          <w:ilvl w:val="0"/>
          <w:numId w:val="43"/>
        </w:numPr>
      </w:pPr>
      <w:r>
        <w:t>Add several files to the folder.</w:t>
      </w:r>
    </w:p>
    <w:p w14:paraId="31225EC8" w14:textId="77777777" w:rsidR="00F05925" w:rsidRDefault="00F05925" w:rsidP="00F05925"/>
    <w:p w14:paraId="4F6AAC08" w14:textId="77777777" w:rsidR="00C2616A" w:rsidRDefault="00F05925" w:rsidP="00C2616A">
      <w:pPr>
        <w:pStyle w:val="ListParagraph"/>
        <w:numPr>
          <w:ilvl w:val="0"/>
          <w:numId w:val="43"/>
        </w:numPr>
      </w:pPr>
      <w:r>
        <w:lastRenderedPageBreak/>
        <w:t xml:space="preserve">Run </w:t>
      </w:r>
      <w:r w:rsidRPr="00C2616A">
        <w:rPr>
          <w:b/>
        </w:rPr>
        <w:t>FTK Imager.exe</w:t>
      </w:r>
      <w:r>
        <w:t xml:space="preserve"> from your USB drive. </w:t>
      </w:r>
    </w:p>
    <w:p w14:paraId="4BBDEEE5" w14:textId="77777777" w:rsidR="00C2616A" w:rsidRDefault="00C2616A" w:rsidP="00C2616A">
      <w:pPr>
        <w:pStyle w:val="ListParagraph"/>
      </w:pPr>
    </w:p>
    <w:p w14:paraId="2C8A2BC5" w14:textId="7656006D" w:rsidR="00C2616A" w:rsidRDefault="00C2616A" w:rsidP="00C2616A">
      <w:pPr>
        <w:pStyle w:val="ListParagraph"/>
      </w:pPr>
      <w:r>
        <w:t>FTK Imager opens.</w:t>
      </w:r>
    </w:p>
    <w:p w14:paraId="7452FE5C" w14:textId="77777777" w:rsidR="00C2616A" w:rsidRDefault="00C2616A" w:rsidP="00C2616A">
      <w:pPr>
        <w:pStyle w:val="ListParagraph"/>
      </w:pPr>
    </w:p>
    <w:p w14:paraId="0E9AE6D1" w14:textId="0D36707A" w:rsidR="00F05925" w:rsidRDefault="00C2616A" w:rsidP="00C2616A">
      <w:pPr>
        <w:pStyle w:val="ListParagraph"/>
        <w:numPr>
          <w:ilvl w:val="0"/>
          <w:numId w:val="43"/>
        </w:numPr>
      </w:pPr>
      <w:r>
        <w:t>S</w:t>
      </w:r>
      <w:r w:rsidR="00F05925">
        <w:t xml:space="preserve">elect </w:t>
      </w:r>
      <w:r w:rsidR="00F05925" w:rsidRPr="00C2616A">
        <w:rPr>
          <w:b/>
        </w:rPr>
        <w:t xml:space="preserve">File </w:t>
      </w:r>
      <w:r w:rsidRPr="00C2616A">
        <w:rPr>
          <w:b/>
        </w:rPr>
        <w:t>&gt; Add Evidence Item</w:t>
      </w:r>
      <w:r>
        <w:t>.</w:t>
      </w:r>
    </w:p>
    <w:p w14:paraId="67959054" w14:textId="77777777" w:rsidR="00F05925" w:rsidRDefault="00F05925" w:rsidP="00F05925"/>
    <w:p w14:paraId="01EDBC4D" w14:textId="77777777" w:rsidR="00F05925" w:rsidRDefault="00F05925" w:rsidP="00C2616A">
      <w:pPr>
        <w:ind w:left="720"/>
        <w:jc w:val="center"/>
      </w:pPr>
      <w:r>
        <w:rPr>
          <w:noProof/>
        </w:rPr>
        <w:drawing>
          <wp:inline distT="0" distB="0" distL="0" distR="0" wp14:anchorId="7A9D6AA3" wp14:editId="7F924AE9">
            <wp:extent cx="3862375" cy="1670239"/>
            <wp:effectExtent l="0" t="0" r="5080" b="6350"/>
            <wp:docPr id="34" name="Picture 29" descr="C:\Users\norm\AppData\Local\Microsoft\Windows\INetCache\Content.Word\Imager13-1473871298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orm\AppData\Local\Microsoft\Windows\INetCache\Content.Word\Imager13-147387129835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54158"/>
                    <a:stretch/>
                  </pic:blipFill>
                  <pic:spPr bwMode="auto">
                    <a:xfrm>
                      <a:off x="0" y="0"/>
                      <a:ext cx="3904382" cy="1688405"/>
                    </a:xfrm>
                    <a:prstGeom prst="rect">
                      <a:avLst/>
                    </a:prstGeom>
                    <a:noFill/>
                    <a:ln>
                      <a:noFill/>
                    </a:ln>
                    <a:extLst>
                      <a:ext uri="{53640926-AAD7-44D8-BBD7-CCE9431645EC}">
                        <a14:shadowObscured xmlns:a14="http://schemas.microsoft.com/office/drawing/2010/main"/>
                      </a:ext>
                    </a:extLst>
                  </pic:spPr>
                </pic:pic>
              </a:graphicData>
            </a:graphic>
          </wp:inline>
        </w:drawing>
      </w:r>
    </w:p>
    <w:p w14:paraId="2BB1DB65" w14:textId="6B566FC9" w:rsidR="00C2616A" w:rsidRPr="009D3CF7" w:rsidRDefault="00C2616A" w:rsidP="00C2616A">
      <w:pPr>
        <w:ind w:left="720"/>
        <w:jc w:val="center"/>
        <w:rPr>
          <w:b/>
          <w:sz w:val="20"/>
        </w:rPr>
      </w:pPr>
      <w:r w:rsidRPr="009D3CF7">
        <w:rPr>
          <w:b/>
          <w:sz w:val="20"/>
        </w:rPr>
        <w:t xml:space="preserve">Figure </w:t>
      </w:r>
      <w:r>
        <w:rPr>
          <w:b/>
          <w:sz w:val="20"/>
        </w:rPr>
        <w:t>19</w:t>
      </w:r>
      <w:r w:rsidRPr="009D3CF7">
        <w:rPr>
          <w:b/>
          <w:sz w:val="20"/>
        </w:rPr>
        <w:t xml:space="preserve">: </w:t>
      </w:r>
      <w:r w:rsidR="00DE4837">
        <w:rPr>
          <w:b/>
          <w:sz w:val="20"/>
        </w:rPr>
        <w:t>Add Evidence Item</w:t>
      </w:r>
    </w:p>
    <w:p w14:paraId="59B93811" w14:textId="613A6A09" w:rsidR="00F05925" w:rsidRPr="00492510" w:rsidRDefault="00C2616A" w:rsidP="00C2616A">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31A8D7DE" w14:textId="77777777" w:rsidR="00F05925" w:rsidRDefault="00F05925" w:rsidP="00F05925"/>
    <w:p w14:paraId="356E2482" w14:textId="3DE77DC7" w:rsidR="00F05925" w:rsidRDefault="00C2616A" w:rsidP="00C2616A">
      <w:pPr>
        <w:ind w:left="720"/>
      </w:pPr>
      <w:r>
        <w:t xml:space="preserve">The </w:t>
      </w:r>
      <w:r w:rsidRPr="00C2616A">
        <w:rPr>
          <w:i/>
        </w:rPr>
        <w:t>Select Source</w:t>
      </w:r>
      <w:r>
        <w:t xml:space="preserve"> window appears.</w:t>
      </w:r>
    </w:p>
    <w:p w14:paraId="57F06F37" w14:textId="77777777" w:rsidR="00C2616A" w:rsidRDefault="00C2616A" w:rsidP="00F05925"/>
    <w:p w14:paraId="74D10B3D" w14:textId="603D7387" w:rsidR="00C2616A" w:rsidRDefault="00C2616A" w:rsidP="00C2616A">
      <w:pPr>
        <w:pStyle w:val="ListParagraph"/>
        <w:numPr>
          <w:ilvl w:val="0"/>
          <w:numId w:val="43"/>
        </w:numPr>
      </w:pPr>
      <w:r>
        <w:t xml:space="preserve">Select the </w:t>
      </w:r>
      <w:proofErr w:type="spellStart"/>
      <w:r w:rsidRPr="00C2616A">
        <w:rPr>
          <w:b/>
        </w:rPr>
        <w:t>Physcial</w:t>
      </w:r>
      <w:proofErr w:type="spellEnd"/>
      <w:r w:rsidRPr="00C2616A">
        <w:rPr>
          <w:b/>
        </w:rPr>
        <w:t xml:space="preserve"> Drive</w:t>
      </w:r>
      <w:r>
        <w:t xml:space="preserve"> radio button and then click </w:t>
      </w:r>
      <w:r w:rsidRPr="00C2616A">
        <w:rPr>
          <w:b/>
        </w:rPr>
        <w:t>Next</w:t>
      </w:r>
      <w:r>
        <w:t>.</w:t>
      </w:r>
    </w:p>
    <w:p w14:paraId="621027A2" w14:textId="77777777" w:rsidR="00F05925" w:rsidRDefault="00F05925" w:rsidP="00F05925"/>
    <w:p w14:paraId="20CD4A45" w14:textId="77777777" w:rsidR="00F05925" w:rsidRDefault="00F05925" w:rsidP="00C2616A">
      <w:pPr>
        <w:ind w:left="720"/>
        <w:jc w:val="center"/>
      </w:pPr>
      <w:r>
        <w:rPr>
          <w:noProof/>
        </w:rPr>
        <w:drawing>
          <wp:inline distT="114300" distB="114300" distL="114300" distR="114300" wp14:anchorId="175EFD66" wp14:editId="271D6CDF">
            <wp:extent cx="1901952" cy="1528876"/>
            <wp:effectExtent l="0" t="0" r="3175" b="0"/>
            <wp:docPr id="47" name="image25.png" descr="Imager4.PNG"/>
            <wp:cNvGraphicFramePr/>
            <a:graphic xmlns:a="http://schemas.openxmlformats.org/drawingml/2006/main">
              <a:graphicData uri="http://schemas.openxmlformats.org/drawingml/2006/picture">
                <pic:pic xmlns:pic="http://schemas.openxmlformats.org/drawingml/2006/picture">
                  <pic:nvPicPr>
                    <pic:cNvPr id="0" name="image25.png" descr="Imager4.PNG"/>
                    <pic:cNvPicPr preferRelativeResize="0"/>
                  </pic:nvPicPr>
                  <pic:blipFill rotWithShape="1">
                    <a:blip r:embed="rId30"/>
                    <a:srcRect l="34092" t="25756" r="33901" b="25296"/>
                    <a:stretch/>
                  </pic:blipFill>
                  <pic:spPr bwMode="auto">
                    <a:xfrm>
                      <a:off x="0" y="0"/>
                      <a:ext cx="1902369" cy="1529211"/>
                    </a:xfrm>
                    <a:prstGeom prst="rect">
                      <a:avLst/>
                    </a:prstGeom>
                    <a:ln>
                      <a:noFill/>
                    </a:ln>
                    <a:extLst>
                      <a:ext uri="{53640926-AAD7-44D8-BBD7-CCE9431645EC}">
                        <a14:shadowObscured xmlns:a14="http://schemas.microsoft.com/office/drawing/2010/main"/>
                      </a:ext>
                    </a:extLst>
                  </pic:spPr>
                </pic:pic>
              </a:graphicData>
            </a:graphic>
          </wp:inline>
        </w:drawing>
      </w:r>
    </w:p>
    <w:p w14:paraId="5BE73400" w14:textId="6E0B5526" w:rsidR="00C2616A" w:rsidRPr="009D3CF7" w:rsidRDefault="00C2616A" w:rsidP="00C2616A">
      <w:pPr>
        <w:ind w:left="720"/>
        <w:jc w:val="center"/>
        <w:rPr>
          <w:b/>
          <w:sz w:val="20"/>
        </w:rPr>
      </w:pPr>
      <w:r w:rsidRPr="009D3CF7">
        <w:rPr>
          <w:b/>
          <w:sz w:val="20"/>
        </w:rPr>
        <w:t xml:space="preserve">Figure </w:t>
      </w:r>
      <w:r>
        <w:rPr>
          <w:b/>
          <w:sz w:val="20"/>
        </w:rPr>
        <w:t>20</w:t>
      </w:r>
      <w:r w:rsidRPr="009D3CF7">
        <w:rPr>
          <w:b/>
          <w:sz w:val="20"/>
        </w:rPr>
        <w:t xml:space="preserve">: </w:t>
      </w:r>
      <w:r w:rsidR="00DE4837">
        <w:rPr>
          <w:b/>
          <w:sz w:val="20"/>
        </w:rPr>
        <w:t>Physical Drive Buttons</w:t>
      </w:r>
    </w:p>
    <w:p w14:paraId="66BBCBEC" w14:textId="4FC2B872" w:rsidR="00F05925" w:rsidRPr="00492510" w:rsidRDefault="00C2616A" w:rsidP="00C2616A">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11BADB21" w14:textId="77777777" w:rsidR="00F05925" w:rsidRDefault="00F05925" w:rsidP="00F05925"/>
    <w:p w14:paraId="44E3680C" w14:textId="62C62E4A" w:rsidR="00C2616A" w:rsidRDefault="00C2616A" w:rsidP="00C2616A">
      <w:pPr>
        <w:ind w:left="720"/>
      </w:pPr>
      <w:r>
        <w:t xml:space="preserve">The </w:t>
      </w:r>
      <w:r w:rsidRPr="00C2616A">
        <w:rPr>
          <w:i/>
        </w:rPr>
        <w:t xml:space="preserve">Select </w:t>
      </w:r>
      <w:r>
        <w:rPr>
          <w:i/>
        </w:rPr>
        <w:t>Drive</w:t>
      </w:r>
      <w:r>
        <w:t xml:space="preserve"> window appears.</w:t>
      </w:r>
    </w:p>
    <w:p w14:paraId="68FCCA22" w14:textId="77777777" w:rsidR="00C2616A" w:rsidRDefault="00C2616A" w:rsidP="00F05925"/>
    <w:p w14:paraId="48752E78" w14:textId="6C3EB79C" w:rsidR="00F05925" w:rsidRDefault="00F8774B" w:rsidP="00C2616A">
      <w:pPr>
        <w:pStyle w:val="ListParagraph"/>
        <w:numPr>
          <w:ilvl w:val="0"/>
          <w:numId w:val="43"/>
        </w:numPr>
      </w:pPr>
      <w:r>
        <w:t xml:space="preserve">Click </w:t>
      </w:r>
      <w:r w:rsidR="00F05925">
        <w:t xml:space="preserve">the </w:t>
      </w:r>
      <w:r w:rsidR="00C2616A">
        <w:t>d</w:t>
      </w:r>
      <w:r w:rsidR="00F05925">
        <w:t>rop-</w:t>
      </w:r>
      <w:r w:rsidR="00C2616A">
        <w:t>down arrow, select</w:t>
      </w:r>
      <w:r w:rsidR="00F05925">
        <w:t xml:space="preserve"> the OS </w:t>
      </w:r>
      <w:proofErr w:type="gramStart"/>
      <w:r w:rsidR="00F05925">
        <w:t>drive</w:t>
      </w:r>
      <w:proofErr w:type="gramEnd"/>
      <w:r w:rsidR="00F05925">
        <w:t xml:space="preserve"> and </w:t>
      </w:r>
      <w:r w:rsidR="00C2616A">
        <w:t>then click</w:t>
      </w:r>
      <w:r w:rsidR="00F05925">
        <w:t xml:space="preserve"> </w:t>
      </w:r>
      <w:r w:rsidR="00F05925" w:rsidRPr="00C2616A">
        <w:rPr>
          <w:b/>
        </w:rPr>
        <w:t>Finish</w:t>
      </w:r>
      <w:r w:rsidR="00F05925">
        <w:t>.</w:t>
      </w:r>
    </w:p>
    <w:p w14:paraId="5284953F" w14:textId="77777777" w:rsidR="00F05925" w:rsidRDefault="00F05925" w:rsidP="00F05925"/>
    <w:p w14:paraId="435E820E" w14:textId="77777777" w:rsidR="00F05925" w:rsidRDefault="00F05925" w:rsidP="00F8774B">
      <w:pPr>
        <w:ind w:left="720"/>
        <w:jc w:val="center"/>
      </w:pPr>
      <w:r>
        <w:lastRenderedPageBreak/>
        <w:t xml:space="preserve"> </w:t>
      </w:r>
      <w:r>
        <w:rPr>
          <w:noProof/>
        </w:rPr>
        <w:drawing>
          <wp:inline distT="0" distB="0" distL="0" distR="0" wp14:anchorId="7C7B23D8" wp14:editId="3AA5B029">
            <wp:extent cx="2680208" cy="2037692"/>
            <wp:effectExtent l="0" t="0" r="6350" b="1270"/>
            <wp:docPr id="49" name="Picture 23" descr="C:\Users\norm\AppData\Local\Microsoft\Windows\INetCache\Content.Word\Imager5-147380389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orm\AppData\Local\Microsoft\Windows\INetCache\Content.Word\Imager5-14738038934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950" cy="2053462"/>
                    </a:xfrm>
                    <a:prstGeom prst="rect">
                      <a:avLst/>
                    </a:prstGeom>
                    <a:noFill/>
                    <a:ln>
                      <a:noFill/>
                    </a:ln>
                  </pic:spPr>
                </pic:pic>
              </a:graphicData>
            </a:graphic>
          </wp:inline>
        </w:drawing>
      </w:r>
    </w:p>
    <w:p w14:paraId="6898D668" w14:textId="43CE78A2" w:rsidR="00F8774B" w:rsidRPr="009D3CF7" w:rsidRDefault="00F8774B" w:rsidP="00F8774B">
      <w:pPr>
        <w:ind w:left="720"/>
        <w:jc w:val="center"/>
        <w:rPr>
          <w:b/>
          <w:sz w:val="20"/>
        </w:rPr>
      </w:pPr>
      <w:r w:rsidRPr="009D3CF7">
        <w:rPr>
          <w:b/>
          <w:sz w:val="20"/>
        </w:rPr>
        <w:t xml:space="preserve">Figure </w:t>
      </w:r>
      <w:r>
        <w:rPr>
          <w:b/>
          <w:sz w:val="20"/>
        </w:rPr>
        <w:t>21</w:t>
      </w:r>
      <w:r w:rsidRPr="009D3CF7">
        <w:rPr>
          <w:b/>
          <w:sz w:val="20"/>
        </w:rPr>
        <w:t xml:space="preserve">: </w:t>
      </w:r>
      <w:r w:rsidR="00DE4837">
        <w:rPr>
          <w:b/>
          <w:sz w:val="20"/>
        </w:rPr>
        <w:t>Select Drive Window</w:t>
      </w:r>
    </w:p>
    <w:p w14:paraId="503CB754" w14:textId="4A665422" w:rsidR="00F05925" w:rsidRPr="00492510" w:rsidRDefault="00F8774B" w:rsidP="00F8774B">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445202A8" w14:textId="77777777" w:rsidR="00F05925" w:rsidRDefault="00F05925" w:rsidP="00F05925"/>
    <w:p w14:paraId="0A338AF0" w14:textId="6CA9739B" w:rsidR="00F8774B" w:rsidRDefault="00F05925" w:rsidP="00F8774B">
      <w:pPr>
        <w:ind w:left="720"/>
      </w:pPr>
      <w:r>
        <w:t xml:space="preserve">FTK Imager </w:t>
      </w:r>
      <w:r w:rsidR="00F8774B">
        <w:t xml:space="preserve">adds </w:t>
      </w:r>
      <w:r>
        <w:t xml:space="preserve">the device to the Evidence Tree. </w:t>
      </w:r>
    </w:p>
    <w:p w14:paraId="3D0FC8E9" w14:textId="77777777" w:rsidR="00F8774B" w:rsidRDefault="00F8774B" w:rsidP="00F8774B">
      <w:pPr>
        <w:ind w:left="720"/>
      </w:pPr>
    </w:p>
    <w:p w14:paraId="38456FD1" w14:textId="7E610C5A" w:rsidR="00F8774B" w:rsidRDefault="00F8774B" w:rsidP="00F8774B">
      <w:pPr>
        <w:pStyle w:val="ListParagraph"/>
        <w:numPr>
          <w:ilvl w:val="0"/>
          <w:numId w:val="43"/>
        </w:numPr>
      </w:pPr>
      <w:r>
        <w:t>N</w:t>
      </w:r>
      <w:r w:rsidR="00F05925">
        <w:t xml:space="preserve">avigate the </w:t>
      </w:r>
      <w:r>
        <w:t>p</w:t>
      </w:r>
      <w:r w:rsidR="00F05925">
        <w:t xml:space="preserve">artitions </w:t>
      </w:r>
      <w:r>
        <w:t>and</w:t>
      </w:r>
      <w:r w:rsidR="00F05925">
        <w:t xml:space="preserve"> locate the </w:t>
      </w:r>
      <w:r w:rsidR="00F05925" w:rsidRPr="00F8774B">
        <w:rPr>
          <w:b/>
        </w:rPr>
        <w:t>root</w:t>
      </w:r>
      <w:r w:rsidR="00F05925">
        <w:t xml:space="preserve"> folder</w:t>
      </w:r>
      <w:r>
        <w:t>, and then e</w:t>
      </w:r>
      <w:r w:rsidR="00F05925">
        <w:t xml:space="preserve">xpand the root folder and locate the </w:t>
      </w:r>
      <w:r w:rsidR="00F05925" w:rsidRPr="00F8774B">
        <w:rPr>
          <w:b/>
        </w:rPr>
        <w:t>Desktop</w:t>
      </w:r>
      <w:r w:rsidR="00F05925">
        <w:t xml:space="preserve"> folder for your </w:t>
      </w:r>
      <w:r>
        <w:t>user account (</w:t>
      </w:r>
      <w:r w:rsidR="00F05925" w:rsidRPr="00F8774B">
        <w:rPr>
          <w:b/>
        </w:rPr>
        <w:t>ro</w:t>
      </w:r>
      <w:r w:rsidRPr="00F8774B">
        <w:rPr>
          <w:b/>
        </w:rPr>
        <w:t>ot\Users\(</w:t>
      </w:r>
      <w:proofErr w:type="spellStart"/>
      <w:r w:rsidRPr="00F8774B">
        <w:rPr>
          <w:b/>
        </w:rPr>
        <w:t>user_</w:t>
      </w:r>
      <w:proofErr w:type="gramStart"/>
      <w:r w:rsidRPr="00F8774B">
        <w:rPr>
          <w:b/>
        </w:rPr>
        <w:t>account</w:t>
      </w:r>
      <w:proofErr w:type="spellEnd"/>
      <w:r w:rsidRPr="00F8774B">
        <w:rPr>
          <w:b/>
        </w:rPr>
        <w:t>)\</w:t>
      </w:r>
      <w:proofErr w:type="gramEnd"/>
      <w:r w:rsidRPr="00F8774B">
        <w:rPr>
          <w:b/>
        </w:rPr>
        <w:t>Desktop</w:t>
      </w:r>
      <w:r>
        <w:t>)</w:t>
      </w:r>
      <w:r w:rsidR="00F05925">
        <w:t xml:space="preserve">. </w:t>
      </w:r>
    </w:p>
    <w:p w14:paraId="4B9610CC" w14:textId="77777777" w:rsidR="00F8774B" w:rsidRDefault="00F8774B" w:rsidP="00F8774B">
      <w:pPr>
        <w:pStyle w:val="ListParagraph"/>
      </w:pPr>
    </w:p>
    <w:p w14:paraId="570F39A0" w14:textId="2417BD1F" w:rsidR="00F8774B" w:rsidRDefault="00F05925" w:rsidP="00F8774B">
      <w:pPr>
        <w:pStyle w:val="ListParagraph"/>
        <w:numPr>
          <w:ilvl w:val="0"/>
          <w:numId w:val="43"/>
        </w:numPr>
      </w:pPr>
      <w:r>
        <w:t xml:space="preserve">Click </w:t>
      </w:r>
      <w:r w:rsidR="00F8774B">
        <w:t xml:space="preserve">the </w:t>
      </w:r>
      <w:r w:rsidRPr="00F8774B">
        <w:rPr>
          <w:b/>
        </w:rPr>
        <w:t>Desktop</w:t>
      </w:r>
      <w:r>
        <w:t xml:space="preserve"> folder to list the contents in the </w:t>
      </w:r>
      <w:r w:rsidRPr="00F8774B">
        <w:rPr>
          <w:i/>
        </w:rPr>
        <w:t>File List</w:t>
      </w:r>
      <w:r>
        <w:t xml:space="preserve"> window. </w:t>
      </w:r>
    </w:p>
    <w:p w14:paraId="0ED3330F" w14:textId="77777777" w:rsidR="00F8774B" w:rsidRDefault="00F8774B" w:rsidP="00F8774B">
      <w:pPr>
        <w:pStyle w:val="ListParagraph"/>
      </w:pPr>
    </w:p>
    <w:p w14:paraId="4C582A52" w14:textId="382EE752" w:rsidR="00F05925" w:rsidRDefault="00F8774B" w:rsidP="00F8774B">
      <w:pPr>
        <w:pStyle w:val="ListParagraph"/>
      </w:pPr>
      <w:r>
        <w:t xml:space="preserve">A </w:t>
      </w:r>
      <w:r w:rsidR="00F05925">
        <w:t xml:space="preserve">folder </w:t>
      </w:r>
      <w:r>
        <w:t xml:space="preserve">named </w:t>
      </w:r>
      <w:r w:rsidRPr="00F8774B">
        <w:rPr>
          <w:b/>
        </w:rPr>
        <w:t>Suspect</w:t>
      </w:r>
      <w:r>
        <w:t xml:space="preserve"> </w:t>
      </w:r>
      <w:proofErr w:type="gramStart"/>
      <w:r>
        <w:t>appears  in</w:t>
      </w:r>
      <w:proofErr w:type="gramEnd"/>
      <w:r>
        <w:t xml:space="preserve"> the File List</w:t>
      </w:r>
      <w:r w:rsidR="00F05925">
        <w:t>.</w:t>
      </w:r>
    </w:p>
    <w:p w14:paraId="6D5C5B6F" w14:textId="77777777" w:rsidR="00F05925" w:rsidRDefault="00F05925" w:rsidP="00F05925"/>
    <w:p w14:paraId="0B2CB4C1" w14:textId="77777777" w:rsidR="00F05925" w:rsidRDefault="00F05925" w:rsidP="00F8774B">
      <w:pPr>
        <w:ind w:left="720"/>
        <w:jc w:val="center"/>
      </w:pPr>
      <w:r>
        <w:rPr>
          <w:noProof/>
        </w:rPr>
        <w:drawing>
          <wp:inline distT="0" distB="0" distL="0" distR="0" wp14:anchorId="77522DB7" wp14:editId="3661A8C4">
            <wp:extent cx="2607746" cy="2328607"/>
            <wp:effectExtent l="0" t="0" r="2540" b="0"/>
            <wp:docPr id="46" name="Picture 46" descr="Imager15-147388652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r15-14738865252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8908" cy="2338574"/>
                    </a:xfrm>
                    <a:prstGeom prst="rect">
                      <a:avLst/>
                    </a:prstGeom>
                    <a:noFill/>
                    <a:ln>
                      <a:noFill/>
                    </a:ln>
                  </pic:spPr>
                </pic:pic>
              </a:graphicData>
            </a:graphic>
          </wp:inline>
        </w:drawing>
      </w:r>
    </w:p>
    <w:p w14:paraId="46E8AB66" w14:textId="62F6B2FF" w:rsidR="00F8774B" w:rsidRPr="009D3CF7" w:rsidRDefault="00F8774B" w:rsidP="00F8774B">
      <w:pPr>
        <w:keepNext/>
        <w:ind w:left="720"/>
        <w:jc w:val="center"/>
        <w:rPr>
          <w:b/>
          <w:sz w:val="20"/>
        </w:rPr>
      </w:pPr>
      <w:r w:rsidRPr="009D3CF7">
        <w:rPr>
          <w:b/>
          <w:sz w:val="20"/>
        </w:rPr>
        <w:t xml:space="preserve">Figure </w:t>
      </w:r>
      <w:r>
        <w:rPr>
          <w:b/>
          <w:sz w:val="20"/>
        </w:rPr>
        <w:t>22</w:t>
      </w:r>
      <w:r w:rsidRPr="009D3CF7">
        <w:rPr>
          <w:b/>
          <w:sz w:val="20"/>
        </w:rPr>
        <w:t xml:space="preserve">: </w:t>
      </w:r>
      <w:r w:rsidR="00DE4837">
        <w:rPr>
          <w:b/>
          <w:sz w:val="20"/>
        </w:rPr>
        <w:t>File List Window</w:t>
      </w:r>
    </w:p>
    <w:p w14:paraId="378F23E9" w14:textId="67043E98" w:rsidR="00F05925" w:rsidRPr="00492510" w:rsidRDefault="00F8774B" w:rsidP="00F8774B">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096177BE" w14:textId="77777777" w:rsidR="00F05925" w:rsidRDefault="00F05925" w:rsidP="00F05925">
      <w:pPr>
        <w:jc w:val="center"/>
      </w:pPr>
    </w:p>
    <w:p w14:paraId="7B3B5C2F" w14:textId="6A0A75E4" w:rsidR="00F05925" w:rsidRDefault="00F8774B" w:rsidP="00F8774B">
      <w:pPr>
        <w:pStyle w:val="ListParagraph"/>
        <w:numPr>
          <w:ilvl w:val="0"/>
          <w:numId w:val="43"/>
        </w:numPr>
      </w:pPr>
      <w:r>
        <w:lastRenderedPageBreak/>
        <w:t>R</w:t>
      </w:r>
      <w:r w:rsidR="00F05925">
        <w:t xml:space="preserve">ight-click the </w:t>
      </w:r>
      <w:r w:rsidR="00F05925" w:rsidRPr="00F8774B">
        <w:rPr>
          <w:b/>
        </w:rPr>
        <w:t>Suspect</w:t>
      </w:r>
      <w:r w:rsidR="00F05925">
        <w:t xml:space="preserve"> folder </w:t>
      </w:r>
      <w:r>
        <w:t xml:space="preserve">in the </w:t>
      </w:r>
      <w:r w:rsidRPr="00F8774B">
        <w:rPr>
          <w:i/>
        </w:rPr>
        <w:t>File List</w:t>
      </w:r>
      <w:r>
        <w:t xml:space="preserve"> window </w:t>
      </w:r>
      <w:r w:rsidR="00F05925">
        <w:t xml:space="preserve">and select </w:t>
      </w:r>
      <w:r w:rsidR="00F05925" w:rsidRPr="00F8774B">
        <w:rPr>
          <w:b/>
        </w:rPr>
        <w:t>Export Files</w:t>
      </w:r>
      <w:r w:rsidR="00F05925">
        <w:t>.</w:t>
      </w:r>
    </w:p>
    <w:p w14:paraId="2F4C5EB4" w14:textId="77777777" w:rsidR="00F05925" w:rsidRDefault="00F05925" w:rsidP="00F05925"/>
    <w:p w14:paraId="1FD9DAF6" w14:textId="77777777" w:rsidR="00F05925" w:rsidRDefault="00F05925" w:rsidP="00F05925">
      <w:pPr>
        <w:jc w:val="center"/>
      </w:pPr>
      <w:r>
        <w:rPr>
          <w:noProof/>
        </w:rPr>
        <w:drawing>
          <wp:inline distT="0" distB="0" distL="0" distR="0" wp14:anchorId="670137DE" wp14:editId="238AD4C9">
            <wp:extent cx="2922092" cy="1829981"/>
            <wp:effectExtent l="0" t="0" r="0" b="0"/>
            <wp:docPr id="45" name="Picture 45" descr="Imager16-147388677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r16-1473886775114"/>
                    <pic:cNvPicPr>
                      <a:picLocks noChangeAspect="1" noChangeArrowheads="1"/>
                    </pic:cNvPicPr>
                  </pic:nvPicPr>
                  <pic:blipFill rotWithShape="1">
                    <a:blip r:embed="rId33">
                      <a:extLst>
                        <a:ext uri="{28A0092B-C50C-407E-A947-70E740481C1C}">
                          <a14:useLocalDpi xmlns:a14="http://schemas.microsoft.com/office/drawing/2010/main" val="0"/>
                        </a:ext>
                      </a:extLst>
                    </a:blip>
                    <a:srcRect l="33723"/>
                    <a:stretch/>
                  </pic:blipFill>
                  <pic:spPr bwMode="auto">
                    <a:xfrm>
                      <a:off x="0" y="0"/>
                      <a:ext cx="2933790" cy="1837307"/>
                    </a:xfrm>
                    <a:prstGeom prst="rect">
                      <a:avLst/>
                    </a:prstGeom>
                    <a:noFill/>
                    <a:ln>
                      <a:noFill/>
                    </a:ln>
                    <a:extLst>
                      <a:ext uri="{53640926-AAD7-44D8-BBD7-CCE9431645EC}">
                        <a14:shadowObscured xmlns:a14="http://schemas.microsoft.com/office/drawing/2010/main"/>
                      </a:ext>
                    </a:extLst>
                  </pic:spPr>
                </pic:pic>
              </a:graphicData>
            </a:graphic>
          </wp:inline>
        </w:drawing>
      </w:r>
    </w:p>
    <w:p w14:paraId="66C0A20B" w14:textId="2D3DB9CE" w:rsidR="00F8774B" w:rsidRPr="009D3CF7" w:rsidRDefault="00F8774B" w:rsidP="00F8774B">
      <w:pPr>
        <w:keepNext/>
        <w:ind w:left="720"/>
        <w:jc w:val="center"/>
        <w:rPr>
          <w:b/>
          <w:sz w:val="20"/>
        </w:rPr>
      </w:pPr>
      <w:r w:rsidRPr="009D3CF7">
        <w:rPr>
          <w:b/>
          <w:sz w:val="20"/>
        </w:rPr>
        <w:t xml:space="preserve">Figure </w:t>
      </w:r>
      <w:r>
        <w:rPr>
          <w:b/>
          <w:sz w:val="20"/>
        </w:rPr>
        <w:t>23</w:t>
      </w:r>
      <w:r w:rsidRPr="009D3CF7">
        <w:rPr>
          <w:b/>
          <w:sz w:val="20"/>
        </w:rPr>
        <w:t xml:space="preserve">: </w:t>
      </w:r>
      <w:r w:rsidR="00DE4837">
        <w:rPr>
          <w:b/>
          <w:sz w:val="20"/>
        </w:rPr>
        <w:t>Export Files</w:t>
      </w:r>
    </w:p>
    <w:p w14:paraId="57DFAF5E" w14:textId="07156F58" w:rsidR="00F05925" w:rsidRPr="00492510" w:rsidRDefault="00F8774B" w:rsidP="00F8774B">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3B579FD6" w14:textId="77777777" w:rsidR="00F05925" w:rsidRDefault="00F05925" w:rsidP="00F05925"/>
    <w:p w14:paraId="2B9BA3CB" w14:textId="44ED511F" w:rsidR="00F05925" w:rsidRDefault="00F8774B" w:rsidP="00F8774B">
      <w:pPr>
        <w:pStyle w:val="ListParagraph"/>
        <w:numPr>
          <w:ilvl w:val="0"/>
          <w:numId w:val="43"/>
        </w:numPr>
      </w:pPr>
      <w:r>
        <w:t xml:space="preserve">In the </w:t>
      </w:r>
      <w:r w:rsidRPr="00F8774B">
        <w:rPr>
          <w:i/>
        </w:rPr>
        <w:t>Browse for Folder</w:t>
      </w:r>
      <w:r>
        <w:t xml:space="preserve"> window, c</w:t>
      </w:r>
      <w:r w:rsidR="00F05925">
        <w:t>reate a</w:t>
      </w:r>
      <w:r>
        <w:t>n</w:t>
      </w:r>
      <w:r w:rsidR="00F05925">
        <w:t xml:space="preserve"> </w:t>
      </w:r>
      <w:r w:rsidR="00F05925" w:rsidRPr="00F8774B">
        <w:rPr>
          <w:b/>
        </w:rPr>
        <w:t>FTK Imager Results</w:t>
      </w:r>
      <w:r w:rsidR="00F05925">
        <w:t xml:space="preserve"> folder</w:t>
      </w:r>
      <w:r>
        <w:t xml:space="preserve"> </w:t>
      </w:r>
      <w:r w:rsidR="00F05925">
        <w:t xml:space="preserve">and select </w:t>
      </w:r>
      <w:r>
        <w:rPr>
          <w:b/>
        </w:rPr>
        <w:t>OK</w:t>
      </w:r>
      <w:r w:rsidR="00F05925">
        <w:t xml:space="preserve">. </w:t>
      </w:r>
    </w:p>
    <w:p w14:paraId="0CE76E6D" w14:textId="77777777" w:rsidR="00F05925" w:rsidRDefault="00F05925" w:rsidP="00F05925"/>
    <w:p w14:paraId="2584109C" w14:textId="77777777" w:rsidR="00F05925" w:rsidRDefault="00F05925" w:rsidP="00F8774B">
      <w:pPr>
        <w:ind w:left="720"/>
        <w:jc w:val="center"/>
      </w:pPr>
      <w:r>
        <w:rPr>
          <w:noProof/>
        </w:rPr>
        <w:drawing>
          <wp:inline distT="0" distB="0" distL="0" distR="0" wp14:anchorId="254A9AE6" wp14:editId="55F3C5CD">
            <wp:extent cx="2432735" cy="2819308"/>
            <wp:effectExtent l="0" t="0" r="5715" b="635"/>
            <wp:docPr id="44" name="Picture 44" descr="Image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r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3708" cy="2832024"/>
                    </a:xfrm>
                    <a:prstGeom prst="rect">
                      <a:avLst/>
                    </a:prstGeom>
                    <a:noFill/>
                    <a:ln>
                      <a:noFill/>
                    </a:ln>
                  </pic:spPr>
                </pic:pic>
              </a:graphicData>
            </a:graphic>
          </wp:inline>
        </w:drawing>
      </w:r>
    </w:p>
    <w:p w14:paraId="6A4EEC69" w14:textId="340DCD28" w:rsidR="00F8774B" w:rsidRPr="009D3CF7" w:rsidRDefault="00F8774B" w:rsidP="00F8774B">
      <w:pPr>
        <w:keepNext/>
        <w:ind w:left="720"/>
        <w:jc w:val="center"/>
        <w:rPr>
          <w:b/>
          <w:sz w:val="20"/>
        </w:rPr>
      </w:pPr>
      <w:r w:rsidRPr="009D3CF7">
        <w:rPr>
          <w:b/>
          <w:sz w:val="20"/>
        </w:rPr>
        <w:t xml:space="preserve">Figure </w:t>
      </w:r>
      <w:r>
        <w:rPr>
          <w:b/>
          <w:sz w:val="20"/>
        </w:rPr>
        <w:t>24</w:t>
      </w:r>
      <w:r w:rsidRPr="009D3CF7">
        <w:rPr>
          <w:b/>
          <w:sz w:val="20"/>
        </w:rPr>
        <w:t xml:space="preserve">: </w:t>
      </w:r>
      <w:r w:rsidR="00DE4837">
        <w:rPr>
          <w:b/>
          <w:sz w:val="20"/>
        </w:rPr>
        <w:t>Browse Window</w:t>
      </w:r>
    </w:p>
    <w:p w14:paraId="3852A435" w14:textId="70D07B31" w:rsidR="00F05925" w:rsidRPr="00492510" w:rsidRDefault="00F8774B" w:rsidP="00F8774B">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55725E6B" w14:textId="77777777" w:rsidR="00F05925" w:rsidRDefault="00F05925" w:rsidP="00F05925">
      <w:pPr>
        <w:jc w:val="center"/>
      </w:pPr>
    </w:p>
    <w:p w14:paraId="1F9D0E8F" w14:textId="12502ECF" w:rsidR="00F05925" w:rsidRDefault="00F8774B" w:rsidP="00F8774B">
      <w:pPr>
        <w:ind w:left="720"/>
      </w:pPr>
      <w:r>
        <w:t xml:space="preserve">The process starts. When complete, an </w:t>
      </w:r>
      <w:r w:rsidR="00F05925" w:rsidRPr="00F8774B">
        <w:rPr>
          <w:i/>
        </w:rPr>
        <w:t>Export Results</w:t>
      </w:r>
      <w:r>
        <w:t xml:space="preserve"> </w:t>
      </w:r>
      <w:r w:rsidR="00F05925">
        <w:t xml:space="preserve">confirmation window </w:t>
      </w:r>
      <w:r>
        <w:t xml:space="preserve">appears </w:t>
      </w:r>
      <w:r w:rsidR="00F05925">
        <w:t>advising what was exported and the total size.</w:t>
      </w:r>
    </w:p>
    <w:p w14:paraId="674435B3" w14:textId="77777777" w:rsidR="00F05925" w:rsidRDefault="00F05925" w:rsidP="00F05925"/>
    <w:p w14:paraId="3ECD053F" w14:textId="77777777" w:rsidR="00F05925" w:rsidRDefault="00F05925" w:rsidP="00F05925"/>
    <w:p w14:paraId="5A4F06F8" w14:textId="77777777" w:rsidR="00F05925" w:rsidRDefault="00F05925" w:rsidP="00F8774B">
      <w:pPr>
        <w:ind w:left="720"/>
        <w:jc w:val="center"/>
      </w:pPr>
      <w:r>
        <w:rPr>
          <w:noProof/>
        </w:rPr>
        <w:lastRenderedPageBreak/>
        <w:drawing>
          <wp:inline distT="0" distB="0" distL="0" distR="0" wp14:anchorId="3F5E507B" wp14:editId="2042518E">
            <wp:extent cx="3295650" cy="1552575"/>
            <wp:effectExtent l="0" t="0" r="0" b="9525"/>
            <wp:docPr id="43" name="Picture 43" descr="Image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r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5650" cy="1552575"/>
                    </a:xfrm>
                    <a:prstGeom prst="rect">
                      <a:avLst/>
                    </a:prstGeom>
                    <a:noFill/>
                    <a:ln>
                      <a:noFill/>
                    </a:ln>
                  </pic:spPr>
                </pic:pic>
              </a:graphicData>
            </a:graphic>
          </wp:inline>
        </w:drawing>
      </w:r>
    </w:p>
    <w:p w14:paraId="61703976" w14:textId="10844FA6" w:rsidR="00F8774B" w:rsidRPr="009D3CF7" w:rsidRDefault="00F8774B" w:rsidP="00F8774B">
      <w:pPr>
        <w:keepNext/>
        <w:ind w:left="720"/>
        <w:jc w:val="center"/>
        <w:rPr>
          <w:b/>
          <w:sz w:val="20"/>
        </w:rPr>
      </w:pPr>
      <w:r w:rsidRPr="009D3CF7">
        <w:rPr>
          <w:b/>
          <w:sz w:val="20"/>
        </w:rPr>
        <w:t xml:space="preserve">Figure </w:t>
      </w:r>
      <w:r>
        <w:rPr>
          <w:b/>
          <w:sz w:val="20"/>
        </w:rPr>
        <w:t>25</w:t>
      </w:r>
      <w:r w:rsidRPr="009D3CF7">
        <w:rPr>
          <w:b/>
          <w:sz w:val="20"/>
        </w:rPr>
        <w:t xml:space="preserve">: </w:t>
      </w:r>
      <w:r w:rsidR="00DE4837">
        <w:rPr>
          <w:b/>
          <w:sz w:val="20"/>
        </w:rPr>
        <w:t>Export Results Window</w:t>
      </w:r>
    </w:p>
    <w:p w14:paraId="24FF1034" w14:textId="29594B0C" w:rsidR="00F05925" w:rsidRPr="00492510" w:rsidRDefault="00F8774B" w:rsidP="00F8774B">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3641F2A0" w14:textId="77777777" w:rsidR="00F05925" w:rsidRDefault="00F05925" w:rsidP="00F05925"/>
    <w:p w14:paraId="1B05BDF7" w14:textId="5F45C5BE" w:rsidR="00F05925" w:rsidRDefault="00F05925" w:rsidP="003923C9">
      <w:pPr>
        <w:pStyle w:val="ListParagraph"/>
        <w:numPr>
          <w:ilvl w:val="0"/>
          <w:numId w:val="43"/>
        </w:numPr>
      </w:pPr>
      <w:r>
        <w:t xml:space="preserve">Open the </w:t>
      </w:r>
      <w:r w:rsidRPr="003923C9">
        <w:rPr>
          <w:b/>
        </w:rPr>
        <w:t>FTK Imager Results</w:t>
      </w:r>
      <w:r>
        <w:t xml:space="preserve"> folder to confirm that the process was successful.</w:t>
      </w:r>
    </w:p>
    <w:p w14:paraId="46557E67" w14:textId="77777777" w:rsidR="00F05925" w:rsidRDefault="00F05925" w:rsidP="00F05925"/>
    <w:p w14:paraId="61D2C659" w14:textId="77777777" w:rsidR="00F05925" w:rsidRDefault="00F05925" w:rsidP="003923C9">
      <w:pPr>
        <w:ind w:left="720"/>
        <w:jc w:val="center"/>
      </w:pPr>
      <w:r>
        <w:rPr>
          <w:noProof/>
        </w:rPr>
        <w:drawing>
          <wp:inline distT="0" distB="0" distL="0" distR="0" wp14:anchorId="2B3F8A61" wp14:editId="36A596AA">
            <wp:extent cx="4700016" cy="2530778"/>
            <wp:effectExtent l="0" t="0" r="5715" b="3175"/>
            <wp:docPr id="42" name="Picture 42" descr="Image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r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6233" cy="2534125"/>
                    </a:xfrm>
                    <a:prstGeom prst="rect">
                      <a:avLst/>
                    </a:prstGeom>
                    <a:noFill/>
                    <a:ln>
                      <a:noFill/>
                    </a:ln>
                  </pic:spPr>
                </pic:pic>
              </a:graphicData>
            </a:graphic>
          </wp:inline>
        </w:drawing>
      </w:r>
    </w:p>
    <w:p w14:paraId="75FC9779" w14:textId="3EF05E29" w:rsidR="003923C9" w:rsidRPr="009D3CF7" w:rsidRDefault="003923C9" w:rsidP="003923C9">
      <w:pPr>
        <w:keepNext/>
        <w:ind w:left="720"/>
        <w:jc w:val="center"/>
        <w:rPr>
          <w:b/>
          <w:sz w:val="20"/>
        </w:rPr>
      </w:pPr>
      <w:r w:rsidRPr="009D3CF7">
        <w:rPr>
          <w:b/>
          <w:sz w:val="20"/>
        </w:rPr>
        <w:t xml:space="preserve">Figure </w:t>
      </w:r>
      <w:r>
        <w:rPr>
          <w:b/>
          <w:sz w:val="20"/>
        </w:rPr>
        <w:t>26</w:t>
      </w:r>
      <w:r w:rsidRPr="009D3CF7">
        <w:rPr>
          <w:b/>
          <w:sz w:val="20"/>
        </w:rPr>
        <w:t xml:space="preserve">: </w:t>
      </w:r>
      <w:r w:rsidR="00DE4837">
        <w:rPr>
          <w:b/>
          <w:sz w:val="20"/>
        </w:rPr>
        <w:t>FTK Image</w:t>
      </w:r>
    </w:p>
    <w:p w14:paraId="7F0E53C0" w14:textId="764BF55D" w:rsidR="00F05925" w:rsidRPr="00492510" w:rsidRDefault="003923C9" w:rsidP="003923C9">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7C2F54CC" w14:textId="77777777" w:rsidR="00F05925" w:rsidRDefault="00F05925" w:rsidP="00F05925">
      <w:pPr>
        <w:rPr>
          <w:b/>
        </w:rPr>
      </w:pPr>
    </w:p>
    <w:p w14:paraId="5611CB39" w14:textId="77777777" w:rsidR="003923C9" w:rsidRDefault="00F05925" w:rsidP="00F05925">
      <w:r>
        <w:t xml:space="preserve">This process can </w:t>
      </w:r>
      <w:r w:rsidR="003923C9">
        <w:t xml:space="preserve">also </w:t>
      </w:r>
      <w:r>
        <w:t xml:space="preserve">be used to create hash values of files within a folder. </w:t>
      </w:r>
    </w:p>
    <w:p w14:paraId="4E2E5A25" w14:textId="77777777" w:rsidR="003923C9" w:rsidRDefault="003923C9" w:rsidP="00F05925"/>
    <w:p w14:paraId="3ED51A49" w14:textId="30771897" w:rsidR="00F05925" w:rsidRDefault="003923C9" w:rsidP="003923C9">
      <w:pPr>
        <w:pStyle w:val="ListParagraph"/>
        <w:numPr>
          <w:ilvl w:val="0"/>
          <w:numId w:val="43"/>
        </w:numPr>
      </w:pPr>
      <w:r>
        <w:t>Repeat Step 9 above</w:t>
      </w:r>
      <w:r w:rsidR="00F05925">
        <w:t xml:space="preserve">, but instead of selecting </w:t>
      </w:r>
      <w:r w:rsidR="00F05925" w:rsidRPr="003923C9">
        <w:rPr>
          <w:b/>
        </w:rPr>
        <w:t>Export Files</w:t>
      </w:r>
      <w:r w:rsidR="00F05925">
        <w:t xml:space="preserve">, select </w:t>
      </w:r>
      <w:r w:rsidRPr="003923C9">
        <w:rPr>
          <w:b/>
        </w:rPr>
        <w:t>Export File Hash List</w:t>
      </w:r>
      <w:r>
        <w:t xml:space="preserve"> instead</w:t>
      </w:r>
      <w:r w:rsidR="00F05925">
        <w:t>.</w:t>
      </w:r>
    </w:p>
    <w:p w14:paraId="105E25E2" w14:textId="77777777" w:rsidR="00F05925" w:rsidRDefault="00F05925" w:rsidP="00F05925"/>
    <w:p w14:paraId="06E00DE5" w14:textId="77777777" w:rsidR="00F05925" w:rsidRDefault="00F05925" w:rsidP="003923C9">
      <w:pPr>
        <w:ind w:left="720"/>
        <w:jc w:val="center"/>
      </w:pPr>
      <w:r>
        <w:rPr>
          <w:noProof/>
        </w:rPr>
        <w:lastRenderedPageBreak/>
        <w:drawing>
          <wp:inline distT="0" distB="0" distL="0" distR="0" wp14:anchorId="585A835C" wp14:editId="22F74A91">
            <wp:extent cx="3524062" cy="1082649"/>
            <wp:effectExtent l="0" t="0" r="635" b="3810"/>
            <wp:docPr id="41" name="Picture 41" descr="Imager21-147388761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r21-1473887617488"/>
                    <pic:cNvPicPr>
                      <a:picLocks noChangeAspect="1" noChangeArrowheads="1"/>
                    </pic:cNvPicPr>
                  </pic:nvPicPr>
                  <pic:blipFill rotWithShape="1">
                    <a:blip r:embed="rId37">
                      <a:extLst>
                        <a:ext uri="{28A0092B-C50C-407E-A947-70E740481C1C}">
                          <a14:useLocalDpi xmlns:a14="http://schemas.microsoft.com/office/drawing/2010/main" val="0"/>
                        </a:ext>
                      </a:extLst>
                    </a:blip>
                    <a:srcRect l="9811" t="18928" r="27976" b="27174"/>
                    <a:stretch/>
                  </pic:blipFill>
                  <pic:spPr bwMode="auto">
                    <a:xfrm>
                      <a:off x="0" y="0"/>
                      <a:ext cx="3525894" cy="1083212"/>
                    </a:xfrm>
                    <a:prstGeom prst="rect">
                      <a:avLst/>
                    </a:prstGeom>
                    <a:noFill/>
                    <a:ln>
                      <a:noFill/>
                    </a:ln>
                    <a:extLst>
                      <a:ext uri="{53640926-AAD7-44D8-BBD7-CCE9431645EC}">
                        <a14:shadowObscured xmlns:a14="http://schemas.microsoft.com/office/drawing/2010/main"/>
                      </a:ext>
                    </a:extLst>
                  </pic:spPr>
                </pic:pic>
              </a:graphicData>
            </a:graphic>
          </wp:inline>
        </w:drawing>
      </w:r>
    </w:p>
    <w:p w14:paraId="1C6DAF91" w14:textId="26590FFB" w:rsidR="003923C9" w:rsidRPr="009D3CF7" w:rsidRDefault="003923C9" w:rsidP="003923C9">
      <w:pPr>
        <w:keepNext/>
        <w:ind w:left="720"/>
        <w:jc w:val="center"/>
        <w:rPr>
          <w:b/>
          <w:sz w:val="20"/>
        </w:rPr>
      </w:pPr>
      <w:r w:rsidRPr="009D3CF7">
        <w:rPr>
          <w:b/>
          <w:sz w:val="20"/>
        </w:rPr>
        <w:t xml:space="preserve">Figure </w:t>
      </w:r>
      <w:r>
        <w:rPr>
          <w:b/>
          <w:sz w:val="20"/>
        </w:rPr>
        <w:t>27</w:t>
      </w:r>
      <w:r w:rsidRPr="009D3CF7">
        <w:rPr>
          <w:b/>
          <w:sz w:val="20"/>
        </w:rPr>
        <w:t xml:space="preserve">: </w:t>
      </w:r>
      <w:r w:rsidR="00DE4837">
        <w:rPr>
          <w:b/>
          <w:sz w:val="20"/>
        </w:rPr>
        <w:t>Export File</w:t>
      </w:r>
    </w:p>
    <w:p w14:paraId="79924C90" w14:textId="36F5110A" w:rsidR="00F05925" w:rsidRPr="00492510" w:rsidRDefault="003923C9" w:rsidP="003923C9">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7C90371B" w14:textId="77777777" w:rsidR="00F05925" w:rsidRDefault="00F05925" w:rsidP="00F05925"/>
    <w:p w14:paraId="439EFE52" w14:textId="77777777" w:rsidR="00F05925" w:rsidRDefault="00F05925" w:rsidP="00F05925"/>
    <w:p w14:paraId="0B99E4D0" w14:textId="77777777" w:rsidR="003923C9" w:rsidRDefault="00F05925" w:rsidP="003923C9">
      <w:pPr>
        <w:pStyle w:val="ListParagraph"/>
        <w:numPr>
          <w:ilvl w:val="0"/>
          <w:numId w:val="43"/>
        </w:numPr>
      </w:pPr>
      <w:r>
        <w:t xml:space="preserve">Save the results to your </w:t>
      </w:r>
      <w:r w:rsidRPr="003923C9">
        <w:rPr>
          <w:b/>
        </w:rPr>
        <w:t>FTK Imager Results</w:t>
      </w:r>
      <w:r>
        <w:t xml:space="preserve"> folder and name the file </w:t>
      </w:r>
      <w:r w:rsidR="003923C9" w:rsidRPr="003923C9">
        <w:rPr>
          <w:b/>
        </w:rPr>
        <w:t>Suspect Hash List</w:t>
      </w:r>
      <w:r>
        <w:t xml:space="preserve">. </w:t>
      </w:r>
    </w:p>
    <w:p w14:paraId="54BB9BB9" w14:textId="77777777" w:rsidR="003923C9" w:rsidRDefault="003923C9" w:rsidP="003923C9">
      <w:pPr>
        <w:pStyle w:val="ListParagraph"/>
      </w:pPr>
    </w:p>
    <w:p w14:paraId="458F5ED7" w14:textId="2708EEC7" w:rsidR="00F05925" w:rsidRDefault="00F05925" w:rsidP="003923C9">
      <w:pPr>
        <w:pStyle w:val="ListParagraph"/>
        <w:numPr>
          <w:ilvl w:val="0"/>
          <w:numId w:val="43"/>
        </w:numPr>
      </w:pPr>
      <w:r>
        <w:t>Imager default</w:t>
      </w:r>
      <w:r w:rsidR="003923C9">
        <w:t>s</w:t>
      </w:r>
      <w:r>
        <w:t xml:space="preserve"> the results as a </w:t>
      </w:r>
      <w:r w:rsidR="003923C9">
        <w:t>.</w:t>
      </w:r>
      <w:r>
        <w:t>csv file.</w:t>
      </w:r>
    </w:p>
    <w:p w14:paraId="283629C9" w14:textId="77777777" w:rsidR="00F05925" w:rsidRDefault="00F05925" w:rsidP="003923C9">
      <w:pPr>
        <w:ind w:left="720"/>
      </w:pPr>
    </w:p>
    <w:p w14:paraId="7D45F68B" w14:textId="77777777" w:rsidR="00F05925" w:rsidRDefault="00F05925" w:rsidP="003923C9">
      <w:pPr>
        <w:ind w:left="720"/>
        <w:jc w:val="center"/>
      </w:pPr>
      <w:r>
        <w:rPr>
          <w:noProof/>
        </w:rPr>
        <w:drawing>
          <wp:inline distT="0" distB="0" distL="0" distR="0" wp14:anchorId="57B802C2" wp14:editId="41D92887">
            <wp:extent cx="4664639" cy="1402158"/>
            <wp:effectExtent l="0" t="0" r="3175" b="7620"/>
            <wp:docPr id="40" name="Picture 40" descr="Imager23-147388778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r23-1473887781310"/>
                    <pic:cNvPicPr>
                      <a:picLocks noChangeAspect="1" noChangeArrowheads="1"/>
                    </pic:cNvPicPr>
                  </pic:nvPicPr>
                  <pic:blipFill rotWithShape="1">
                    <a:blip r:embed="rId38">
                      <a:extLst>
                        <a:ext uri="{28A0092B-C50C-407E-A947-70E740481C1C}">
                          <a14:useLocalDpi xmlns:a14="http://schemas.microsoft.com/office/drawing/2010/main" val="0"/>
                        </a:ext>
                      </a:extLst>
                    </a:blip>
                    <a:srcRect t="1" r="11138" b="50393"/>
                    <a:stretch/>
                  </pic:blipFill>
                  <pic:spPr bwMode="auto">
                    <a:xfrm>
                      <a:off x="0" y="0"/>
                      <a:ext cx="4684046" cy="1407992"/>
                    </a:xfrm>
                    <a:prstGeom prst="rect">
                      <a:avLst/>
                    </a:prstGeom>
                    <a:noFill/>
                    <a:ln>
                      <a:noFill/>
                    </a:ln>
                    <a:extLst>
                      <a:ext uri="{53640926-AAD7-44D8-BBD7-CCE9431645EC}">
                        <a14:shadowObscured xmlns:a14="http://schemas.microsoft.com/office/drawing/2010/main"/>
                      </a:ext>
                    </a:extLst>
                  </pic:spPr>
                </pic:pic>
              </a:graphicData>
            </a:graphic>
          </wp:inline>
        </w:drawing>
      </w:r>
    </w:p>
    <w:p w14:paraId="41B946FA" w14:textId="41C6D5CB" w:rsidR="003923C9" w:rsidRPr="009D3CF7" w:rsidRDefault="003923C9" w:rsidP="003923C9">
      <w:pPr>
        <w:keepNext/>
        <w:ind w:left="720"/>
        <w:jc w:val="center"/>
        <w:rPr>
          <w:b/>
          <w:sz w:val="20"/>
        </w:rPr>
      </w:pPr>
      <w:r w:rsidRPr="009D3CF7">
        <w:rPr>
          <w:b/>
          <w:sz w:val="20"/>
        </w:rPr>
        <w:t xml:space="preserve">Figure </w:t>
      </w:r>
      <w:r>
        <w:rPr>
          <w:b/>
          <w:sz w:val="20"/>
        </w:rPr>
        <w:t>28</w:t>
      </w:r>
      <w:r w:rsidRPr="009D3CF7">
        <w:rPr>
          <w:b/>
          <w:sz w:val="20"/>
        </w:rPr>
        <w:t xml:space="preserve">: </w:t>
      </w:r>
      <w:r w:rsidR="00DE4837">
        <w:rPr>
          <w:b/>
          <w:sz w:val="20"/>
        </w:rPr>
        <w:t>Saving Image</w:t>
      </w:r>
    </w:p>
    <w:p w14:paraId="079B589B" w14:textId="7BE4C8C5" w:rsidR="00F05925" w:rsidRPr="00492510" w:rsidRDefault="003923C9" w:rsidP="003923C9">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6DA2F299" w14:textId="77777777" w:rsidR="00F05925" w:rsidRDefault="00F05925" w:rsidP="00F05925"/>
    <w:p w14:paraId="1F41B93C" w14:textId="77777777" w:rsidR="00F05925" w:rsidRDefault="00F05925" w:rsidP="00F05925">
      <w:pPr>
        <w:jc w:val="center"/>
      </w:pPr>
    </w:p>
    <w:p w14:paraId="376BF88E" w14:textId="0ECFCAFE" w:rsidR="00F05925" w:rsidRDefault="00F05925" w:rsidP="003923C9">
      <w:pPr>
        <w:pStyle w:val="ListParagraph"/>
        <w:numPr>
          <w:ilvl w:val="0"/>
          <w:numId w:val="43"/>
        </w:numPr>
      </w:pPr>
      <w:r>
        <w:t xml:space="preserve">Open the </w:t>
      </w:r>
      <w:r w:rsidR="003923C9">
        <w:t>.</w:t>
      </w:r>
      <w:r>
        <w:t xml:space="preserve">csv file to view the results. FTK </w:t>
      </w:r>
      <w:r w:rsidR="003923C9">
        <w:t>p</w:t>
      </w:r>
      <w:r>
        <w:t>rovide</w:t>
      </w:r>
      <w:r w:rsidR="003923C9">
        <w:t>s</w:t>
      </w:r>
      <w:r>
        <w:t xml:space="preserve"> the MD5 Hash, the SHA1 Hash and the Path to the file.</w:t>
      </w:r>
    </w:p>
    <w:p w14:paraId="442B3D8C" w14:textId="4D9CC550" w:rsidR="003923C9" w:rsidRDefault="003923C9">
      <w:pPr>
        <w:spacing w:line="240" w:lineRule="auto"/>
      </w:pPr>
      <w:r>
        <w:br w:type="page"/>
      </w:r>
    </w:p>
    <w:p w14:paraId="124A6655" w14:textId="77777777" w:rsidR="00F05925" w:rsidRDefault="00F05925" w:rsidP="00F05925"/>
    <w:p w14:paraId="49E4F528" w14:textId="77777777" w:rsidR="00F05925" w:rsidRDefault="00F05925" w:rsidP="003923C9">
      <w:pPr>
        <w:jc w:val="center"/>
      </w:pPr>
      <w:r>
        <w:rPr>
          <w:noProof/>
        </w:rPr>
        <w:drawing>
          <wp:inline distT="0" distB="0" distL="0" distR="0" wp14:anchorId="6D00F88C" wp14:editId="3DA8F519">
            <wp:extent cx="5629046" cy="1208802"/>
            <wp:effectExtent l="0" t="0" r="0" b="0"/>
            <wp:docPr id="50" name="Picture 50" descr="Image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r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5592" cy="1212355"/>
                    </a:xfrm>
                    <a:prstGeom prst="rect">
                      <a:avLst/>
                    </a:prstGeom>
                    <a:noFill/>
                    <a:ln>
                      <a:noFill/>
                    </a:ln>
                  </pic:spPr>
                </pic:pic>
              </a:graphicData>
            </a:graphic>
          </wp:inline>
        </w:drawing>
      </w:r>
    </w:p>
    <w:p w14:paraId="02E7711F" w14:textId="0E22F30E" w:rsidR="003923C9" w:rsidRPr="009D3CF7" w:rsidRDefault="003923C9" w:rsidP="003923C9">
      <w:pPr>
        <w:keepNext/>
        <w:ind w:left="720"/>
        <w:jc w:val="center"/>
        <w:rPr>
          <w:b/>
          <w:sz w:val="20"/>
        </w:rPr>
      </w:pPr>
      <w:r w:rsidRPr="009D3CF7">
        <w:rPr>
          <w:b/>
          <w:sz w:val="20"/>
        </w:rPr>
        <w:t xml:space="preserve">Figure </w:t>
      </w:r>
      <w:r>
        <w:rPr>
          <w:b/>
          <w:sz w:val="20"/>
        </w:rPr>
        <w:t>29</w:t>
      </w:r>
      <w:r w:rsidRPr="009D3CF7">
        <w:rPr>
          <w:b/>
          <w:sz w:val="20"/>
        </w:rPr>
        <w:t xml:space="preserve">: </w:t>
      </w:r>
      <w:r w:rsidR="0099169F">
        <w:rPr>
          <w:b/>
          <w:sz w:val="20"/>
        </w:rPr>
        <w:t>Open .csv File</w:t>
      </w:r>
    </w:p>
    <w:p w14:paraId="161EBDE2" w14:textId="03EB7075" w:rsidR="00F05925" w:rsidRPr="00492510" w:rsidRDefault="003923C9" w:rsidP="003923C9">
      <w:pPr>
        <w:ind w:left="720"/>
        <w:jc w:val="center"/>
      </w:pPr>
      <w:r>
        <w:rPr>
          <w:sz w:val="18"/>
        </w:rPr>
        <w:t xml:space="preserve">Source: FTK Imager. Reproduced and used in accordance with the fair dealing provisions in section 29 of the Canadian Copyright Act for the purposes of education, </w:t>
      </w:r>
      <w:proofErr w:type="gramStart"/>
      <w:r>
        <w:rPr>
          <w:sz w:val="18"/>
        </w:rPr>
        <w:t>research</w:t>
      </w:r>
      <w:proofErr w:type="gramEnd"/>
      <w:r>
        <w:rPr>
          <w:sz w:val="18"/>
        </w:rPr>
        <w:t xml:space="preserve"> or private study. Further distribution may infringe copyright.</w:t>
      </w:r>
    </w:p>
    <w:p w14:paraId="3467510F" w14:textId="77777777" w:rsidR="00F05925" w:rsidRDefault="00F05925" w:rsidP="00F05925"/>
    <w:p w14:paraId="72274348" w14:textId="77777777" w:rsidR="00A42E4F" w:rsidRDefault="00A42E4F" w:rsidP="00B73948">
      <w:pPr>
        <w:pStyle w:val="first-para"/>
        <w:spacing w:before="0" w:after="0"/>
        <w:ind w:left="0"/>
        <w:rPr>
          <w:rStyle w:val="figuremediaobject"/>
          <w:rFonts w:ascii="Arial" w:hAnsi="Arial" w:cs="Arial"/>
          <w:sz w:val="22"/>
          <w:szCs w:val="22"/>
        </w:rPr>
      </w:pPr>
    </w:p>
    <w:p w14:paraId="57EA8394" w14:textId="4AD24418" w:rsidR="00D2726D" w:rsidRPr="00492510" w:rsidRDefault="00D2726D" w:rsidP="00D2726D">
      <w:pPr>
        <w:jc w:val="center"/>
      </w:pPr>
    </w:p>
    <w:bookmarkEnd w:id="6"/>
    <w:p w14:paraId="7F022DC6" w14:textId="77777777" w:rsidR="00445D49" w:rsidRDefault="00445D49" w:rsidP="00445D49"/>
    <w:p w14:paraId="56CF5B7E" w14:textId="77777777" w:rsidR="00E5353D" w:rsidRDefault="00E5353D" w:rsidP="004974D2"/>
    <w:p w14:paraId="6BF5D879" w14:textId="77777777" w:rsidR="00E5353D" w:rsidRDefault="00E5353D" w:rsidP="004974D2">
      <w:pPr>
        <w:sectPr w:rsidR="00E5353D" w:rsidSect="005000CB">
          <w:headerReference w:type="default" r:id="rId40"/>
          <w:footerReference w:type="default" r:id="rId41"/>
          <w:headerReference w:type="first" r:id="rId42"/>
          <w:footerReference w:type="first" r:id="rId43"/>
          <w:pgSz w:w="12240" w:h="15840"/>
          <w:pgMar w:top="1872" w:right="1440" w:bottom="1620" w:left="1440" w:header="720" w:footer="720" w:gutter="0"/>
          <w:pgNumType w:start="1"/>
          <w:cols w:space="720"/>
          <w:titlePg/>
          <w:docGrid w:linePitch="360"/>
        </w:sectPr>
      </w:pPr>
    </w:p>
    <w:p w14:paraId="0E0CFF68" w14:textId="05AD4972" w:rsidR="001B0A05" w:rsidRDefault="00E026F5" w:rsidP="006C16DE">
      <w:pPr>
        <w:pStyle w:val="HeadingStyle1"/>
        <w:spacing w:before="0"/>
      </w:pPr>
      <w:bookmarkStart w:id="15" w:name="_Toc494292520"/>
      <w:r>
        <w:lastRenderedPageBreak/>
        <w:t>References</w:t>
      </w:r>
      <w:bookmarkEnd w:id="15"/>
    </w:p>
    <w:p w14:paraId="1702AF89" w14:textId="1ACE40D8" w:rsidR="00512D26" w:rsidRDefault="00512D26" w:rsidP="00E026F5"/>
    <w:p w14:paraId="5D14CEB2" w14:textId="4E2F79F0" w:rsidR="004C36D1" w:rsidRDefault="003923C9">
      <w:pPr>
        <w:spacing w:line="240" w:lineRule="auto"/>
      </w:pPr>
      <w:proofErr w:type="spellStart"/>
      <w:r>
        <w:t>AccessData</w:t>
      </w:r>
      <w:proofErr w:type="spellEnd"/>
      <w:r>
        <w:t xml:space="preserve"> (2017). FTK Imager Lite (version 3.1.1) [Computer software]. Retrieved from </w:t>
      </w:r>
      <w:r w:rsidRPr="003923C9">
        <w:t>http://www.accessdata.com/product-download</w:t>
      </w:r>
    </w:p>
    <w:p w14:paraId="5679B50A" w14:textId="77777777" w:rsidR="00512D26" w:rsidRDefault="00512D26" w:rsidP="00E026F5"/>
    <w:p w14:paraId="024A57C9" w14:textId="3BBAA7FF" w:rsidR="00512D26" w:rsidRDefault="003923C9" w:rsidP="00E026F5">
      <w:r>
        <w:t xml:space="preserve">SANS Institute (2017). </w:t>
      </w:r>
      <w:r w:rsidR="00252BE9">
        <w:t xml:space="preserve">SIFT Workstation [VMware Appliance]. Retrieved from </w:t>
      </w:r>
      <w:r w:rsidR="00252BE9" w:rsidRPr="00252BE9">
        <w:t>https://digital-forensics.sans.org/community/downloads</w:t>
      </w:r>
    </w:p>
    <w:p w14:paraId="24155DC3" w14:textId="77777777" w:rsidR="003923C9" w:rsidRDefault="003923C9" w:rsidP="00E026F5"/>
    <w:p w14:paraId="28B5F122" w14:textId="77777777" w:rsidR="003923C9" w:rsidRDefault="003923C9" w:rsidP="00E026F5">
      <w:pPr>
        <w:sectPr w:rsidR="003923C9" w:rsidSect="00512D26">
          <w:pgSz w:w="12240" w:h="15840" w:code="1"/>
          <w:pgMar w:top="1872" w:right="1440" w:bottom="1152" w:left="1440" w:header="720" w:footer="720" w:gutter="0"/>
          <w:cols w:space="720"/>
          <w:titlePg/>
          <w:docGrid w:linePitch="360"/>
        </w:sectPr>
      </w:pPr>
    </w:p>
    <w:p w14:paraId="4D177E7F" w14:textId="23AEDED9" w:rsidR="00433B33" w:rsidRPr="001B0A05" w:rsidRDefault="00433B33" w:rsidP="00017FD6"/>
    <w:sectPr w:rsidR="00433B33" w:rsidRPr="001B0A05" w:rsidSect="00512D26">
      <w:headerReference w:type="first" r:id="rId44"/>
      <w:footerReference w:type="first" r:id="rId45"/>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DE450" w14:textId="77777777" w:rsidR="000C064C" w:rsidRDefault="000C064C" w:rsidP="007F2B57">
      <w:r>
        <w:separator/>
      </w:r>
    </w:p>
    <w:p w14:paraId="654C8729" w14:textId="77777777" w:rsidR="000C064C" w:rsidRDefault="000C064C" w:rsidP="007F2B57"/>
    <w:p w14:paraId="43EA0F47" w14:textId="77777777" w:rsidR="000C064C" w:rsidRDefault="000C064C" w:rsidP="007F2B57"/>
  </w:endnote>
  <w:endnote w:type="continuationSeparator" w:id="0">
    <w:p w14:paraId="41649964" w14:textId="77777777" w:rsidR="000C064C" w:rsidRDefault="000C064C" w:rsidP="007F2B57">
      <w:r>
        <w:continuationSeparator/>
      </w:r>
    </w:p>
    <w:p w14:paraId="4B5D7B47" w14:textId="77777777" w:rsidR="000C064C" w:rsidRDefault="000C064C" w:rsidP="007F2B57"/>
    <w:p w14:paraId="5C4F267D" w14:textId="77777777" w:rsidR="000C064C" w:rsidRDefault="000C064C"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altName w:val="Arial"/>
    <w:panose1 w:val="00000000000000000000"/>
    <w:charset w:val="00"/>
    <w:family w:val="moder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 w:name="Titillium Bd">
    <w:altName w:val="Calibri"/>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D9F9" w14:textId="601AAE96" w:rsidR="00B73948" w:rsidRPr="0099405D" w:rsidRDefault="00B73948" w:rsidP="005D17A0">
    <w:pPr>
      <w:tabs>
        <w:tab w:val="left" w:pos="1170"/>
        <w:tab w:val="center" w:pos="4680"/>
        <w:tab w:val="right" w:pos="9360"/>
      </w:tabs>
      <w:spacing w:before="60" w:line="240" w:lineRule="auto"/>
      <w:ind w:left="1260" w:hanging="540"/>
      <w:rPr>
        <w:rFonts w:eastAsia="Calibri"/>
        <w:b/>
        <w:bCs/>
        <w:color w:val="000000"/>
        <w:kern w:val="32"/>
        <w:sz w:val="20"/>
        <w:szCs w:val="20"/>
      </w:rPr>
    </w:pPr>
    <w:r w:rsidRPr="0099405D">
      <w:rPr>
        <w:rFonts w:eastAsia="Calibri"/>
        <w:b/>
        <w:bCs/>
        <w:noProof/>
        <w:color w:val="000000"/>
        <w:kern w:val="32"/>
        <w:sz w:val="20"/>
        <w:szCs w:val="20"/>
      </w:rPr>
      <mc:AlternateContent>
        <mc:Choice Requires="wps">
          <w:drawing>
            <wp:anchor distT="0" distB="0" distL="114300" distR="114300" simplePos="0" relativeHeight="251669504" behindDoc="0" locked="0" layoutInCell="1" allowOverlap="1" wp14:anchorId="2379ABE9" wp14:editId="0DC4DC12">
              <wp:simplePos x="0" y="0"/>
              <wp:positionH relativeFrom="column">
                <wp:posOffset>657225</wp:posOffset>
              </wp:positionH>
              <wp:positionV relativeFrom="paragraph">
                <wp:posOffset>0</wp:posOffset>
              </wp:positionV>
              <wp:extent cx="0" cy="457200"/>
              <wp:effectExtent l="19050" t="0" r="19050" b="19050"/>
              <wp:wrapNone/>
              <wp:docPr id="10" name="Straight Connector 10"/>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14:sizeRelV relativeFrom="margin">
                <wp14:pctHeight>0</wp14:pctHeight>
              </wp14:sizeRelV>
            </wp:anchor>
          </w:drawing>
        </mc:Choice>
        <mc:Fallback>
          <w:pict>
            <v:line w14:anchorId="3DF6E340" id="Straight Connector 10"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75pt,0" to="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" strokecolor="#005eb8" strokeweight="2.25pt"/>
          </w:pict>
        </mc:Fallback>
      </mc:AlternateContent>
    </w:r>
    <w:r w:rsidRPr="0099405D">
      <w:rPr>
        <w:rFonts w:eastAsia="Calibri"/>
        <w:b/>
        <w:bCs/>
        <w:noProof/>
        <w:color w:val="000000"/>
        <w:kern w:val="32"/>
        <w:sz w:val="20"/>
        <w:szCs w:val="20"/>
      </w:rPr>
      <mc:AlternateContent>
        <mc:Choice Requires="wps">
          <w:drawing>
            <wp:anchor distT="0" distB="0" distL="114300" distR="114300" simplePos="0" relativeHeight="251668480" behindDoc="0" locked="0" layoutInCell="1" allowOverlap="1" wp14:anchorId="543B4A85" wp14:editId="01A6C210">
              <wp:simplePos x="0" y="0"/>
              <wp:positionH relativeFrom="column">
                <wp:posOffset>-9525</wp:posOffset>
              </wp:positionH>
              <wp:positionV relativeFrom="paragraph">
                <wp:posOffset>-12700</wp:posOffset>
              </wp:positionV>
              <wp:extent cx="5943600" cy="0"/>
              <wp:effectExtent l="0" t="1905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14:sizeRelH relativeFrom="margin">
                <wp14:pctWidth>0</wp14:pctWidth>
              </wp14:sizeRelH>
            </wp:anchor>
          </w:drawing>
        </mc:Choice>
        <mc:Fallback>
          <w:pict>
            <v:line w14:anchorId="03530810" id="Straight Connector 7"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pt" to="46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" strokecolor="#005eb8" strokeweight="2.25pt"/>
          </w:pict>
        </mc:Fallback>
      </mc:AlternateContent>
    </w:r>
    <w:r w:rsidRPr="0099405D">
      <w:rPr>
        <w:rFonts w:eastAsia="Calibri"/>
        <w:b/>
        <w:bCs/>
        <w:color w:val="000000"/>
        <w:kern w:val="32"/>
        <w:sz w:val="20"/>
        <w:szCs w:val="20"/>
      </w:rPr>
      <w:fldChar w:fldCharType="begin"/>
    </w:r>
    <w:r w:rsidRPr="0099405D">
      <w:rPr>
        <w:rFonts w:eastAsia="Calibri"/>
        <w:b/>
        <w:bCs/>
        <w:color w:val="000000"/>
        <w:kern w:val="32"/>
        <w:sz w:val="20"/>
        <w:szCs w:val="20"/>
      </w:rPr>
      <w:instrText xml:space="preserve"> PAGE   \* MERGEFORMAT </w:instrText>
    </w:r>
    <w:r w:rsidRPr="0099405D">
      <w:rPr>
        <w:rFonts w:eastAsia="Calibri"/>
        <w:b/>
        <w:bCs/>
        <w:color w:val="000000"/>
        <w:kern w:val="32"/>
        <w:sz w:val="20"/>
        <w:szCs w:val="20"/>
      </w:rPr>
      <w:fldChar w:fldCharType="separate"/>
    </w:r>
    <w:r w:rsidR="0099169F">
      <w:rPr>
        <w:rFonts w:eastAsia="Calibri"/>
        <w:b/>
        <w:bCs/>
        <w:noProof/>
        <w:color w:val="000000"/>
        <w:kern w:val="32"/>
        <w:sz w:val="20"/>
        <w:szCs w:val="20"/>
      </w:rPr>
      <w:t>2</w:t>
    </w:r>
    <w:r w:rsidRPr="0099405D">
      <w:rPr>
        <w:rFonts w:eastAsia="Calibri"/>
        <w:b/>
        <w:bCs/>
        <w:color w:val="000000"/>
        <w:kern w:val="32"/>
        <w:sz w:val="20"/>
        <w:szCs w:val="20"/>
      </w:rPr>
      <w:fldChar w:fldCharType="end"/>
    </w:r>
    <w:r w:rsidRPr="0099405D">
      <w:rPr>
        <w:rFonts w:eastAsia="Calibri"/>
        <w:b/>
        <w:bCs/>
        <w:color w:val="000000"/>
        <w:kern w:val="32"/>
        <w:sz w:val="20"/>
        <w:szCs w:val="20"/>
      </w:rPr>
      <w:tab/>
    </w:r>
    <w:r>
      <w:rPr>
        <w:rFonts w:eastAsia="Calibri"/>
        <w:b/>
        <w:bCs/>
        <w:color w:val="000000"/>
        <w:kern w:val="32"/>
        <w:sz w:val="20"/>
        <w:szCs w:val="20"/>
      </w:rPr>
      <w:t>ICT: Computer Forensics</w:t>
    </w:r>
  </w:p>
  <w:p w14:paraId="6758E91D" w14:textId="0B834D21" w:rsidR="00B73948" w:rsidRPr="0099405D" w:rsidRDefault="00B73948" w:rsidP="0099405D">
    <w:pPr>
      <w:tabs>
        <w:tab w:val="left" w:pos="1170"/>
        <w:tab w:val="center" w:pos="4680"/>
        <w:tab w:val="right" w:pos="9360"/>
      </w:tabs>
      <w:spacing w:before="60" w:line="240" w:lineRule="auto"/>
      <w:jc w:val="both"/>
      <w:rPr>
        <w:rFonts w:eastAsia="Calibri"/>
        <w:color w:val="000000"/>
        <w:kern w:val="32"/>
        <w:sz w:val="20"/>
        <w:szCs w:val="32"/>
      </w:rPr>
    </w:pPr>
    <w:r>
      <w:rPr>
        <w:rFonts w:eastAsia="Calibri"/>
        <w:color w:val="000000"/>
        <w:kern w:val="32"/>
        <w:sz w:val="20"/>
        <w:szCs w:val="32"/>
      </w:rPr>
      <w:tab/>
      <w:t>© 2017</w:t>
    </w:r>
    <w:r w:rsidRPr="0099405D">
      <w:rPr>
        <w:rFonts w:eastAsia="Calibri"/>
        <w:color w:val="000000"/>
        <w:kern w:val="32"/>
        <w:sz w:val="20"/>
        <w:szCs w:val="32"/>
      </w:rPr>
      <w:t>, Southern Alberta Institute of Technology</w:t>
    </w:r>
  </w:p>
  <w:p w14:paraId="58F3FE8F" w14:textId="77777777" w:rsidR="00B73948" w:rsidRPr="0099405D" w:rsidRDefault="00B73948" w:rsidP="0099405D">
    <w:pPr>
      <w:tabs>
        <w:tab w:val="center" w:pos="4680"/>
        <w:tab w:val="right" w:pos="9360"/>
      </w:tabs>
      <w:spacing w:line="240" w:lineRule="auto"/>
      <w:jc w:val="both"/>
      <w:rPr>
        <w:rFonts w:eastAsia="Calibri"/>
        <w:color w:val="000000"/>
        <w:kern w:val="32"/>
        <w:sz w:val="12"/>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A49F" w14:textId="3815EFBB" w:rsidR="00B73948" w:rsidRPr="00E3669A" w:rsidRDefault="00B73948" w:rsidP="004C36D1">
    <w:pPr>
      <w:tabs>
        <w:tab w:val="left" w:pos="1170"/>
        <w:tab w:val="center" w:pos="4680"/>
        <w:tab w:val="right" w:pos="9360"/>
      </w:tabs>
      <w:spacing w:before="60" w:line="240" w:lineRule="auto"/>
      <w:ind w:left="1260" w:hanging="540"/>
      <w:rPr>
        <w:rFonts w:eastAsia="Calibri"/>
        <w:b/>
        <w:bCs/>
        <w:color w:val="000000"/>
        <w:kern w:val="32"/>
        <w:sz w:val="20"/>
        <w:szCs w:val="20"/>
      </w:rPr>
    </w:pPr>
    <w:r w:rsidRPr="00E3669A">
      <w:rPr>
        <w:rFonts w:eastAsia="Calibri"/>
        <w:b/>
        <w:bCs/>
        <w:noProof/>
        <w:color w:val="000000"/>
        <w:kern w:val="32"/>
        <w:sz w:val="20"/>
        <w:szCs w:val="20"/>
      </w:rPr>
      <mc:AlternateContent>
        <mc:Choice Requires="wps">
          <w:drawing>
            <wp:anchor distT="0" distB="0" distL="114300" distR="114300" simplePos="0" relativeHeight="251672576" behindDoc="0" locked="0" layoutInCell="1" allowOverlap="1" wp14:anchorId="3EAEED68" wp14:editId="57D696DB">
              <wp:simplePos x="0" y="0"/>
              <wp:positionH relativeFrom="column">
                <wp:posOffset>657225</wp:posOffset>
              </wp:positionH>
              <wp:positionV relativeFrom="paragraph">
                <wp:posOffset>0</wp:posOffset>
              </wp:positionV>
              <wp:extent cx="0" cy="457200"/>
              <wp:effectExtent l="19050" t="0" r="19050" b="19050"/>
              <wp:wrapNone/>
              <wp:docPr id="8" name="Straight Connector 8"/>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005EB8"/>
                        </a:solidFill>
                        <a:prstDash val="solid"/>
                      </a:ln>
                      <a:effectLst/>
                    </wps:spPr>
                    <wps:bodyPr/>
                  </wps:wsp>
                </a:graphicData>
              </a:graphic>
              <wp14:sizeRelV relativeFrom="margin">
                <wp14:pctHeight>0</wp14:pctHeight>
              </wp14:sizeRelV>
            </wp:anchor>
          </w:drawing>
        </mc:Choice>
        <mc:Fallback>
          <w:pict>
            <v:line w14:anchorId="20B7F2B6" id="Straight Connector 8"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75pt,0" to="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" strokecolor="#005eb8" strokeweight="2.25pt"/>
          </w:pict>
        </mc:Fallback>
      </mc:AlternateContent>
    </w:r>
    <w:r w:rsidRPr="00E3669A">
      <w:rPr>
        <w:rFonts w:eastAsia="Calibri"/>
        <w:b/>
        <w:bCs/>
        <w:noProof/>
        <w:color w:val="000000"/>
        <w:kern w:val="32"/>
        <w:sz w:val="20"/>
        <w:szCs w:val="20"/>
      </w:rPr>
      <mc:AlternateContent>
        <mc:Choice Requires="wps">
          <w:drawing>
            <wp:anchor distT="0" distB="0" distL="114300" distR="114300" simplePos="0" relativeHeight="251671552" behindDoc="0" locked="0" layoutInCell="1" allowOverlap="1" wp14:anchorId="5E6634DC" wp14:editId="1206CBF1">
              <wp:simplePos x="0" y="0"/>
              <wp:positionH relativeFrom="column">
                <wp:posOffset>-9525</wp:posOffset>
              </wp:positionH>
              <wp:positionV relativeFrom="paragraph">
                <wp:posOffset>-12700</wp:posOffset>
              </wp:positionV>
              <wp:extent cx="5943600" cy="0"/>
              <wp:effectExtent l="0" t="19050" r="19050" b="19050"/>
              <wp:wrapNone/>
              <wp:docPr id="9" name="Straight Connector 9"/>
              <wp:cNvGraphicFramePr/>
              <a:graphic xmlns:a="http://schemas.openxmlformats.org/drawingml/2006/main">
                <a:graphicData uri="http://schemas.microsoft.com/office/word/2010/wordprocessingShape">
                  <wps:wsp>
                    <wps:cNvCnPr/>
                    <wps:spPr>
                      <a:xfrm>
                        <a:off x="0" y="0"/>
                        <a:ext cx="5943600" cy="0"/>
                      </a:xfrm>
                      <a:prstGeom prst="line">
                        <a:avLst/>
                      </a:prstGeom>
                      <a:noFill/>
                      <a:ln w="28575" cap="flat" cmpd="sng" algn="ctr">
                        <a:solidFill>
                          <a:srgbClr val="005EB8"/>
                        </a:solidFill>
                        <a:prstDash val="solid"/>
                      </a:ln>
                      <a:effectLst/>
                    </wps:spPr>
                    <wps:bodyPr/>
                  </wps:wsp>
                </a:graphicData>
              </a:graphic>
              <wp14:sizeRelH relativeFrom="margin">
                <wp14:pctWidth>0</wp14:pctWidth>
              </wp14:sizeRelH>
            </wp:anchor>
          </w:drawing>
        </mc:Choice>
        <mc:Fallback>
          <w:pict>
            <v:line w14:anchorId="30238214" id="Straight Connector 9"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pt" to="467.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" strokecolor="#005eb8" strokeweight="2.25pt"/>
          </w:pict>
        </mc:Fallback>
      </mc:AlternateContent>
    </w:r>
    <w:r w:rsidRPr="00E3669A">
      <w:rPr>
        <w:rFonts w:eastAsia="Calibri"/>
        <w:b/>
        <w:bCs/>
        <w:color w:val="000000"/>
        <w:kern w:val="32"/>
        <w:sz w:val="20"/>
        <w:szCs w:val="20"/>
      </w:rPr>
      <w:fldChar w:fldCharType="begin"/>
    </w:r>
    <w:r w:rsidRPr="00E3669A">
      <w:rPr>
        <w:rFonts w:eastAsia="Calibri"/>
        <w:b/>
        <w:bCs/>
        <w:color w:val="000000"/>
        <w:kern w:val="32"/>
        <w:sz w:val="20"/>
        <w:szCs w:val="20"/>
      </w:rPr>
      <w:instrText xml:space="preserve"> PAGE   \* MERGEFORMAT </w:instrText>
    </w:r>
    <w:r w:rsidRPr="00E3669A">
      <w:rPr>
        <w:rFonts w:eastAsia="Calibri"/>
        <w:b/>
        <w:bCs/>
        <w:color w:val="000000"/>
        <w:kern w:val="32"/>
        <w:sz w:val="20"/>
        <w:szCs w:val="20"/>
      </w:rPr>
      <w:fldChar w:fldCharType="separate"/>
    </w:r>
    <w:r w:rsidR="0099169F">
      <w:rPr>
        <w:rFonts w:eastAsia="Calibri"/>
        <w:b/>
        <w:bCs/>
        <w:noProof/>
        <w:color w:val="000000"/>
        <w:kern w:val="32"/>
        <w:sz w:val="20"/>
        <w:szCs w:val="20"/>
      </w:rPr>
      <w:t>1</w:t>
    </w:r>
    <w:r w:rsidRPr="00E3669A">
      <w:rPr>
        <w:rFonts w:eastAsia="Calibri"/>
        <w:b/>
        <w:bCs/>
        <w:color w:val="000000"/>
        <w:kern w:val="32"/>
        <w:sz w:val="20"/>
        <w:szCs w:val="20"/>
      </w:rPr>
      <w:fldChar w:fldCharType="end"/>
    </w:r>
    <w:r w:rsidRPr="00E3669A">
      <w:rPr>
        <w:rFonts w:eastAsia="Calibri"/>
        <w:b/>
        <w:bCs/>
        <w:color w:val="000000"/>
        <w:kern w:val="32"/>
        <w:sz w:val="20"/>
        <w:szCs w:val="20"/>
      </w:rPr>
      <w:tab/>
    </w:r>
    <w:r>
      <w:rPr>
        <w:rFonts w:eastAsia="Calibri"/>
        <w:b/>
        <w:bCs/>
        <w:color w:val="000000"/>
        <w:kern w:val="32"/>
        <w:sz w:val="20"/>
        <w:szCs w:val="20"/>
      </w:rPr>
      <w:t>ICT: Computer Forensics</w:t>
    </w:r>
  </w:p>
  <w:p w14:paraId="4C6E4DE3" w14:textId="77777777" w:rsidR="00B73948" w:rsidRPr="00E3669A" w:rsidRDefault="00B73948" w:rsidP="00E3669A">
    <w:pPr>
      <w:tabs>
        <w:tab w:val="left" w:pos="1170"/>
        <w:tab w:val="center" w:pos="4680"/>
        <w:tab w:val="right" w:pos="9360"/>
      </w:tabs>
      <w:spacing w:before="60" w:line="240" w:lineRule="auto"/>
      <w:jc w:val="both"/>
      <w:rPr>
        <w:rFonts w:eastAsia="Calibri"/>
        <w:color w:val="000000"/>
        <w:kern w:val="32"/>
        <w:sz w:val="20"/>
        <w:szCs w:val="32"/>
      </w:rPr>
    </w:pPr>
    <w:r w:rsidRPr="00E3669A">
      <w:rPr>
        <w:rFonts w:eastAsia="Calibri"/>
        <w:color w:val="000000"/>
        <w:kern w:val="32"/>
        <w:sz w:val="20"/>
        <w:szCs w:val="32"/>
      </w:rPr>
      <w:tab/>
      <w:t>© 2017, Southern Alberta Institute of Technology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F802A" w14:textId="686C71C3" w:rsidR="00B73948" w:rsidRDefault="00B73948" w:rsidP="00017FD6">
    <w:r>
      <w:t>© 2017, Southern Alberta Institute of Technology. All rights reserved.</w:t>
    </w:r>
  </w:p>
  <w:p w14:paraId="6B81DECE" w14:textId="232C2329" w:rsidR="00B73948" w:rsidRDefault="00B73948" w:rsidP="00017FD6">
    <w:r>
      <w:t>This publication and materials herein are protected by applicable intellectual property laws.</w:t>
    </w:r>
  </w:p>
  <w:p w14:paraId="65B9C7A0" w14:textId="130561B0" w:rsidR="00B73948" w:rsidRDefault="00B73948" w:rsidP="00017FD6">
    <w:r>
      <w:t>Unauthorized reproduction and distribution of this publication in whole or part is prohibited.</w:t>
    </w:r>
  </w:p>
  <w:p w14:paraId="6F4DB428" w14:textId="77777777" w:rsidR="00B73948" w:rsidRDefault="00B73948" w:rsidP="00017FD6"/>
  <w:p w14:paraId="508159DB" w14:textId="5B791053" w:rsidR="00B73948" w:rsidRDefault="00B73948" w:rsidP="00017FD6">
    <w:r>
      <w:t>For more information, contact:</w:t>
    </w:r>
  </w:p>
  <w:p w14:paraId="0D60F3E3" w14:textId="56AB9BBB" w:rsidR="00B73948" w:rsidRDefault="00B73948" w:rsidP="00017FD6">
    <w:r>
      <w:t>Director, Centre for Instructional Technology and Development</w:t>
    </w:r>
  </w:p>
  <w:p w14:paraId="4E741738" w14:textId="6D12960E" w:rsidR="00B73948" w:rsidRDefault="00B73948" w:rsidP="00017FD6">
    <w:r>
      <w:t>Southern Alberta Institute of Technology</w:t>
    </w:r>
  </w:p>
  <w:p w14:paraId="10822D5A" w14:textId="73CAE1C3" w:rsidR="00B73948" w:rsidRDefault="00B73948" w:rsidP="00017FD6">
    <w:r>
      <w:t>1301 16 Ave. N.W., Calgary, AB T2M 0L4</w:t>
    </w:r>
  </w:p>
  <w:p w14:paraId="7D139869" w14:textId="77777777" w:rsidR="00B73948" w:rsidRDefault="00B73948" w:rsidP="00017FD6"/>
  <w:p w14:paraId="4943EC27" w14:textId="77777777" w:rsidR="00B73948" w:rsidRPr="0088153E" w:rsidRDefault="00B73948" w:rsidP="00017F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A07CA" w14:textId="77777777" w:rsidR="000C064C" w:rsidRDefault="000C064C" w:rsidP="007F2B57">
      <w:r>
        <w:separator/>
      </w:r>
    </w:p>
    <w:p w14:paraId="3D09A042" w14:textId="77777777" w:rsidR="000C064C" w:rsidRDefault="000C064C" w:rsidP="007F2B57"/>
    <w:p w14:paraId="3555CF95" w14:textId="77777777" w:rsidR="000C064C" w:rsidRDefault="000C064C" w:rsidP="007F2B57"/>
  </w:footnote>
  <w:footnote w:type="continuationSeparator" w:id="0">
    <w:p w14:paraId="56AF6BBF" w14:textId="77777777" w:rsidR="000C064C" w:rsidRDefault="000C064C" w:rsidP="007F2B57">
      <w:r>
        <w:continuationSeparator/>
      </w:r>
    </w:p>
    <w:p w14:paraId="22C55229" w14:textId="77777777" w:rsidR="000C064C" w:rsidRDefault="000C064C" w:rsidP="007F2B57"/>
    <w:p w14:paraId="06EDA539" w14:textId="77777777" w:rsidR="000C064C" w:rsidRDefault="000C064C"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94CAE" w14:textId="7C93E373" w:rsidR="00B73948" w:rsidRPr="0088153E" w:rsidRDefault="00B73948" w:rsidP="0088153E">
    <w:pPr>
      <w:pStyle w:val="Header"/>
    </w:pPr>
    <w:r w:rsidRPr="0088153E">
      <w:rPr>
        <w:noProof/>
      </w:rPr>
      <w:drawing>
        <wp:anchor distT="0" distB="0" distL="114300" distR="114300" simplePos="0" relativeHeight="251662336" behindDoc="1" locked="0" layoutInCell="1" allowOverlap="1" wp14:anchorId="61928881" wp14:editId="6804B71A">
          <wp:simplePos x="0" y="0"/>
          <wp:positionH relativeFrom="column">
            <wp:posOffset>4800600</wp:posOffset>
          </wp:positionH>
          <wp:positionV relativeFrom="page">
            <wp:posOffset>228600</wp:posOffset>
          </wp:positionV>
          <wp:extent cx="1261745" cy="520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rPr>
      <mc:AlternateContent>
        <mc:Choice Requires="wps">
          <w:drawing>
            <wp:anchor distT="0" distB="0" distL="114300" distR="114300" simplePos="0" relativeHeight="251663360" behindDoc="0" locked="0" layoutInCell="1" allowOverlap="1" wp14:anchorId="0051FB5C" wp14:editId="2AB4754C">
              <wp:simplePos x="0" y="0"/>
              <wp:positionH relativeFrom="column">
                <wp:posOffset>-9525</wp:posOffset>
              </wp:positionH>
              <wp:positionV relativeFrom="paragraph">
                <wp:posOffset>324485</wp:posOffset>
              </wp:positionV>
              <wp:extent cx="5943600" cy="0"/>
              <wp:effectExtent l="19050" t="19050" r="0" b="19050"/>
              <wp:wrapNone/>
              <wp:docPr id="6" name="Straight Connector 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A1F47" id="Straight Connector 6"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75pt,25.55pt" to="467.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" strokecolor="#005eb8"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377F" w14:textId="6321CB9C" w:rsidR="00B73948" w:rsidRPr="00EF5C89" w:rsidRDefault="00B73948" w:rsidP="004974D2">
    <w:pPr>
      <w:pStyle w:val="Header"/>
      <w:tabs>
        <w:tab w:val="clear" w:pos="4680"/>
        <w:tab w:val="clear" w:pos="9360"/>
        <w:tab w:val="left" w:pos="2847"/>
      </w:tabs>
    </w:pPr>
    <w:r w:rsidRPr="0088153E">
      <w:rPr>
        <w:noProof/>
      </w:rPr>
      <w:drawing>
        <wp:anchor distT="0" distB="0" distL="114300" distR="114300" simplePos="0" relativeHeight="251659264" behindDoc="1" locked="0" layoutInCell="1" allowOverlap="1" wp14:anchorId="57322C47" wp14:editId="343A4B53">
          <wp:simplePos x="0" y="0"/>
          <wp:positionH relativeFrom="column">
            <wp:posOffset>4787900</wp:posOffset>
          </wp:positionH>
          <wp:positionV relativeFrom="page">
            <wp:posOffset>228600</wp:posOffset>
          </wp:positionV>
          <wp:extent cx="1261745" cy="5207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rPr>
      <mc:AlternateContent>
        <mc:Choice Requires="wps">
          <w:drawing>
            <wp:anchor distT="0" distB="0" distL="114300" distR="114300" simplePos="0" relativeHeight="251660288" behindDoc="0" locked="0" layoutInCell="1" allowOverlap="1" wp14:anchorId="4632B578" wp14:editId="2801DA07">
              <wp:simplePos x="0" y="0"/>
              <wp:positionH relativeFrom="column">
                <wp:posOffset>-34925</wp:posOffset>
              </wp:positionH>
              <wp:positionV relativeFrom="paragraph">
                <wp:posOffset>324485</wp:posOffset>
              </wp:positionV>
              <wp:extent cx="5943600" cy="0"/>
              <wp:effectExtent l="19050" t="19050" r="0" b="19050"/>
              <wp:wrapNone/>
              <wp:docPr id="5" name="Straight Connector 5"/>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91605" id="Straight Connector 5"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" strokecolor="#005eb8" strokeweight="2.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B73948" w:rsidRPr="00EF5C89" w:rsidRDefault="00B73948" w:rsidP="004974D2">
    <w:pPr>
      <w:pStyle w:val="Header"/>
      <w:tabs>
        <w:tab w:val="clear" w:pos="4680"/>
        <w:tab w:val="clear" w:pos="9360"/>
        <w:tab w:val="left" w:pos="2847"/>
      </w:tabs>
    </w:pPr>
    <w:r w:rsidRPr="0088153E">
      <w:rPr>
        <w:noProof/>
      </w:rPr>
      <w:drawing>
        <wp:anchor distT="0" distB="0" distL="114300" distR="114300" simplePos="0" relativeHeight="251665408" behindDoc="1" locked="0" layoutInCell="1" allowOverlap="1" wp14:anchorId="3B6D4FB2" wp14:editId="6B97456A">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8ACB4"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82C"/>
    <w:multiLevelType w:val="hybridMultilevel"/>
    <w:tmpl w:val="F794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700598"/>
    <w:multiLevelType w:val="multilevel"/>
    <w:tmpl w:val="7B167C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15:restartNumberingAfterBreak="0">
    <w:nsid w:val="06133213"/>
    <w:multiLevelType w:val="hybridMultilevel"/>
    <w:tmpl w:val="ED08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0678A"/>
    <w:multiLevelType w:val="hybridMultilevel"/>
    <w:tmpl w:val="B9C8E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62549"/>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8A5B92"/>
    <w:multiLevelType w:val="hybridMultilevel"/>
    <w:tmpl w:val="1F06870E"/>
    <w:lvl w:ilvl="0" w:tplc="22C65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638CD"/>
    <w:multiLevelType w:val="hybridMultilevel"/>
    <w:tmpl w:val="47F29704"/>
    <w:lvl w:ilvl="0" w:tplc="D86EB2EA">
      <w:start w:val="1"/>
      <w:numFmt w:val="bullet"/>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431ED"/>
    <w:multiLevelType w:val="hybridMultilevel"/>
    <w:tmpl w:val="452AE416"/>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5711199"/>
    <w:multiLevelType w:val="hybridMultilevel"/>
    <w:tmpl w:val="B5BC9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B2848"/>
    <w:multiLevelType w:val="hybridMultilevel"/>
    <w:tmpl w:val="B858857E"/>
    <w:lvl w:ilvl="0" w:tplc="0409000F">
      <w:start w:val="1"/>
      <w:numFmt w:val="decimal"/>
      <w:lvlText w:val="%1."/>
      <w:lvlJc w:val="left"/>
      <w:pPr>
        <w:ind w:left="1080" w:hanging="360"/>
      </w:pPr>
      <w:rPr>
        <w:rFont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292764EC"/>
    <w:multiLevelType w:val="hybridMultilevel"/>
    <w:tmpl w:val="D65C185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9FD7FF4"/>
    <w:multiLevelType w:val="hybridMultilevel"/>
    <w:tmpl w:val="F8E02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6C23DA"/>
    <w:multiLevelType w:val="hybridMultilevel"/>
    <w:tmpl w:val="34BC8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37741"/>
    <w:multiLevelType w:val="hybridMultilevel"/>
    <w:tmpl w:val="09B6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AE3B09"/>
    <w:multiLevelType w:val="hybridMultilevel"/>
    <w:tmpl w:val="95BCD38A"/>
    <w:lvl w:ilvl="0" w:tplc="F4760E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597879"/>
    <w:multiLevelType w:val="hybridMultilevel"/>
    <w:tmpl w:val="00622140"/>
    <w:lvl w:ilvl="0" w:tplc="1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B8348C"/>
    <w:multiLevelType w:val="hybridMultilevel"/>
    <w:tmpl w:val="75C0A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A06EA"/>
    <w:multiLevelType w:val="hybridMultilevel"/>
    <w:tmpl w:val="4F4C81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A976E52"/>
    <w:multiLevelType w:val="hybridMultilevel"/>
    <w:tmpl w:val="897A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E110D6"/>
    <w:multiLevelType w:val="hybridMultilevel"/>
    <w:tmpl w:val="49F82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EB7F00"/>
    <w:multiLevelType w:val="hybridMultilevel"/>
    <w:tmpl w:val="61B83D3E"/>
    <w:lvl w:ilvl="0" w:tplc="05D657A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412D13"/>
    <w:multiLevelType w:val="hybridMultilevel"/>
    <w:tmpl w:val="DC5E8834"/>
    <w:lvl w:ilvl="0" w:tplc="04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652705D"/>
    <w:multiLevelType w:val="hybridMultilevel"/>
    <w:tmpl w:val="04AEEB6E"/>
    <w:lvl w:ilvl="0" w:tplc="734CC8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2A2753"/>
    <w:multiLevelType w:val="hybridMultilevel"/>
    <w:tmpl w:val="62BAF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AE0BD6"/>
    <w:multiLevelType w:val="hybridMultilevel"/>
    <w:tmpl w:val="1512A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A767C5"/>
    <w:multiLevelType w:val="hybridMultilevel"/>
    <w:tmpl w:val="BFF48D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D5150CE"/>
    <w:multiLevelType w:val="hybridMultilevel"/>
    <w:tmpl w:val="606A2B40"/>
    <w:lvl w:ilvl="0" w:tplc="04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2B76F72"/>
    <w:multiLevelType w:val="hybridMultilevel"/>
    <w:tmpl w:val="64A45D8E"/>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61E0E"/>
    <w:multiLevelType w:val="hybridMultilevel"/>
    <w:tmpl w:val="67B4E2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9392BB8"/>
    <w:multiLevelType w:val="hybridMultilevel"/>
    <w:tmpl w:val="1116D05A"/>
    <w:lvl w:ilvl="0" w:tplc="8CB2F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C16E55"/>
    <w:multiLevelType w:val="hybridMultilevel"/>
    <w:tmpl w:val="41EAFD6E"/>
    <w:lvl w:ilvl="0" w:tplc="7F1603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7F70C1"/>
    <w:multiLevelType w:val="hybridMultilevel"/>
    <w:tmpl w:val="C2605C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CB83E7E"/>
    <w:multiLevelType w:val="hybridMultilevel"/>
    <w:tmpl w:val="88FEDB26"/>
    <w:lvl w:ilvl="0" w:tplc="D138F2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823A2A"/>
    <w:multiLevelType w:val="hybridMultilevel"/>
    <w:tmpl w:val="CAB63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E823D2"/>
    <w:multiLevelType w:val="hybridMultilevel"/>
    <w:tmpl w:val="E6E0D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392FB9"/>
    <w:multiLevelType w:val="hybridMultilevel"/>
    <w:tmpl w:val="ECDE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FD74E5"/>
    <w:multiLevelType w:val="hybridMultilevel"/>
    <w:tmpl w:val="6706DEC4"/>
    <w:lvl w:ilvl="0" w:tplc="B28676A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F12997"/>
    <w:multiLevelType w:val="hybridMultilevel"/>
    <w:tmpl w:val="D3ACF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B6715DA"/>
    <w:multiLevelType w:val="hybridMultilevel"/>
    <w:tmpl w:val="B2865B12"/>
    <w:lvl w:ilvl="0" w:tplc="5C383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8B52EB"/>
    <w:multiLevelType w:val="hybridMultilevel"/>
    <w:tmpl w:val="74C0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0032C"/>
    <w:multiLevelType w:val="hybridMultilevel"/>
    <w:tmpl w:val="2960C2FA"/>
    <w:lvl w:ilvl="0" w:tplc="04090019">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1" w15:restartNumberingAfterBreak="0">
    <w:nsid w:val="7CF17AEB"/>
    <w:multiLevelType w:val="hybridMultilevel"/>
    <w:tmpl w:val="19589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AE4026"/>
    <w:multiLevelType w:val="hybridMultilevel"/>
    <w:tmpl w:val="49F82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4977013">
    <w:abstractNumId w:val="36"/>
  </w:num>
  <w:num w:numId="2" w16cid:durableId="729234959">
    <w:abstractNumId w:val="27"/>
  </w:num>
  <w:num w:numId="3" w16cid:durableId="803892974">
    <w:abstractNumId w:val="15"/>
  </w:num>
  <w:num w:numId="4" w16cid:durableId="996811273">
    <w:abstractNumId w:val="2"/>
  </w:num>
  <w:num w:numId="5" w16cid:durableId="1174612466">
    <w:abstractNumId w:val="35"/>
  </w:num>
  <w:num w:numId="6" w16cid:durableId="1481725837">
    <w:abstractNumId w:val="4"/>
  </w:num>
  <w:num w:numId="7" w16cid:durableId="489173208">
    <w:abstractNumId w:val="37"/>
  </w:num>
  <w:num w:numId="8" w16cid:durableId="2132085655">
    <w:abstractNumId w:val="6"/>
  </w:num>
  <w:num w:numId="9" w16cid:durableId="1506550306">
    <w:abstractNumId w:val="1"/>
  </w:num>
  <w:num w:numId="10" w16cid:durableId="1642886368">
    <w:abstractNumId w:val="9"/>
  </w:num>
  <w:num w:numId="11" w16cid:durableId="1279878314">
    <w:abstractNumId w:val="13"/>
  </w:num>
  <w:num w:numId="12" w16cid:durableId="1282999871">
    <w:abstractNumId w:val="34"/>
  </w:num>
  <w:num w:numId="13" w16cid:durableId="256867502">
    <w:abstractNumId w:val="11"/>
  </w:num>
  <w:num w:numId="14" w16cid:durableId="1846554074">
    <w:abstractNumId w:val="41"/>
  </w:num>
  <w:num w:numId="15" w16cid:durableId="1628077689">
    <w:abstractNumId w:val="23"/>
  </w:num>
  <w:num w:numId="16" w16cid:durableId="1438984525">
    <w:abstractNumId w:val="42"/>
  </w:num>
  <w:num w:numId="17" w16cid:durableId="224951746">
    <w:abstractNumId w:val="0"/>
  </w:num>
  <w:num w:numId="18" w16cid:durableId="1514762774">
    <w:abstractNumId w:val="3"/>
  </w:num>
  <w:num w:numId="19" w16cid:durableId="2250299">
    <w:abstractNumId w:val="19"/>
  </w:num>
  <w:num w:numId="20" w16cid:durableId="714164835">
    <w:abstractNumId w:val="22"/>
  </w:num>
  <w:num w:numId="21" w16cid:durableId="1232353918">
    <w:abstractNumId w:val="33"/>
  </w:num>
  <w:num w:numId="22" w16cid:durableId="798575439">
    <w:abstractNumId w:val="12"/>
  </w:num>
  <w:num w:numId="23" w16cid:durableId="1224413341">
    <w:abstractNumId w:val="32"/>
  </w:num>
  <w:num w:numId="24" w16cid:durableId="1285304829">
    <w:abstractNumId w:val="20"/>
  </w:num>
  <w:num w:numId="25" w16cid:durableId="2029990387">
    <w:abstractNumId w:val="17"/>
  </w:num>
  <w:num w:numId="26" w16cid:durableId="1757050780">
    <w:abstractNumId w:val="10"/>
  </w:num>
  <w:num w:numId="27" w16cid:durableId="77022086">
    <w:abstractNumId w:val="16"/>
  </w:num>
  <w:num w:numId="28" w16cid:durableId="70084431">
    <w:abstractNumId w:val="31"/>
  </w:num>
  <w:num w:numId="29" w16cid:durableId="1100640780">
    <w:abstractNumId w:val="25"/>
  </w:num>
  <w:num w:numId="30" w16cid:durableId="1105731626">
    <w:abstractNumId w:val="7"/>
  </w:num>
  <w:num w:numId="31" w16cid:durableId="1263680908">
    <w:abstractNumId w:val="18"/>
  </w:num>
  <w:num w:numId="32" w16cid:durableId="134376714">
    <w:abstractNumId w:val="24"/>
  </w:num>
  <w:num w:numId="33" w16cid:durableId="1466433704">
    <w:abstractNumId w:val="39"/>
  </w:num>
  <w:num w:numId="34" w16cid:durableId="943071692">
    <w:abstractNumId w:val="40"/>
  </w:num>
  <w:num w:numId="35" w16cid:durableId="1419323693">
    <w:abstractNumId w:val="21"/>
  </w:num>
  <w:num w:numId="36" w16cid:durableId="1417246815">
    <w:abstractNumId w:val="26"/>
  </w:num>
  <w:num w:numId="37" w16cid:durableId="1365208527">
    <w:abstractNumId w:val="8"/>
  </w:num>
  <w:num w:numId="38" w16cid:durableId="630017184">
    <w:abstractNumId w:val="14"/>
  </w:num>
  <w:num w:numId="39" w16cid:durableId="370227381">
    <w:abstractNumId w:val="29"/>
  </w:num>
  <w:num w:numId="40" w16cid:durableId="379324945">
    <w:abstractNumId w:val="28"/>
  </w:num>
  <w:num w:numId="41" w16cid:durableId="734426098">
    <w:abstractNumId w:val="38"/>
  </w:num>
  <w:num w:numId="42" w16cid:durableId="458963234">
    <w:abstractNumId w:val="30"/>
  </w:num>
  <w:num w:numId="43" w16cid:durableId="17385057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11D38"/>
    <w:rsid w:val="00017FD6"/>
    <w:rsid w:val="000362BD"/>
    <w:rsid w:val="00036F15"/>
    <w:rsid w:val="00041B5E"/>
    <w:rsid w:val="0004384D"/>
    <w:rsid w:val="0005300F"/>
    <w:rsid w:val="000537E5"/>
    <w:rsid w:val="00053992"/>
    <w:rsid w:val="000554E3"/>
    <w:rsid w:val="000579BB"/>
    <w:rsid w:val="0009096F"/>
    <w:rsid w:val="00090ACB"/>
    <w:rsid w:val="00095D68"/>
    <w:rsid w:val="000C064C"/>
    <w:rsid w:val="000D5A67"/>
    <w:rsid w:val="000D6CD4"/>
    <w:rsid w:val="0010711D"/>
    <w:rsid w:val="001125F1"/>
    <w:rsid w:val="00117156"/>
    <w:rsid w:val="001328B2"/>
    <w:rsid w:val="00144E22"/>
    <w:rsid w:val="001547CE"/>
    <w:rsid w:val="0016421B"/>
    <w:rsid w:val="001A0A50"/>
    <w:rsid w:val="001A7B2E"/>
    <w:rsid w:val="001B0A05"/>
    <w:rsid w:val="001C77AE"/>
    <w:rsid w:val="001D399F"/>
    <w:rsid w:val="001E0EDC"/>
    <w:rsid w:val="001E2684"/>
    <w:rsid w:val="001E53ED"/>
    <w:rsid w:val="001E692B"/>
    <w:rsid w:val="0021373A"/>
    <w:rsid w:val="00235CA9"/>
    <w:rsid w:val="002400D6"/>
    <w:rsid w:val="00242511"/>
    <w:rsid w:val="00252BE9"/>
    <w:rsid w:val="00253EC4"/>
    <w:rsid w:val="00264C10"/>
    <w:rsid w:val="00276B8F"/>
    <w:rsid w:val="002C6414"/>
    <w:rsid w:val="002D316C"/>
    <w:rsid w:val="002F3569"/>
    <w:rsid w:val="0030536B"/>
    <w:rsid w:val="00311CEF"/>
    <w:rsid w:val="00311F98"/>
    <w:rsid w:val="003152BC"/>
    <w:rsid w:val="00337BAE"/>
    <w:rsid w:val="00342C34"/>
    <w:rsid w:val="00350155"/>
    <w:rsid w:val="00350648"/>
    <w:rsid w:val="00357496"/>
    <w:rsid w:val="00373D1D"/>
    <w:rsid w:val="003923C9"/>
    <w:rsid w:val="00393D87"/>
    <w:rsid w:val="003F12CC"/>
    <w:rsid w:val="003F1384"/>
    <w:rsid w:val="003F3614"/>
    <w:rsid w:val="00412481"/>
    <w:rsid w:val="004236E9"/>
    <w:rsid w:val="00426F5E"/>
    <w:rsid w:val="00433B33"/>
    <w:rsid w:val="00445D49"/>
    <w:rsid w:val="004503C5"/>
    <w:rsid w:val="004540D0"/>
    <w:rsid w:val="00457729"/>
    <w:rsid w:val="00464AA9"/>
    <w:rsid w:val="00475522"/>
    <w:rsid w:val="004974D2"/>
    <w:rsid w:val="004A51BA"/>
    <w:rsid w:val="004B3928"/>
    <w:rsid w:val="004C36D1"/>
    <w:rsid w:val="004C4C4D"/>
    <w:rsid w:val="004C6B67"/>
    <w:rsid w:val="004E2235"/>
    <w:rsid w:val="005000CB"/>
    <w:rsid w:val="0050120A"/>
    <w:rsid w:val="00512D26"/>
    <w:rsid w:val="00551EE2"/>
    <w:rsid w:val="005536DD"/>
    <w:rsid w:val="00566DA9"/>
    <w:rsid w:val="00590F16"/>
    <w:rsid w:val="00594A7E"/>
    <w:rsid w:val="00595B95"/>
    <w:rsid w:val="00595E89"/>
    <w:rsid w:val="005A25B4"/>
    <w:rsid w:val="005A52A3"/>
    <w:rsid w:val="005B1303"/>
    <w:rsid w:val="005B2B6A"/>
    <w:rsid w:val="005C7D80"/>
    <w:rsid w:val="005D17A0"/>
    <w:rsid w:val="005D766F"/>
    <w:rsid w:val="006075E7"/>
    <w:rsid w:val="006148DC"/>
    <w:rsid w:val="00644444"/>
    <w:rsid w:val="00657374"/>
    <w:rsid w:val="00666EA3"/>
    <w:rsid w:val="006A1CDF"/>
    <w:rsid w:val="006A6D5A"/>
    <w:rsid w:val="006C16DE"/>
    <w:rsid w:val="006F4E21"/>
    <w:rsid w:val="00702ECD"/>
    <w:rsid w:val="00770072"/>
    <w:rsid w:val="007A5107"/>
    <w:rsid w:val="007B6BA5"/>
    <w:rsid w:val="007C12F5"/>
    <w:rsid w:val="007D01AD"/>
    <w:rsid w:val="007E5769"/>
    <w:rsid w:val="007F2B57"/>
    <w:rsid w:val="00812F17"/>
    <w:rsid w:val="00835E23"/>
    <w:rsid w:val="008411EE"/>
    <w:rsid w:val="0088153E"/>
    <w:rsid w:val="008853E9"/>
    <w:rsid w:val="00897B0B"/>
    <w:rsid w:val="008A1EC8"/>
    <w:rsid w:val="008B2EBF"/>
    <w:rsid w:val="008B573D"/>
    <w:rsid w:val="008B5F02"/>
    <w:rsid w:val="008B6EED"/>
    <w:rsid w:val="008C2999"/>
    <w:rsid w:val="008C2E88"/>
    <w:rsid w:val="008D2B18"/>
    <w:rsid w:val="008E7053"/>
    <w:rsid w:val="00900BDB"/>
    <w:rsid w:val="0091761E"/>
    <w:rsid w:val="009213A0"/>
    <w:rsid w:val="00923473"/>
    <w:rsid w:val="00926A68"/>
    <w:rsid w:val="009334BF"/>
    <w:rsid w:val="00935B3E"/>
    <w:rsid w:val="00955C37"/>
    <w:rsid w:val="00956AFF"/>
    <w:rsid w:val="00970B47"/>
    <w:rsid w:val="009744B7"/>
    <w:rsid w:val="0098245A"/>
    <w:rsid w:val="0099169F"/>
    <w:rsid w:val="0099405D"/>
    <w:rsid w:val="009A557C"/>
    <w:rsid w:val="009C1F3C"/>
    <w:rsid w:val="009C77F7"/>
    <w:rsid w:val="009D3CF7"/>
    <w:rsid w:val="009D7FF0"/>
    <w:rsid w:val="009F6C19"/>
    <w:rsid w:val="00A07387"/>
    <w:rsid w:val="00A213D6"/>
    <w:rsid w:val="00A300E3"/>
    <w:rsid w:val="00A42C43"/>
    <w:rsid w:val="00A42E4F"/>
    <w:rsid w:val="00A439C8"/>
    <w:rsid w:val="00A45EC3"/>
    <w:rsid w:val="00A45FB0"/>
    <w:rsid w:val="00A504CA"/>
    <w:rsid w:val="00A5077E"/>
    <w:rsid w:val="00A70299"/>
    <w:rsid w:val="00A86C79"/>
    <w:rsid w:val="00AB152B"/>
    <w:rsid w:val="00AC0083"/>
    <w:rsid w:val="00B074E1"/>
    <w:rsid w:val="00B317F4"/>
    <w:rsid w:val="00B4401E"/>
    <w:rsid w:val="00B53BF5"/>
    <w:rsid w:val="00B73948"/>
    <w:rsid w:val="00B97B1D"/>
    <w:rsid w:val="00BA4726"/>
    <w:rsid w:val="00BB3F7A"/>
    <w:rsid w:val="00BC625A"/>
    <w:rsid w:val="00BE4CF4"/>
    <w:rsid w:val="00BF377E"/>
    <w:rsid w:val="00C01287"/>
    <w:rsid w:val="00C04854"/>
    <w:rsid w:val="00C05E3C"/>
    <w:rsid w:val="00C10994"/>
    <w:rsid w:val="00C10B87"/>
    <w:rsid w:val="00C24CD4"/>
    <w:rsid w:val="00C2616A"/>
    <w:rsid w:val="00C43AB3"/>
    <w:rsid w:val="00C52086"/>
    <w:rsid w:val="00C577BB"/>
    <w:rsid w:val="00C72591"/>
    <w:rsid w:val="00C91BB9"/>
    <w:rsid w:val="00C964E5"/>
    <w:rsid w:val="00CA3ABE"/>
    <w:rsid w:val="00CC08CE"/>
    <w:rsid w:val="00CC0FE8"/>
    <w:rsid w:val="00CC55E1"/>
    <w:rsid w:val="00CD0BF9"/>
    <w:rsid w:val="00CE6287"/>
    <w:rsid w:val="00CF7534"/>
    <w:rsid w:val="00D250AC"/>
    <w:rsid w:val="00D26144"/>
    <w:rsid w:val="00D2726D"/>
    <w:rsid w:val="00D60049"/>
    <w:rsid w:val="00D601EB"/>
    <w:rsid w:val="00D664EC"/>
    <w:rsid w:val="00D74B2C"/>
    <w:rsid w:val="00DB0871"/>
    <w:rsid w:val="00DC3BFD"/>
    <w:rsid w:val="00DC55FB"/>
    <w:rsid w:val="00DC7B81"/>
    <w:rsid w:val="00DD612B"/>
    <w:rsid w:val="00DE4837"/>
    <w:rsid w:val="00DE4B75"/>
    <w:rsid w:val="00E00E9B"/>
    <w:rsid w:val="00E026F5"/>
    <w:rsid w:val="00E02798"/>
    <w:rsid w:val="00E070CA"/>
    <w:rsid w:val="00E0749B"/>
    <w:rsid w:val="00E22232"/>
    <w:rsid w:val="00E22447"/>
    <w:rsid w:val="00E3669A"/>
    <w:rsid w:val="00E45F6E"/>
    <w:rsid w:val="00E528C4"/>
    <w:rsid w:val="00E5353D"/>
    <w:rsid w:val="00E548FA"/>
    <w:rsid w:val="00E552DA"/>
    <w:rsid w:val="00E56E10"/>
    <w:rsid w:val="00E64327"/>
    <w:rsid w:val="00E7012B"/>
    <w:rsid w:val="00EA0ED5"/>
    <w:rsid w:val="00EB176F"/>
    <w:rsid w:val="00EC5E6E"/>
    <w:rsid w:val="00ED3282"/>
    <w:rsid w:val="00EF2EBA"/>
    <w:rsid w:val="00EF5C89"/>
    <w:rsid w:val="00F03265"/>
    <w:rsid w:val="00F0551D"/>
    <w:rsid w:val="00F05925"/>
    <w:rsid w:val="00F116E0"/>
    <w:rsid w:val="00F17C3B"/>
    <w:rsid w:val="00F33A84"/>
    <w:rsid w:val="00F43F2E"/>
    <w:rsid w:val="00F62EC0"/>
    <w:rsid w:val="00F71F95"/>
    <w:rsid w:val="00F84035"/>
    <w:rsid w:val="00F8588C"/>
    <w:rsid w:val="00F8774B"/>
    <w:rsid w:val="00FB3D74"/>
    <w:rsid w:val="00FC1CFE"/>
    <w:rsid w:val="00FE6436"/>
    <w:rsid w:val="00FF2185"/>
    <w:rsid w:val="00FF4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6F82A5"/>
  <w15:docId w15:val="{12CC97AC-5A7E-4A21-9F18-8701DCEE9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B57"/>
    <w:pPr>
      <w:spacing w:line="276" w:lineRule="auto"/>
    </w:pPr>
    <w:rPr>
      <w:rFonts w:ascii="Arial" w:hAnsi="Arial" w:cs="Arial"/>
      <w:sz w:val="22"/>
      <w:szCs w:val="22"/>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7D01AD"/>
    <w:pPr>
      <w:tabs>
        <w:tab w:val="right" w:leader="dot" w:pos="9350"/>
      </w:tabs>
      <w:spacing w:after="120"/>
    </w:pPr>
    <w:rPr>
      <w:bCs/>
      <w:noProof/>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F84035"/>
    <w:pPr>
      <w:spacing w:before="120"/>
      <w:jc w:val="center"/>
    </w:pPr>
    <w:rPr>
      <w:b/>
      <w:sz w:val="20"/>
      <w:szCs w:val="20"/>
    </w:rPr>
  </w:style>
  <w:style w:type="paragraph" w:customStyle="1" w:styleId="Source">
    <w:name w:val="Source"/>
    <w:basedOn w:val="SAITCaption"/>
    <w:qFormat/>
    <w:rsid w:val="00F84035"/>
    <w:pPr>
      <w:spacing w:before="0" w:line="240" w:lineRule="auto"/>
    </w:pPr>
    <w:rPr>
      <w:b w:val="0"/>
      <w:sz w:val="18"/>
      <w:szCs w:val="18"/>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paragraph" w:styleId="CommentSubject">
    <w:name w:val="annotation subject"/>
    <w:basedOn w:val="CommentText"/>
    <w:next w:val="CommentText"/>
    <w:link w:val="CommentSubjectChar"/>
    <w:uiPriority w:val="99"/>
    <w:semiHidden/>
    <w:unhideWhenUsed/>
    <w:rsid w:val="00566DA9"/>
    <w:rPr>
      <w:rFonts w:eastAsia="Times New Roman"/>
      <w:b/>
      <w:bCs/>
    </w:rPr>
  </w:style>
  <w:style w:type="character" w:customStyle="1" w:styleId="CommentSubjectChar">
    <w:name w:val="Comment Subject Char"/>
    <w:basedOn w:val="CommentTextChar"/>
    <w:link w:val="CommentSubject"/>
    <w:uiPriority w:val="99"/>
    <w:semiHidden/>
    <w:rsid w:val="00566DA9"/>
    <w:rPr>
      <w:rFonts w:ascii="Arial" w:eastAsia="Calibri" w:hAnsi="Arial" w:cs="Arial"/>
      <w:b/>
      <w:bCs/>
      <w:sz w:val="20"/>
      <w:szCs w:val="20"/>
    </w:rPr>
  </w:style>
  <w:style w:type="paragraph" w:customStyle="1" w:styleId="TableHeading">
    <w:name w:val="Table Heading"/>
    <w:qFormat/>
    <w:rsid w:val="00F84035"/>
    <w:pPr>
      <w:spacing w:after="120"/>
      <w:jc w:val="center"/>
    </w:pPr>
    <w:rPr>
      <w:rFonts w:ascii="Arial" w:hAnsi="Arial" w:cs="Arial"/>
      <w:b/>
      <w:sz w:val="22"/>
    </w:rPr>
  </w:style>
  <w:style w:type="character" w:styleId="FollowedHyperlink">
    <w:name w:val="FollowedHyperlink"/>
    <w:basedOn w:val="DefaultParagraphFont"/>
    <w:uiPriority w:val="99"/>
    <w:semiHidden/>
    <w:unhideWhenUsed/>
    <w:rsid w:val="006F4E21"/>
    <w:rPr>
      <w:color w:val="800080" w:themeColor="followedHyperlink"/>
      <w:u w:val="single"/>
    </w:rPr>
  </w:style>
  <w:style w:type="paragraph" w:customStyle="1" w:styleId="first-para">
    <w:name w:val="first-para"/>
    <w:basedOn w:val="Normal"/>
    <w:rsid w:val="00445D49"/>
    <w:pPr>
      <w:spacing w:before="210" w:after="210" w:line="240" w:lineRule="auto"/>
      <w:ind w:left="367" w:right="367"/>
    </w:pPr>
    <w:rPr>
      <w:rFonts w:ascii="Times New Roman" w:hAnsi="Times New Roman" w:cs="Times New Roman"/>
      <w:sz w:val="24"/>
      <w:szCs w:val="24"/>
      <w:lang w:val="en-CA" w:eastAsia="en-CA"/>
    </w:rPr>
  </w:style>
  <w:style w:type="character" w:customStyle="1" w:styleId="figuremediaobject">
    <w:name w:val="figuremediaobject"/>
    <w:basedOn w:val="DefaultParagraphFont"/>
    <w:rsid w:val="00445D49"/>
  </w:style>
  <w:style w:type="paragraph" w:styleId="PlainText">
    <w:name w:val="Plain Text"/>
    <w:basedOn w:val="Normal"/>
    <w:link w:val="PlainTextChar"/>
    <w:uiPriority w:val="99"/>
    <w:unhideWhenUsed/>
    <w:rsid w:val="00A42E4F"/>
    <w:pPr>
      <w:spacing w:line="240" w:lineRule="auto"/>
    </w:pPr>
    <w:rPr>
      <w:rFonts w:ascii="Consolas" w:eastAsiaTheme="minorHAnsi" w:hAnsi="Consolas" w:cstheme="minorBidi"/>
      <w:sz w:val="21"/>
      <w:szCs w:val="21"/>
      <w:lang w:val="en-CA"/>
    </w:rPr>
  </w:style>
  <w:style w:type="character" w:customStyle="1" w:styleId="PlainTextChar">
    <w:name w:val="Plain Text Char"/>
    <w:basedOn w:val="DefaultParagraphFont"/>
    <w:link w:val="PlainText"/>
    <w:uiPriority w:val="99"/>
    <w:rsid w:val="00A42E4F"/>
    <w:rPr>
      <w:rFonts w:ascii="Consolas" w:eastAsiaTheme="minorHAnsi" w:hAnsi="Consolas" w:cstheme="minorBidi"/>
      <w:sz w:val="21"/>
      <w:szCs w:val="21"/>
      <w:lang w:val="en-CA"/>
    </w:rPr>
  </w:style>
  <w:style w:type="paragraph" w:customStyle="1" w:styleId="para">
    <w:name w:val="para"/>
    <w:basedOn w:val="Normal"/>
    <w:rsid w:val="00B73948"/>
    <w:pPr>
      <w:spacing w:before="210" w:after="210" w:line="240" w:lineRule="auto"/>
      <w:ind w:left="367" w:right="367"/>
    </w:pPr>
    <w:rPr>
      <w:rFonts w:ascii="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544609303">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my.comae.io/logi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accessdata.com/product-download/ftk-imager-lite-version-3.1.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_rels/header2.xml.rels><?xml version="1.0" encoding="UTF-8" standalone="yes"?>
<Relationships xmlns="http://schemas.openxmlformats.org/package/2006/relationships"><Relationship Id="rId1" Type="http://schemas.openxmlformats.org/officeDocument/2006/relationships/image" Target="media/image31.jpg"/></Relationships>
</file>

<file path=word/_rels/header3.xml.rels><?xml version="1.0" encoding="UTF-8" standalone="yes"?>
<Relationships xmlns="http://schemas.openxmlformats.org/package/2006/relationships"><Relationship Id="rId1"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D221D8-3984-4005-B70A-B177C6425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1</TotalTime>
  <Pages>24</Pages>
  <Words>2525</Words>
  <Characters>14398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coleton sanheim</cp:lastModifiedBy>
  <cp:revision>3</cp:revision>
  <cp:lastPrinted>2016-05-26T19:36:00Z</cp:lastPrinted>
  <dcterms:created xsi:type="dcterms:W3CDTF">2017-11-15T22:29:00Z</dcterms:created>
  <dcterms:modified xsi:type="dcterms:W3CDTF">2022-05-31T16:37:00Z</dcterms:modified>
</cp:coreProperties>
</file>