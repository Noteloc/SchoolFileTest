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87688" w14:textId="77777777" w:rsidR="00C04854" w:rsidRDefault="00C04854" w:rsidP="007F2B57"/>
    <w:p w14:paraId="6B839A86" w14:textId="2E142AB1" w:rsidR="006F4E21" w:rsidRPr="00775750" w:rsidRDefault="006F4E21" w:rsidP="006F4E21">
      <w:pPr>
        <w:rPr>
          <w:sz w:val="32"/>
        </w:rPr>
      </w:pPr>
      <w:r w:rsidRPr="00775750">
        <w:rPr>
          <w:sz w:val="32"/>
        </w:rPr>
        <w:t>NAME:</w:t>
      </w:r>
      <w:r>
        <w:rPr>
          <w:sz w:val="32"/>
        </w:rPr>
        <w:t xml:space="preserve"> ___</w:t>
      </w:r>
      <w:r w:rsidR="00EE52D9" w:rsidRPr="00EE52D9">
        <w:rPr>
          <w:sz w:val="32"/>
          <w:u w:val="single"/>
        </w:rPr>
        <w:t>Coleton Sanheim</w:t>
      </w:r>
      <w:r>
        <w:rPr>
          <w:sz w:val="32"/>
        </w:rPr>
        <w:t>___________________</w:t>
      </w:r>
    </w:p>
    <w:p w14:paraId="08D3D319" w14:textId="6BDAFF5E" w:rsidR="005A25B4" w:rsidRPr="001547CE" w:rsidRDefault="004540D0" w:rsidP="007F2B57">
      <w:r>
        <w:rPr>
          <w:noProof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EC0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2F19B1B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BA5E84" w:rsidRPr="00090ACB" w:rsidRDefault="00BA5E84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D7429" w14:textId="013888C4" w:rsidR="00BA5E84" w:rsidRPr="00FA1B0A" w:rsidRDefault="00BA5E84" w:rsidP="009A6E08">
                                <w:pPr>
                                  <w:pStyle w:val="TitlePageCourseName"/>
                                  <w:spacing w:after="120"/>
                                  <w:rPr>
                                    <w:rFonts w:ascii="Titillium Bd" w:hAnsi="Titillium Bd"/>
                                  </w:rPr>
                                </w:pPr>
                                <w:r w:rsidRPr="00FA1B0A">
                                  <w:rPr>
                                    <w:rFonts w:ascii="Titillium Bd" w:hAnsi="Titillium Bd"/>
                                  </w:rPr>
                                  <w:t xml:space="preserve">Lab </w:t>
                                </w:r>
                                <w:r w:rsidR="00311C62">
                                  <w:rPr>
                                    <w:rFonts w:ascii="Titillium Bd" w:hAnsi="Titillium Bd"/>
                                  </w:rPr>
                                  <w:t>8</w:t>
                                </w:r>
                                <w:r w:rsidRPr="00FA1B0A"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Pr="00FA1B0A">
                                  <w:rPr>
                                    <w:rFonts w:ascii="Titillium Bd" w:hAnsi="Titillium Bd"/>
                                  </w:rPr>
                                  <w:br/>
                                  <w:t>Forensic Analysis – File Analysis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69505C6D" w:rsidR="00BA5E84" w:rsidRPr="00A45EC3" w:rsidRDefault="00BA5E84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 306</w:t>
                                </w:r>
                                <w:r w:rsidRPr="00A45EC3">
                                  <w:rPr>
                                    <w:rFonts w:ascii="Titillium Bd" w:hAnsi="Titillium Bd"/>
                                  </w:rPr>
                                  <w:t>: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 Computer Forensics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BA5E84" w:rsidRPr="008B6EED" w:rsidRDefault="00BA5E84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54656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866EF47" w14:textId="0B94EDA9" w:rsidR="00BA5E84" w:rsidRPr="00090ACB" w:rsidRDefault="00BA5E84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767D7429" w14:textId="013888C4" w:rsidR="00BA5E84" w:rsidRPr="00FA1B0A" w:rsidRDefault="00BA5E84" w:rsidP="009A6E08">
                          <w:pPr>
                            <w:pStyle w:val="TitlePageCourseName"/>
                            <w:spacing w:after="120"/>
                            <w:rPr>
                              <w:rFonts w:ascii="Titillium Bd" w:hAnsi="Titillium Bd"/>
                            </w:rPr>
                          </w:pPr>
                          <w:r w:rsidRPr="00FA1B0A">
                            <w:rPr>
                              <w:rFonts w:ascii="Titillium Bd" w:hAnsi="Titillium Bd"/>
                            </w:rPr>
                            <w:t xml:space="preserve">Lab </w:t>
                          </w:r>
                          <w:r w:rsidR="00311C62">
                            <w:rPr>
                              <w:rFonts w:ascii="Titillium Bd" w:hAnsi="Titillium Bd"/>
                            </w:rPr>
                            <w:t>8</w:t>
                          </w:r>
                          <w:r w:rsidRPr="00FA1B0A"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Pr="00FA1B0A">
                            <w:rPr>
                              <w:rFonts w:ascii="Titillium Bd" w:hAnsi="Titillium Bd"/>
                            </w:rPr>
                            <w:br/>
                            <w:t>Forensic Analysis – File Analysis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0394799F" w14:textId="69505C6D" w:rsidR="00BA5E84" w:rsidRPr="00A45EC3" w:rsidRDefault="00BA5E84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 306</w:t>
                          </w:r>
                          <w:r w:rsidRPr="00A45EC3">
                            <w:rPr>
                              <w:rFonts w:ascii="Titillium Bd" w:hAnsi="Titillium Bd"/>
                            </w:rPr>
                            <w:t>: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 Computer Forensics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BA5E84" w:rsidRPr="008B6EED" w:rsidRDefault="00BA5E84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2019695F" w14:textId="77777777" w:rsidR="00C10B87" w:rsidRPr="001547CE" w:rsidRDefault="00C10B87" w:rsidP="007F2B57"/>
    <w:p w14:paraId="09EC2DA4" w14:textId="77777777" w:rsidR="00C01287" w:rsidRPr="001547CE" w:rsidRDefault="00C01287" w:rsidP="007F2B57"/>
    <w:p w14:paraId="449FB509" w14:textId="2535E64E" w:rsidR="009F6C19" w:rsidRDefault="009F6C19" w:rsidP="007F2B57"/>
    <w:p w14:paraId="0A409048" w14:textId="77777777" w:rsidR="009F6C19" w:rsidRPr="009F6C19" w:rsidRDefault="009F6C19" w:rsidP="009F6C19"/>
    <w:p w14:paraId="14316910" w14:textId="77777777" w:rsidR="009F6C19" w:rsidRPr="009F6C19" w:rsidRDefault="009F6C19" w:rsidP="009F6C19"/>
    <w:p w14:paraId="5CB3CADC" w14:textId="77777777" w:rsidR="009F6C19" w:rsidRPr="009F6C19" w:rsidRDefault="009F6C19" w:rsidP="009F6C19"/>
    <w:p w14:paraId="0514BB03" w14:textId="77777777" w:rsidR="009F6C19" w:rsidRPr="009F6C19" w:rsidRDefault="009F6C19" w:rsidP="009F6C19"/>
    <w:p w14:paraId="349819B1" w14:textId="77777777" w:rsidR="009F6C19" w:rsidRPr="009F6C19" w:rsidRDefault="009F6C19" w:rsidP="009F6C19"/>
    <w:p w14:paraId="1FD107D8" w14:textId="4A1E681A" w:rsidR="009F6C19" w:rsidRDefault="009F6C19" w:rsidP="009F6C19"/>
    <w:p w14:paraId="13172206" w14:textId="77777777" w:rsidR="009F6C19" w:rsidRPr="009F6C19" w:rsidRDefault="009F6C19" w:rsidP="009F6C19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7C021" w:rsidR="008C2E88" w:rsidRPr="007E5769" w:rsidRDefault="008C2E88" w:rsidP="00566DA9">
          <w:pPr>
            <w:pStyle w:val="TOCHeading"/>
            <w:spacing w:before="0"/>
          </w:pPr>
          <w:r w:rsidRPr="007E5769">
            <w:t>Table of Contents</w:t>
          </w:r>
        </w:p>
        <w:p w14:paraId="6AB9CDC1" w14:textId="77777777" w:rsidR="00BA5E84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494961317" w:history="1">
            <w:r w:rsidR="00BA5E84" w:rsidRPr="00876C73">
              <w:rPr>
                <w:rStyle w:val="Hyperlink"/>
              </w:rPr>
              <w:t>Lab Outcome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_Toc494961317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2</w:t>
            </w:r>
            <w:r w:rsidR="00BA5E84">
              <w:rPr>
                <w:webHidden/>
              </w:rPr>
              <w:fldChar w:fldCharType="end"/>
            </w:r>
          </w:hyperlink>
        </w:p>
        <w:p w14:paraId="75174684" w14:textId="77777777" w:rsidR="00BA5E84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18" w:history="1">
            <w:r w:rsidR="00BA5E84" w:rsidRPr="00876C73">
              <w:rPr>
                <w:rStyle w:val="Hyperlink"/>
              </w:rPr>
              <w:t>Readings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_Toc494961318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2</w:t>
            </w:r>
            <w:r w:rsidR="00BA5E84">
              <w:rPr>
                <w:webHidden/>
              </w:rPr>
              <w:fldChar w:fldCharType="end"/>
            </w:r>
          </w:hyperlink>
        </w:p>
        <w:p w14:paraId="18F93B41" w14:textId="77777777" w:rsidR="00BA5E84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19" w:history="1">
            <w:r w:rsidR="00BA5E84" w:rsidRPr="00876C73">
              <w:rPr>
                <w:rStyle w:val="Hyperlink"/>
              </w:rPr>
              <w:t>Introduction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_Toc494961319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2</w:t>
            </w:r>
            <w:r w:rsidR="00BA5E84">
              <w:rPr>
                <w:webHidden/>
              </w:rPr>
              <w:fldChar w:fldCharType="end"/>
            </w:r>
          </w:hyperlink>
        </w:p>
        <w:p w14:paraId="2C62E57C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0" w:history="1">
            <w:r w:rsidR="00BA5E84" w:rsidRPr="00876C73">
              <w:rPr>
                <w:rStyle w:val="Hyperlink"/>
              </w:rPr>
              <w:t>1.0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Downloading Forensic Tools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_Toc494961320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3</w:t>
            </w:r>
            <w:r w:rsidR="00BA5E84">
              <w:rPr>
                <w:webHidden/>
              </w:rPr>
              <w:fldChar w:fldCharType="end"/>
            </w:r>
          </w:hyperlink>
        </w:p>
        <w:p w14:paraId="690A9AB7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1" w:history="1">
            <w:r w:rsidR="00BA5E84" w:rsidRPr="00876C73">
              <w:rPr>
                <w:rStyle w:val="Hyperlink"/>
              </w:rPr>
              <w:t>2.0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Registry Analysis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_Toc494961321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3</w:t>
            </w:r>
            <w:r w:rsidR="00BA5E84">
              <w:rPr>
                <w:webHidden/>
              </w:rPr>
              <w:fldChar w:fldCharType="end"/>
            </w:r>
          </w:hyperlink>
        </w:p>
        <w:p w14:paraId="56DE420F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2" w:history="1">
            <w:r w:rsidR="00BA5E84" w:rsidRPr="00876C73">
              <w:rPr>
                <w:rStyle w:val="Hyperlink"/>
              </w:rPr>
              <w:t>3.0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Metadata Analysis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_Toc494961322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7</w:t>
            </w:r>
            <w:r w:rsidR="00BA5E84">
              <w:rPr>
                <w:webHidden/>
              </w:rPr>
              <w:fldChar w:fldCharType="end"/>
            </w:r>
          </w:hyperlink>
        </w:p>
        <w:p w14:paraId="279922A6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3" w:history="1">
            <w:r w:rsidR="00BA5E84" w:rsidRPr="00876C73">
              <w:rPr>
                <w:rStyle w:val="Hyperlink"/>
              </w:rPr>
              <w:t>4.0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Log Analysis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_Toc494961323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10</w:t>
            </w:r>
            <w:r w:rsidR="00BA5E84">
              <w:rPr>
                <w:webHidden/>
              </w:rPr>
              <w:fldChar w:fldCharType="end"/>
            </w:r>
          </w:hyperlink>
        </w:p>
        <w:p w14:paraId="38D3150B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4" w:history="1">
            <w:r w:rsidR="00BA5E84" w:rsidRPr="00876C73">
              <w:rPr>
                <w:rStyle w:val="Hyperlink"/>
              </w:rPr>
              <w:t>5.0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Shellbags Analysis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_Toc494961324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14</w:t>
            </w:r>
            <w:r w:rsidR="00BA5E84">
              <w:rPr>
                <w:webHidden/>
              </w:rPr>
              <w:fldChar w:fldCharType="end"/>
            </w:r>
          </w:hyperlink>
        </w:p>
        <w:p w14:paraId="14DB1F90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5" w:history="1">
            <w:r w:rsidR="00BA5E84" w:rsidRPr="00876C73">
              <w:rPr>
                <w:rStyle w:val="Hyperlink"/>
              </w:rPr>
              <w:t>6.0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Keyword Search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_Toc494961325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15</w:t>
            </w:r>
            <w:r w:rsidR="00BA5E84">
              <w:rPr>
                <w:webHidden/>
              </w:rPr>
              <w:fldChar w:fldCharType="end"/>
            </w:r>
          </w:hyperlink>
        </w:p>
        <w:p w14:paraId="3556A59D" w14:textId="77777777" w:rsidR="00BA5E84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6" w:history="1">
            <w:r w:rsidR="00BA5E84" w:rsidRPr="00876C73">
              <w:rPr>
                <w:rStyle w:val="Hyperlink"/>
              </w:rPr>
              <w:t>7.0</w:t>
            </w:r>
            <w:r w:rsidR="00BA5E84">
              <w:rPr>
                <w:rFonts w:asciiTheme="minorHAnsi" w:eastAsiaTheme="minorEastAsia" w:hAnsiTheme="minorHAnsi" w:cstheme="minorBidi"/>
                <w:bCs w:val="0"/>
                <w:szCs w:val="22"/>
              </w:rPr>
              <w:tab/>
            </w:r>
            <w:r w:rsidR="00BA5E84" w:rsidRPr="00876C73">
              <w:rPr>
                <w:rStyle w:val="Hyperlink"/>
              </w:rPr>
              <w:t>Timeline Analysis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_Toc494961326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17</w:t>
            </w:r>
            <w:r w:rsidR="00BA5E84">
              <w:rPr>
                <w:webHidden/>
              </w:rPr>
              <w:fldChar w:fldCharType="end"/>
            </w:r>
          </w:hyperlink>
        </w:p>
        <w:p w14:paraId="581C4AC1" w14:textId="77777777" w:rsidR="00BA5E84" w:rsidRDefault="0000000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94961327" w:history="1">
            <w:r w:rsidR="00BA5E84" w:rsidRPr="00876C73">
              <w:rPr>
                <w:rStyle w:val="Hyperlink"/>
              </w:rPr>
              <w:t>References</w:t>
            </w:r>
            <w:r w:rsidR="00BA5E84">
              <w:rPr>
                <w:webHidden/>
              </w:rPr>
              <w:tab/>
            </w:r>
            <w:r w:rsidR="00BA5E84">
              <w:rPr>
                <w:webHidden/>
              </w:rPr>
              <w:fldChar w:fldCharType="begin"/>
            </w:r>
            <w:r w:rsidR="00BA5E84">
              <w:rPr>
                <w:webHidden/>
              </w:rPr>
              <w:instrText xml:space="preserve"> PAGEREF _Toc494961327 \h </w:instrText>
            </w:r>
            <w:r w:rsidR="00BA5E84">
              <w:rPr>
                <w:webHidden/>
              </w:rPr>
            </w:r>
            <w:r w:rsidR="00BA5E84">
              <w:rPr>
                <w:webHidden/>
              </w:rPr>
              <w:fldChar w:fldCharType="separate"/>
            </w:r>
            <w:r w:rsidR="00BA5E84">
              <w:rPr>
                <w:webHidden/>
              </w:rPr>
              <w:t>23</w:t>
            </w:r>
            <w:r w:rsidR="00BA5E84">
              <w:rPr>
                <w:webHidden/>
              </w:rPr>
              <w:fldChar w:fldCharType="end"/>
            </w:r>
          </w:hyperlink>
        </w:p>
        <w:p w14:paraId="6F93916A" w14:textId="2C580040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72C3736" w14:textId="664ED4C7" w:rsidR="00E45F6E" w:rsidRDefault="00E45F6E" w:rsidP="007F2B57">
      <w:r>
        <w:br w:type="page"/>
      </w:r>
    </w:p>
    <w:p w14:paraId="41318AED" w14:textId="0E3F3574" w:rsidR="00117156" w:rsidRPr="00A70299" w:rsidRDefault="006F4E21" w:rsidP="007F2B57">
      <w:pPr>
        <w:pStyle w:val="CourseName"/>
      </w:pPr>
      <w:r>
        <w:lastRenderedPageBreak/>
        <w:t>ITSC 306</w:t>
      </w:r>
      <w:r w:rsidR="008411EE" w:rsidRPr="00A70299">
        <w:t xml:space="preserve">: </w:t>
      </w:r>
      <w:r>
        <w:t>Computer Forensics</w:t>
      </w:r>
    </w:p>
    <w:p w14:paraId="24AB712E" w14:textId="473BC484" w:rsidR="001D399F" w:rsidRPr="00A70299" w:rsidRDefault="006F4E21" w:rsidP="007F2B57">
      <w:pPr>
        <w:pStyle w:val="LabTitle"/>
      </w:pPr>
      <w:r>
        <w:t xml:space="preserve">Lab </w:t>
      </w:r>
      <w:r w:rsidR="00FA1B0A">
        <w:t>6</w:t>
      </w:r>
      <w:r>
        <w:t xml:space="preserve">: </w:t>
      </w:r>
      <w:r w:rsidR="00FA1B0A" w:rsidRPr="00FA1B0A">
        <w:t>Forensic Analysis – File Analysis</w:t>
      </w:r>
    </w:p>
    <w:p w14:paraId="5F0632F7" w14:textId="0A436387" w:rsidR="00FA1B0A" w:rsidRPr="000537E5" w:rsidRDefault="007B6BA5" w:rsidP="00FA1B0A">
      <w:pPr>
        <w:pStyle w:val="HeadingStyle1"/>
      </w:pPr>
      <w:bookmarkStart w:id="0" w:name="_Toc452022643"/>
      <w:bookmarkStart w:id="1" w:name="_Toc494961317"/>
      <w:r w:rsidRPr="000537E5">
        <w:t>L</w:t>
      </w:r>
      <w:r w:rsidR="006F4E21">
        <w:t>ab</w:t>
      </w:r>
      <w:r w:rsidRPr="000537E5">
        <w:t xml:space="preserve"> Outcome</w:t>
      </w:r>
      <w:bookmarkEnd w:id="0"/>
      <w:bookmarkEnd w:id="1"/>
      <w:r w:rsidR="00FA1B0A" w:rsidRPr="00FA1B0A">
        <w:t xml:space="preserve"> </w:t>
      </w:r>
    </w:p>
    <w:p w14:paraId="5FD25DD7" w14:textId="19E1C836" w:rsidR="00FA1B0A" w:rsidRDefault="00FA1B0A" w:rsidP="007378A6">
      <w:pPr>
        <w:pStyle w:val="ListParagraph"/>
        <w:numPr>
          <w:ilvl w:val="0"/>
          <w:numId w:val="1"/>
        </w:numPr>
      </w:pPr>
      <w:r>
        <w:t>Creat</w:t>
      </w:r>
      <w:r w:rsidR="00F745BB">
        <w:t>e</w:t>
      </w:r>
      <w:r>
        <w:t xml:space="preserve"> a VMWare image that can be used for the forensic analysis of digital evidence.</w:t>
      </w:r>
    </w:p>
    <w:p w14:paraId="047272E1" w14:textId="2CB1A764" w:rsidR="006F4E21" w:rsidRDefault="006F4E21" w:rsidP="00FA1B0A">
      <w:pPr>
        <w:pStyle w:val="HeadingStyle1"/>
      </w:pPr>
      <w:bookmarkStart w:id="2" w:name="_Toc494961318"/>
      <w:r>
        <w:t>Readings</w:t>
      </w:r>
      <w:bookmarkEnd w:id="2"/>
    </w:p>
    <w:p w14:paraId="5A8B4D6F" w14:textId="77777777" w:rsidR="00FA1B0A" w:rsidRPr="00FA1B0A" w:rsidRDefault="00FA1B0A" w:rsidP="00FA1B0A">
      <w:pPr>
        <w:pStyle w:val="ListParagraph"/>
        <w:numPr>
          <w:ilvl w:val="0"/>
          <w:numId w:val="1"/>
        </w:numPr>
        <w:spacing w:after="120"/>
        <w:contextualSpacing w:val="0"/>
        <w:rPr>
          <w:rFonts w:ascii="Times New Roman" w:hAnsi="Times New Roman" w:cs="Times New Roman"/>
          <w:lang w:val="en-CA" w:eastAsia="en-CA"/>
        </w:rPr>
      </w:pPr>
      <w:r w:rsidRPr="0039135E">
        <w:rPr>
          <w:rFonts w:eastAsia="Verdana"/>
          <w:lang w:val="en-CA" w:eastAsia="en-CA"/>
        </w:rPr>
        <w:t>Windows Registry Forensics: Advanced Digital Forensic Analysis of the Windows Registry</w:t>
      </w:r>
    </w:p>
    <w:p w14:paraId="29563085" w14:textId="2D267145" w:rsidR="00FA1B0A" w:rsidRPr="0039135E" w:rsidRDefault="00FA1B0A" w:rsidP="00FA1B0A">
      <w:pPr>
        <w:pStyle w:val="ListParagraph"/>
        <w:numPr>
          <w:ilvl w:val="1"/>
          <w:numId w:val="1"/>
        </w:numPr>
        <w:spacing w:after="120"/>
        <w:contextualSpacing w:val="0"/>
        <w:rPr>
          <w:rFonts w:ascii="Times New Roman" w:hAnsi="Times New Roman" w:cs="Times New Roman"/>
          <w:lang w:val="en-CA" w:eastAsia="en-CA"/>
        </w:rPr>
      </w:pPr>
      <w:r w:rsidRPr="0039135E">
        <w:rPr>
          <w:rFonts w:eastAsia="Verdana"/>
          <w:lang w:val="en-CA" w:eastAsia="en-CA"/>
        </w:rPr>
        <w:t>Chapter 1: Registry Analysis</w:t>
      </w:r>
    </w:p>
    <w:p w14:paraId="36D424A8" w14:textId="21940AE1" w:rsidR="00FA1B0A" w:rsidRPr="00FA1B0A" w:rsidRDefault="00FA1B0A" w:rsidP="00FA1B0A">
      <w:pPr>
        <w:pStyle w:val="ListParagraph"/>
        <w:numPr>
          <w:ilvl w:val="0"/>
          <w:numId w:val="1"/>
        </w:numPr>
      </w:pPr>
      <w:r w:rsidRPr="0039135E">
        <w:rPr>
          <w:rFonts w:eastAsia="Verdana"/>
          <w:lang w:val="en-CA" w:eastAsia="en-CA"/>
        </w:rPr>
        <w:t>EnCase Computer Forensics: The Official EnCase Certified Examiner – Study Guide</w:t>
      </w:r>
    </w:p>
    <w:p w14:paraId="7FC7ADC0" w14:textId="77777777" w:rsidR="00FA1B0A" w:rsidRPr="00FA1B0A" w:rsidRDefault="00FA1B0A" w:rsidP="00FA1B0A">
      <w:pPr>
        <w:pStyle w:val="ListParagraph"/>
        <w:numPr>
          <w:ilvl w:val="1"/>
          <w:numId w:val="1"/>
        </w:numPr>
      </w:pPr>
      <w:r w:rsidRPr="0039135E">
        <w:rPr>
          <w:rFonts w:eastAsia="Verdana"/>
          <w:lang w:val="en-CA" w:eastAsia="en-CA"/>
        </w:rPr>
        <w:t>Chapter 8: File Signature Analysis and Hash Analysis</w:t>
      </w:r>
    </w:p>
    <w:p w14:paraId="759AC1FE" w14:textId="2A619151" w:rsidR="006F4E21" w:rsidRDefault="00FA1B0A" w:rsidP="00FA1B0A">
      <w:pPr>
        <w:pStyle w:val="ListParagraph"/>
        <w:numPr>
          <w:ilvl w:val="1"/>
          <w:numId w:val="1"/>
        </w:numPr>
      </w:pPr>
      <w:r w:rsidRPr="0039135E">
        <w:rPr>
          <w:rFonts w:eastAsia="Verdana"/>
          <w:lang w:val="en-CA" w:eastAsia="en-CA"/>
        </w:rPr>
        <w:t>Chapter 9: Windows Operating System Artifacts</w:t>
      </w:r>
    </w:p>
    <w:p w14:paraId="5B221DBE" w14:textId="77777777" w:rsidR="007B6BA5" w:rsidRPr="001D399F" w:rsidRDefault="007B6BA5" w:rsidP="007B6BA5">
      <w:pPr>
        <w:pStyle w:val="HeadingStyle1"/>
      </w:pPr>
      <w:bookmarkStart w:id="3" w:name="_Toc452022645"/>
      <w:bookmarkStart w:id="4" w:name="_Toc494961319"/>
      <w:r w:rsidRPr="001D399F">
        <w:t>Introduction</w:t>
      </w:r>
      <w:bookmarkEnd w:id="3"/>
      <w:bookmarkEnd w:id="4"/>
    </w:p>
    <w:p w14:paraId="77188CB2" w14:textId="1D852C55" w:rsidR="00FA1B0A" w:rsidRDefault="00FA1B0A" w:rsidP="00FA1B0A">
      <w:pPr>
        <w:rPr>
          <w:lang w:val="en-GB"/>
        </w:rPr>
      </w:pPr>
      <w:r>
        <w:rPr>
          <w:lang w:val="en-GB"/>
        </w:rPr>
        <w:t xml:space="preserve">Once you have collected </w:t>
      </w:r>
      <w:proofErr w:type="gramStart"/>
      <w:r>
        <w:rPr>
          <w:lang w:val="en-GB"/>
        </w:rPr>
        <w:t>all of</w:t>
      </w:r>
      <w:proofErr w:type="gramEnd"/>
      <w:r>
        <w:rPr>
          <w:lang w:val="en-GB"/>
        </w:rPr>
        <w:t xml:space="preserve"> the evidence to be examined and copied it so that you are only working on a copy of the evidence, you can examine the evidence and see what it tells you about the incident.</w:t>
      </w:r>
    </w:p>
    <w:p w14:paraId="03DA8D5E" w14:textId="77777777" w:rsidR="00FA1B0A" w:rsidRDefault="00FA1B0A" w:rsidP="00FA1B0A">
      <w:pPr>
        <w:rPr>
          <w:lang w:val="en-GB"/>
        </w:rPr>
      </w:pPr>
    </w:p>
    <w:p w14:paraId="0F828E25" w14:textId="305FF23B" w:rsidR="00FA1B0A" w:rsidRDefault="00FA1B0A" w:rsidP="00FA1B0A">
      <w:pPr>
        <w:rPr>
          <w:lang w:val="en-GB"/>
        </w:rPr>
      </w:pPr>
      <w:r>
        <w:rPr>
          <w:lang w:val="en-GB"/>
        </w:rPr>
        <w:t>There are many full forensic suites available, such as EnCase, Forensic Toolkit (FTK), Forensic Explorer and Autopsy. There are also many specialized tools, such as:</w:t>
      </w:r>
    </w:p>
    <w:p w14:paraId="1E93E81A" w14:textId="77777777" w:rsidR="00FA1B0A" w:rsidRDefault="00FA1B0A" w:rsidP="00FA1B0A">
      <w:pPr>
        <w:pStyle w:val="ListParagraph"/>
        <w:numPr>
          <w:ilvl w:val="0"/>
          <w:numId w:val="10"/>
        </w:numPr>
      </w:pPr>
      <w:r>
        <w:t>Registry</w:t>
      </w:r>
      <w:r>
        <w:tab/>
      </w:r>
      <w:r>
        <w:tab/>
      </w:r>
      <w:proofErr w:type="spellStart"/>
      <w:r>
        <w:t>RegRipper</w:t>
      </w:r>
      <w:proofErr w:type="spellEnd"/>
    </w:p>
    <w:p w14:paraId="2B3BEBF0" w14:textId="77777777" w:rsidR="00FA1B0A" w:rsidRDefault="00FA1B0A" w:rsidP="00FA1B0A">
      <w:pPr>
        <w:pStyle w:val="ListParagraph"/>
        <w:numPr>
          <w:ilvl w:val="0"/>
          <w:numId w:val="10"/>
        </w:numPr>
      </w:pPr>
      <w:r>
        <w:t>File Metadata</w:t>
      </w:r>
      <w:r>
        <w:tab/>
      </w:r>
      <w:r>
        <w:tab/>
      </w:r>
      <w:proofErr w:type="spellStart"/>
      <w:r>
        <w:t>ExifTool</w:t>
      </w:r>
      <w:proofErr w:type="spellEnd"/>
    </w:p>
    <w:p w14:paraId="34D71C65" w14:textId="77777777" w:rsidR="00FA1B0A" w:rsidRDefault="00FA1B0A" w:rsidP="00FA1B0A">
      <w:pPr>
        <w:pStyle w:val="ListParagraph"/>
        <w:numPr>
          <w:ilvl w:val="0"/>
          <w:numId w:val="10"/>
        </w:numPr>
      </w:pPr>
      <w:r>
        <w:t>Log Analysis</w:t>
      </w:r>
      <w:r>
        <w:tab/>
      </w:r>
      <w:r>
        <w:tab/>
        <w:t>Highlighter</w:t>
      </w:r>
    </w:p>
    <w:p w14:paraId="3B693019" w14:textId="77777777" w:rsidR="00FA1B0A" w:rsidRDefault="00FA1B0A" w:rsidP="00FA1B0A">
      <w:pPr>
        <w:pStyle w:val="ListParagraph"/>
        <w:numPr>
          <w:ilvl w:val="0"/>
          <w:numId w:val="10"/>
        </w:numPr>
      </w:pPr>
      <w:r>
        <w:t>Memory Analysis</w:t>
      </w:r>
      <w:r>
        <w:tab/>
        <w:t>Volatility</w:t>
      </w:r>
    </w:p>
    <w:p w14:paraId="4D670E04" w14:textId="77777777" w:rsidR="00FA1B0A" w:rsidRDefault="00FA1B0A" w:rsidP="00FA1B0A">
      <w:pPr>
        <w:pStyle w:val="ListParagraph"/>
        <w:numPr>
          <w:ilvl w:val="0"/>
          <w:numId w:val="10"/>
        </w:numPr>
      </w:pPr>
      <w:r>
        <w:t>Keyword Search</w:t>
      </w:r>
      <w:r>
        <w:tab/>
      </w:r>
      <w:proofErr w:type="spellStart"/>
      <w:r>
        <w:t>Bstrings</w:t>
      </w:r>
      <w:proofErr w:type="spellEnd"/>
    </w:p>
    <w:p w14:paraId="05918E9E" w14:textId="77777777" w:rsidR="00FA1B0A" w:rsidRDefault="00FA1B0A" w:rsidP="00FA1B0A">
      <w:pPr>
        <w:pStyle w:val="ListParagraph"/>
        <w:numPr>
          <w:ilvl w:val="0"/>
          <w:numId w:val="10"/>
        </w:numPr>
      </w:pPr>
      <w:r>
        <w:t>Imaging</w:t>
      </w:r>
      <w:r>
        <w:tab/>
      </w:r>
      <w:r>
        <w:tab/>
        <w:t>FTK Imager</w:t>
      </w:r>
    </w:p>
    <w:p w14:paraId="3C18EABD" w14:textId="77777777" w:rsidR="00FA1B0A" w:rsidRDefault="00FA1B0A" w:rsidP="00FA1B0A"/>
    <w:p w14:paraId="02C05CDD" w14:textId="6BDC9367" w:rsidR="00264C10" w:rsidRDefault="00FA1B0A" w:rsidP="00FA1B0A">
      <w:r>
        <w:t>In this unit, you will look at some of these specialized tools.</w:t>
      </w:r>
    </w:p>
    <w:p w14:paraId="677BD5EC" w14:textId="77777777" w:rsidR="0050120A" w:rsidRDefault="0050120A" w:rsidP="007F2B57">
      <w:pPr>
        <w:rPr>
          <w:sz w:val="32"/>
        </w:rPr>
      </w:pPr>
      <w:r>
        <w:br w:type="page"/>
      </w:r>
    </w:p>
    <w:p w14:paraId="2C768B96" w14:textId="77777777" w:rsidR="00FA1B0A" w:rsidRDefault="00FA1B0A" w:rsidP="00FA1B0A">
      <w:pPr>
        <w:pStyle w:val="HeadingStyle1"/>
        <w:numPr>
          <w:ilvl w:val="0"/>
          <w:numId w:val="2"/>
        </w:numPr>
      </w:pPr>
      <w:bookmarkStart w:id="5" w:name="_Toc481430416"/>
      <w:bookmarkStart w:id="6" w:name="_Toc366822979"/>
      <w:bookmarkStart w:id="7" w:name="_Toc494961320"/>
      <w:bookmarkStart w:id="8" w:name="_Toc366735122"/>
      <w:bookmarkStart w:id="9" w:name="_Toc366822469"/>
      <w:r>
        <w:lastRenderedPageBreak/>
        <w:t>Downloading Forensic Tools</w:t>
      </w:r>
      <w:bookmarkEnd w:id="5"/>
      <w:bookmarkEnd w:id="6"/>
      <w:bookmarkEnd w:id="7"/>
    </w:p>
    <w:p w14:paraId="67288D98" w14:textId="77777777" w:rsidR="00FA1B0A" w:rsidRDefault="00FA1B0A" w:rsidP="00FA1B0A">
      <w:pPr>
        <w:pStyle w:val="ListParagraph"/>
        <w:numPr>
          <w:ilvl w:val="0"/>
          <w:numId w:val="13"/>
        </w:numPr>
      </w:pPr>
      <w:r>
        <w:t xml:space="preserve">Create two folders on your desktop called </w:t>
      </w:r>
      <w:r w:rsidRPr="00FA1B0A">
        <w:rPr>
          <w:b/>
        </w:rPr>
        <w:t>Tools</w:t>
      </w:r>
      <w:r>
        <w:t xml:space="preserve"> and </w:t>
      </w:r>
      <w:r w:rsidRPr="00FA1B0A">
        <w:rPr>
          <w:b/>
        </w:rPr>
        <w:t>Week 9 Evidence Files</w:t>
      </w:r>
      <w:r>
        <w:t xml:space="preserve">. </w:t>
      </w:r>
    </w:p>
    <w:p w14:paraId="5C8EACB9" w14:textId="77777777" w:rsidR="00FA1B0A" w:rsidRDefault="00FA1B0A" w:rsidP="00FA1B0A">
      <w:pPr>
        <w:pStyle w:val="ListParagraph"/>
      </w:pPr>
    </w:p>
    <w:p w14:paraId="5AD5BFA0" w14:textId="4D6724E1" w:rsidR="00FA1B0A" w:rsidRDefault="00FA1B0A" w:rsidP="00FA1B0A">
      <w:pPr>
        <w:pStyle w:val="ListParagraph"/>
        <w:numPr>
          <w:ilvl w:val="0"/>
          <w:numId w:val="13"/>
        </w:numPr>
        <w:spacing w:after="60"/>
        <w:contextualSpacing w:val="0"/>
      </w:pPr>
      <w:r>
        <w:t>Download the following tools and install them in the Tools folder. If you have already downloaded the following tools, move the tools into the Tools folder.</w:t>
      </w:r>
    </w:p>
    <w:p w14:paraId="711D5EEE" w14:textId="1EEFDBCC" w:rsidR="00FA1B0A" w:rsidRPr="00FA1B0A" w:rsidRDefault="00000000" w:rsidP="00FA1B0A">
      <w:pPr>
        <w:pStyle w:val="ListParagraph"/>
        <w:numPr>
          <w:ilvl w:val="0"/>
          <w:numId w:val="12"/>
        </w:numPr>
        <w:spacing w:after="60"/>
        <w:ind w:left="1440"/>
        <w:contextualSpacing w:val="0"/>
        <w:rPr>
          <w:lang w:val="en-CA" w:eastAsia="en-CA"/>
        </w:rPr>
      </w:pPr>
      <w:hyperlink r:id="rId9" w:history="1">
        <w:r w:rsidR="00FA1B0A" w:rsidRPr="00FA1B0A">
          <w:rPr>
            <w:rStyle w:val="Hyperlink"/>
          </w:rPr>
          <w:t>FTK Imager Lite</w:t>
        </w:r>
      </w:hyperlink>
      <w:r w:rsidR="00FA1B0A">
        <w:t xml:space="preserve"> (</w:t>
      </w:r>
      <w:r w:rsidR="00FA1B0A" w:rsidRPr="006F35A4">
        <w:t>http://accessdata.com/product-download/digital-forensics/ftk-imager-lite-version-3.1.1</w:t>
      </w:r>
      <w:r w:rsidR="00FA1B0A">
        <w:t>)</w:t>
      </w:r>
    </w:p>
    <w:p w14:paraId="5B4152EC" w14:textId="0CD955E5" w:rsidR="00FA1B0A" w:rsidRPr="00FA1B0A" w:rsidRDefault="00000000" w:rsidP="00FA1B0A">
      <w:pPr>
        <w:pStyle w:val="ListParagraph"/>
        <w:numPr>
          <w:ilvl w:val="0"/>
          <w:numId w:val="12"/>
        </w:numPr>
        <w:spacing w:after="60"/>
        <w:ind w:left="1440"/>
        <w:contextualSpacing w:val="0"/>
      </w:pPr>
      <w:hyperlink r:id="rId10" w:history="1">
        <w:r w:rsidR="00FA1B0A" w:rsidRPr="00FA1B0A">
          <w:rPr>
            <w:rStyle w:val="Hyperlink"/>
          </w:rPr>
          <w:t>ExifTool</w:t>
        </w:r>
      </w:hyperlink>
      <w:r w:rsidR="00FA1B0A">
        <w:t xml:space="preserve"> (</w:t>
      </w:r>
      <w:r w:rsidR="00FA1B0A" w:rsidRPr="00FA1B0A">
        <w:t>http://www.sno.phy.queensu.ca/~phil/exiftool/</w:t>
      </w:r>
      <w:r w:rsidR="00FA1B0A">
        <w:t>)</w:t>
      </w:r>
    </w:p>
    <w:p w14:paraId="2898EC26" w14:textId="0A661C36" w:rsidR="00FA1B0A" w:rsidRPr="00FA1B0A" w:rsidRDefault="00000000" w:rsidP="007378A6">
      <w:pPr>
        <w:pStyle w:val="ListParagraph"/>
        <w:numPr>
          <w:ilvl w:val="0"/>
          <w:numId w:val="12"/>
        </w:numPr>
        <w:spacing w:after="60"/>
        <w:ind w:left="1440"/>
        <w:contextualSpacing w:val="0"/>
      </w:pPr>
      <w:hyperlink r:id="rId11" w:history="1">
        <w:r w:rsidR="00FA1B0A" w:rsidRPr="00FA1B0A">
          <w:rPr>
            <w:rStyle w:val="Hyperlink"/>
          </w:rPr>
          <w:t>Highlighter</w:t>
        </w:r>
      </w:hyperlink>
      <w:r w:rsidR="00FA1B0A" w:rsidRPr="00FA1B0A">
        <w:t xml:space="preserve"> </w:t>
      </w:r>
      <w:r w:rsidR="00FA1B0A">
        <w:t>(</w:t>
      </w:r>
      <w:r w:rsidR="00FA1B0A" w:rsidRPr="00FA1B0A">
        <w:t>https://www.fireeye.com/services/freeware/highlighter.html</w:t>
      </w:r>
      <w:r w:rsidR="00FA1B0A">
        <w:t>)</w:t>
      </w:r>
    </w:p>
    <w:p w14:paraId="0DA83717" w14:textId="12E7C6C5" w:rsidR="00FA1B0A" w:rsidRPr="00FA1B0A" w:rsidRDefault="00FA1B0A" w:rsidP="00FA1B0A">
      <w:pPr>
        <w:pStyle w:val="ListParagraph"/>
        <w:spacing w:after="60"/>
        <w:ind w:left="1440"/>
        <w:contextualSpacing w:val="0"/>
      </w:pPr>
      <w:r>
        <w:t xml:space="preserve">Note: </w:t>
      </w:r>
      <w:r w:rsidRPr="00FA1B0A">
        <w:t>Uses an installer and put</w:t>
      </w:r>
      <w:r>
        <w:t>s</w:t>
      </w:r>
      <w:r w:rsidRPr="00FA1B0A">
        <w:t xml:space="preserve"> a menu option on the </w:t>
      </w:r>
      <w:r>
        <w:t>S</w:t>
      </w:r>
      <w:r w:rsidRPr="00FA1B0A">
        <w:t>tart menu</w:t>
      </w:r>
      <w:r>
        <w:t>.</w:t>
      </w:r>
    </w:p>
    <w:p w14:paraId="462B3497" w14:textId="38AB2F31" w:rsidR="00FA1B0A" w:rsidRPr="00FA1B0A" w:rsidRDefault="00000000" w:rsidP="007378A6">
      <w:pPr>
        <w:pStyle w:val="ListParagraph"/>
        <w:numPr>
          <w:ilvl w:val="0"/>
          <w:numId w:val="12"/>
        </w:numPr>
        <w:spacing w:after="60"/>
        <w:ind w:left="1440"/>
        <w:contextualSpacing w:val="0"/>
      </w:pPr>
      <w:hyperlink r:id="rId12" w:history="1">
        <w:r w:rsidR="00FA1B0A" w:rsidRPr="00FA1B0A">
          <w:rPr>
            <w:rStyle w:val="Hyperlink"/>
          </w:rPr>
          <w:t>ShellBags Explorer</w:t>
        </w:r>
      </w:hyperlink>
      <w:r w:rsidR="00FA1B0A">
        <w:t xml:space="preserve"> (</w:t>
      </w:r>
      <w:r w:rsidR="00FA1B0A" w:rsidRPr="00FA1B0A">
        <w:t>https://ericzimmerman.github.io/</w:t>
      </w:r>
      <w:r w:rsidR="00FA1B0A">
        <w:t>)</w:t>
      </w:r>
    </w:p>
    <w:p w14:paraId="2DA1B270" w14:textId="045A71AC" w:rsidR="00FA1B0A" w:rsidRPr="00FA1B0A" w:rsidRDefault="00000000" w:rsidP="007378A6">
      <w:pPr>
        <w:pStyle w:val="ListParagraph"/>
        <w:numPr>
          <w:ilvl w:val="0"/>
          <w:numId w:val="12"/>
        </w:numPr>
        <w:spacing w:after="60"/>
        <w:ind w:left="1440"/>
        <w:contextualSpacing w:val="0"/>
      </w:pPr>
      <w:hyperlink r:id="rId13" w:history="1">
        <w:r w:rsidR="00FA1B0A" w:rsidRPr="00FA1B0A">
          <w:rPr>
            <w:rStyle w:val="Hyperlink"/>
          </w:rPr>
          <w:t>bstrings</w:t>
        </w:r>
      </w:hyperlink>
      <w:r w:rsidR="00FA1B0A">
        <w:t xml:space="preserve"> (</w:t>
      </w:r>
      <w:r w:rsidR="00FA1B0A" w:rsidRPr="00FA1B0A">
        <w:t>https://ericzimmerman.github.io/</w:t>
      </w:r>
      <w:r w:rsidR="00FA1B0A">
        <w:t>)</w:t>
      </w:r>
    </w:p>
    <w:p w14:paraId="1409B5B7" w14:textId="488011F2" w:rsidR="00FA1B0A" w:rsidRPr="00FA1B0A" w:rsidRDefault="00000000" w:rsidP="007378A6">
      <w:pPr>
        <w:pStyle w:val="ListParagraph"/>
        <w:numPr>
          <w:ilvl w:val="0"/>
          <w:numId w:val="12"/>
        </w:numPr>
        <w:spacing w:after="60"/>
        <w:ind w:left="1440"/>
        <w:contextualSpacing w:val="0"/>
      </w:pPr>
      <w:hyperlink r:id="rId14" w:history="1">
        <w:r w:rsidR="00FA1B0A" w:rsidRPr="00FA1B0A">
          <w:rPr>
            <w:rStyle w:val="Hyperlink"/>
          </w:rPr>
          <w:t>Timeline Explorer</w:t>
        </w:r>
      </w:hyperlink>
      <w:r w:rsidR="00FA1B0A" w:rsidRPr="00FA1B0A">
        <w:t xml:space="preserve"> </w:t>
      </w:r>
      <w:r w:rsidR="00FA1B0A">
        <w:t>(</w:t>
      </w:r>
      <w:r w:rsidR="00FA1B0A" w:rsidRPr="00FA1B0A">
        <w:t>https://ericzimmerman.github.io/</w:t>
      </w:r>
      <w:r w:rsidR="00FA1B0A">
        <w:t>)</w:t>
      </w:r>
    </w:p>
    <w:p w14:paraId="7382E569" w14:textId="4367701B" w:rsidR="00922385" w:rsidRPr="00FA1B0A" w:rsidRDefault="00000000" w:rsidP="007378A6">
      <w:pPr>
        <w:pStyle w:val="ListParagraph"/>
        <w:numPr>
          <w:ilvl w:val="0"/>
          <w:numId w:val="12"/>
        </w:numPr>
        <w:spacing w:after="60"/>
        <w:ind w:left="1440"/>
        <w:contextualSpacing w:val="0"/>
        <w:rPr>
          <w:b/>
        </w:rPr>
      </w:pPr>
      <w:hyperlink r:id="rId15" w:history="1">
        <w:r w:rsidR="00FA1B0A" w:rsidRPr="00FA1B0A">
          <w:rPr>
            <w:rStyle w:val="Hyperlink"/>
          </w:rPr>
          <w:t>RegRipper</w:t>
        </w:r>
      </w:hyperlink>
      <w:r w:rsidR="00FA1B0A">
        <w:t xml:space="preserve"> (</w:t>
      </w:r>
      <w:r w:rsidR="00FA1B0A" w:rsidRPr="00FA1B0A">
        <w:t>https://gith</w:t>
      </w:r>
      <w:r w:rsidR="00FA1B0A" w:rsidRPr="00FA1B0A">
        <w:rPr>
          <w:lang w:val="en-CA" w:eastAsia="en-CA"/>
        </w:rPr>
        <w:t>ub.com/keydet89/RegRipper2.8</w:t>
      </w:r>
      <w:r w:rsidR="00FA1B0A">
        <w:rPr>
          <w:lang w:val="en-CA" w:eastAsia="en-CA"/>
        </w:rPr>
        <w:t>)</w:t>
      </w:r>
    </w:p>
    <w:p w14:paraId="487F8AA7" w14:textId="5B0A6255" w:rsidR="00450736" w:rsidRDefault="00FA1B0A" w:rsidP="00744398">
      <w:pPr>
        <w:pStyle w:val="HeadingStyle1"/>
        <w:numPr>
          <w:ilvl w:val="0"/>
          <w:numId w:val="2"/>
        </w:numPr>
      </w:pPr>
      <w:bookmarkStart w:id="10" w:name="_Toc481430417"/>
      <w:bookmarkStart w:id="11" w:name="_Toc366822980"/>
      <w:bookmarkStart w:id="12" w:name="_Toc494961321"/>
      <w:bookmarkStart w:id="13" w:name="_Toc366750436"/>
      <w:r>
        <w:t>Registry Analysis</w:t>
      </w:r>
      <w:bookmarkEnd w:id="10"/>
      <w:bookmarkEnd w:id="11"/>
      <w:bookmarkEnd w:id="12"/>
    </w:p>
    <w:p w14:paraId="5326F217" w14:textId="7DBC0B2E" w:rsidR="00FA1B0A" w:rsidRDefault="00FA1B0A" w:rsidP="00FA1B0A">
      <w:pPr>
        <w:pStyle w:val="ListParagraph"/>
        <w:numPr>
          <w:ilvl w:val="0"/>
          <w:numId w:val="14"/>
        </w:numPr>
      </w:pPr>
      <w:r>
        <w:t xml:space="preserve">Open FTK Imager Lite and select </w:t>
      </w:r>
      <w:r w:rsidRPr="00FA1B0A">
        <w:rPr>
          <w:b/>
        </w:rPr>
        <w:t>Obtain Protected Files</w:t>
      </w:r>
      <w:r>
        <w:t>.</w:t>
      </w:r>
    </w:p>
    <w:p w14:paraId="18222FAE" w14:textId="77777777" w:rsidR="00FA1B0A" w:rsidRDefault="00FA1B0A" w:rsidP="00FA1B0A"/>
    <w:p w14:paraId="728BD916" w14:textId="77777777" w:rsidR="00FA1B0A" w:rsidRDefault="00FA1B0A" w:rsidP="00FA1B0A">
      <w:pPr>
        <w:ind w:left="720"/>
        <w:jc w:val="center"/>
      </w:pPr>
      <w:r>
        <w:rPr>
          <w:noProof/>
        </w:rPr>
        <w:drawing>
          <wp:inline distT="0" distB="0" distL="0" distR="0" wp14:anchorId="55CF6DF0" wp14:editId="5B910618">
            <wp:extent cx="5038392" cy="157813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123" b="55397"/>
                    <a:stretch/>
                  </pic:blipFill>
                  <pic:spPr bwMode="auto">
                    <a:xfrm>
                      <a:off x="0" y="0"/>
                      <a:ext cx="5052332" cy="158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407A4" w14:textId="77777777" w:rsidR="00FA1B0A" w:rsidRPr="00FA1B0A" w:rsidRDefault="00FA1B0A" w:rsidP="00FA1B0A">
      <w:pPr>
        <w:ind w:left="720"/>
        <w:jc w:val="center"/>
        <w:rPr>
          <w:b/>
          <w:sz w:val="20"/>
        </w:rPr>
      </w:pPr>
      <w:r w:rsidRPr="00FA1B0A">
        <w:rPr>
          <w:b/>
          <w:sz w:val="20"/>
        </w:rPr>
        <w:t>Figure 1:</w:t>
      </w:r>
    </w:p>
    <w:p w14:paraId="03EB3621" w14:textId="66238CDE" w:rsidR="00FA1B0A" w:rsidRPr="00FA1B0A" w:rsidRDefault="00FA1B0A" w:rsidP="00FA1B0A">
      <w:pPr>
        <w:ind w:left="720"/>
        <w:jc w:val="center"/>
        <w:rPr>
          <w:sz w:val="18"/>
        </w:rPr>
      </w:pPr>
      <w:r>
        <w:rPr>
          <w:sz w:val="18"/>
        </w:rPr>
        <w:t xml:space="preserve">Source: FTK Imager.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7CE01E3A" w14:textId="77777777" w:rsidR="00FA1B0A" w:rsidRDefault="00FA1B0A" w:rsidP="00FA1B0A">
      <w:pPr>
        <w:pStyle w:val="ListParagraph"/>
      </w:pPr>
    </w:p>
    <w:p w14:paraId="3CF48165" w14:textId="77777777" w:rsidR="00FA1B0A" w:rsidRDefault="00FA1B0A" w:rsidP="00FA1B0A">
      <w:pPr>
        <w:pStyle w:val="ListParagraph"/>
        <w:numPr>
          <w:ilvl w:val="0"/>
          <w:numId w:val="14"/>
        </w:numPr>
      </w:pPr>
      <w:r>
        <w:t xml:space="preserve">Select </w:t>
      </w:r>
      <w:r w:rsidRPr="00FA1B0A">
        <w:rPr>
          <w:b/>
        </w:rPr>
        <w:t>Password recovery and all registry files</w:t>
      </w:r>
      <w:r w:rsidRPr="00FA1B0A">
        <w:t>.</w:t>
      </w:r>
    </w:p>
    <w:p w14:paraId="6A9EB935" w14:textId="77777777" w:rsidR="00FA1B0A" w:rsidRPr="00FA1B0A" w:rsidRDefault="00FA1B0A" w:rsidP="00FA1B0A">
      <w:pPr>
        <w:pStyle w:val="ListParagraph"/>
      </w:pPr>
    </w:p>
    <w:p w14:paraId="387A18A2" w14:textId="0701C993" w:rsidR="00FA1B0A" w:rsidRDefault="00FA1B0A" w:rsidP="00FA1B0A">
      <w:pPr>
        <w:pStyle w:val="ListParagraph"/>
        <w:numPr>
          <w:ilvl w:val="0"/>
          <w:numId w:val="14"/>
        </w:numPr>
      </w:pPr>
      <w:r w:rsidRPr="00FA1B0A">
        <w:t xml:space="preserve">The </w:t>
      </w:r>
      <w:r w:rsidRPr="00FA1B0A">
        <w:rPr>
          <w:i/>
        </w:rPr>
        <w:t>Obtain System Files</w:t>
      </w:r>
      <w:r w:rsidRPr="00FA1B0A">
        <w:t xml:space="preserve"> window</w:t>
      </w:r>
      <w:r>
        <w:t xml:space="preserve"> </w:t>
      </w:r>
      <w:r w:rsidRPr="00FA1B0A">
        <w:t>opens.</w:t>
      </w:r>
    </w:p>
    <w:p w14:paraId="663417EB" w14:textId="77777777" w:rsidR="00FA1B0A" w:rsidRPr="00FA1B0A" w:rsidRDefault="00FA1B0A" w:rsidP="00FA1B0A"/>
    <w:p w14:paraId="66AD3A3B" w14:textId="29030821" w:rsidR="00FA1B0A" w:rsidRDefault="00FA1B0A" w:rsidP="00FA1B0A">
      <w:pPr>
        <w:pStyle w:val="ListParagraph"/>
        <w:numPr>
          <w:ilvl w:val="0"/>
          <w:numId w:val="14"/>
        </w:numPr>
      </w:pPr>
      <w:r>
        <w:t xml:space="preserve">In the </w:t>
      </w:r>
      <w:r w:rsidRPr="00FA1B0A">
        <w:rPr>
          <w:i/>
        </w:rPr>
        <w:t>Destination</w:t>
      </w:r>
      <w:r>
        <w:t xml:space="preserve"> box, select the path to your </w:t>
      </w:r>
      <w:r w:rsidRPr="00FA1B0A">
        <w:rPr>
          <w:b/>
        </w:rPr>
        <w:t>Week 9 Evidence Files</w:t>
      </w:r>
      <w:r w:rsidRPr="00FA1B0A">
        <w:t xml:space="preserve"> folder</w:t>
      </w:r>
      <w:r>
        <w:t xml:space="preserve">, and then click </w:t>
      </w:r>
      <w:r w:rsidRPr="00D616BA">
        <w:rPr>
          <w:b/>
        </w:rPr>
        <w:t>OK</w:t>
      </w:r>
      <w:r>
        <w:t>.</w:t>
      </w:r>
    </w:p>
    <w:p w14:paraId="1E9FD02A" w14:textId="77777777" w:rsidR="00FA1B0A" w:rsidRDefault="00FA1B0A" w:rsidP="00D616B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455BB7D" wp14:editId="628FA075">
            <wp:extent cx="2641701" cy="2186235"/>
            <wp:effectExtent l="0" t="0" r="635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3" cy="21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CE54" w14:textId="7513E0CA" w:rsidR="00D616BA" w:rsidRPr="00FA1B0A" w:rsidRDefault="00D616BA" w:rsidP="00D616BA">
      <w:pPr>
        <w:ind w:left="720"/>
        <w:jc w:val="center"/>
        <w:rPr>
          <w:b/>
          <w:sz w:val="20"/>
        </w:rPr>
      </w:pPr>
      <w:r w:rsidRPr="00FA1B0A">
        <w:rPr>
          <w:b/>
          <w:sz w:val="20"/>
        </w:rPr>
        <w:t xml:space="preserve">Figure </w:t>
      </w:r>
      <w:r>
        <w:rPr>
          <w:b/>
          <w:sz w:val="20"/>
        </w:rPr>
        <w:t>2</w:t>
      </w:r>
      <w:r w:rsidRPr="00FA1B0A">
        <w:rPr>
          <w:b/>
          <w:sz w:val="20"/>
        </w:rPr>
        <w:t>:</w:t>
      </w:r>
    </w:p>
    <w:p w14:paraId="16A39268" w14:textId="77777777" w:rsidR="00D616BA" w:rsidRDefault="00D616BA" w:rsidP="00D616BA">
      <w:pPr>
        <w:ind w:left="720"/>
        <w:jc w:val="center"/>
        <w:rPr>
          <w:sz w:val="18"/>
        </w:rPr>
      </w:pPr>
      <w:r>
        <w:rPr>
          <w:sz w:val="18"/>
        </w:rPr>
        <w:t xml:space="preserve">Source: FTK Imager.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20144983" w14:textId="77777777" w:rsidR="00D616BA" w:rsidRDefault="00D616BA" w:rsidP="00D616BA">
      <w:pPr>
        <w:rPr>
          <w:sz w:val="18"/>
        </w:rPr>
      </w:pPr>
    </w:p>
    <w:p w14:paraId="31D29EEB" w14:textId="7346EB0C" w:rsidR="00FA1B0A" w:rsidRDefault="00FA1B0A" w:rsidP="00D616BA">
      <w:pPr>
        <w:rPr>
          <w:lang w:val="en-CA" w:eastAsia="en-CA"/>
        </w:rPr>
      </w:pPr>
      <w:r w:rsidRPr="00D616BA">
        <w:rPr>
          <w:lang w:val="en-CA" w:eastAsia="en-CA"/>
        </w:rPr>
        <w:t xml:space="preserve">Now you are going to copy an NTUSER.DAT file other than your own, </w:t>
      </w:r>
      <w:r w:rsidR="00D616BA">
        <w:rPr>
          <w:lang w:val="en-CA" w:eastAsia="en-CA"/>
        </w:rPr>
        <w:t>since</w:t>
      </w:r>
      <w:r w:rsidRPr="00D616BA">
        <w:rPr>
          <w:lang w:val="en-CA" w:eastAsia="en-CA"/>
        </w:rPr>
        <w:t xml:space="preserve"> it </w:t>
      </w:r>
      <w:proofErr w:type="gramStart"/>
      <w:r w:rsidRPr="00D616BA">
        <w:rPr>
          <w:lang w:val="en-CA" w:eastAsia="en-CA"/>
        </w:rPr>
        <w:t>is locked</w:t>
      </w:r>
      <w:proofErr w:type="gramEnd"/>
      <w:r w:rsidRPr="00D616BA">
        <w:rPr>
          <w:lang w:val="en-CA" w:eastAsia="en-CA"/>
        </w:rPr>
        <w:t xml:space="preserve"> by the system.</w:t>
      </w:r>
    </w:p>
    <w:p w14:paraId="02B413D0" w14:textId="77777777" w:rsidR="00D616BA" w:rsidRDefault="00D616BA" w:rsidP="00D616BA">
      <w:pPr>
        <w:rPr>
          <w:lang w:val="en-CA" w:eastAsia="en-CA"/>
        </w:rPr>
      </w:pPr>
    </w:p>
    <w:p w14:paraId="5168CE21" w14:textId="66DB8C30" w:rsidR="00D616BA" w:rsidRPr="00D616BA" w:rsidRDefault="00D616BA" w:rsidP="00AA4366">
      <w:pPr>
        <w:pStyle w:val="ListParagraph"/>
        <w:numPr>
          <w:ilvl w:val="0"/>
          <w:numId w:val="14"/>
        </w:numPr>
        <w:rPr>
          <w:lang w:val="en-CA" w:eastAsia="en-CA"/>
        </w:rPr>
      </w:pPr>
      <w:r>
        <w:rPr>
          <w:lang w:val="en-CA" w:eastAsia="en-CA"/>
        </w:rPr>
        <w:t xml:space="preserve">Select </w:t>
      </w:r>
      <w:r w:rsidRPr="00D616BA">
        <w:rPr>
          <w:b/>
          <w:lang w:val="en-CA" w:eastAsia="en-CA"/>
        </w:rPr>
        <w:t>File &gt; Add Evidence Item</w:t>
      </w:r>
      <w:r>
        <w:rPr>
          <w:lang w:val="en-CA" w:eastAsia="en-CA"/>
        </w:rPr>
        <w:t>.</w:t>
      </w:r>
    </w:p>
    <w:p w14:paraId="78277842" w14:textId="77777777" w:rsidR="00FA1B0A" w:rsidRDefault="00FA1B0A" w:rsidP="00FA1B0A">
      <w:pPr>
        <w:rPr>
          <w:lang w:val="en-CA" w:eastAsia="en-CA"/>
        </w:rPr>
      </w:pPr>
    </w:p>
    <w:p w14:paraId="1D3D627B" w14:textId="77777777" w:rsidR="00FA1B0A" w:rsidRDefault="00FA1B0A" w:rsidP="00D616BA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6A0FBF52" wp14:editId="7089F8AD">
            <wp:extent cx="4541578" cy="15858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536" b="65974"/>
                    <a:stretch/>
                  </pic:blipFill>
                  <pic:spPr bwMode="auto">
                    <a:xfrm>
                      <a:off x="0" y="0"/>
                      <a:ext cx="4558293" cy="159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CEBE" w14:textId="77777777" w:rsidR="00FA1B0A" w:rsidRPr="00D616BA" w:rsidRDefault="00FA1B0A" w:rsidP="00FA1B0A">
      <w:pPr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>Figure 3:</w:t>
      </w:r>
    </w:p>
    <w:p w14:paraId="7BC3227D" w14:textId="1E751FB9" w:rsidR="00FA1B0A" w:rsidRDefault="00D616BA" w:rsidP="00FA1B0A">
      <w:pPr>
        <w:jc w:val="center"/>
        <w:rPr>
          <w:lang w:val="en-CA" w:eastAsia="en-CA"/>
        </w:rPr>
      </w:pPr>
      <w:r>
        <w:rPr>
          <w:sz w:val="18"/>
        </w:rPr>
        <w:t xml:space="preserve">Source: FTK Imager.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080F22F4" w14:textId="77777777" w:rsidR="00FA1B0A" w:rsidRDefault="00FA1B0A" w:rsidP="00FA1B0A">
      <w:pPr>
        <w:rPr>
          <w:lang w:val="en-CA" w:eastAsia="en-CA"/>
        </w:rPr>
      </w:pPr>
    </w:p>
    <w:p w14:paraId="47BCA2C3" w14:textId="7A37286D" w:rsidR="00FA1B0A" w:rsidRDefault="00FA1B0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D616BA">
        <w:rPr>
          <w:lang w:val="en-CA" w:eastAsia="en-CA"/>
        </w:rPr>
        <w:t xml:space="preserve">Select </w:t>
      </w:r>
      <w:r w:rsidRPr="00D616BA">
        <w:rPr>
          <w:b/>
          <w:lang w:val="en-CA" w:eastAsia="en-CA"/>
        </w:rPr>
        <w:t>Contents of a Folder</w:t>
      </w:r>
      <w:r w:rsidRPr="00D616BA">
        <w:rPr>
          <w:lang w:val="en-CA" w:eastAsia="en-CA"/>
        </w:rPr>
        <w:t xml:space="preserve">, </w:t>
      </w:r>
      <w:r w:rsidR="00D616BA">
        <w:rPr>
          <w:lang w:val="en-CA" w:eastAsia="en-CA"/>
        </w:rPr>
        <w:t xml:space="preserve">and </w:t>
      </w:r>
      <w:r w:rsidRPr="00D616BA">
        <w:rPr>
          <w:lang w:val="en-CA" w:eastAsia="en-CA"/>
        </w:rPr>
        <w:t xml:space="preserve">then click </w:t>
      </w:r>
      <w:r w:rsidRPr="00D616BA">
        <w:rPr>
          <w:b/>
          <w:lang w:val="en-CA" w:eastAsia="en-CA"/>
        </w:rPr>
        <w:t>Next</w:t>
      </w:r>
      <w:r w:rsidRPr="00D616BA">
        <w:rPr>
          <w:lang w:val="en-CA" w:eastAsia="en-CA"/>
        </w:rPr>
        <w:t>.</w:t>
      </w:r>
    </w:p>
    <w:p w14:paraId="34F3B283" w14:textId="77777777" w:rsidR="00D616BA" w:rsidRDefault="00D616BA" w:rsidP="00D616BA">
      <w:pPr>
        <w:rPr>
          <w:lang w:val="en-CA" w:eastAsia="en-CA"/>
        </w:rPr>
      </w:pPr>
    </w:p>
    <w:p w14:paraId="34D39C26" w14:textId="351A3985" w:rsidR="00D616BA" w:rsidRPr="00D616BA" w:rsidRDefault="00D616BA" w:rsidP="00D616BA">
      <w:pPr>
        <w:ind w:left="720"/>
        <w:rPr>
          <w:lang w:val="en-CA" w:eastAsia="en-CA"/>
        </w:rPr>
      </w:pPr>
      <w:r>
        <w:rPr>
          <w:lang w:val="en-CA" w:eastAsia="en-CA"/>
        </w:rPr>
        <w:t xml:space="preserve">The </w:t>
      </w:r>
      <w:r w:rsidRPr="00D616BA">
        <w:rPr>
          <w:i/>
          <w:lang w:val="en-CA" w:eastAsia="en-CA"/>
        </w:rPr>
        <w:t>Select File</w:t>
      </w:r>
      <w:r>
        <w:rPr>
          <w:lang w:val="en-CA" w:eastAsia="en-CA"/>
        </w:rPr>
        <w:t xml:space="preserve"> window appears.</w:t>
      </w:r>
    </w:p>
    <w:p w14:paraId="2ABCEE8E" w14:textId="77777777" w:rsidR="00FA1B0A" w:rsidRDefault="00FA1B0A" w:rsidP="00FA1B0A">
      <w:pPr>
        <w:rPr>
          <w:lang w:val="en-CA" w:eastAsia="en-CA"/>
        </w:rPr>
      </w:pPr>
    </w:p>
    <w:p w14:paraId="2D187DA7" w14:textId="1A9EFCC3" w:rsidR="00FA1B0A" w:rsidRPr="00D616BA" w:rsidRDefault="00D616B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>
        <w:rPr>
          <w:lang w:val="en-CA" w:eastAsia="en-CA"/>
        </w:rPr>
        <w:t>B</w:t>
      </w:r>
      <w:r w:rsidR="00FA1B0A" w:rsidRPr="00D616BA">
        <w:rPr>
          <w:lang w:val="en-CA" w:eastAsia="en-CA"/>
        </w:rPr>
        <w:t xml:space="preserve">rowse to a user profile other than your own, select it and then click </w:t>
      </w:r>
      <w:r w:rsidR="00FA1B0A" w:rsidRPr="00D616BA">
        <w:rPr>
          <w:b/>
          <w:lang w:val="en-CA" w:eastAsia="en-CA"/>
        </w:rPr>
        <w:t>Finish</w:t>
      </w:r>
      <w:r w:rsidR="00FA1B0A" w:rsidRPr="00D616BA">
        <w:rPr>
          <w:lang w:val="en-CA" w:eastAsia="en-CA"/>
        </w:rPr>
        <w:t>.</w:t>
      </w:r>
    </w:p>
    <w:p w14:paraId="1F992EC3" w14:textId="77777777" w:rsidR="00FA1B0A" w:rsidRDefault="00FA1B0A" w:rsidP="00FA1B0A">
      <w:pPr>
        <w:rPr>
          <w:lang w:val="en-CA" w:eastAsia="en-CA"/>
        </w:rPr>
      </w:pPr>
    </w:p>
    <w:p w14:paraId="52A3A011" w14:textId="77777777" w:rsidR="00FA1B0A" w:rsidRDefault="00FA1B0A" w:rsidP="00D616BA">
      <w:pPr>
        <w:ind w:left="720"/>
        <w:jc w:val="center"/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9147AEB" wp14:editId="076AF9E6">
            <wp:extent cx="2832049" cy="2245678"/>
            <wp:effectExtent l="0" t="0" r="698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9698" cy="22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92FA" w14:textId="77777777" w:rsidR="00FA1B0A" w:rsidRPr="00D616BA" w:rsidRDefault="00FA1B0A" w:rsidP="00D616BA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>Figure 4:</w:t>
      </w:r>
    </w:p>
    <w:p w14:paraId="4A5362C0" w14:textId="0000ACD9" w:rsidR="00FA1B0A" w:rsidRDefault="00D616BA" w:rsidP="00D616BA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FTK Imager.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7C004919" w14:textId="77777777" w:rsidR="00FA1B0A" w:rsidRDefault="00FA1B0A" w:rsidP="00FA1B0A">
      <w:pPr>
        <w:rPr>
          <w:lang w:val="en-CA" w:eastAsia="en-CA"/>
        </w:rPr>
      </w:pPr>
    </w:p>
    <w:p w14:paraId="044BED31" w14:textId="5ACA634B" w:rsidR="00D616BA" w:rsidRDefault="00FA1B0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D616BA">
        <w:rPr>
          <w:lang w:val="en-CA" w:eastAsia="en-CA"/>
        </w:rPr>
        <w:t xml:space="preserve">Click the root of the user profile </w:t>
      </w:r>
      <w:r w:rsidR="00D616BA">
        <w:rPr>
          <w:lang w:val="en-CA" w:eastAsia="en-CA"/>
        </w:rPr>
        <w:t xml:space="preserve">in the </w:t>
      </w:r>
      <w:r w:rsidR="00D616BA" w:rsidRPr="00D616BA">
        <w:rPr>
          <w:i/>
          <w:lang w:val="en-CA" w:eastAsia="en-CA"/>
        </w:rPr>
        <w:t>Evidence Tree</w:t>
      </w:r>
      <w:r w:rsidR="00D616BA">
        <w:rPr>
          <w:lang w:val="en-CA" w:eastAsia="en-CA"/>
        </w:rPr>
        <w:t xml:space="preserve"> pane.</w:t>
      </w:r>
    </w:p>
    <w:p w14:paraId="2150204B" w14:textId="77777777" w:rsidR="00D616BA" w:rsidRPr="00D616BA" w:rsidRDefault="00D616BA" w:rsidP="00D616BA">
      <w:pPr>
        <w:pStyle w:val="ListParagraph"/>
        <w:rPr>
          <w:lang w:val="en-CA" w:eastAsia="en-CA"/>
        </w:rPr>
      </w:pPr>
    </w:p>
    <w:p w14:paraId="1A727AC3" w14:textId="32A4D1DD" w:rsidR="00D616BA" w:rsidRDefault="00D616B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>
        <w:rPr>
          <w:lang w:val="en-CA" w:eastAsia="en-CA"/>
        </w:rPr>
        <w:t>S</w:t>
      </w:r>
      <w:r w:rsidR="00FA1B0A" w:rsidRPr="00D616BA">
        <w:rPr>
          <w:lang w:val="en-CA" w:eastAsia="en-CA"/>
        </w:rPr>
        <w:t xml:space="preserve">elect the </w:t>
      </w:r>
      <w:r w:rsidR="00FA1B0A" w:rsidRPr="00D616BA">
        <w:rPr>
          <w:b/>
          <w:lang w:val="en-CA" w:eastAsia="en-CA"/>
        </w:rPr>
        <w:t>NTUSER.DAT</w:t>
      </w:r>
      <w:r w:rsidR="00FA1B0A" w:rsidRPr="00D616BA">
        <w:rPr>
          <w:lang w:val="en-CA" w:eastAsia="en-CA"/>
        </w:rPr>
        <w:t xml:space="preserve"> file</w:t>
      </w:r>
      <w:r>
        <w:rPr>
          <w:lang w:val="en-CA" w:eastAsia="en-CA"/>
        </w:rPr>
        <w:t>,</w:t>
      </w:r>
      <w:r w:rsidR="00FA1B0A" w:rsidRPr="00D616BA">
        <w:rPr>
          <w:lang w:val="en-CA" w:eastAsia="en-CA"/>
        </w:rPr>
        <w:t xml:space="preserve"> </w:t>
      </w:r>
      <w:r>
        <w:rPr>
          <w:lang w:val="en-CA" w:eastAsia="en-CA"/>
        </w:rPr>
        <w:t xml:space="preserve">then </w:t>
      </w:r>
      <w:r w:rsidR="00FA1B0A" w:rsidRPr="00D616BA">
        <w:rPr>
          <w:lang w:val="en-CA" w:eastAsia="en-CA"/>
        </w:rPr>
        <w:t>right</w:t>
      </w:r>
      <w:r>
        <w:rPr>
          <w:lang w:val="en-CA" w:eastAsia="en-CA"/>
        </w:rPr>
        <w:t>-</w:t>
      </w:r>
      <w:r w:rsidR="00FA1B0A" w:rsidRPr="00D616BA">
        <w:rPr>
          <w:lang w:val="en-CA" w:eastAsia="en-CA"/>
        </w:rPr>
        <w:t xml:space="preserve">click the file and select </w:t>
      </w:r>
      <w:r w:rsidR="00FA1B0A" w:rsidRPr="00D616BA">
        <w:rPr>
          <w:b/>
          <w:lang w:val="en-CA" w:eastAsia="en-CA"/>
        </w:rPr>
        <w:t>Export Files</w:t>
      </w:r>
      <w:r w:rsidRPr="00D616BA">
        <w:rPr>
          <w:lang w:val="en-CA" w:eastAsia="en-CA"/>
        </w:rPr>
        <w:t>.</w:t>
      </w:r>
      <w:r w:rsidR="00FA1B0A" w:rsidRPr="00D616BA">
        <w:rPr>
          <w:lang w:val="en-CA" w:eastAsia="en-CA"/>
        </w:rPr>
        <w:t xml:space="preserve"> </w:t>
      </w:r>
    </w:p>
    <w:p w14:paraId="19F3B43E" w14:textId="77777777" w:rsidR="00D616BA" w:rsidRDefault="00D616BA" w:rsidP="00D616BA">
      <w:pPr>
        <w:pStyle w:val="ListParagraph"/>
        <w:rPr>
          <w:lang w:val="en-CA" w:eastAsia="en-CA"/>
        </w:rPr>
      </w:pPr>
    </w:p>
    <w:p w14:paraId="32012CC2" w14:textId="34DC58EB" w:rsidR="00FA1B0A" w:rsidRPr="00D616BA" w:rsidRDefault="00FA1B0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D616BA">
        <w:rPr>
          <w:lang w:val="en-CA" w:eastAsia="en-CA"/>
        </w:rPr>
        <w:t xml:space="preserve">Select the destination folder </w:t>
      </w:r>
      <w:r w:rsidRPr="00D616BA">
        <w:rPr>
          <w:b/>
          <w:lang w:val="en-CA" w:eastAsia="en-CA"/>
        </w:rPr>
        <w:t>Week 9 Evidence Files</w:t>
      </w:r>
      <w:r w:rsidRPr="00D616BA">
        <w:rPr>
          <w:lang w:val="en-CA" w:eastAsia="en-CA"/>
        </w:rPr>
        <w:t>.</w:t>
      </w:r>
    </w:p>
    <w:p w14:paraId="721EDEDF" w14:textId="77777777" w:rsidR="00FA1B0A" w:rsidRDefault="00FA1B0A" w:rsidP="00FA1B0A">
      <w:pPr>
        <w:rPr>
          <w:lang w:val="en-CA" w:eastAsia="en-CA"/>
        </w:rPr>
      </w:pPr>
    </w:p>
    <w:p w14:paraId="6463A33F" w14:textId="77777777" w:rsidR="00FA1B0A" w:rsidRDefault="00FA1B0A" w:rsidP="00D616BA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6DC79EE1" wp14:editId="15292A79">
            <wp:extent cx="4484218" cy="25723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253" b="22626"/>
                    <a:stretch/>
                  </pic:blipFill>
                  <pic:spPr bwMode="auto">
                    <a:xfrm>
                      <a:off x="0" y="0"/>
                      <a:ext cx="4490579" cy="257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751A" w14:textId="61F38E11" w:rsidR="00D616BA" w:rsidRPr="00D616BA" w:rsidRDefault="00D616BA" w:rsidP="00D616BA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5</w:t>
      </w:r>
      <w:r w:rsidRPr="00D616BA">
        <w:rPr>
          <w:b/>
          <w:sz w:val="20"/>
          <w:lang w:val="en-CA" w:eastAsia="en-CA"/>
        </w:rPr>
        <w:t>:</w:t>
      </w:r>
    </w:p>
    <w:p w14:paraId="0C4D95C9" w14:textId="2F0E4947" w:rsidR="00FA1B0A" w:rsidRDefault="00D616BA" w:rsidP="00D616BA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FTK Imager.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0F50715D" w14:textId="77777777" w:rsidR="00D616BA" w:rsidRDefault="00D616BA" w:rsidP="00FA1B0A">
      <w:pPr>
        <w:rPr>
          <w:lang w:val="en-CA" w:eastAsia="en-CA"/>
        </w:rPr>
      </w:pPr>
    </w:p>
    <w:p w14:paraId="1777F4B2" w14:textId="78A3F809" w:rsidR="00FA1B0A" w:rsidRDefault="00FA1B0A" w:rsidP="00D616BA">
      <w:pPr>
        <w:ind w:left="720"/>
        <w:rPr>
          <w:lang w:val="en-CA" w:eastAsia="en-CA"/>
        </w:rPr>
      </w:pPr>
      <w:r>
        <w:rPr>
          <w:lang w:val="en-CA" w:eastAsia="en-CA"/>
        </w:rPr>
        <w:t xml:space="preserve">The </w:t>
      </w:r>
      <w:r w:rsidRPr="00D616BA">
        <w:rPr>
          <w:lang w:val="en-CA" w:eastAsia="en-CA"/>
        </w:rPr>
        <w:t>Week 9 Evidence Files</w:t>
      </w:r>
      <w:r>
        <w:rPr>
          <w:lang w:val="en-CA" w:eastAsia="en-CA"/>
        </w:rPr>
        <w:t xml:space="preserve"> </w:t>
      </w:r>
      <w:r w:rsidR="00D616BA">
        <w:rPr>
          <w:lang w:val="en-CA" w:eastAsia="en-CA"/>
        </w:rPr>
        <w:t>f</w:t>
      </w:r>
      <w:r>
        <w:rPr>
          <w:lang w:val="en-CA" w:eastAsia="en-CA"/>
        </w:rPr>
        <w:t>older should look like Figure 6:</w:t>
      </w:r>
    </w:p>
    <w:p w14:paraId="6FF31EBD" w14:textId="77777777" w:rsidR="00FA1B0A" w:rsidRDefault="00FA1B0A" w:rsidP="00FA1B0A">
      <w:pPr>
        <w:rPr>
          <w:lang w:val="en-CA" w:eastAsia="en-CA"/>
        </w:rPr>
      </w:pPr>
    </w:p>
    <w:p w14:paraId="5CEF1CD6" w14:textId="77777777" w:rsidR="00FA1B0A" w:rsidRDefault="00FA1B0A" w:rsidP="00D616BA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5D97B997" wp14:editId="766CD594">
            <wp:extent cx="4963363" cy="1654454"/>
            <wp:effectExtent l="0" t="0" r="889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901" cy="16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3866" w14:textId="77777777" w:rsidR="00FA1B0A" w:rsidRPr="00D616BA" w:rsidRDefault="00FA1B0A" w:rsidP="00BA5E84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>Figure 6:</w:t>
      </w:r>
    </w:p>
    <w:p w14:paraId="0DAA8829" w14:textId="0EF1FD32" w:rsidR="00FA1B0A" w:rsidRPr="00D616BA" w:rsidRDefault="00D616BA" w:rsidP="00BA5E84">
      <w:pPr>
        <w:ind w:left="720"/>
        <w:jc w:val="center"/>
        <w:rPr>
          <w:sz w:val="18"/>
          <w:lang w:val="en-CA" w:eastAsia="en-CA"/>
        </w:rPr>
      </w:pPr>
      <w:r>
        <w:rPr>
          <w:sz w:val="18"/>
          <w:lang w:val="en-CA" w:eastAsia="en-CA"/>
        </w:rPr>
        <w:t>Used with permission from Microsoft.</w:t>
      </w:r>
    </w:p>
    <w:p w14:paraId="62363DF9" w14:textId="77777777" w:rsidR="00FA1B0A" w:rsidRDefault="00FA1B0A" w:rsidP="00FA1B0A">
      <w:pPr>
        <w:rPr>
          <w:lang w:val="en-CA" w:eastAsia="en-CA"/>
        </w:rPr>
      </w:pPr>
    </w:p>
    <w:p w14:paraId="22638DA4" w14:textId="2CE03CA9" w:rsidR="00D616BA" w:rsidRDefault="00FA1B0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D616BA">
        <w:rPr>
          <w:lang w:val="en-CA" w:eastAsia="en-CA"/>
        </w:rPr>
        <w:t xml:space="preserve">Now that you have evidence to examine, double-click </w:t>
      </w:r>
      <w:r w:rsidR="00D616BA">
        <w:rPr>
          <w:lang w:val="en-CA" w:eastAsia="en-CA"/>
        </w:rPr>
        <w:t>the</w:t>
      </w:r>
      <w:r w:rsidRPr="00D616BA">
        <w:rPr>
          <w:lang w:val="en-CA" w:eastAsia="en-CA"/>
        </w:rPr>
        <w:t xml:space="preserve"> </w:t>
      </w:r>
      <w:r w:rsidRPr="00D616BA">
        <w:rPr>
          <w:b/>
          <w:lang w:val="en-CA" w:eastAsia="en-CA"/>
        </w:rPr>
        <w:t>Tools</w:t>
      </w:r>
      <w:r w:rsidRPr="00D616BA">
        <w:rPr>
          <w:lang w:val="en-CA" w:eastAsia="en-CA"/>
        </w:rPr>
        <w:t xml:space="preserve"> folder and </w:t>
      </w:r>
      <w:r w:rsidR="00D616BA">
        <w:rPr>
          <w:lang w:val="en-CA" w:eastAsia="en-CA"/>
        </w:rPr>
        <w:t>navigate to</w:t>
      </w:r>
      <w:r w:rsidRPr="00D616BA">
        <w:rPr>
          <w:lang w:val="en-CA" w:eastAsia="en-CA"/>
        </w:rPr>
        <w:t xml:space="preserve"> the </w:t>
      </w:r>
      <w:proofErr w:type="spellStart"/>
      <w:r w:rsidRPr="00D616BA">
        <w:rPr>
          <w:lang w:val="en-CA" w:eastAsia="en-CA"/>
        </w:rPr>
        <w:t>RegRipper</w:t>
      </w:r>
      <w:proofErr w:type="spellEnd"/>
      <w:r w:rsidRPr="00D616BA">
        <w:rPr>
          <w:lang w:val="en-CA" w:eastAsia="en-CA"/>
        </w:rPr>
        <w:t xml:space="preserve"> files. </w:t>
      </w:r>
    </w:p>
    <w:p w14:paraId="33FBB886" w14:textId="77777777" w:rsidR="00D616BA" w:rsidRDefault="00D616BA" w:rsidP="00D616BA">
      <w:pPr>
        <w:pStyle w:val="ListParagraph"/>
        <w:rPr>
          <w:lang w:val="en-CA" w:eastAsia="en-CA"/>
        </w:rPr>
      </w:pPr>
    </w:p>
    <w:p w14:paraId="5AE2C073" w14:textId="77777777" w:rsidR="00D616BA" w:rsidRDefault="00FA1B0A" w:rsidP="00D616BA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D616BA">
        <w:rPr>
          <w:lang w:val="en-CA" w:eastAsia="en-CA"/>
        </w:rPr>
        <w:t xml:space="preserve">Double-click </w:t>
      </w:r>
      <w:r w:rsidRPr="00D616BA">
        <w:rPr>
          <w:b/>
          <w:lang w:val="en-CA" w:eastAsia="en-CA"/>
        </w:rPr>
        <w:t>rr.exe</w:t>
      </w:r>
      <w:r w:rsidRPr="00D616BA">
        <w:rPr>
          <w:lang w:val="en-CA" w:eastAsia="en-CA"/>
        </w:rPr>
        <w:t xml:space="preserve">. </w:t>
      </w:r>
    </w:p>
    <w:p w14:paraId="70661B27" w14:textId="77777777" w:rsidR="00D616BA" w:rsidRPr="00D616BA" w:rsidRDefault="00D616BA" w:rsidP="00D616BA">
      <w:pPr>
        <w:pStyle w:val="ListParagraph"/>
        <w:rPr>
          <w:lang w:val="en-CA" w:eastAsia="en-CA"/>
        </w:rPr>
      </w:pPr>
    </w:p>
    <w:p w14:paraId="55F45252" w14:textId="7B9B3ADB" w:rsidR="00FA1B0A" w:rsidRPr="00D616BA" w:rsidRDefault="00D616BA" w:rsidP="00D616BA">
      <w:pPr>
        <w:pStyle w:val="ListParagraph"/>
        <w:rPr>
          <w:lang w:val="en-CA" w:eastAsia="en-CA"/>
        </w:rPr>
      </w:pPr>
      <w:r>
        <w:rPr>
          <w:lang w:val="en-CA" w:eastAsia="en-CA"/>
        </w:rPr>
        <w:t>T</w:t>
      </w:r>
      <w:r w:rsidR="00FA1B0A" w:rsidRPr="00D616BA">
        <w:rPr>
          <w:lang w:val="en-CA" w:eastAsia="en-CA"/>
        </w:rPr>
        <w:t>he following box</w:t>
      </w:r>
      <w:r>
        <w:rPr>
          <w:lang w:val="en-CA" w:eastAsia="en-CA"/>
        </w:rPr>
        <w:t xml:space="preserve"> appears (Figure 7)</w:t>
      </w:r>
      <w:r w:rsidR="00FA1B0A" w:rsidRPr="00D616BA">
        <w:rPr>
          <w:lang w:val="en-CA" w:eastAsia="en-CA"/>
        </w:rPr>
        <w:t>:</w:t>
      </w:r>
    </w:p>
    <w:p w14:paraId="1906FDF7" w14:textId="77777777" w:rsidR="00FA1B0A" w:rsidRDefault="00FA1B0A" w:rsidP="00FA1B0A">
      <w:pPr>
        <w:rPr>
          <w:lang w:val="en-CA" w:eastAsia="en-CA"/>
        </w:rPr>
      </w:pPr>
    </w:p>
    <w:p w14:paraId="3C49AEF8" w14:textId="77777777" w:rsidR="00FA1B0A" w:rsidRDefault="00FA1B0A" w:rsidP="00D616BA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4343612C" wp14:editId="4C018022">
            <wp:extent cx="3747211" cy="3137546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9544" cy="31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C8D8" w14:textId="04E8B5CE" w:rsidR="00102226" w:rsidRPr="00D616BA" w:rsidRDefault="00102226" w:rsidP="0010222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7</w:t>
      </w:r>
      <w:r w:rsidRPr="00D616BA">
        <w:rPr>
          <w:b/>
          <w:sz w:val="20"/>
          <w:lang w:val="en-CA" w:eastAsia="en-CA"/>
        </w:rPr>
        <w:t>:</w:t>
      </w:r>
    </w:p>
    <w:p w14:paraId="15A8D2AC" w14:textId="7B6C113E" w:rsidR="00102226" w:rsidRDefault="00102226" w:rsidP="00102226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</w:t>
      </w:r>
      <w:proofErr w:type="spellStart"/>
      <w:r>
        <w:rPr>
          <w:sz w:val="18"/>
        </w:rPr>
        <w:t>RegRipper</w:t>
      </w:r>
      <w:proofErr w:type="spellEnd"/>
      <w:r>
        <w:rPr>
          <w:sz w:val="18"/>
        </w:rPr>
        <w:t xml:space="preserve">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1A2F7CBC" w14:textId="77777777" w:rsidR="00FA1B0A" w:rsidRDefault="00FA1B0A" w:rsidP="00FA1B0A">
      <w:pPr>
        <w:rPr>
          <w:lang w:val="en-CA" w:eastAsia="en-CA"/>
        </w:rPr>
      </w:pPr>
    </w:p>
    <w:p w14:paraId="3B999BCF" w14:textId="77777777" w:rsidR="00102226" w:rsidRDefault="00FA1B0A" w:rsidP="00102226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102226">
        <w:rPr>
          <w:lang w:val="en-CA" w:eastAsia="en-CA"/>
        </w:rPr>
        <w:t xml:space="preserve">Populate the Hive File, Report File and </w:t>
      </w:r>
      <w:r w:rsidR="00102226">
        <w:rPr>
          <w:lang w:val="en-CA" w:eastAsia="en-CA"/>
        </w:rPr>
        <w:t>P</w:t>
      </w:r>
      <w:r w:rsidRPr="00102226">
        <w:rPr>
          <w:lang w:val="en-CA" w:eastAsia="en-CA"/>
        </w:rPr>
        <w:t xml:space="preserve">rofile </w:t>
      </w:r>
      <w:r w:rsidR="00102226">
        <w:rPr>
          <w:lang w:val="en-CA" w:eastAsia="en-CA"/>
        </w:rPr>
        <w:t xml:space="preserve">boxes </w:t>
      </w:r>
      <w:r w:rsidRPr="00102226">
        <w:rPr>
          <w:lang w:val="en-CA" w:eastAsia="en-CA"/>
        </w:rPr>
        <w:t xml:space="preserve">as </w:t>
      </w:r>
      <w:r w:rsidR="00102226">
        <w:rPr>
          <w:lang w:val="en-CA" w:eastAsia="en-CA"/>
        </w:rPr>
        <w:t>shown in Figure 7.</w:t>
      </w:r>
    </w:p>
    <w:p w14:paraId="55027FBB" w14:textId="77777777" w:rsidR="00102226" w:rsidRDefault="00102226" w:rsidP="00102226">
      <w:pPr>
        <w:pStyle w:val="ListParagraph"/>
        <w:rPr>
          <w:lang w:val="en-CA" w:eastAsia="en-CA"/>
        </w:rPr>
      </w:pPr>
    </w:p>
    <w:p w14:paraId="2B3AF0D0" w14:textId="77777777" w:rsidR="00102226" w:rsidRDefault="00102226" w:rsidP="00102226">
      <w:pPr>
        <w:pStyle w:val="ListParagraph"/>
        <w:rPr>
          <w:lang w:val="en-CA" w:eastAsia="en-CA"/>
        </w:rPr>
      </w:pPr>
      <w:r w:rsidRPr="00102226">
        <w:rPr>
          <w:b/>
          <w:lang w:val="en-CA" w:eastAsia="en-CA"/>
        </w:rPr>
        <w:t>Note:</w:t>
      </w:r>
      <w:r>
        <w:rPr>
          <w:lang w:val="en-CA" w:eastAsia="en-CA"/>
        </w:rPr>
        <w:t xml:space="preserve"> </w:t>
      </w:r>
      <w:r w:rsidR="00FA1B0A" w:rsidRPr="00102226">
        <w:rPr>
          <w:lang w:val="en-CA" w:eastAsia="en-CA"/>
        </w:rPr>
        <w:t xml:space="preserve">The </w:t>
      </w:r>
      <w:r>
        <w:rPr>
          <w:lang w:val="en-CA" w:eastAsia="en-CA"/>
        </w:rPr>
        <w:t>Hive F</w:t>
      </w:r>
      <w:r w:rsidR="00FA1B0A" w:rsidRPr="00102226">
        <w:rPr>
          <w:lang w:val="en-CA" w:eastAsia="en-CA"/>
        </w:rPr>
        <w:t xml:space="preserve">ile system is in the Week 9 Evidence File </w:t>
      </w:r>
      <w:r>
        <w:rPr>
          <w:lang w:val="en-CA" w:eastAsia="en-CA"/>
        </w:rPr>
        <w:t>f</w:t>
      </w:r>
      <w:r w:rsidR="00FA1B0A" w:rsidRPr="00102226">
        <w:rPr>
          <w:lang w:val="en-CA" w:eastAsia="en-CA"/>
        </w:rPr>
        <w:t xml:space="preserve">older and the Report File </w:t>
      </w:r>
      <w:r>
        <w:rPr>
          <w:lang w:val="en-CA" w:eastAsia="en-CA"/>
        </w:rPr>
        <w:t>is</w:t>
      </w:r>
      <w:r w:rsidR="00FA1B0A" w:rsidRPr="00102226">
        <w:rPr>
          <w:lang w:val="en-CA" w:eastAsia="en-CA"/>
        </w:rPr>
        <w:t xml:space="preserve"> in the Week 9 Analysis Results folder. </w:t>
      </w:r>
    </w:p>
    <w:p w14:paraId="6150A9E7" w14:textId="77777777" w:rsidR="00102226" w:rsidRDefault="00102226" w:rsidP="00102226">
      <w:pPr>
        <w:pStyle w:val="ListParagraph"/>
        <w:rPr>
          <w:lang w:val="en-CA" w:eastAsia="en-CA"/>
        </w:rPr>
      </w:pPr>
    </w:p>
    <w:p w14:paraId="28327668" w14:textId="77777777" w:rsidR="00102226" w:rsidRDefault="00FA1B0A" w:rsidP="00102226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102226">
        <w:rPr>
          <w:lang w:val="en-CA" w:eastAsia="en-CA"/>
        </w:rPr>
        <w:t xml:space="preserve">Name the file </w:t>
      </w:r>
      <w:r w:rsidRPr="00102226">
        <w:rPr>
          <w:b/>
          <w:lang w:val="en-CA" w:eastAsia="en-CA"/>
        </w:rPr>
        <w:t>system registry.txt</w:t>
      </w:r>
      <w:r w:rsidRPr="00102226">
        <w:rPr>
          <w:lang w:val="en-CA" w:eastAsia="en-CA"/>
        </w:rPr>
        <w:t xml:space="preserve"> and select </w:t>
      </w:r>
      <w:r w:rsidRPr="00102226">
        <w:rPr>
          <w:b/>
          <w:lang w:val="en-CA" w:eastAsia="en-CA"/>
        </w:rPr>
        <w:t>system</w:t>
      </w:r>
      <w:r w:rsidRPr="00102226">
        <w:rPr>
          <w:lang w:val="en-CA" w:eastAsia="en-CA"/>
        </w:rPr>
        <w:t xml:space="preserve"> as the profile. </w:t>
      </w:r>
    </w:p>
    <w:p w14:paraId="15C152E5" w14:textId="77777777" w:rsidR="00102226" w:rsidRDefault="00102226" w:rsidP="00102226">
      <w:pPr>
        <w:pStyle w:val="ListParagraph"/>
        <w:rPr>
          <w:lang w:val="en-CA" w:eastAsia="en-CA"/>
        </w:rPr>
      </w:pPr>
    </w:p>
    <w:p w14:paraId="59E95281" w14:textId="77777777" w:rsidR="00102226" w:rsidRDefault="00FA1B0A" w:rsidP="00102226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102226">
        <w:rPr>
          <w:lang w:val="en-CA" w:eastAsia="en-CA"/>
        </w:rPr>
        <w:t xml:space="preserve">Once all entries </w:t>
      </w:r>
      <w:proofErr w:type="gramStart"/>
      <w:r w:rsidRPr="00102226">
        <w:rPr>
          <w:lang w:val="en-CA" w:eastAsia="en-CA"/>
        </w:rPr>
        <w:t>are populated</w:t>
      </w:r>
      <w:proofErr w:type="gramEnd"/>
      <w:r w:rsidR="00102226">
        <w:rPr>
          <w:lang w:val="en-CA" w:eastAsia="en-CA"/>
        </w:rPr>
        <w:t>,</w:t>
      </w:r>
      <w:r w:rsidRPr="00102226">
        <w:rPr>
          <w:lang w:val="en-CA" w:eastAsia="en-CA"/>
        </w:rPr>
        <w:t xml:space="preserve"> click </w:t>
      </w:r>
      <w:r w:rsidRPr="00102226">
        <w:rPr>
          <w:b/>
          <w:lang w:val="en-CA" w:eastAsia="en-CA"/>
        </w:rPr>
        <w:t>Rip It</w:t>
      </w:r>
      <w:r w:rsidRPr="00102226">
        <w:rPr>
          <w:lang w:val="en-CA" w:eastAsia="en-CA"/>
        </w:rPr>
        <w:t xml:space="preserve">. </w:t>
      </w:r>
    </w:p>
    <w:p w14:paraId="46730B86" w14:textId="77777777" w:rsidR="00102226" w:rsidRPr="00102226" w:rsidRDefault="00102226" w:rsidP="00102226">
      <w:pPr>
        <w:pStyle w:val="ListParagraph"/>
        <w:rPr>
          <w:lang w:val="en-CA" w:eastAsia="en-CA"/>
        </w:rPr>
      </w:pPr>
    </w:p>
    <w:p w14:paraId="2AD0E87A" w14:textId="07CBD14B" w:rsidR="00FA1B0A" w:rsidRPr="00102226" w:rsidRDefault="00FA1B0A" w:rsidP="00102226">
      <w:pPr>
        <w:pStyle w:val="ListParagraph"/>
        <w:rPr>
          <w:lang w:val="en-CA" w:eastAsia="en-CA"/>
        </w:rPr>
      </w:pPr>
      <w:r w:rsidRPr="00102226">
        <w:rPr>
          <w:lang w:val="en-CA" w:eastAsia="en-CA"/>
        </w:rPr>
        <w:t xml:space="preserve">When completed, </w:t>
      </w:r>
      <w:r w:rsidR="00102226">
        <w:rPr>
          <w:lang w:val="en-CA" w:eastAsia="en-CA"/>
        </w:rPr>
        <w:t>a</w:t>
      </w:r>
      <w:r w:rsidRPr="00102226">
        <w:rPr>
          <w:lang w:val="en-CA" w:eastAsia="en-CA"/>
        </w:rPr>
        <w:t xml:space="preserve"> window </w:t>
      </w:r>
      <w:r w:rsidR="00102226">
        <w:rPr>
          <w:lang w:val="en-CA" w:eastAsia="en-CA"/>
        </w:rPr>
        <w:t xml:space="preserve">appears </w:t>
      </w:r>
      <w:r w:rsidRPr="00102226">
        <w:rPr>
          <w:lang w:val="en-CA" w:eastAsia="en-CA"/>
        </w:rPr>
        <w:t>show</w:t>
      </w:r>
      <w:r w:rsidR="00102226">
        <w:rPr>
          <w:lang w:val="en-CA" w:eastAsia="en-CA"/>
        </w:rPr>
        <w:t>ing</w:t>
      </w:r>
      <w:r w:rsidRPr="00102226">
        <w:rPr>
          <w:lang w:val="en-CA" w:eastAsia="en-CA"/>
        </w:rPr>
        <w:t xml:space="preserve"> how </w:t>
      </w:r>
      <w:proofErr w:type="gramStart"/>
      <w:r w:rsidRPr="00102226">
        <w:rPr>
          <w:lang w:val="en-CA" w:eastAsia="en-CA"/>
        </w:rPr>
        <w:t>many</w:t>
      </w:r>
      <w:proofErr w:type="gramEnd"/>
      <w:r w:rsidRPr="00102226">
        <w:rPr>
          <w:lang w:val="en-CA" w:eastAsia="en-CA"/>
        </w:rPr>
        <w:t xml:space="preserve"> (if any) plugins completed with errors. </w:t>
      </w:r>
    </w:p>
    <w:p w14:paraId="2B73624B" w14:textId="77777777" w:rsidR="00FA1B0A" w:rsidRDefault="00FA1B0A" w:rsidP="00FA1B0A">
      <w:pPr>
        <w:rPr>
          <w:lang w:val="en-CA" w:eastAsia="en-CA"/>
        </w:rPr>
      </w:pPr>
    </w:p>
    <w:p w14:paraId="048EA626" w14:textId="165CDFAD" w:rsidR="00FA1B0A" w:rsidRDefault="00102226" w:rsidP="00102226">
      <w:pPr>
        <w:ind w:left="720"/>
        <w:rPr>
          <w:lang w:val="en-CA" w:eastAsia="en-CA"/>
        </w:rPr>
      </w:pPr>
      <w:r w:rsidRPr="00102226">
        <w:rPr>
          <w:b/>
          <w:lang w:val="en-CA" w:eastAsia="en-CA"/>
        </w:rPr>
        <w:t>Note:</w:t>
      </w:r>
      <w:r>
        <w:rPr>
          <w:lang w:val="en-CA" w:eastAsia="en-CA"/>
        </w:rPr>
        <w:t xml:space="preserve"> A</w:t>
      </w:r>
      <w:r w:rsidR="00FA1B0A">
        <w:rPr>
          <w:lang w:val="en-CA" w:eastAsia="en-CA"/>
        </w:rPr>
        <w:t xml:space="preserve"> log file with the same name (in this case, </w:t>
      </w:r>
      <w:r w:rsidR="00FA1B0A" w:rsidRPr="00FD1F32">
        <w:rPr>
          <w:b/>
          <w:lang w:val="en-CA" w:eastAsia="en-CA"/>
        </w:rPr>
        <w:t>system registry.log</w:t>
      </w:r>
      <w:r w:rsidR="00FA1B0A">
        <w:rPr>
          <w:lang w:val="en-CA" w:eastAsia="en-CA"/>
        </w:rPr>
        <w:t xml:space="preserve">) </w:t>
      </w:r>
      <w:r>
        <w:rPr>
          <w:lang w:val="en-CA" w:eastAsia="en-CA"/>
        </w:rPr>
        <w:t xml:space="preserve">will appear </w:t>
      </w:r>
      <w:r w:rsidR="00FA1B0A">
        <w:rPr>
          <w:lang w:val="en-CA" w:eastAsia="en-CA"/>
        </w:rPr>
        <w:t>in the same folder as the report file.</w:t>
      </w:r>
    </w:p>
    <w:p w14:paraId="6F88BD8B" w14:textId="77777777" w:rsidR="00FA1B0A" w:rsidRDefault="00FA1B0A" w:rsidP="00FA1B0A">
      <w:pPr>
        <w:rPr>
          <w:lang w:val="en-CA" w:eastAsia="en-CA"/>
        </w:rPr>
      </w:pPr>
    </w:p>
    <w:p w14:paraId="6BDC711C" w14:textId="6F248B8A" w:rsidR="00FA1B0A" w:rsidRPr="00102226" w:rsidRDefault="00FA1B0A" w:rsidP="00102226">
      <w:pPr>
        <w:pStyle w:val="ListParagraph"/>
        <w:numPr>
          <w:ilvl w:val="0"/>
          <w:numId w:val="14"/>
        </w:numPr>
        <w:rPr>
          <w:lang w:val="en-CA" w:eastAsia="en-CA"/>
        </w:rPr>
      </w:pPr>
      <w:r w:rsidRPr="00102226">
        <w:rPr>
          <w:lang w:val="en-CA" w:eastAsia="en-CA"/>
        </w:rPr>
        <w:t>Do this for each of the registry files in the Week 9 Evidence Files folder</w:t>
      </w:r>
      <w:r w:rsidR="00102226">
        <w:rPr>
          <w:lang w:val="en-CA" w:eastAsia="en-CA"/>
        </w:rPr>
        <w:t>,</w:t>
      </w:r>
      <w:r w:rsidRPr="00102226">
        <w:rPr>
          <w:lang w:val="en-CA" w:eastAsia="en-CA"/>
        </w:rPr>
        <w:t xml:space="preserve"> and then review the results of each registry file to see the type of information that this program can capture.</w:t>
      </w:r>
    </w:p>
    <w:p w14:paraId="5C0FEB4C" w14:textId="77777777" w:rsidR="00450736" w:rsidRDefault="00450736" w:rsidP="00450736">
      <w:pPr>
        <w:pStyle w:val="PlainText"/>
        <w:rPr>
          <w:rFonts w:ascii="Arial" w:hAnsi="Arial" w:cs="Arial"/>
          <w:sz w:val="22"/>
          <w:szCs w:val="22"/>
        </w:rPr>
      </w:pPr>
    </w:p>
    <w:p w14:paraId="05F82A2F" w14:textId="46A09F6F" w:rsidR="007231C2" w:rsidRDefault="00386EB1" w:rsidP="00744398">
      <w:pPr>
        <w:pStyle w:val="HeadingStyle1"/>
        <w:numPr>
          <w:ilvl w:val="0"/>
          <w:numId w:val="2"/>
        </w:numPr>
      </w:pPr>
      <w:bookmarkStart w:id="14" w:name="_Toc494961322"/>
      <w:bookmarkEnd w:id="13"/>
      <w:r>
        <w:t>Metadata Analysis</w:t>
      </w:r>
      <w:bookmarkEnd w:id="14"/>
    </w:p>
    <w:p w14:paraId="78E7FBB4" w14:textId="060D1E77" w:rsidR="00386EB1" w:rsidRDefault="00386EB1" w:rsidP="00386EB1">
      <w:r>
        <w:t>In this section, you will examine metadata from both a document and a picture file.</w:t>
      </w:r>
    </w:p>
    <w:p w14:paraId="76B01A6E" w14:textId="77777777" w:rsidR="00386EB1" w:rsidRDefault="00386EB1" w:rsidP="00386EB1"/>
    <w:p w14:paraId="4512B784" w14:textId="77777777" w:rsidR="00386EB1" w:rsidRDefault="00386EB1" w:rsidP="007378A6">
      <w:pPr>
        <w:pStyle w:val="ListParagraph"/>
        <w:numPr>
          <w:ilvl w:val="0"/>
          <w:numId w:val="16"/>
        </w:numPr>
      </w:pPr>
      <w:r>
        <w:t xml:space="preserve">Copy the file called </w:t>
      </w:r>
      <w:r w:rsidRPr="00386EB1">
        <w:rPr>
          <w:b/>
        </w:rPr>
        <w:t>exiftool(-k).exe</w:t>
      </w:r>
      <w:r>
        <w:t xml:space="preserve"> (located in the exiftool.zip file) into your Tools folder and rename it </w:t>
      </w:r>
      <w:proofErr w:type="spellStart"/>
      <w:proofErr w:type="gramStart"/>
      <w:r w:rsidRPr="00386EB1">
        <w:rPr>
          <w:b/>
        </w:rPr>
        <w:t>exiftool</w:t>
      </w:r>
      <w:proofErr w:type="spellEnd"/>
      <w:r w:rsidRPr="00386EB1">
        <w:rPr>
          <w:b/>
        </w:rPr>
        <w:t>(</w:t>
      </w:r>
      <w:proofErr w:type="gramEnd"/>
      <w:r w:rsidRPr="00386EB1">
        <w:rPr>
          <w:b/>
        </w:rPr>
        <w:t>-k -a -u -g1 -w txt).exe</w:t>
      </w:r>
      <w:r>
        <w:t xml:space="preserve">. </w:t>
      </w:r>
    </w:p>
    <w:p w14:paraId="14940103" w14:textId="77777777" w:rsidR="00386EB1" w:rsidRDefault="00386EB1" w:rsidP="00386EB1">
      <w:pPr>
        <w:pStyle w:val="ListParagraph"/>
        <w:rPr>
          <w:b/>
        </w:rPr>
      </w:pPr>
    </w:p>
    <w:p w14:paraId="6B8E36B2" w14:textId="75DCEDE5" w:rsidR="00386EB1" w:rsidRDefault="00386EB1" w:rsidP="00386EB1">
      <w:pPr>
        <w:pStyle w:val="ListParagraph"/>
      </w:pPr>
      <w:r w:rsidRPr="00386EB1">
        <w:rPr>
          <w:b/>
        </w:rPr>
        <w:t>Note:</w:t>
      </w:r>
      <w:r>
        <w:t xml:space="preserve"> If you dragged and dropped a file onto the file with the original name, you would see a command shell with the results of the analysis. When you drag and drop a file onto the renamed file (Figure 8), the results </w:t>
      </w:r>
      <w:r w:rsidR="007378A6">
        <w:t>are</w:t>
      </w:r>
      <w:r>
        <w:t xml:space="preserve"> saved to a text file with the same filename as the evidence file </w:t>
      </w:r>
      <w:r w:rsidR="007378A6">
        <w:t xml:space="preserve">and </w:t>
      </w:r>
      <w:r>
        <w:t>in the same location as the evidence file (Figure 9).</w:t>
      </w:r>
    </w:p>
    <w:p w14:paraId="49D543E6" w14:textId="77777777" w:rsidR="00386EB1" w:rsidRDefault="00386EB1" w:rsidP="00386EB1"/>
    <w:p w14:paraId="159AA480" w14:textId="77777777" w:rsidR="00386EB1" w:rsidRDefault="00386EB1" w:rsidP="007378A6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58EE86A9" wp14:editId="0620785D">
            <wp:extent cx="5134128" cy="493776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5913" cy="49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6B28" w14:textId="32DE0AC4" w:rsidR="007378A6" w:rsidRPr="00D616BA" w:rsidRDefault="007378A6" w:rsidP="007378A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8</w:t>
      </w:r>
      <w:r w:rsidRPr="00D616BA">
        <w:rPr>
          <w:b/>
          <w:sz w:val="20"/>
          <w:lang w:val="en-CA" w:eastAsia="en-CA"/>
        </w:rPr>
        <w:t>:</w:t>
      </w:r>
    </w:p>
    <w:p w14:paraId="30A2D2DD" w14:textId="4704A633" w:rsidR="00386EB1" w:rsidRDefault="007378A6" w:rsidP="007378A6">
      <w:pPr>
        <w:ind w:left="720"/>
        <w:jc w:val="center"/>
        <w:rPr>
          <w:lang w:val="en-CA" w:eastAsia="en-CA"/>
        </w:rPr>
      </w:pPr>
      <w:r>
        <w:rPr>
          <w:sz w:val="18"/>
        </w:rPr>
        <w:t>Used with permission from Microsoft.</w:t>
      </w:r>
    </w:p>
    <w:p w14:paraId="5BCCACF7" w14:textId="77777777" w:rsidR="00386EB1" w:rsidRDefault="00386EB1" w:rsidP="007378A6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07DA69DA" wp14:editId="55741864">
            <wp:extent cx="4489983" cy="5684433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707" cy="56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E093" w14:textId="50AC1C8E" w:rsidR="007378A6" w:rsidRPr="00D616BA" w:rsidRDefault="007378A6" w:rsidP="007378A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9</w:t>
      </w:r>
      <w:r w:rsidRPr="00D616BA">
        <w:rPr>
          <w:b/>
          <w:sz w:val="20"/>
          <w:lang w:val="en-CA" w:eastAsia="en-CA"/>
        </w:rPr>
        <w:t>:</w:t>
      </w:r>
    </w:p>
    <w:p w14:paraId="74666701" w14:textId="77777777" w:rsidR="007378A6" w:rsidRDefault="007378A6" w:rsidP="007378A6">
      <w:pPr>
        <w:ind w:left="720"/>
        <w:jc w:val="center"/>
        <w:rPr>
          <w:lang w:val="en-CA" w:eastAsia="en-CA"/>
        </w:rPr>
      </w:pPr>
      <w:r>
        <w:rPr>
          <w:sz w:val="18"/>
        </w:rPr>
        <w:t>Used with permission from Microsoft.</w:t>
      </w:r>
    </w:p>
    <w:p w14:paraId="690461F2" w14:textId="4526AA2A" w:rsidR="00386EB1" w:rsidRDefault="00386EB1" w:rsidP="00386EB1">
      <w:pPr>
        <w:jc w:val="center"/>
        <w:rPr>
          <w:lang w:val="en-CA" w:eastAsia="en-CA"/>
        </w:rPr>
      </w:pPr>
    </w:p>
    <w:p w14:paraId="2F91B745" w14:textId="682E7294" w:rsidR="007231C2" w:rsidRDefault="00386EB1" w:rsidP="007378A6">
      <w:pPr>
        <w:pStyle w:val="ListParagraph"/>
        <w:numPr>
          <w:ilvl w:val="0"/>
          <w:numId w:val="16"/>
        </w:numPr>
      </w:pPr>
      <w:r>
        <w:t xml:space="preserve">Experiment by dragging and dropping various file types on to either </w:t>
      </w:r>
      <w:r w:rsidRPr="000E3D5A">
        <w:t>exiftool(-k)</w:t>
      </w:r>
      <w:r>
        <w:t xml:space="preserve">.exe or </w:t>
      </w:r>
      <w:proofErr w:type="spellStart"/>
      <w:proofErr w:type="gramStart"/>
      <w:r w:rsidRPr="000E3D5A">
        <w:t>exiftool</w:t>
      </w:r>
      <w:proofErr w:type="spellEnd"/>
      <w:r w:rsidRPr="000E3D5A">
        <w:t>(</w:t>
      </w:r>
      <w:proofErr w:type="gramEnd"/>
      <w:r w:rsidRPr="000E3D5A">
        <w:t>-k -a -u -g1 -w txt)</w:t>
      </w:r>
      <w:r>
        <w:t>.exe and review the results to see the types of information that can be recovered.</w:t>
      </w:r>
    </w:p>
    <w:p w14:paraId="3EF03EDC" w14:textId="77777777" w:rsidR="007378A6" w:rsidRDefault="007378A6">
      <w:pPr>
        <w:spacing w:line="240" w:lineRule="auto"/>
        <w:rPr>
          <w:b/>
          <w:sz w:val="32"/>
        </w:rPr>
      </w:pPr>
      <w:r>
        <w:br w:type="page"/>
      </w:r>
    </w:p>
    <w:p w14:paraId="6BB8FDDF" w14:textId="618F8279" w:rsidR="001F34AD" w:rsidRDefault="007378A6" w:rsidP="00744398">
      <w:pPr>
        <w:pStyle w:val="HeadingStyle1"/>
        <w:numPr>
          <w:ilvl w:val="0"/>
          <w:numId w:val="2"/>
        </w:numPr>
      </w:pPr>
      <w:bookmarkStart w:id="15" w:name="_Toc494961323"/>
      <w:r>
        <w:lastRenderedPageBreak/>
        <w:t>Log Analysis</w:t>
      </w:r>
      <w:bookmarkEnd w:id="15"/>
    </w:p>
    <w:p w14:paraId="6F800EB3" w14:textId="747E4493" w:rsidR="007378A6" w:rsidRDefault="007378A6" w:rsidP="007378A6">
      <w:r>
        <w:t xml:space="preserve">This section begins with the analysis of a text-based log file, in this case the </w:t>
      </w:r>
      <w:proofErr w:type="spellStart"/>
      <w:r>
        <w:t>eventlog</w:t>
      </w:r>
      <w:proofErr w:type="spellEnd"/>
      <w:r>
        <w:t xml:space="preserve"> that you converted to a text file with your Live Response Kit in Week 3. The program you will use is called Highlighter.</w:t>
      </w:r>
    </w:p>
    <w:p w14:paraId="1EC0D992" w14:textId="77777777" w:rsidR="007378A6" w:rsidRDefault="007378A6" w:rsidP="007378A6"/>
    <w:p w14:paraId="67678948" w14:textId="36CCAAE1" w:rsidR="007378A6" w:rsidRDefault="007B2A8A" w:rsidP="007378A6">
      <w:r>
        <w:t xml:space="preserve">Read the </w:t>
      </w:r>
      <w:hyperlink r:id="rId25" w:history="1">
        <w:r w:rsidRPr="007B2A8A">
          <w:rPr>
            <w:rStyle w:val="Hyperlink"/>
          </w:rPr>
          <w:t>Product Review – Mandiant Highlighter</w:t>
        </w:r>
      </w:hyperlink>
      <w:r>
        <w:t xml:space="preserve"> (</w:t>
      </w:r>
      <w:r w:rsidRPr="00325F78">
        <w:t>http://brakertech.com/mandiant-highlighter-log-and-text-file-viewer-review/</w:t>
      </w:r>
      <w:r>
        <w:t>)</w:t>
      </w:r>
    </w:p>
    <w:p w14:paraId="0A0A87CB" w14:textId="77777777" w:rsidR="007378A6" w:rsidRDefault="007378A6" w:rsidP="007378A6"/>
    <w:p w14:paraId="3C45EA3B" w14:textId="77777777" w:rsidR="007B2A8A" w:rsidRDefault="007B2A8A" w:rsidP="007B2A8A">
      <w:pPr>
        <w:pStyle w:val="ListParagraph"/>
        <w:numPr>
          <w:ilvl w:val="0"/>
          <w:numId w:val="17"/>
        </w:numPr>
      </w:pPr>
      <w:r>
        <w:t xml:space="preserve">Run </w:t>
      </w:r>
      <w:r w:rsidR="007378A6">
        <w:t xml:space="preserve">Highlighter </w:t>
      </w:r>
      <w:r>
        <w:t xml:space="preserve">by navigating to </w:t>
      </w:r>
      <w:r w:rsidR="007378A6">
        <w:t xml:space="preserve">your Windows Start Program </w:t>
      </w:r>
      <w:r>
        <w:t>l</w:t>
      </w:r>
      <w:r w:rsidR="007378A6">
        <w:t xml:space="preserve">ist </w:t>
      </w:r>
      <w:r>
        <w:t xml:space="preserve">and selecting </w:t>
      </w:r>
      <w:r w:rsidR="007378A6" w:rsidRPr="007B2A8A">
        <w:rPr>
          <w:b/>
        </w:rPr>
        <w:t>Mandiant &gt; Highlighter &gt; Highlighter</w:t>
      </w:r>
      <w:r w:rsidR="007378A6">
        <w:t xml:space="preserve">. </w:t>
      </w:r>
    </w:p>
    <w:p w14:paraId="0AC318AA" w14:textId="77777777" w:rsidR="007B2A8A" w:rsidRDefault="007B2A8A" w:rsidP="007B2A8A">
      <w:pPr>
        <w:pStyle w:val="ListParagraph"/>
      </w:pPr>
    </w:p>
    <w:p w14:paraId="51083B28" w14:textId="7E78CD63" w:rsidR="007378A6" w:rsidRDefault="007378A6" w:rsidP="007B2A8A">
      <w:pPr>
        <w:pStyle w:val="ListParagraph"/>
      </w:pPr>
      <w:r>
        <w:t>This is the default installation location.</w:t>
      </w:r>
    </w:p>
    <w:p w14:paraId="43D24127" w14:textId="77777777" w:rsidR="007378A6" w:rsidRDefault="007378A6" w:rsidP="00BA5E84">
      <w:pPr>
        <w:ind w:left="720"/>
        <w:jc w:val="center"/>
      </w:pPr>
      <w:r>
        <w:rPr>
          <w:noProof/>
        </w:rPr>
        <w:drawing>
          <wp:inline distT="0" distB="0" distL="0" distR="0" wp14:anchorId="25851EA6" wp14:editId="7EF57B47">
            <wp:extent cx="2861268" cy="3886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961" cy="39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7FF9" w14:textId="491589F5" w:rsidR="007B2A8A" w:rsidRPr="00D616BA" w:rsidRDefault="007B2A8A" w:rsidP="007B2A8A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10</w:t>
      </w:r>
      <w:r w:rsidRPr="00D616BA">
        <w:rPr>
          <w:b/>
          <w:sz w:val="20"/>
          <w:lang w:val="en-CA" w:eastAsia="en-CA"/>
        </w:rPr>
        <w:t>:</w:t>
      </w:r>
    </w:p>
    <w:p w14:paraId="048F2CA2" w14:textId="77777777" w:rsidR="007B2A8A" w:rsidRDefault="007B2A8A" w:rsidP="007B2A8A">
      <w:pPr>
        <w:ind w:left="720"/>
        <w:jc w:val="center"/>
        <w:rPr>
          <w:lang w:val="en-CA" w:eastAsia="en-CA"/>
        </w:rPr>
      </w:pPr>
      <w:r>
        <w:rPr>
          <w:sz w:val="18"/>
        </w:rPr>
        <w:t>Used with permission from Microsoft.</w:t>
      </w:r>
    </w:p>
    <w:p w14:paraId="2699D7C7" w14:textId="77777777" w:rsidR="007378A6" w:rsidRDefault="007378A6" w:rsidP="007378A6"/>
    <w:p w14:paraId="76F7B85E" w14:textId="3A68DF6D" w:rsidR="007378A6" w:rsidRDefault="007B2A8A" w:rsidP="007B2A8A">
      <w:pPr>
        <w:ind w:left="720"/>
      </w:pPr>
      <w:r>
        <w:t>T</w:t>
      </w:r>
      <w:r w:rsidR="007378A6">
        <w:t>he following screen</w:t>
      </w:r>
      <w:r>
        <w:t xml:space="preserve"> appears (Figure 11)</w:t>
      </w:r>
      <w:r w:rsidR="007378A6">
        <w:t>:</w:t>
      </w:r>
    </w:p>
    <w:p w14:paraId="1868EE81" w14:textId="77777777" w:rsidR="007378A6" w:rsidRDefault="007378A6" w:rsidP="007378A6"/>
    <w:p w14:paraId="0C928430" w14:textId="77777777" w:rsidR="007378A6" w:rsidRDefault="007378A6" w:rsidP="007B2A8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A873CBE" wp14:editId="632B74BC">
            <wp:extent cx="3558543" cy="2684494"/>
            <wp:effectExtent l="0" t="0" r="381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6674" cy="26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69FD" w14:textId="34242322" w:rsidR="007B2A8A" w:rsidRPr="00D616BA" w:rsidRDefault="007B2A8A" w:rsidP="007B2A8A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11</w:t>
      </w:r>
      <w:r w:rsidRPr="00D616BA">
        <w:rPr>
          <w:b/>
          <w:sz w:val="20"/>
          <w:lang w:val="en-CA" w:eastAsia="en-CA"/>
        </w:rPr>
        <w:t>:</w:t>
      </w:r>
    </w:p>
    <w:p w14:paraId="6B7D3DA7" w14:textId="633A5602" w:rsidR="007378A6" w:rsidRDefault="007B2A8A" w:rsidP="007B2A8A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MANDIANT Highlighter.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3EB31B31" w14:textId="77777777" w:rsidR="007378A6" w:rsidRDefault="007378A6" w:rsidP="007378A6"/>
    <w:p w14:paraId="7826F373" w14:textId="2D9AFBFD" w:rsidR="007378A6" w:rsidRDefault="007B2A8A" w:rsidP="007B2A8A">
      <w:pPr>
        <w:pStyle w:val="ListParagraph"/>
        <w:numPr>
          <w:ilvl w:val="0"/>
          <w:numId w:val="17"/>
        </w:numPr>
      </w:pPr>
      <w:r>
        <w:t>C</w:t>
      </w:r>
      <w:r w:rsidR="007378A6">
        <w:t xml:space="preserve">reate a new text document </w:t>
      </w:r>
      <w:r>
        <w:t xml:space="preserve">by </w:t>
      </w:r>
      <w:proofErr w:type="gramStart"/>
      <w:r>
        <w:t>right-</w:t>
      </w:r>
      <w:r w:rsidR="007378A6">
        <w:t>clicking</w:t>
      </w:r>
      <w:proofErr w:type="gramEnd"/>
      <w:r w:rsidR="007378A6">
        <w:t xml:space="preserve"> </w:t>
      </w:r>
      <w:r>
        <w:t>the</w:t>
      </w:r>
      <w:r w:rsidR="007378A6">
        <w:t xml:space="preserve"> desktop</w:t>
      </w:r>
      <w:r>
        <w:t xml:space="preserve"> and selecting </w:t>
      </w:r>
      <w:r w:rsidR="007378A6" w:rsidRPr="007B2A8A">
        <w:rPr>
          <w:b/>
        </w:rPr>
        <w:t>New</w:t>
      </w:r>
      <w:r>
        <w:rPr>
          <w:b/>
        </w:rPr>
        <w:t xml:space="preserve"> &gt; </w:t>
      </w:r>
      <w:r w:rsidR="007378A6" w:rsidRPr="007B2A8A">
        <w:rPr>
          <w:b/>
        </w:rPr>
        <w:t>Text document</w:t>
      </w:r>
      <w:r w:rsidR="007378A6">
        <w:t xml:space="preserve">. Rename the file </w:t>
      </w:r>
      <w:r w:rsidR="007378A6" w:rsidRPr="007B2A8A">
        <w:rPr>
          <w:b/>
        </w:rPr>
        <w:t>Security Eventlog.txt</w:t>
      </w:r>
      <w:r w:rsidR="007378A6">
        <w:t>.</w:t>
      </w:r>
    </w:p>
    <w:p w14:paraId="09567C04" w14:textId="77777777" w:rsidR="007378A6" w:rsidRDefault="007378A6" w:rsidP="007378A6"/>
    <w:p w14:paraId="04F16D21" w14:textId="77777777" w:rsidR="007B2A8A" w:rsidRPr="007B2A8A" w:rsidRDefault="007B2A8A" w:rsidP="007B2A8A">
      <w:pPr>
        <w:pStyle w:val="ListParagraph"/>
        <w:numPr>
          <w:ilvl w:val="0"/>
          <w:numId w:val="17"/>
        </w:numPr>
        <w:rPr>
          <w:rFonts w:eastAsia="Calibri"/>
          <w:lang w:val="en-CA"/>
        </w:rPr>
      </w:pPr>
      <w:r>
        <w:t xml:space="preserve">Find and open the text file you created by </w:t>
      </w:r>
      <w:r w:rsidR="007378A6">
        <w:t xml:space="preserve">running your Live Response Kit (LRK) </w:t>
      </w:r>
      <w:r>
        <w:t>in</w:t>
      </w:r>
      <w:r w:rsidR="007378A6">
        <w:t xml:space="preserve"> Week 3. </w:t>
      </w:r>
    </w:p>
    <w:p w14:paraId="033DB3B0" w14:textId="77777777" w:rsidR="007B2A8A" w:rsidRDefault="007B2A8A" w:rsidP="007B2A8A">
      <w:pPr>
        <w:pStyle w:val="ListParagraph"/>
      </w:pPr>
    </w:p>
    <w:p w14:paraId="55E05508" w14:textId="3CF44D13" w:rsidR="007378A6" w:rsidRPr="007B2A8A" w:rsidRDefault="007378A6" w:rsidP="007B2A8A">
      <w:pPr>
        <w:pStyle w:val="ListParagraph"/>
        <w:numPr>
          <w:ilvl w:val="0"/>
          <w:numId w:val="17"/>
        </w:numPr>
        <w:rPr>
          <w:rFonts w:eastAsia="Calibri"/>
          <w:lang w:val="en-CA"/>
        </w:rPr>
      </w:pPr>
      <w:r>
        <w:t xml:space="preserve">Find in the document </w:t>
      </w:r>
      <w:proofErr w:type="spellStart"/>
      <w:r w:rsidRPr="007B2A8A">
        <w:rPr>
          <w:rFonts w:eastAsia="Calibri"/>
          <w:b/>
          <w:lang w:val="en-CA"/>
        </w:rPr>
        <w:t>psloglist</w:t>
      </w:r>
      <w:proofErr w:type="spellEnd"/>
      <w:r w:rsidRPr="007B2A8A">
        <w:rPr>
          <w:rFonts w:eastAsia="Calibri"/>
          <w:b/>
          <w:lang w:val="en-CA"/>
        </w:rPr>
        <w:t xml:space="preserve"> -s -x security</w:t>
      </w:r>
      <w:r w:rsidRPr="007B2A8A">
        <w:rPr>
          <w:rFonts w:eastAsia="Calibri"/>
          <w:lang w:val="en-CA"/>
        </w:rPr>
        <w:t xml:space="preserve"> and highlight either the entire log portion or a part of the log, and then paste that text into the new document you have created. </w:t>
      </w:r>
    </w:p>
    <w:p w14:paraId="1A2AFADC" w14:textId="77777777" w:rsidR="007378A6" w:rsidRDefault="007378A6" w:rsidP="007378A6">
      <w:pPr>
        <w:rPr>
          <w:rFonts w:eastAsia="Calibri"/>
          <w:lang w:val="en-CA"/>
        </w:rPr>
      </w:pPr>
    </w:p>
    <w:p w14:paraId="7DE6936C" w14:textId="77C8BC30" w:rsidR="007378A6" w:rsidRPr="007B2A8A" w:rsidRDefault="007B2A8A" w:rsidP="007B2A8A">
      <w:pPr>
        <w:pStyle w:val="ListParagraph"/>
        <w:numPr>
          <w:ilvl w:val="0"/>
          <w:numId w:val="17"/>
        </w:numPr>
        <w:rPr>
          <w:rFonts w:eastAsia="Calibri"/>
          <w:lang w:val="en-CA"/>
        </w:rPr>
      </w:pPr>
      <w:r>
        <w:rPr>
          <w:rFonts w:eastAsia="Calibri"/>
          <w:lang w:val="en-CA"/>
        </w:rPr>
        <w:t xml:space="preserve">In </w:t>
      </w:r>
      <w:r w:rsidR="007378A6" w:rsidRPr="007B2A8A">
        <w:rPr>
          <w:rFonts w:eastAsia="Calibri"/>
          <w:lang w:val="en-CA"/>
        </w:rPr>
        <w:t>Mandiant Highlighter</w:t>
      </w:r>
      <w:r>
        <w:rPr>
          <w:rFonts w:eastAsia="Calibri"/>
          <w:lang w:val="en-CA"/>
        </w:rPr>
        <w:t xml:space="preserve">, </w:t>
      </w:r>
      <w:r w:rsidR="007378A6" w:rsidRPr="007B2A8A">
        <w:rPr>
          <w:rFonts w:eastAsia="Calibri"/>
          <w:lang w:val="en-CA"/>
        </w:rPr>
        <w:t xml:space="preserve">click </w:t>
      </w:r>
      <w:r w:rsidR="007378A6" w:rsidRPr="007B2A8A">
        <w:rPr>
          <w:rFonts w:eastAsia="Calibri"/>
          <w:b/>
          <w:lang w:val="en-CA"/>
        </w:rPr>
        <w:t>File</w:t>
      </w:r>
      <w:r>
        <w:rPr>
          <w:rFonts w:eastAsia="Calibri"/>
          <w:b/>
          <w:lang w:val="en-CA"/>
        </w:rPr>
        <w:t xml:space="preserve"> &gt; </w:t>
      </w:r>
      <w:r w:rsidR="007378A6" w:rsidRPr="007B2A8A">
        <w:rPr>
          <w:rFonts w:eastAsia="Calibri"/>
          <w:b/>
          <w:lang w:val="en-CA"/>
        </w:rPr>
        <w:t>Open</w:t>
      </w:r>
      <w:r>
        <w:rPr>
          <w:rFonts w:eastAsia="Calibri"/>
          <w:b/>
          <w:lang w:val="en-CA"/>
        </w:rPr>
        <w:t xml:space="preserve"> &gt; </w:t>
      </w:r>
      <w:r w:rsidR="007378A6" w:rsidRPr="007B2A8A">
        <w:rPr>
          <w:rFonts w:eastAsia="Calibri"/>
          <w:b/>
          <w:lang w:val="en-CA"/>
        </w:rPr>
        <w:t>File</w:t>
      </w:r>
      <w:r w:rsidR="007378A6" w:rsidRPr="007B2A8A">
        <w:rPr>
          <w:rFonts w:eastAsia="Calibri"/>
          <w:lang w:val="en-CA"/>
        </w:rPr>
        <w:t xml:space="preserve"> and select your new document.</w:t>
      </w:r>
    </w:p>
    <w:p w14:paraId="11B29DB5" w14:textId="77777777" w:rsidR="007378A6" w:rsidRDefault="007378A6" w:rsidP="007378A6">
      <w:pPr>
        <w:rPr>
          <w:rFonts w:eastAsia="Calibri"/>
          <w:lang w:val="en-CA"/>
        </w:rPr>
      </w:pPr>
    </w:p>
    <w:p w14:paraId="6CC82EA6" w14:textId="77777777" w:rsidR="007B2A8A" w:rsidRDefault="007B2A8A" w:rsidP="007B2A8A">
      <w:pPr>
        <w:ind w:left="720"/>
        <w:rPr>
          <w:rFonts w:eastAsia="Calibri"/>
          <w:lang w:val="en-CA"/>
        </w:rPr>
      </w:pPr>
      <w:r>
        <w:rPr>
          <w:rFonts w:eastAsia="Calibri"/>
          <w:lang w:val="en-CA"/>
        </w:rPr>
        <w:t>E</w:t>
      </w:r>
      <w:r w:rsidR="007378A6">
        <w:rPr>
          <w:rFonts w:eastAsia="Calibri"/>
          <w:lang w:val="en-CA"/>
        </w:rPr>
        <w:t xml:space="preserve">ach entry takes one line and there is a graphical representation on the right-hand side of the window. </w:t>
      </w:r>
    </w:p>
    <w:p w14:paraId="7924C9ED" w14:textId="77777777" w:rsidR="007B2A8A" w:rsidRDefault="007B2A8A" w:rsidP="007B2A8A">
      <w:pPr>
        <w:ind w:left="720"/>
        <w:rPr>
          <w:rFonts w:eastAsia="Calibri"/>
          <w:lang w:val="en-CA"/>
        </w:rPr>
      </w:pPr>
    </w:p>
    <w:p w14:paraId="0C58EBD1" w14:textId="34C209CD" w:rsidR="007378A6" w:rsidRPr="0005540F" w:rsidRDefault="007B2A8A" w:rsidP="007B2A8A">
      <w:pPr>
        <w:pStyle w:val="ListParagraph"/>
        <w:numPr>
          <w:ilvl w:val="0"/>
          <w:numId w:val="17"/>
        </w:numPr>
      </w:pPr>
      <w:r w:rsidRPr="007B2A8A">
        <w:rPr>
          <w:rFonts w:eastAsia="Calibri"/>
          <w:lang w:val="en-CA"/>
        </w:rPr>
        <w:t>You can easily</w:t>
      </w:r>
      <w:r w:rsidR="007378A6" w:rsidRPr="007B2A8A">
        <w:rPr>
          <w:rFonts w:eastAsia="Calibri"/>
          <w:lang w:val="en-CA"/>
        </w:rPr>
        <w:t xml:space="preserve"> remove lines that you know are not pertinent to your investigation. For example, highlight </w:t>
      </w:r>
      <w:proofErr w:type="spellStart"/>
      <w:r w:rsidR="007378A6" w:rsidRPr="007B2A8A">
        <w:rPr>
          <w:rFonts w:eastAsia="Calibri"/>
          <w:lang w:val="en-CA"/>
        </w:rPr>
        <w:t>eventid</w:t>
      </w:r>
      <w:proofErr w:type="spellEnd"/>
      <w:r w:rsidR="007378A6" w:rsidRPr="007B2A8A">
        <w:rPr>
          <w:rFonts w:eastAsia="Calibri"/>
          <w:lang w:val="en-CA"/>
        </w:rPr>
        <w:t xml:space="preserve"> </w:t>
      </w:r>
      <w:r w:rsidR="007378A6" w:rsidRPr="007B2A8A">
        <w:rPr>
          <w:rFonts w:eastAsia="Calibri"/>
          <w:b/>
          <w:lang w:val="en-CA"/>
        </w:rPr>
        <w:t>4797</w:t>
      </w:r>
      <w:r w:rsidR="007378A6" w:rsidRPr="007B2A8A">
        <w:rPr>
          <w:rFonts w:eastAsia="Calibri"/>
          <w:lang w:val="en-CA"/>
        </w:rPr>
        <w:t xml:space="preserve">, right-click </w:t>
      </w:r>
      <w:r w:rsidRPr="007B2A8A">
        <w:rPr>
          <w:rFonts w:eastAsia="Calibri"/>
          <w:lang w:val="en-CA"/>
        </w:rPr>
        <w:t xml:space="preserve">it </w:t>
      </w:r>
      <w:r w:rsidR="007378A6" w:rsidRPr="007B2A8A">
        <w:rPr>
          <w:rFonts w:eastAsia="Calibri"/>
          <w:lang w:val="en-CA"/>
        </w:rPr>
        <w:t xml:space="preserve">and select </w:t>
      </w:r>
      <w:r w:rsidR="007378A6" w:rsidRPr="007B2A8A">
        <w:rPr>
          <w:rFonts w:eastAsia="Calibri"/>
          <w:b/>
          <w:lang w:val="en-CA"/>
        </w:rPr>
        <w:t>Remove</w:t>
      </w:r>
      <w:r>
        <w:rPr>
          <w:rFonts w:eastAsia="Calibri"/>
          <w:lang w:val="en-CA"/>
        </w:rPr>
        <w:t xml:space="preserve"> (Figure 12)</w:t>
      </w:r>
      <w:r w:rsidR="007378A6" w:rsidRPr="007B2A8A">
        <w:rPr>
          <w:rFonts w:eastAsia="Calibri"/>
          <w:lang w:val="en-CA"/>
        </w:rPr>
        <w:t>.</w:t>
      </w:r>
    </w:p>
    <w:p w14:paraId="4A5B7A35" w14:textId="77777777" w:rsidR="007378A6" w:rsidRDefault="007378A6" w:rsidP="007378A6"/>
    <w:p w14:paraId="326C0F75" w14:textId="77777777" w:rsidR="007378A6" w:rsidRDefault="007378A6" w:rsidP="007B2A8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9F0E04E" wp14:editId="096DDBC2">
            <wp:extent cx="4970678" cy="3481599"/>
            <wp:effectExtent l="0" t="0" r="190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537" cy="34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5E3" w14:textId="77DFE5BF" w:rsidR="007B2A8A" w:rsidRPr="00D616BA" w:rsidRDefault="007B2A8A" w:rsidP="007B2A8A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12</w:t>
      </w:r>
      <w:r w:rsidRPr="00D616BA">
        <w:rPr>
          <w:b/>
          <w:sz w:val="20"/>
          <w:lang w:val="en-CA" w:eastAsia="en-CA"/>
        </w:rPr>
        <w:t>:</w:t>
      </w:r>
    </w:p>
    <w:p w14:paraId="050AD49F" w14:textId="07935AB2" w:rsidR="007378A6" w:rsidRDefault="007B2A8A" w:rsidP="007B2A8A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MANDIANT Highlighter.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0B8B883E" w14:textId="77777777" w:rsidR="007378A6" w:rsidRDefault="007378A6" w:rsidP="007378A6"/>
    <w:p w14:paraId="79EB95BB" w14:textId="1602DFD5" w:rsidR="007378A6" w:rsidRDefault="00B055A6" w:rsidP="00B055A6">
      <w:pPr>
        <w:pStyle w:val="ListParagraph"/>
        <w:numPr>
          <w:ilvl w:val="0"/>
          <w:numId w:val="17"/>
        </w:numPr>
      </w:pPr>
      <w:r>
        <w:t>Replace the</w:t>
      </w:r>
      <w:r w:rsidR="007378A6">
        <w:t xml:space="preserve"> lines by right-clicking in the text window and selecting </w:t>
      </w:r>
      <w:r w:rsidR="007378A6" w:rsidRPr="00B055A6">
        <w:rPr>
          <w:b/>
        </w:rPr>
        <w:t>Reclaim Lines Previously Removed</w:t>
      </w:r>
      <w:r w:rsidR="007378A6" w:rsidRPr="00EF48DD">
        <w:t>.</w:t>
      </w:r>
    </w:p>
    <w:p w14:paraId="5DDC2C28" w14:textId="77777777" w:rsidR="007378A6" w:rsidRDefault="007378A6" w:rsidP="007378A6"/>
    <w:p w14:paraId="6630FE37" w14:textId="77777777" w:rsidR="00B055A6" w:rsidRDefault="00B055A6" w:rsidP="00B055A6">
      <w:pPr>
        <w:ind w:left="720"/>
      </w:pPr>
      <w:r w:rsidRPr="00B055A6">
        <w:rPr>
          <w:b/>
        </w:rPr>
        <w:t>Note</w:t>
      </w:r>
      <w:r>
        <w:rPr>
          <w:b/>
        </w:rPr>
        <w:t>s</w:t>
      </w:r>
      <w:r w:rsidRPr="00B055A6">
        <w:rPr>
          <w:b/>
        </w:rPr>
        <w:t>:</w:t>
      </w:r>
      <w:r>
        <w:t xml:space="preserve"> </w:t>
      </w:r>
    </w:p>
    <w:p w14:paraId="3F9F67B0" w14:textId="77777777" w:rsidR="00B055A6" w:rsidRDefault="00B055A6" w:rsidP="007378A6">
      <w:pPr>
        <w:pStyle w:val="ListParagraph"/>
        <w:numPr>
          <w:ilvl w:val="0"/>
          <w:numId w:val="18"/>
        </w:numPr>
        <w:ind w:left="1440"/>
      </w:pPr>
      <w:r>
        <w:t>It is useful</w:t>
      </w:r>
      <w:r w:rsidR="007378A6">
        <w:t xml:space="preserve"> to have a good knowledge of Windows </w:t>
      </w:r>
      <w:proofErr w:type="spellStart"/>
      <w:r w:rsidR="007378A6">
        <w:t>eventids</w:t>
      </w:r>
      <w:proofErr w:type="spellEnd"/>
      <w:r w:rsidR="007378A6">
        <w:t xml:space="preserve"> or have access to a list of common </w:t>
      </w:r>
      <w:proofErr w:type="spellStart"/>
      <w:r w:rsidR="007378A6">
        <w:t>eventids</w:t>
      </w:r>
      <w:proofErr w:type="spellEnd"/>
      <w:r w:rsidR="007378A6">
        <w:t xml:space="preserve"> used during investigations.</w:t>
      </w:r>
    </w:p>
    <w:p w14:paraId="3B059EB5" w14:textId="77777777" w:rsidR="00B055A6" w:rsidRDefault="00B055A6" w:rsidP="007378A6">
      <w:pPr>
        <w:pStyle w:val="ListParagraph"/>
        <w:numPr>
          <w:ilvl w:val="0"/>
          <w:numId w:val="18"/>
        </w:numPr>
        <w:ind w:left="1440"/>
      </w:pPr>
      <w:r>
        <w:t>You can also search using</w:t>
      </w:r>
      <w:r w:rsidR="007378A6">
        <w:t xml:space="preserve"> IP addresses, dates</w:t>
      </w:r>
      <w:r>
        <w:t xml:space="preserve"> and</w:t>
      </w:r>
      <w:r w:rsidR="007378A6">
        <w:t xml:space="preserve"> </w:t>
      </w:r>
      <w:proofErr w:type="spellStart"/>
      <w:r w:rsidR="007378A6">
        <w:t>eventids</w:t>
      </w:r>
      <w:proofErr w:type="spellEnd"/>
      <w:r>
        <w:t xml:space="preserve">, </w:t>
      </w:r>
      <w:r w:rsidR="007378A6">
        <w:t xml:space="preserve">and then right-click and select </w:t>
      </w:r>
      <w:r w:rsidRPr="00B055A6">
        <w:rPr>
          <w:b/>
        </w:rPr>
        <w:t>H</w:t>
      </w:r>
      <w:r w:rsidR="007378A6" w:rsidRPr="00B055A6">
        <w:rPr>
          <w:b/>
        </w:rPr>
        <w:t>ighlight</w:t>
      </w:r>
      <w:r w:rsidR="007378A6">
        <w:t>.</w:t>
      </w:r>
    </w:p>
    <w:p w14:paraId="279E15F6" w14:textId="343BF2A8" w:rsidR="007378A6" w:rsidRDefault="00B055A6" w:rsidP="007378A6">
      <w:pPr>
        <w:pStyle w:val="ListParagraph"/>
        <w:numPr>
          <w:ilvl w:val="0"/>
          <w:numId w:val="18"/>
        </w:numPr>
        <w:ind w:left="1440"/>
      </w:pPr>
      <w:r>
        <w:t>You can also conduct k</w:t>
      </w:r>
      <w:r w:rsidR="007378A6">
        <w:t xml:space="preserve">eyword searches </w:t>
      </w:r>
      <w:r>
        <w:t>us</w:t>
      </w:r>
      <w:r w:rsidR="007378A6">
        <w:t xml:space="preserve">ing the bar on the top of the screen, which will highlight the text with the </w:t>
      </w:r>
      <w:proofErr w:type="spellStart"/>
      <w:r w:rsidR="007378A6">
        <w:t>colour</w:t>
      </w:r>
      <w:proofErr w:type="spellEnd"/>
      <w:r w:rsidR="007378A6">
        <w:t xml:space="preserve"> you choose</w:t>
      </w:r>
      <w:r>
        <w:t xml:space="preserve"> (Figure 13)</w:t>
      </w:r>
      <w:r w:rsidR="007378A6">
        <w:t>. You c</w:t>
      </w:r>
      <w:r>
        <w:t>an</w:t>
      </w:r>
      <w:r w:rsidR="007378A6">
        <w:t xml:space="preserve"> then </w:t>
      </w:r>
      <w:r>
        <w:t>perform</w:t>
      </w:r>
      <w:r w:rsidR="007378A6">
        <w:t xml:space="preserve"> another keyword search</w:t>
      </w:r>
      <w:r>
        <w:t xml:space="preserve"> and</w:t>
      </w:r>
      <w:r w:rsidR="007378A6">
        <w:t xml:space="preserve"> </w:t>
      </w:r>
      <w:r>
        <w:t>select</w:t>
      </w:r>
      <w:r w:rsidR="007378A6">
        <w:t xml:space="preserve"> the </w:t>
      </w:r>
      <w:r w:rsidR="007378A6" w:rsidRPr="00B055A6">
        <w:rPr>
          <w:b/>
        </w:rPr>
        <w:t>Cumulative</w:t>
      </w:r>
      <w:r w:rsidR="007378A6">
        <w:t xml:space="preserve"> box</w:t>
      </w:r>
      <w:r>
        <w:t xml:space="preserve"> to choose</w:t>
      </w:r>
      <w:r w:rsidR="007378A6">
        <w:t xml:space="preserve"> another </w:t>
      </w:r>
      <w:proofErr w:type="spellStart"/>
      <w:r w:rsidR="007378A6">
        <w:t>colour</w:t>
      </w:r>
      <w:proofErr w:type="spellEnd"/>
      <w:r w:rsidR="007378A6">
        <w:t xml:space="preserve">, and both </w:t>
      </w:r>
      <w:r>
        <w:t xml:space="preserve">results will </w:t>
      </w:r>
      <w:r w:rsidR="007378A6">
        <w:t>be displayed</w:t>
      </w:r>
      <w:r>
        <w:t xml:space="preserve"> (Figure 14)</w:t>
      </w:r>
      <w:r w:rsidR="007378A6">
        <w:t xml:space="preserve">. This is </w:t>
      </w:r>
      <w:r>
        <w:t>an</w:t>
      </w:r>
      <w:r w:rsidR="007378A6">
        <w:t xml:space="preserve"> easier way to review information than reading </w:t>
      </w:r>
      <w:r>
        <w:t xml:space="preserve">a very large text file in </w:t>
      </w:r>
      <w:proofErr w:type="spellStart"/>
      <w:r>
        <w:t>Wordpad</w:t>
      </w:r>
      <w:proofErr w:type="spellEnd"/>
      <w:r>
        <w:t>.</w:t>
      </w:r>
    </w:p>
    <w:p w14:paraId="76BD4D6A" w14:textId="77777777" w:rsidR="007378A6" w:rsidRDefault="007378A6" w:rsidP="007378A6"/>
    <w:p w14:paraId="574FCD8C" w14:textId="7B6C444D" w:rsidR="007378A6" w:rsidRDefault="00B055A6" w:rsidP="00B055A6">
      <w:pPr>
        <w:pStyle w:val="ListParagraph"/>
        <w:numPr>
          <w:ilvl w:val="0"/>
          <w:numId w:val="17"/>
        </w:numPr>
      </w:pPr>
      <w:r>
        <w:t>Experiment with using Highlighter</w:t>
      </w:r>
      <w:r w:rsidR="007378A6">
        <w:t xml:space="preserve"> with the other log files from your LRK.</w:t>
      </w:r>
    </w:p>
    <w:p w14:paraId="2B8D5F62" w14:textId="77777777" w:rsidR="007378A6" w:rsidRDefault="007378A6" w:rsidP="007378A6"/>
    <w:p w14:paraId="6990FF2D" w14:textId="77777777" w:rsidR="007378A6" w:rsidRDefault="007378A6" w:rsidP="00B055A6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92CDEAF" wp14:editId="7983D5F3">
            <wp:extent cx="4416946" cy="307204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6680" cy="3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B00" w14:textId="4571CD07" w:rsidR="00B055A6" w:rsidRPr="00D616BA" w:rsidRDefault="00B055A6" w:rsidP="00B055A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13</w:t>
      </w:r>
      <w:r w:rsidRPr="00D616BA">
        <w:rPr>
          <w:b/>
          <w:sz w:val="20"/>
          <w:lang w:val="en-CA" w:eastAsia="en-CA"/>
        </w:rPr>
        <w:t>:</w:t>
      </w:r>
    </w:p>
    <w:p w14:paraId="0D8687F4" w14:textId="48451570" w:rsidR="007378A6" w:rsidRDefault="00B055A6" w:rsidP="00B055A6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MANDIANT Highlighter.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34E13354" w14:textId="77777777" w:rsidR="007378A6" w:rsidRDefault="007378A6" w:rsidP="007378A6"/>
    <w:p w14:paraId="3E7AF3C2" w14:textId="77777777" w:rsidR="007378A6" w:rsidRDefault="007378A6" w:rsidP="00B055A6">
      <w:pPr>
        <w:tabs>
          <w:tab w:val="left" w:pos="720"/>
        </w:tabs>
        <w:ind w:left="720"/>
        <w:jc w:val="center"/>
      </w:pPr>
      <w:r>
        <w:rPr>
          <w:noProof/>
        </w:rPr>
        <w:drawing>
          <wp:inline distT="0" distB="0" distL="0" distR="0" wp14:anchorId="1F79B88E" wp14:editId="579B7019">
            <wp:extent cx="4385767" cy="3064882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6687" cy="30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A19" w14:textId="1D790AEF" w:rsidR="00B055A6" w:rsidRPr="00D616BA" w:rsidRDefault="00B055A6" w:rsidP="00B055A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14</w:t>
      </w:r>
      <w:r w:rsidRPr="00D616BA">
        <w:rPr>
          <w:b/>
          <w:sz w:val="20"/>
          <w:lang w:val="en-CA" w:eastAsia="en-CA"/>
        </w:rPr>
        <w:t>:</w:t>
      </w:r>
    </w:p>
    <w:p w14:paraId="53B01792" w14:textId="5ACC062A" w:rsidR="007378A6" w:rsidRDefault="00B055A6" w:rsidP="00B055A6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MANDIANT Highlighter.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179C0746" w14:textId="77777777" w:rsidR="007378A6" w:rsidRDefault="007378A6" w:rsidP="007378A6">
      <w:pPr>
        <w:pStyle w:val="ListParagraph"/>
      </w:pPr>
    </w:p>
    <w:p w14:paraId="4F0CF2A7" w14:textId="1A4E77DD" w:rsidR="00050705" w:rsidRDefault="00B055A6" w:rsidP="00744398">
      <w:pPr>
        <w:pStyle w:val="HeadingStyle1"/>
        <w:numPr>
          <w:ilvl w:val="0"/>
          <w:numId w:val="2"/>
        </w:numPr>
      </w:pPr>
      <w:bookmarkStart w:id="16" w:name="_Toc494961324"/>
      <w:proofErr w:type="spellStart"/>
      <w:r>
        <w:lastRenderedPageBreak/>
        <w:t>Shellbags</w:t>
      </w:r>
      <w:proofErr w:type="spellEnd"/>
      <w:r>
        <w:t xml:space="preserve"> Analysis</w:t>
      </w:r>
      <w:bookmarkEnd w:id="16"/>
    </w:p>
    <w:p w14:paraId="3EC5D825" w14:textId="724F1DBB" w:rsidR="00050705" w:rsidRDefault="00B055A6" w:rsidP="00744398">
      <w:pPr>
        <w:pStyle w:val="ListParagraph"/>
        <w:numPr>
          <w:ilvl w:val="0"/>
          <w:numId w:val="7"/>
        </w:numPr>
      </w:pPr>
      <w:r>
        <w:t xml:space="preserve">Open </w:t>
      </w:r>
      <w:r w:rsidRPr="00D84263">
        <w:rPr>
          <w:b/>
        </w:rPr>
        <w:t>ShellBagsExplorer.exe</w:t>
      </w:r>
      <w:r>
        <w:t>.</w:t>
      </w:r>
    </w:p>
    <w:p w14:paraId="18D57C5B" w14:textId="77777777" w:rsidR="00B055A6" w:rsidRDefault="00B055A6" w:rsidP="00B055A6">
      <w:pPr>
        <w:spacing w:line="240" w:lineRule="auto"/>
      </w:pPr>
    </w:p>
    <w:p w14:paraId="51105B91" w14:textId="77777777" w:rsidR="00B055A6" w:rsidRDefault="00B055A6" w:rsidP="00B055A6">
      <w:pPr>
        <w:spacing w:line="240" w:lineRule="auto"/>
        <w:ind w:left="720"/>
        <w:jc w:val="center"/>
      </w:pPr>
      <w:r>
        <w:rPr>
          <w:noProof/>
        </w:rPr>
        <w:drawing>
          <wp:inline distT="0" distB="0" distL="0" distR="0" wp14:anchorId="244465E4" wp14:editId="574132BD">
            <wp:extent cx="3795954" cy="2532663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3680" cy="25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65B" w14:textId="1402F1A1" w:rsidR="00B055A6" w:rsidRPr="00D616BA" w:rsidRDefault="00B055A6" w:rsidP="00B055A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15</w:t>
      </w:r>
      <w:r w:rsidRPr="00D616BA">
        <w:rPr>
          <w:b/>
          <w:sz w:val="20"/>
          <w:lang w:val="en-CA" w:eastAsia="en-CA"/>
        </w:rPr>
        <w:t>:</w:t>
      </w:r>
    </w:p>
    <w:p w14:paraId="3613979C" w14:textId="035F654E" w:rsidR="00B055A6" w:rsidRDefault="00B055A6" w:rsidP="00B055A6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</w:t>
      </w:r>
      <w:proofErr w:type="spellStart"/>
      <w:r>
        <w:rPr>
          <w:sz w:val="18"/>
        </w:rPr>
        <w:t>Shellbags</w:t>
      </w:r>
      <w:proofErr w:type="spellEnd"/>
      <w:r>
        <w:rPr>
          <w:sz w:val="18"/>
        </w:rPr>
        <w:t xml:space="preserve"> Explorer.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28AC0D6C" w14:textId="77777777" w:rsidR="00B055A6" w:rsidRDefault="00B055A6" w:rsidP="00B055A6">
      <w:pPr>
        <w:spacing w:line="240" w:lineRule="auto"/>
      </w:pPr>
    </w:p>
    <w:p w14:paraId="18A3510B" w14:textId="77777777" w:rsidR="00B055A6" w:rsidRDefault="00B055A6" w:rsidP="00B055A6">
      <w:pPr>
        <w:pStyle w:val="ListParagraph"/>
        <w:numPr>
          <w:ilvl w:val="0"/>
          <w:numId w:val="7"/>
        </w:numPr>
        <w:spacing w:line="240" w:lineRule="auto"/>
      </w:pPr>
      <w:r>
        <w:t xml:space="preserve">Click </w:t>
      </w:r>
      <w:r w:rsidRPr="00B055A6">
        <w:rPr>
          <w:b/>
        </w:rPr>
        <w:t>File</w:t>
      </w:r>
      <w:r>
        <w:rPr>
          <w:b/>
        </w:rPr>
        <w:t xml:space="preserve"> &gt; </w:t>
      </w:r>
      <w:r w:rsidRPr="00B055A6">
        <w:rPr>
          <w:b/>
        </w:rPr>
        <w:t>Load Active Registry</w:t>
      </w:r>
      <w:r w:rsidRPr="002635D7">
        <w:t>.</w:t>
      </w:r>
      <w:r>
        <w:t xml:space="preserve"> </w:t>
      </w:r>
    </w:p>
    <w:p w14:paraId="154FB2E5" w14:textId="77777777" w:rsidR="00B055A6" w:rsidRDefault="00B055A6" w:rsidP="00B055A6">
      <w:pPr>
        <w:pStyle w:val="ListParagraph"/>
        <w:spacing w:line="240" w:lineRule="auto"/>
      </w:pPr>
    </w:p>
    <w:p w14:paraId="6B8BA23A" w14:textId="17D1AE84" w:rsidR="00B055A6" w:rsidRDefault="00B055A6" w:rsidP="00B055A6">
      <w:pPr>
        <w:pStyle w:val="ListParagraph"/>
        <w:spacing w:line="240" w:lineRule="auto"/>
      </w:pPr>
      <w:r>
        <w:t xml:space="preserve">Once the parsing is complete, a window appears displaying </w:t>
      </w:r>
      <w:r w:rsidR="005F658D">
        <w:t>the results of the parse</w:t>
      </w:r>
      <w:r>
        <w:t>.</w:t>
      </w:r>
    </w:p>
    <w:p w14:paraId="66DB7B89" w14:textId="77777777" w:rsidR="00B055A6" w:rsidRDefault="00B055A6" w:rsidP="00B055A6">
      <w:pPr>
        <w:spacing w:line="240" w:lineRule="auto"/>
      </w:pPr>
    </w:p>
    <w:p w14:paraId="0D1F2957" w14:textId="77777777" w:rsidR="00B055A6" w:rsidRPr="00364CC0" w:rsidRDefault="00B055A6" w:rsidP="005F658D">
      <w:pPr>
        <w:spacing w:line="240" w:lineRule="auto"/>
        <w:ind w:left="720"/>
        <w:jc w:val="center"/>
        <w:rPr>
          <w:rFonts w:ascii="Calibri" w:hAnsi="Calibri" w:cs="Times New Roman"/>
          <w:lang w:val="en-CA" w:eastAsia="en-CA"/>
        </w:rPr>
      </w:pPr>
      <w:r w:rsidRPr="00364CC0">
        <w:rPr>
          <w:rFonts w:ascii="Calibri" w:hAnsi="Calibri" w:cs="Times New Roman"/>
          <w:noProof/>
        </w:rPr>
        <w:drawing>
          <wp:inline distT="0" distB="0" distL="0" distR="0" wp14:anchorId="449C4665" wp14:editId="45EC6B7A">
            <wp:extent cx="1699946" cy="2126549"/>
            <wp:effectExtent l="0" t="0" r="0" b="7620"/>
            <wp:docPr id="49" name="Picture 49" descr="Machine generated alternative text:&#10;Parsing complete &#10;Parse time: O. 37 seconds &#10;She118ags found: 923 &#10;Shellaags processed: 923 (100.00 %) &#10;Totals by bag type &#10;Variable: Users property view: 12 &#10;GLIID: Control panel: 14 &#10;Control Panel Category: 6 &#10;Root folder: GUID: 10 &#10;Directory: 848 &#10;File: 4 &#10;Drive letter: 17 &#10;CDSurn: 4 &#10;Zip fie contents: I &#10;Variable: HTTP URI: 6 &#10;Variable: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Parsing complete &#10;Parse time: O. 37 seconds &#10;She118ags found: 923 &#10;Shellaags processed: 923 (100.00 %) &#10;Totals by bag type &#10;Variable: Users property view: 12 &#10;GLIID: Control panel: 14 &#10;Control Panel Category: 6 &#10;Root folder: GUID: 10 &#10;Directory: 848 &#10;File: 4 &#10;Drive letter: 17 &#10;CDSurn: 4 &#10;Zip fie contents: I &#10;Variable: HTTP URI: 6 &#10;Variable: I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911" cy="21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0F42" w14:textId="4C9B1A2E" w:rsidR="005F658D" w:rsidRPr="00D616BA" w:rsidRDefault="005F658D" w:rsidP="005F658D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16</w:t>
      </w:r>
      <w:r w:rsidRPr="00D616BA">
        <w:rPr>
          <w:b/>
          <w:sz w:val="20"/>
          <w:lang w:val="en-CA" w:eastAsia="en-CA"/>
        </w:rPr>
        <w:t>:</w:t>
      </w:r>
    </w:p>
    <w:p w14:paraId="29A44347" w14:textId="2E2844AC" w:rsidR="00B055A6" w:rsidRDefault="005F658D" w:rsidP="00BA5E84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</w:t>
      </w:r>
      <w:proofErr w:type="spellStart"/>
      <w:r>
        <w:rPr>
          <w:sz w:val="18"/>
        </w:rPr>
        <w:t>Shellbags</w:t>
      </w:r>
      <w:proofErr w:type="spellEnd"/>
      <w:r>
        <w:rPr>
          <w:sz w:val="18"/>
        </w:rPr>
        <w:t xml:space="preserve"> Explorer.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1DB5D1A3" w14:textId="77777777" w:rsidR="00B055A6" w:rsidRPr="00364CC0" w:rsidRDefault="00B055A6" w:rsidP="00B055A6">
      <w:pPr>
        <w:spacing w:line="240" w:lineRule="auto"/>
        <w:rPr>
          <w:rFonts w:ascii="Calibri" w:hAnsi="Calibri" w:cs="Times New Roman"/>
          <w:lang w:val="en-CA" w:eastAsia="en-CA"/>
        </w:rPr>
      </w:pPr>
    </w:p>
    <w:p w14:paraId="03D01087" w14:textId="77777777" w:rsidR="005F658D" w:rsidRDefault="00B055A6" w:rsidP="005F658D">
      <w:pPr>
        <w:pStyle w:val="ListParagraph"/>
        <w:numPr>
          <w:ilvl w:val="0"/>
          <w:numId w:val="7"/>
        </w:numPr>
        <w:spacing w:line="240" w:lineRule="auto"/>
      </w:pPr>
      <w:r>
        <w:t xml:space="preserve">Click </w:t>
      </w:r>
      <w:r w:rsidRPr="005F658D">
        <w:rPr>
          <w:b/>
        </w:rPr>
        <w:t>OK</w:t>
      </w:r>
      <w:r w:rsidR="005F658D">
        <w:t>.</w:t>
      </w:r>
    </w:p>
    <w:p w14:paraId="6E181C43" w14:textId="77777777" w:rsidR="005F658D" w:rsidRDefault="005F658D" w:rsidP="005F658D">
      <w:pPr>
        <w:pStyle w:val="ListParagraph"/>
        <w:spacing w:line="240" w:lineRule="auto"/>
      </w:pPr>
    </w:p>
    <w:p w14:paraId="633821B2" w14:textId="6C80B17D" w:rsidR="00B055A6" w:rsidRDefault="005F658D" w:rsidP="005F658D">
      <w:pPr>
        <w:pStyle w:val="ListParagraph"/>
        <w:spacing w:line="240" w:lineRule="auto"/>
      </w:pPr>
      <w:r>
        <w:t xml:space="preserve">The data appears in the main </w:t>
      </w:r>
      <w:proofErr w:type="spellStart"/>
      <w:r>
        <w:t>Shellbags</w:t>
      </w:r>
      <w:proofErr w:type="spellEnd"/>
      <w:r>
        <w:t xml:space="preserve"> window. </w:t>
      </w:r>
    </w:p>
    <w:p w14:paraId="7B718E70" w14:textId="77777777" w:rsidR="00B055A6" w:rsidRDefault="00B055A6" w:rsidP="00B055A6">
      <w:pPr>
        <w:spacing w:line="240" w:lineRule="auto"/>
      </w:pPr>
    </w:p>
    <w:p w14:paraId="4E726AA7" w14:textId="77777777" w:rsidR="00B055A6" w:rsidRDefault="00B055A6" w:rsidP="00B055A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33A3EE9" wp14:editId="4D2F956E">
            <wp:extent cx="4096283" cy="2717598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0065" b="14429"/>
                    <a:stretch/>
                  </pic:blipFill>
                  <pic:spPr bwMode="auto">
                    <a:xfrm>
                      <a:off x="0" y="0"/>
                      <a:ext cx="4107965" cy="272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E2E47" w14:textId="54E06BED" w:rsidR="005F658D" w:rsidRPr="00D616BA" w:rsidRDefault="005F658D" w:rsidP="005F658D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17</w:t>
      </w:r>
      <w:r w:rsidRPr="00D616BA">
        <w:rPr>
          <w:b/>
          <w:sz w:val="20"/>
          <w:lang w:val="en-CA" w:eastAsia="en-CA"/>
        </w:rPr>
        <w:t>:</w:t>
      </w:r>
    </w:p>
    <w:p w14:paraId="0C0231FD" w14:textId="77777777" w:rsidR="005F658D" w:rsidRDefault="005F658D" w:rsidP="005F658D">
      <w:pPr>
        <w:ind w:left="720"/>
        <w:jc w:val="center"/>
        <w:rPr>
          <w:lang w:val="en-CA" w:eastAsia="en-CA"/>
        </w:rPr>
      </w:pPr>
      <w:r>
        <w:rPr>
          <w:sz w:val="18"/>
        </w:rPr>
        <w:t xml:space="preserve">Source: </w:t>
      </w:r>
      <w:proofErr w:type="spellStart"/>
      <w:r>
        <w:rPr>
          <w:sz w:val="18"/>
        </w:rPr>
        <w:t>Shellbags</w:t>
      </w:r>
      <w:proofErr w:type="spellEnd"/>
      <w:r>
        <w:rPr>
          <w:sz w:val="18"/>
        </w:rPr>
        <w:t xml:space="preserve"> Explorer.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3EFA52B9" w14:textId="4B4B6067" w:rsidR="00B055A6" w:rsidRDefault="00B055A6" w:rsidP="00B055A6">
      <w:pPr>
        <w:jc w:val="center"/>
        <w:rPr>
          <w:lang w:val="en-CA" w:eastAsia="en-CA"/>
        </w:rPr>
      </w:pPr>
    </w:p>
    <w:p w14:paraId="4FFAEAFF" w14:textId="6166A536" w:rsidR="00050705" w:rsidRDefault="005F658D" w:rsidP="00744398">
      <w:pPr>
        <w:pStyle w:val="HeadingStyle1"/>
        <w:numPr>
          <w:ilvl w:val="0"/>
          <w:numId w:val="2"/>
        </w:numPr>
      </w:pPr>
      <w:bookmarkStart w:id="17" w:name="_Toc494961325"/>
      <w:r>
        <w:t>Keyword Search</w:t>
      </w:r>
      <w:bookmarkEnd w:id="17"/>
    </w:p>
    <w:p w14:paraId="392CA4FE" w14:textId="77777777" w:rsidR="005F658D" w:rsidRDefault="005F658D" w:rsidP="005F658D">
      <w:pPr>
        <w:spacing w:line="240" w:lineRule="auto"/>
      </w:pPr>
      <w:r>
        <w:t xml:space="preserve">More information is available at: </w:t>
      </w:r>
    </w:p>
    <w:p w14:paraId="00C270EE" w14:textId="77777777" w:rsidR="005F658D" w:rsidRPr="00E83259" w:rsidRDefault="005F658D" w:rsidP="005F658D">
      <w:pPr>
        <w:pStyle w:val="ListParagraph"/>
        <w:numPr>
          <w:ilvl w:val="0"/>
          <w:numId w:val="19"/>
        </w:numPr>
        <w:spacing w:line="240" w:lineRule="auto"/>
        <w:rPr>
          <w:i/>
          <w:iCs/>
          <w:szCs w:val="18"/>
        </w:rPr>
      </w:pPr>
      <w:r w:rsidRPr="00E83259">
        <w:rPr>
          <w:szCs w:val="18"/>
        </w:rPr>
        <w:t>https://binaryforay.blogspot.ca/2016/04/bstrings-v11-released.html</w:t>
      </w:r>
    </w:p>
    <w:p w14:paraId="3E7306F8" w14:textId="77777777" w:rsidR="005F658D" w:rsidRPr="00E83259" w:rsidRDefault="005F658D" w:rsidP="005F658D">
      <w:pPr>
        <w:pStyle w:val="ListParagraph"/>
        <w:numPr>
          <w:ilvl w:val="0"/>
          <w:numId w:val="19"/>
        </w:numPr>
        <w:spacing w:line="240" w:lineRule="auto"/>
        <w:rPr>
          <w:i/>
          <w:iCs/>
          <w:szCs w:val="18"/>
        </w:rPr>
      </w:pPr>
      <w:r w:rsidRPr="00E83259">
        <w:rPr>
          <w:szCs w:val="18"/>
        </w:rPr>
        <w:t>https://binaryforay.blogspot.ca/2016/02/bstrings-10-released.html</w:t>
      </w:r>
    </w:p>
    <w:p w14:paraId="5DDF2DE3" w14:textId="77777777" w:rsidR="005F658D" w:rsidRPr="005F658D" w:rsidRDefault="005F658D" w:rsidP="005F658D"/>
    <w:p w14:paraId="55F041F1" w14:textId="52D64627" w:rsidR="005F658D" w:rsidRDefault="005F658D" w:rsidP="005F658D">
      <w:pPr>
        <w:pStyle w:val="ListParagraph"/>
        <w:numPr>
          <w:ilvl w:val="0"/>
          <w:numId w:val="20"/>
        </w:numPr>
      </w:pPr>
      <w:r>
        <w:t>Open a command prompt as an administrator.</w:t>
      </w:r>
    </w:p>
    <w:p w14:paraId="7D1EAAA4" w14:textId="77777777" w:rsidR="005F658D" w:rsidRDefault="005F658D" w:rsidP="005F658D"/>
    <w:p w14:paraId="5C9D107B" w14:textId="77777777" w:rsidR="005F658D" w:rsidRDefault="005F658D" w:rsidP="005F658D">
      <w:pPr>
        <w:pStyle w:val="ListParagraph"/>
        <w:numPr>
          <w:ilvl w:val="0"/>
          <w:numId w:val="20"/>
        </w:numPr>
      </w:pPr>
      <w:r>
        <w:t xml:space="preserve">In your command shell, change directories to your Tools folder on your desktop. </w:t>
      </w:r>
    </w:p>
    <w:p w14:paraId="38C801E7" w14:textId="77777777" w:rsidR="005F658D" w:rsidRDefault="005F658D" w:rsidP="005F658D">
      <w:pPr>
        <w:pStyle w:val="ListParagraph"/>
      </w:pPr>
    </w:p>
    <w:p w14:paraId="004FC36A" w14:textId="3BC9DB8A" w:rsidR="005F658D" w:rsidRDefault="005F658D" w:rsidP="005F658D">
      <w:pPr>
        <w:pStyle w:val="ListParagraph"/>
        <w:numPr>
          <w:ilvl w:val="0"/>
          <w:numId w:val="20"/>
        </w:numPr>
      </w:pPr>
      <w:r>
        <w:t xml:space="preserve">Run the command </w:t>
      </w:r>
      <w:r w:rsidRPr="005F658D">
        <w:rPr>
          <w:rFonts w:ascii="Courier New" w:hAnsi="Courier New" w:cs="Courier New"/>
        </w:rPr>
        <w:t>bstrings.exe -?</w:t>
      </w:r>
    </w:p>
    <w:p w14:paraId="5232A6BE" w14:textId="77777777" w:rsidR="005F658D" w:rsidRDefault="005F658D" w:rsidP="005F658D">
      <w:pPr>
        <w:pStyle w:val="ListParagraph"/>
      </w:pPr>
    </w:p>
    <w:p w14:paraId="698CB512" w14:textId="46CE3E01" w:rsidR="005F658D" w:rsidRDefault="005F658D" w:rsidP="005F658D">
      <w:pPr>
        <w:pStyle w:val="ListParagraph"/>
      </w:pPr>
      <w:r>
        <w:t>The help screen appears showing the different switches you can use, what they do, some example command lines and what the results should be.</w:t>
      </w:r>
    </w:p>
    <w:p w14:paraId="560B6B20" w14:textId="77777777" w:rsidR="005F658D" w:rsidRDefault="005F658D" w:rsidP="005F658D"/>
    <w:p w14:paraId="0F198092" w14:textId="77777777" w:rsidR="005F658D" w:rsidRDefault="005F658D" w:rsidP="005F658D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5EA314C" wp14:editId="4DD85467">
            <wp:extent cx="5241341" cy="222533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string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95" cy="22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2ACD" w14:textId="697165D4" w:rsidR="005F658D" w:rsidRPr="00D616BA" w:rsidRDefault="005F658D" w:rsidP="005F658D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18</w:t>
      </w:r>
      <w:r w:rsidRPr="00D616BA">
        <w:rPr>
          <w:b/>
          <w:sz w:val="20"/>
          <w:lang w:val="en-CA" w:eastAsia="en-CA"/>
        </w:rPr>
        <w:t>:</w:t>
      </w:r>
    </w:p>
    <w:p w14:paraId="4924E6FE" w14:textId="10E9164B" w:rsidR="005F658D" w:rsidRDefault="005F658D" w:rsidP="005F658D">
      <w:pPr>
        <w:ind w:left="720"/>
        <w:jc w:val="center"/>
        <w:rPr>
          <w:lang w:val="en-CA" w:eastAsia="en-CA"/>
        </w:rPr>
      </w:pPr>
      <w:r>
        <w:rPr>
          <w:sz w:val="18"/>
        </w:rPr>
        <w:t>Used with permission from Microsoft.</w:t>
      </w:r>
    </w:p>
    <w:p w14:paraId="27BE7F62" w14:textId="77777777" w:rsidR="005F658D" w:rsidRDefault="005F658D" w:rsidP="005F658D"/>
    <w:p w14:paraId="522995A9" w14:textId="6003FD9E" w:rsidR="005F658D" w:rsidRDefault="005F658D" w:rsidP="005F658D">
      <w:pPr>
        <w:pStyle w:val="ListParagraph"/>
        <w:numPr>
          <w:ilvl w:val="0"/>
          <w:numId w:val="20"/>
        </w:numPr>
      </w:pPr>
      <w:r>
        <w:t xml:space="preserve">Run the command </w:t>
      </w:r>
      <w:r w:rsidRPr="005F658D">
        <w:rPr>
          <w:rFonts w:ascii="Courier New" w:hAnsi="Courier New" w:cs="Courier New"/>
        </w:rPr>
        <w:t xml:space="preserve">bstrings.exe -f C:\ path to your (Week 9 Evidence </w:t>
      </w:r>
      <w:proofErr w:type="gramStart"/>
      <w:r w:rsidRPr="005F658D">
        <w:rPr>
          <w:rFonts w:ascii="Courier New" w:hAnsi="Courier New" w:cs="Courier New"/>
        </w:rPr>
        <w:t>Files)\</w:t>
      </w:r>
      <w:proofErr w:type="gramEnd"/>
      <w:r w:rsidRPr="005F658D">
        <w:rPr>
          <w:rFonts w:ascii="Courier New" w:hAnsi="Courier New" w:cs="Courier New"/>
        </w:rPr>
        <w:t>system –</w:t>
      </w:r>
      <w:proofErr w:type="spellStart"/>
      <w:r w:rsidRPr="005F658D">
        <w:rPr>
          <w:rFonts w:ascii="Courier New" w:hAnsi="Courier New" w:cs="Courier New"/>
        </w:rPr>
        <w:t>lr</w:t>
      </w:r>
      <w:proofErr w:type="spellEnd"/>
      <w:r w:rsidRPr="005F658D">
        <w:rPr>
          <w:rFonts w:ascii="Courier New" w:hAnsi="Courier New" w:cs="Courier New"/>
        </w:rPr>
        <w:t xml:space="preserve"> ipv4</w:t>
      </w:r>
      <w:r w:rsidRPr="00A0247D">
        <w:t>.</w:t>
      </w:r>
      <w:r>
        <w:t xml:space="preserve"> This searches the system file for any Version 4 IP addresses and highlights them.</w:t>
      </w:r>
    </w:p>
    <w:p w14:paraId="205F640A" w14:textId="77777777" w:rsidR="005F658D" w:rsidRDefault="005F658D" w:rsidP="005F658D"/>
    <w:p w14:paraId="068D9FD7" w14:textId="77777777" w:rsidR="005F658D" w:rsidRDefault="005F658D" w:rsidP="005F658D">
      <w:pPr>
        <w:ind w:left="720"/>
        <w:jc w:val="center"/>
      </w:pPr>
      <w:r>
        <w:rPr>
          <w:noProof/>
        </w:rPr>
        <w:drawing>
          <wp:inline distT="0" distB="0" distL="0" distR="0" wp14:anchorId="4289B7AB" wp14:editId="5E329709">
            <wp:extent cx="5010912" cy="2294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strings ipv4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93"/>
                    <a:stretch/>
                  </pic:blipFill>
                  <pic:spPr bwMode="auto">
                    <a:xfrm>
                      <a:off x="0" y="0"/>
                      <a:ext cx="5010912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85B4" w14:textId="50F1C270" w:rsidR="005F658D" w:rsidRPr="00D616BA" w:rsidRDefault="005F658D" w:rsidP="005F658D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19</w:t>
      </w:r>
      <w:r w:rsidRPr="00D616BA">
        <w:rPr>
          <w:b/>
          <w:sz w:val="20"/>
          <w:lang w:val="en-CA" w:eastAsia="en-CA"/>
        </w:rPr>
        <w:t>:</w:t>
      </w:r>
    </w:p>
    <w:p w14:paraId="785BCDC6" w14:textId="24E93C82" w:rsidR="005F658D" w:rsidRDefault="005F658D" w:rsidP="005F658D">
      <w:pPr>
        <w:ind w:left="720"/>
        <w:jc w:val="center"/>
        <w:rPr>
          <w:lang w:val="en-CA" w:eastAsia="en-CA"/>
        </w:rPr>
      </w:pPr>
      <w:r>
        <w:rPr>
          <w:sz w:val="18"/>
        </w:rPr>
        <w:t>Used with permission from Microsoft.</w:t>
      </w:r>
    </w:p>
    <w:p w14:paraId="7B59215E" w14:textId="77777777" w:rsidR="005F658D" w:rsidRDefault="005F658D" w:rsidP="00050705"/>
    <w:p w14:paraId="67447E17" w14:textId="77777777" w:rsidR="005F4346" w:rsidRDefault="005F4346">
      <w:pPr>
        <w:spacing w:line="240" w:lineRule="auto"/>
        <w:rPr>
          <w:b/>
          <w:sz w:val="32"/>
        </w:rPr>
      </w:pPr>
      <w:bookmarkStart w:id="18" w:name="_Toc481430422"/>
      <w:bookmarkStart w:id="19" w:name="_Toc366822985"/>
      <w:r>
        <w:br w:type="page"/>
      </w:r>
    </w:p>
    <w:p w14:paraId="6455C16B" w14:textId="08029CC2" w:rsidR="005F658D" w:rsidRDefault="005F658D" w:rsidP="005F658D">
      <w:pPr>
        <w:pStyle w:val="HeadingStyle1"/>
        <w:numPr>
          <w:ilvl w:val="0"/>
          <w:numId w:val="2"/>
        </w:numPr>
      </w:pPr>
      <w:bookmarkStart w:id="20" w:name="_Toc494961326"/>
      <w:r>
        <w:lastRenderedPageBreak/>
        <w:t>Timeline Analysis</w:t>
      </w:r>
      <w:bookmarkEnd w:id="18"/>
      <w:bookmarkEnd w:id="19"/>
      <w:bookmarkEnd w:id="20"/>
    </w:p>
    <w:p w14:paraId="3268254D" w14:textId="73E53E35" w:rsidR="005F4346" w:rsidRDefault="005F4346" w:rsidP="005F4346">
      <w:pPr>
        <w:rPr>
          <w:lang w:val="en-CA" w:eastAsia="en-CA"/>
        </w:rPr>
      </w:pPr>
      <w:r>
        <w:t>In this section you will</w:t>
      </w:r>
      <w:r w:rsidR="005F658D">
        <w:t xml:space="preserve"> use your SIFT VMWare Forensic Workstation for the analysis. </w:t>
      </w:r>
      <w:r>
        <w:rPr>
          <w:lang w:val="en-CA" w:eastAsia="en-CA"/>
        </w:rPr>
        <w:t xml:space="preserve">You may want to review the YouTube video </w:t>
      </w:r>
      <w:hyperlink r:id="rId36" w:history="1">
        <w:r w:rsidRPr="005F4346">
          <w:rPr>
            <w:rStyle w:val="Hyperlink"/>
            <w:lang w:val="en-CA" w:eastAsia="en-CA"/>
          </w:rPr>
          <w:t>SANS DFIR Webcast -- DFIR using SIFT Workstation</w:t>
        </w:r>
      </w:hyperlink>
      <w:r>
        <w:rPr>
          <w:lang w:val="en-CA" w:eastAsia="en-CA"/>
        </w:rPr>
        <w:t xml:space="preserve"> (</w:t>
      </w:r>
      <w:r w:rsidRPr="00AB1638">
        <w:rPr>
          <w:lang w:val="en-CA" w:eastAsia="en-CA"/>
        </w:rPr>
        <w:t>https://www.youtube.com/watch?v=w1ygCP2TeCY</w:t>
      </w:r>
      <w:r>
        <w:rPr>
          <w:lang w:val="en-CA" w:eastAsia="en-CA"/>
        </w:rPr>
        <w:t>).</w:t>
      </w:r>
    </w:p>
    <w:p w14:paraId="7935C84A" w14:textId="77777777" w:rsidR="005F4346" w:rsidRDefault="005F4346" w:rsidP="005F658D"/>
    <w:p w14:paraId="48EA0421" w14:textId="53AE5841" w:rsidR="005F658D" w:rsidRDefault="005F4346" w:rsidP="005F4346">
      <w:pPr>
        <w:pStyle w:val="ListParagraph"/>
        <w:numPr>
          <w:ilvl w:val="0"/>
          <w:numId w:val="22"/>
        </w:numPr>
      </w:pPr>
      <w:r>
        <w:t>C</w:t>
      </w:r>
      <w:r w:rsidR="005F658D">
        <w:t>reate two shared folders (both always enabled):</w:t>
      </w:r>
    </w:p>
    <w:p w14:paraId="54AD5328" w14:textId="77777777" w:rsidR="005F658D" w:rsidRDefault="005F658D" w:rsidP="005F4346">
      <w:pPr>
        <w:pStyle w:val="ListParagraph"/>
        <w:numPr>
          <w:ilvl w:val="0"/>
          <w:numId w:val="21"/>
        </w:numPr>
        <w:ind w:left="1260"/>
      </w:pPr>
      <w:proofErr w:type="spellStart"/>
      <w:r>
        <w:t>SIFT_Shared</w:t>
      </w:r>
      <w:proofErr w:type="spellEnd"/>
      <w:r>
        <w:t xml:space="preserve"> (Read, Write)</w:t>
      </w:r>
    </w:p>
    <w:p w14:paraId="185C1853" w14:textId="77777777" w:rsidR="005F658D" w:rsidRDefault="005F658D" w:rsidP="005F4346">
      <w:pPr>
        <w:pStyle w:val="ListParagraph"/>
        <w:numPr>
          <w:ilvl w:val="0"/>
          <w:numId w:val="21"/>
        </w:numPr>
        <w:ind w:left="1260"/>
      </w:pPr>
      <w:proofErr w:type="spellStart"/>
      <w:r>
        <w:t>SIFT_Evidence</w:t>
      </w:r>
      <w:proofErr w:type="spellEnd"/>
      <w:r>
        <w:t xml:space="preserve"> (Read Only)</w:t>
      </w:r>
    </w:p>
    <w:p w14:paraId="201DE61F" w14:textId="77777777" w:rsidR="005F658D" w:rsidRDefault="005F658D" w:rsidP="005F658D">
      <w:pPr>
        <w:rPr>
          <w:lang w:val="en-CA" w:eastAsia="en-CA"/>
        </w:rPr>
      </w:pPr>
    </w:p>
    <w:p w14:paraId="3611EF0E" w14:textId="77777777" w:rsidR="005F658D" w:rsidRDefault="005F658D" w:rsidP="005F4346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3327EB3A" wp14:editId="7962AAAB">
            <wp:extent cx="4487875" cy="3903876"/>
            <wp:effectExtent l="0" t="0" r="825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361" cy="39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F550" w14:textId="637031D0" w:rsidR="005F4346" w:rsidRPr="00D616BA" w:rsidRDefault="005F4346" w:rsidP="005F434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20</w:t>
      </w:r>
      <w:r w:rsidRPr="00D616BA">
        <w:rPr>
          <w:b/>
          <w:sz w:val="20"/>
          <w:lang w:val="en-CA" w:eastAsia="en-CA"/>
        </w:rPr>
        <w:t>:</w:t>
      </w:r>
    </w:p>
    <w:p w14:paraId="67E50FB0" w14:textId="34FC80E2" w:rsidR="00AA4366" w:rsidRPr="00492510" w:rsidRDefault="00AA4366" w:rsidP="00AA4366">
      <w:pPr>
        <w:ind w:left="720"/>
        <w:jc w:val="center"/>
      </w:pPr>
      <w:r w:rsidRPr="00AA4366">
        <w:rPr>
          <w:sz w:val="18"/>
        </w:rPr>
        <w:t xml:space="preserve"> </w:t>
      </w: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29C72A22" w14:textId="424B9021" w:rsidR="005F658D" w:rsidRDefault="005F658D" w:rsidP="005F4346">
      <w:pPr>
        <w:ind w:left="720"/>
        <w:jc w:val="center"/>
        <w:rPr>
          <w:lang w:val="en-CA" w:eastAsia="en-CA"/>
        </w:rPr>
      </w:pPr>
    </w:p>
    <w:p w14:paraId="58A82BCC" w14:textId="77777777" w:rsidR="005F658D" w:rsidRDefault="005F658D" w:rsidP="005F658D">
      <w:pPr>
        <w:rPr>
          <w:lang w:val="en-CA" w:eastAsia="en-CA"/>
        </w:rPr>
      </w:pPr>
    </w:p>
    <w:p w14:paraId="7EE8685F" w14:textId="05CA0886" w:rsidR="005F658D" w:rsidRPr="005F4346" w:rsidRDefault="005F4346" w:rsidP="005F4346">
      <w:pPr>
        <w:pStyle w:val="ListParagraph"/>
        <w:numPr>
          <w:ilvl w:val="0"/>
          <w:numId w:val="22"/>
        </w:numPr>
        <w:rPr>
          <w:lang w:val="en-CA" w:eastAsia="en-CA"/>
        </w:rPr>
      </w:pPr>
      <w:r>
        <w:rPr>
          <w:lang w:val="en-CA" w:eastAsia="en-CA"/>
        </w:rPr>
        <w:t>M</w:t>
      </w:r>
      <w:r w:rsidR="005F658D" w:rsidRPr="005F4346">
        <w:rPr>
          <w:lang w:val="en-CA" w:eastAsia="en-CA"/>
        </w:rPr>
        <w:t xml:space="preserve">ount your image </w:t>
      </w:r>
      <w:r w:rsidR="005F658D" w:rsidRPr="005F4346">
        <w:rPr>
          <w:b/>
          <w:lang w:val="en-CA" w:eastAsia="en-CA"/>
        </w:rPr>
        <w:t>cfreds2015_data_leakage_pc.dd</w:t>
      </w:r>
      <w:r w:rsidR="005F658D" w:rsidRPr="005F4346">
        <w:rPr>
          <w:lang w:val="en-CA" w:eastAsia="en-CA"/>
        </w:rPr>
        <w:t xml:space="preserve"> from the terminal </w:t>
      </w:r>
      <w:r>
        <w:rPr>
          <w:lang w:val="en-CA" w:eastAsia="en-CA"/>
        </w:rPr>
        <w:t xml:space="preserve">to the </w:t>
      </w:r>
      <w:proofErr w:type="spellStart"/>
      <w:r w:rsidRPr="000A0599">
        <w:rPr>
          <w:b/>
          <w:lang w:val="en-CA" w:eastAsia="en-CA"/>
        </w:rPr>
        <w:t>windows_mount</w:t>
      </w:r>
      <w:proofErr w:type="spellEnd"/>
      <w:r>
        <w:rPr>
          <w:lang w:val="en-CA" w:eastAsia="en-CA"/>
        </w:rPr>
        <w:t xml:space="preserve"> mount point</w:t>
      </w:r>
      <w:r w:rsidRPr="005F4346">
        <w:rPr>
          <w:lang w:val="en-CA" w:eastAsia="en-CA"/>
        </w:rPr>
        <w:t xml:space="preserve"> </w:t>
      </w:r>
      <w:r w:rsidR="005F658D" w:rsidRPr="005F4346">
        <w:rPr>
          <w:lang w:val="en-CA" w:eastAsia="en-CA"/>
        </w:rPr>
        <w:t>with the following command:</w:t>
      </w:r>
    </w:p>
    <w:p w14:paraId="34F8FCD9" w14:textId="77777777" w:rsidR="005F658D" w:rsidRPr="005F4346" w:rsidRDefault="005F658D" w:rsidP="005F4346">
      <w:pPr>
        <w:ind w:left="720"/>
        <w:rPr>
          <w:rFonts w:ascii="Courier New" w:hAnsi="Courier New" w:cs="Courier New"/>
          <w:lang w:val="en-CA" w:eastAsia="en-CA"/>
        </w:rPr>
      </w:pPr>
      <w:proofErr w:type="spellStart"/>
      <w:r w:rsidRPr="005F4346">
        <w:rPr>
          <w:rFonts w:ascii="Courier New" w:hAnsi="Courier New" w:cs="Courier New"/>
          <w:lang w:val="en-CA" w:eastAsia="en-CA"/>
        </w:rPr>
        <w:t>sudo</w:t>
      </w:r>
      <w:proofErr w:type="spellEnd"/>
      <w:r w:rsidRPr="005F4346">
        <w:rPr>
          <w:rFonts w:ascii="Courier New" w:hAnsi="Courier New" w:cs="Courier New"/>
          <w:lang w:val="en-CA" w:eastAsia="en-CA"/>
        </w:rPr>
        <w:t xml:space="preserve"> imageMounter.py /</w:t>
      </w:r>
      <w:proofErr w:type="spellStart"/>
      <w:r w:rsidRPr="005F4346">
        <w:rPr>
          <w:rFonts w:ascii="Courier New" w:hAnsi="Courier New" w:cs="Courier New"/>
          <w:lang w:val="en-CA" w:eastAsia="en-CA"/>
        </w:rPr>
        <w:t>mnt</w:t>
      </w:r>
      <w:proofErr w:type="spellEnd"/>
      <w:r w:rsidRPr="005F4346">
        <w:rPr>
          <w:rFonts w:ascii="Courier New" w:hAnsi="Courier New" w:cs="Courier New"/>
          <w:lang w:val="en-CA" w:eastAsia="en-CA"/>
        </w:rPr>
        <w:t>/</w:t>
      </w:r>
      <w:proofErr w:type="spellStart"/>
      <w:r w:rsidRPr="005F4346">
        <w:rPr>
          <w:rFonts w:ascii="Courier New" w:hAnsi="Courier New" w:cs="Courier New"/>
          <w:lang w:val="en-CA" w:eastAsia="en-CA"/>
        </w:rPr>
        <w:t>hgfs</w:t>
      </w:r>
      <w:proofErr w:type="spellEnd"/>
      <w:r w:rsidRPr="005F4346">
        <w:rPr>
          <w:rFonts w:ascii="Courier New" w:hAnsi="Courier New" w:cs="Courier New"/>
          <w:lang w:val="en-CA" w:eastAsia="en-CA"/>
        </w:rPr>
        <w:t>/</w:t>
      </w:r>
      <w:proofErr w:type="spellStart"/>
      <w:r w:rsidRPr="005F4346">
        <w:rPr>
          <w:rFonts w:ascii="Courier New" w:hAnsi="Courier New" w:cs="Courier New"/>
          <w:lang w:val="en-CA" w:eastAsia="en-CA"/>
        </w:rPr>
        <w:t>SIFT_Evidence</w:t>
      </w:r>
      <w:proofErr w:type="spellEnd"/>
      <w:r w:rsidRPr="005F4346">
        <w:rPr>
          <w:rFonts w:ascii="Courier New" w:hAnsi="Courier New" w:cs="Courier New"/>
          <w:lang w:val="en-CA" w:eastAsia="en-CA"/>
        </w:rPr>
        <w:t>/cfreds_2015_data_leakage_pc.dd /</w:t>
      </w:r>
      <w:proofErr w:type="spellStart"/>
      <w:r w:rsidRPr="005F4346">
        <w:rPr>
          <w:rFonts w:ascii="Courier New" w:hAnsi="Courier New" w:cs="Courier New"/>
          <w:lang w:val="en-CA" w:eastAsia="en-CA"/>
        </w:rPr>
        <w:t>mnt</w:t>
      </w:r>
      <w:proofErr w:type="spellEnd"/>
      <w:r w:rsidRPr="005F4346">
        <w:rPr>
          <w:rFonts w:ascii="Courier New" w:hAnsi="Courier New" w:cs="Courier New"/>
          <w:lang w:val="en-CA" w:eastAsia="en-CA"/>
        </w:rPr>
        <w:t>/</w:t>
      </w:r>
      <w:proofErr w:type="spellStart"/>
      <w:r w:rsidRPr="005F4346">
        <w:rPr>
          <w:rFonts w:ascii="Courier New" w:hAnsi="Courier New" w:cs="Courier New"/>
          <w:lang w:val="en-CA" w:eastAsia="en-CA"/>
        </w:rPr>
        <w:t>windows_mount</w:t>
      </w:r>
      <w:proofErr w:type="spellEnd"/>
      <w:r w:rsidRPr="005F4346">
        <w:rPr>
          <w:rFonts w:ascii="Courier New" w:hAnsi="Courier New" w:cs="Courier New"/>
          <w:lang w:val="en-CA" w:eastAsia="en-CA"/>
        </w:rPr>
        <w:t xml:space="preserve">/ </w:t>
      </w:r>
    </w:p>
    <w:p w14:paraId="4F08DFE1" w14:textId="77777777" w:rsidR="005F658D" w:rsidRDefault="005F658D" w:rsidP="005F658D">
      <w:pPr>
        <w:rPr>
          <w:lang w:val="en-CA" w:eastAsia="en-CA"/>
        </w:rPr>
      </w:pPr>
    </w:p>
    <w:p w14:paraId="798713C2" w14:textId="736C2721" w:rsidR="005F658D" w:rsidRDefault="005F4346" w:rsidP="005F4346">
      <w:pPr>
        <w:ind w:left="720"/>
        <w:rPr>
          <w:lang w:val="en-CA" w:eastAsia="en-CA"/>
        </w:rPr>
      </w:pPr>
      <w:r>
        <w:rPr>
          <w:lang w:val="en-CA" w:eastAsia="en-CA"/>
        </w:rPr>
        <w:lastRenderedPageBreak/>
        <w:t xml:space="preserve">Two folders named </w:t>
      </w:r>
      <w:r w:rsidRPr="005F4346">
        <w:rPr>
          <w:b/>
          <w:lang w:val="en-CA" w:eastAsia="en-CA"/>
        </w:rPr>
        <w:t>0</w:t>
      </w:r>
      <w:r>
        <w:rPr>
          <w:lang w:val="en-CA" w:eastAsia="en-CA"/>
        </w:rPr>
        <w:t xml:space="preserve"> and </w:t>
      </w:r>
      <w:r w:rsidRPr="005F4346">
        <w:rPr>
          <w:b/>
          <w:lang w:val="en-CA" w:eastAsia="en-CA"/>
        </w:rPr>
        <w:t>1</w:t>
      </w:r>
      <w:r>
        <w:rPr>
          <w:lang w:val="en-CA" w:eastAsia="en-CA"/>
        </w:rPr>
        <w:t xml:space="preserve"> appear</w:t>
      </w:r>
      <w:r w:rsidR="005F658D">
        <w:rPr>
          <w:lang w:val="en-CA" w:eastAsia="en-CA"/>
        </w:rPr>
        <w:t xml:space="preserve"> in the </w:t>
      </w:r>
      <w:proofErr w:type="spellStart"/>
      <w:r w:rsidR="005F658D" w:rsidRPr="007E50A6">
        <w:rPr>
          <w:b/>
          <w:lang w:val="en-CA" w:eastAsia="en-CA"/>
        </w:rPr>
        <w:t>windows_mount</w:t>
      </w:r>
      <w:proofErr w:type="spellEnd"/>
      <w:r w:rsidR="005F658D">
        <w:rPr>
          <w:lang w:val="en-CA" w:eastAsia="en-CA"/>
        </w:rPr>
        <w:t xml:space="preserve"> folder</w:t>
      </w:r>
      <w:r>
        <w:rPr>
          <w:lang w:val="en-CA" w:eastAsia="en-CA"/>
        </w:rPr>
        <w:t xml:space="preserve"> (Figure 21). The </w:t>
      </w:r>
      <w:proofErr w:type="gramStart"/>
      <w:r w:rsidR="005F658D">
        <w:rPr>
          <w:lang w:val="en-CA" w:eastAsia="en-CA"/>
        </w:rPr>
        <w:t>0</w:t>
      </w:r>
      <w:proofErr w:type="gramEnd"/>
      <w:r w:rsidR="005F658D">
        <w:rPr>
          <w:lang w:val="en-CA" w:eastAsia="en-CA"/>
        </w:rPr>
        <w:t xml:space="preserve"> folder is </w:t>
      </w:r>
      <w:r>
        <w:rPr>
          <w:lang w:val="en-CA" w:eastAsia="en-CA"/>
        </w:rPr>
        <w:t xml:space="preserve">a </w:t>
      </w:r>
      <w:r w:rsidR="005F658D">
        <w:rPr>
          <w:lang w:val="en-CA" w:eastAsia="en-CA"/>
        </w:rPr>
        <w:t xml:space="preserve">non-bootable partition and folder </w:t>
      </w:r>
      <w:r w:rsidR="00AA4366">
        <w:rPr>
          <w:lang w:val="en-CA" w:eastAsia="en-CA"/>
        </w:rPr>
        <w:t xml:space="preserve">1 </w:t>
      </w:r>
      <w:r w:rsidR="005F658D">
        <w:rPr>
          <w:lang w:val="en-CA" w:eastAsia="en-CA"/>
        </w:rPr>
        <w:t>is the C/</w:t>
      </w:r>
      <w:r>
        <w:rPr>
          <w:lang w:val="en-CA" w:eastAsia="en-CA"/>
        </w:rPr>
        <w:t>:</w:t>
      </w:r>
      <w:r w:rsidR="005F658D">
        <w:rPr>
          <w:lang w:val="en-CA" w:eastAsia="en-CA"/>
        </w:rPr>
        <w:t xml:space="preserve"> drive from the image</w:t>
      </w:r>
      <w:r>
        <w:rPr>
          <w:lang w:val="en-CA" w:eastAsia="en-CA"/>
        </w:rPr>
        <w:t xml:space="preserve"> (Figure 22)</w:t>
      </w:r>
      <w:r w:rsidR="005F658D">
        <w:rPr>
          <w:lang w:val="en-CA" w:eastAsia="en-CA"/>
        </w:rPr>
        <w:t>.</w:t>
      </w:r>
    </w:p>
    <w:p w14:paraId="16420D59" w14:textId="77777777" w:rsidR="005F4346" w:rsidRDefault="005F4346" w:rsidP="005F4346">
      <w:pPr>
        <w:ind w:left="720"/>
        <w:rPr>
          <w:lang w:val="en-CA" w:eastAsia="en-CA"/>
        </w:rPr>
      </w:pPr>
    </w:p>
    <w:p w14:paraId="4E0DF3FC" w14:textId="77777777" w:rsidR="005F658D" w:rsidRDefault="005F658D" w:rsidP="005F4346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1B136FCE" wp14:editId="706EDB62">
            <wp:extent cx="3298749" cy="142384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5293" b="34085"/>
                    <a:stretch/>
                  </pic:blipFill>
                  <pic:spPr bwMode="auto">
                    <a:xfrm>
                      <a:off x="0" y="0"/>
                      <a:ext cx="3307972" cy="142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C0FA2" w14:textId="7DE64DF9" w:rsidR="005F4346" w:rsidRPr="00D616BA" w:rsidRDefault="005F4346" w:rsidP="005F434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21</w:t>
      </w:r>
      <w:r w:rsidRPr="00D616BA">
        <w:rPr>
          <w:b/>
          <w:sz w:val="20"/>
          <w:lang w:val="en-CA" w:eastAsia="en-CA"/>
        </w:rPr>
        <w:t>:</w:t>
      </w:r>
    </w:p>
    <w:p w14:paraId="1495C1B4" w14:textId="77777777" w:rsidR="00AA4366" w:rsidRPr="00492510" w:rsidRDefault="00AA4366" w:rsidP="00AA4366">
      <w:pPr>
        <w:ind w:left="720"/>
        <w:jc w:val="center"/>
      </w:pP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62107CAB" w14:textId="7E331D83" w:rsidR="005F658D" w:rsidRDefault="005F658D" w:rsidP="005F4346">
      <w:pPr>
        <w:ind w:left="720"/>
        <w:jc w:val="center"/>
        <w:rPr>
          <w:lang w:val="en-CA" w:eastAsia="en-CA"/>
        </w:rPr>
      </w:pPr>
    </w:p>
    <w:p w14:paraId="2D8BA67B" w14:textId="77777777" w:rsidR="005F658D" w:rsidRDefault="005F658D" w:rsidP="005F658D">
      <w:pPr>
        <w:rPr>
          <w:lang w:val="en-CA" w:eastAsia="en-CA"/>
        </w:rPr>
      </w:pPr>
    </w:p>
    <w:p w14:paraId="617E87E9" w14:textId="77777777" w:rsidR="005F658D" w:rsidRDefault="005F658D" w:rsidP="005F4346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5DEABE71" wp14:editId="307E440E">
            <wp:extent cx="4280893" cy="3913632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2430" cy="39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72C0" w14:textId="2A1231A6" w:rsidR="005F4346" w:rsidRPr="00D616BA" w:rsidRDefault="005F4346" w:rsidP="005F434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22</w:t>
      </w:r>
      <w:r w:rsidRPr="00D616BA">
        <w:rPr>
          <w:b/>
          <w:sz w:val="20"/>
          <w:lang w:val="en-CA" w:eastAsia="en-CA"/>
        </w:rPr>
        <w:t>:</w:t>
      </w:r>
    </w:p>
    <w:p w14:paraId="5034D51B" w14:textId="77777777" w:rsidR="00AA4366" w:rsidRPr="00492510" w:rsidRDefault="00AA4366" w:rsidP="00AA4366">
      <w:pPr>
        <w:ind w:left="720"/>
        <w:jc w:val="center"/>
      </w:pP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6BCFDB35" w14:textId="7747F082" w:rsidR="005F4346" w:rsidRDefault="005F4346" w:rsidP="005F4346">
      <w:pPr>
        <w:ind w:left="720"/>
        <w:jc w:val="center"/>
        <w:rPr>
          <w:lang w:val="en-CA" w:eastAsia="en-CA"/>
        </w:rPr>
      </w:pPr>
    </w:p>
    <w:p w14:paraId="788FC4AD" w14:textId="77777777" w:rsidR="005F658D" w:rsidRDefault="005F658D" w:rsidP="005F658D">
      <w:pPr>
        <w:rPr>
          <w:lang w:val="en-CA" w:eastAsia="en-CA"/>
        </w:rPr>
      </w:pPr>
    </w:p>
    <w:p w14:paraId="3E790F24" w14:textId="6F8134FA" w:rsidR="005F658D" w:rsidRPr="005F4346" w:rsidRDefault="005F4346" w:rsidP="005F4346">
      <w:pPr>
        <w:pStyle w:val="ListParagraph"/>
        <w:numPr>
          <w:ilvl w:val="0"/>
          <w:numId w:val="22"/>
        </w:numPr>
        <w:rPr>
          <w:lang w:val="en-CA" w:eastAsia="en-CA"/>
        </w:rPr>
      </w:pPr>
      <w:r>
        <w:rPr>
          <w:lang w:val="en-CA" w:eastAsia="en-CA"/>
        </w:rPr>
        <w:t>R</w:t>
      </w:r>
      <w:r w:rsidR="005F658D" w:rsidRPr="005F4346">
        <w:rPr>
          <w:lang w:val="en-CA" w:eastAsia="en-CA"/>
        </w:rPr>
        <w:t xml:space="preserve">un the installed tools to examine either the image file or the individual files in the </w:t>
      </w:r>
      <w:proofErr w:type="spellStart"/>
      <w:r w:rsidR="005F658D" w:rsidRPr="005F4346">
        <w:rPr>
          <w:lang w:val="en-CA" w:eastAsia="en-CA"/>
        </w:rPr>
        <w:t>windows_mount</w:t>
      </w:r>
      <w:proofErr w:type="spellEnd"/>
      <w:r w:rsidR="005F658D" w:rsidRPr="005F4346">
        <w:rPr>
          <w:lang w:val="en-CA" w:eastAsia="en-CA"/>
        </w:rPr>
        <w:t xml:space="preserve"> folder.</w:t>
      </w:r>
    </w:p>
    <w:p w14:paraId="4546C04E" w14:textId="77777777" w:rsidR="005F658D" w:rsidRDefault="005F658D" w:rsidP="005F658D">
      <w:pPr>
        <w:rPr>
          <w:lang w:val="en-CA" w:eastAsia="en-CA"/>
        </w:rPr>
      </w:pPr>
    </w:p>
    <w:p w14:paraId="464C3D36" w14:textId="77777777" w:rsidR="005F658D" w:rsidRDefault="005F658D" w:rsidP="005F4346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2DC75831" wp14:editId="1FBE30FC">
            <wp:extent cx="5156106" cy="6876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8205"/>
                    <a:stretch/>
                  </pic:blipFill>
                  <pic:spPr bwMode="auto">
                    <a:xfrm>
                      <a:off x="0" y="0"/>
                      <a:ext cx="5223819" cy="69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AECE" w14:textId="77777777" w:rsidR="00AA4366" w:rsidRDefault="005F4346" w:rsidP="005F4346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>Fi</w:t>
      </w:r>
      <w:r w:rsidR="00AA4366">
        <w:rPr>
          <w:b/>
          <w:sz w:val="20"/>
          <w:lang w:val="en-CA" w:eastAsia="en-CA"/>
        </w:rPr>
        <w:t>gure 23:</w:t>
      </w:r>
    </w:p>
    <w:p w14:paraId="14CFF953" w14:textId="77777777" w:rsidR="00AA4366" w:rsidRPr="00492510" w:rsidRDefault="00AA4366" w:rsidP="00AA4366">
      <w:pPr>
        <w:ind w:left="720"/>
        <w:jc w:val="center"/>
      </w:pP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6C248725" w14:textId="27C275FF" w:rsidR="005F4346" w:rsidRPr="00D616BA" w:rsidRDefault="005F4346" w:rsidP="005F4346">
      <w:pPr>
        <w:ind w:left="720"/>
        <w:jc w:val="center"/>
        <w:rPr>
          <w:b/>
          <w:sz w:val="20"/>
          <w:lang w:val="en-CA" w:eastAsia="en-CA"/>
        </w:rPr>
      </w:pPr>
    </w:p>
    <w:p w14:paraId="5422A366" w14:textId="2FF99354" w:rsidR="005F658D" w:rsidRDefault="005F658D" w:rsidP="005F4346">
      <w:pPr>
        <w:ind w:left="720"/>
        <w:jc w:val="center"/>
        <w:rPr>
          <w:sz w:val="18"/>
        </w:rPr>
      </w:pPr>
    </w:p>
    <w:p w14:paraId="135FC24E" w14:textId="77777777" w:rsidR="005F4346" w:rsidRDefault="005F4346" w:rsidP="005F4346">
      <w:pPr>
        <w:ind w:left="720"/>
        <w:jc w:val="center"/>
        <w:rPr>
          <w:lang w:val="en-CA" w:eastAsia="en-CA"/>
        </w:rPr>
      </w:pPr>
    </w:p>
    <w:p w14:paraId="4FE36D99" w14:textId="4F5149AB" w:rsidR="005F658D" w:rsidRPr="009A4E34" w:rsidRDefault="005F658D" w:rsidP="009A4E34">
      <w:pPr>
        <w:pStyle w:val="ListParagraph"/>
        <w:numPr>
          <w:ilvl w:val="0"/>
          <w:numId w:val="22"/>
        </w:numPr>
        <w:rPr>
          <w:lang w:val="en-CA" w:eastAsia="en-CA"/>
        </w:rPr>
      </w:pPr>
      <w:r w:rsidRPr="009A4E34">
        <w:rPr>
          <w:lang w:val="en-CA" w:eastAsia="en-CA"/>
        </w:rPr>
        <w:t xml:space="preserve">The command </w:t>
      </w:r>
      <w:r w:rsidRPr="009A4E34">
        <w:rPr>
          <w:rFonts w:ascii="Courier New" w:hAnsi="Courier New" w:cs="Courier New"/>
          <w:lang w:val="en-CA" w:eastAsia="en-CA"/>
        </w:rPr>
        <w:t>log2timeline -p -r -f win7 /</w:t>
      </w:r>
      <w:proofErr w:type="spellStart"/>
      <w:r w:rsidRPr="009A4E34">
        <w:rPr>
          <w:rFonts w:ascii="Courier New" w:hAnsi="Courier New" w:cs="Courier New"/>
          <w:lang w:val="en-CA" w:eastAsia="en-CA"/>
        </w:rPr>
        <w:t>mnt</w:t>
      </w:r>
      <w:proofErr w:type="spellEnd"/>
      <w:r w:rsidRPr="009A4E34">
        <w:rPr>
          <w:rFonts w:ascii="Courier New" w:hAnsi="Courier New" w:cs="Courier New"/>
          <w:lang w:val="en-CA" w:eastAsia="en-CA"/>
        </w:rPr>
        <w:t>/</w:t>
      </w:r>
      <w:proofErr w:type="spellStart"/>
      <w:r w:rsidRPr="009A4E34">
        <w:rPr>
          <w:rFonts w:ascii="Courier New" w:hAnsi="Courier New" w:cs="Courier New"/>
          <w:lang w:val="en-CA" w:eastAsia="en-CA"/>
        </w:rPr>
        <w:t>windows_mount</w:t>
      </w:r>
      <w:proofErr w:type="spellEnd"/>
      <w:r w:rsidRPr="009A4E34">
        <w:rPr>
          <w:rFonts w:ascii="Courier New" w:hAnsi="Courier New" w:cs="Courier New"/>
          <w:lang w:val="en-CA" w:eastAsia="en-CA"/>
        </w:rPr>
        <w:t xml:space="preserve"> -w /cases/bodyfile.txt</w:t>
      </w:r>
      <w:r w:rsidRPr="009A4E34">
        <w:rPr>
          <w:lang w:val="en-CA" w:eastAsia="en-CA"/>
        </w:rPr>
        <w:t xml:space="preserve"> create</w:t>
      </w:r>
      <w:r w:rsidR="009A4E34">
        <w:rPr>
          <w:lang w:val="en-CA" w:eastAsia="en-CA"/>
        </w:rPr>
        <w:t>s</w:t>
      </w:r>
      <w:r w:rsidRPr="009A4E34">
        <w:rPr>
          <w:lang w:val="en-CA" w:eastAsia="en-CA"/>
        </w:rPr>
        <w:t xml:space="preserve"> </w:t>
      </w:r>
      <w:r w:rsidRPr="009A4E34">
        <w:rPr>
          <w:b/>
          <w:lang w:val="en-CA" w:eastAsia="en-CA"/>
        </w:rPr>
        <w:t>bodyfile.txt</w:t>
      </w:r>
      <w:r w:rsidRPr="009A4E34">
        <w:rPr>
          <w:lang w:val="en-CA" w:eastAsia="en-CA"/>
        </w:rPr>
        <w:t xml:space="preserve"> in the </w:t>
      </w:r>
      <w:r w:rsidR="009A4E34" w:rsidRPr="009A4E34">
        <w:rPr>
          <w:lang w:val="en-CA" w:eastAsia="en-CA"/>
        </w:rPr>
        <w:t>C</w:t>
      </w:r>
      <w:r w:rsidRPr="009A4E34">
        <w:rPr>
          <w:lang w:val="en-CA" w:eastAsia="en-CA"/>
        </w:rPr>
        <w:t>ases folder on the desktop.</w:t>
      </w:r>
    </w:p>
    <w:p w14:paraId="62F075D9" w14:textId="77777777" w:rsidR="005F658D" w:rsidRDefault="005F658D" w:rsidP="005F658D">
      <w:pPr>
        <w:rPr>
          <w:lang w:val="en-CA" w:eastAsia="en-CA"/>
        </w:rPr>
      </w:pPr>
    </w:p>
    <w:p w14:paraId="3DE5FBEB" w14:textId="1A15F8A5" w:rsidR="005F658D" w:rsidRDefault="009A4E34" w:rsidP="009A4E34">
      <w:pPr>
        <w:ind w:left="720"/>
        <w:rPr>
          <w:lang w:val="en-CA" w:eastAsia="en-CA"/>
        </w:rPr>
      </w:pPr>
      <w:r w:rsidRPr="009A4E34">
        <w:rPr>
          <w:b/>
          <w:lang w:val="en-CA" w:eastAsia="en-CA"/>
        </w:rPr>
        <w:t>Note:</w:t>
      </w:r>
      <w:r>
        <w:rPr>
          <w:lang w:val="en-CA" w:eastAsia="en-CA"/>
        </w:rPr>
        <w:t xml:space="preserve"> </w:t>
      </w:r>
      <w:r w:rsidR="005F658D">
        <w:rPr>
          <w:lang w:val="en-CA" w:eastAsia="en-CA"/>
        </w:rPr>
        <w:t xml:space="preserve">If no </w:t>
      </w:r>
      <w:proofErr w:type="spellStart"/>
      <w:r w:rsidR="005F658D">
        <w:rPr>
          <w:lang w:val="en-CA" w:eastAsia="en-CA"/>
        </w:rPr>
        <w:t>timezone</w:t>
      </w:r>
      <w:proofErr w:type="spellEnd"/>
      <w:r w:rsidR="005F658D">
        <w:rPr>
          <w:lang w:val="en-CA" w:eastAsia="en-CA"/>
        </w:rPr>
        <w:t xml:space="preserve"> </w:t>
      </w:r>
      <w:proofErr w:type="gramStart"/>
      <w:r w:rsidR="005F658D">
        <w:rPr>
          <w:lang w:val="en-CA" w:eastAsia="en-CA"/>
        </w:rPr>
        <w:t>is selected</w:t>
      </w:r>
      <w:proofErr w:type="gramEnd"/>
      <w:r w:rsidR="005F658D">
        <w:rPr>
          <w:lang w:val="en-CA" w:eastAsia="en-CA"/>
        </w:rPr>
        <w:t xml:space="preserve">, the </w:t>
      </w:r>
      <w:proofErr w:type="spellStart"/>
      <w:r w:rsidR="005F658D">
        <w:rPr>
          <w:lang w:val="en-CA" w:eastAsia="en-CA"/>
        </w:rPr>
        <w:t>timezone</w:t>
      </w:r>
      <w:proofErr w:type="spellEnd"/>
      <w:r w:rsidR="005F658D">
        <w:rPr>
          <w:lang w:val="en-CA" w:eastAsia="en-CA"/>
        </w:rPr>
        <w:t xml:space="preserve"> of the analysis system</w:t>
      </w:r>
      <w:r>
        <w:rPr>
          <w:lang w:val="en-CA" w:eastAsia="en-CA"/>
        </w:rPr>
        <w:t xml:space="preserve"> is used</w:t>
      </w:r>
      <w:r w:rsidR="005F658D">
        <w:rPr>
          <w:lang w:val="en-CA" w:eastAsia="en-CA"/>
        </w:rPr>
        <w:t>.</w:t>
      </w:r>
    </w:p>
    <w:p w14:paraId="3AFE4A67" w14:textId="77777777" w:rsidR="005F658D" w:rsidRDefault="005F658D" w:rsidP="005F658D">
      <w:pPr>
        <w:rPr>
          <w:lang w:val="en-CA" w:eastAsia="en-CA"/>
        </w:rPr>
      </w:pPr>
    </w:p>
    <w:p w14:paraId="487917B3" w14:textId="77777777" w:rsidR="005F658D" w:rsidRDefault="005F658D" w:rsidP="009A4E34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34999D22" wp14:editId="0556D21B">
            <wp:extent cx="4992818" cy="19677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3779" cy="19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205" w14:textId="75F634ED" w:rsidR="009A4E34" w:rsidRPr="00D616BA" w:rsidRDefault="009A4E34" w:rsidP="009A4E34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24</w:t>
      </w:r>
      <w:r w:rsidRPr="00D616BA">
        <w:rPr>
          <w:b/>
          <w:sz w:val="20"/>
          <w:lang w:val="en-CA" w:eastAsia="en-CA"/>
        </w:rPr>
        <w:t>:</w:t>
      </w:r>
    </w:p>
    <w:p w14:paraId="6A357D0E" w14:textId="77777777" w:rsidR="00AA4366" w:rsidRPr="00492510" w:rsidRDefault="00AA4366" w:rsidP="00AA4366">
      <w:pPr>
        <w:ind w:left="720"/>
        <w:jc w:val="center"/>
      </w:pP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545B483B" w14:textId="40867DAF" w:rsidR="005F658D" w:rsidRDefault="005F658D" w:rsidP="009A4E34">
      <w:pPr>
        <w:ind w:left="720"/>
        <w:jc w:val="center"/>
        <w:rPr>
          <w:lang w:val="en-CA" w:eastAsia="en-CA"/>
        </w:rPr>
      </w:pPr>
    </w:p>
    <w:p w14:paraId="4CEEDEF7" w14:textId="77777777" w:rsidR="005F658D" w:rsidRDefault="005F658D" w:rsidP="005F658D">
      <w:pPr>
        <w:rPr>
          <w:lang w:val="en-CA" w:eastAsia="en-CA"/>
        </w:rPr>
      </w:pPr>
    </w:p>
    <w:p w14:paraId="47EFF961" w14:textId="4C2AC8F1" w:rsidR="005F658D" w:rsidRPr="009A4E34" w:rsidRDefault="005F658D" w:rsidP="00BA5E84">
      <w:pPr>
        <w:pStyle w:val="ListParagraph"/>
        <w:numPr>
          <w:ilvl w:val="0"/>
          <w:numId w:val="22"/>
        </w:numPr>
        <w:rPr>
          <w:lang w:val="en-CA" w:eastAsia="en-CA"/>
        </w:rPr>
      </w:pPr>
      <w:r w:rsidRPr="009A4E34">
        <w:rPr>
          <w:lang w:val="en-CA" w:eastAsia="en-CA"/>
        </w:rPr>
        <w:t xml:space="preserve">Once the </w:t>
      </w:r>
      <w:r w:rsidRPr="009A4E34">
        <w:rPr>
          <w:b/>
          <w:lang w:val="en-CA" w:eastAsia="en-CA"/>
        </w:rPr>
        <w:t xml:space="preserve">bodyfile.txt </w:t>
      </w:r>
      <w:r w:rsidRPr="009A4E34">
        <w:rPr>
          <w:lang w:val="en-CA" w:eastAsia="en-CA"/>
        </w:rPr>
        <w:t xml:space="preserve">file has </w:t>
      </w:r>
      <w:proofErr w:type="gramStart"/>
      <w:r w:rsidRPr="009A4E34">
        <w:rPr>
          <w:lang w:val="en-CA" w:eastAsia="en-CA"/>
        </w:rPr>
        <w:t>been created</w:t>
      </w:r>
      <w:proofErr w:type="gramEnd"/>
      <w:r w:rsidRPr="009A4E34">
        <w:rPr>
          <w:lang w:val="en-CA" w:eastAsia="en-CA"/>
        </w:rPr>
        <w:t>, convert it into a comma separated file so that you can open it in a spreadsheet</w:t>
      </w:r>
      <w:r w:rsidR="009A4E34" w:rsidRPr="009A4E34">
        <w:rPr>
          <w:lang w:val="en-CA" w:eastAsia="en-CA"/>
        </w:rPr>
        <w:t xml:space="preserve"> program</w:t>
      </w:r>
      <w:r w:rsidRPr="009A4E34">
        <w:rPr>
          <w:lang w:val="en-CA" w:eastAsia="en-CA"/>
        </w:rPr>
        <w:t xml:space="preserve"> such as Excel.</w:t>
      </w:r>
      <w:r w:rsidR="009A4E34">
        <w:rPr>
          <w:lang w:val="en-CA" w:eastAsia="en-CA"/>
        </w:rPr>
        <w:t xml:space="preserve"> Use t</w:t>
      </w:r>
      <w:r w:rsidRPr="009A4E34">
        <w:rPr>
          <w:lang w:val="en-CA" w:eastAsia="en-CA"/>
        </w:rPr>
        <w:t xml:space="preserve">he command </w:t>
      </w:r>
      <w:r w:rsidRPr="009A4E34">
        <w:rPr>
          <w:rFonts w:ascii="Courier New" w:hAnsi="Courier New" w:cs="Courier New"/>
          <w:lang w:val="en-CA" w:eastAsia="en-CA"/>
        </w:rPr>
        <w:t xml:space="preserve">l2t_process -b </w:t>
      </w:r>
      <w:proofErr w:type="gramStart"/>
      <w:r w:rsidRPr="009A4E34">
        <w:rPr>
          <w:rFonts w:ascii="Courier New" w:hAnsi="Courier New" w:cs="Courier New"/>
          <w:lang w:val="en-CA" w:eastAsia="en-CA"/>
        </w:rPr>
        <w:t>/cases/bodyfile.txt  &gt;</w:t>
      </w:r>
      <w:proofErr w:type="gramEnd"/>
      <w:r w:rsidRPr="009A4E34">
        <w:rPr>
          <w:rFonts w:ascii="Courier New" w:hAnsi="Courier New" w:cs="Courier New"/>
          <w:lang w:val="en-CA" w:eastAsia="en-CA"/>
        </w:rPr>
        <w:t xml:space="preserve"> timeline.csv</w:t>
      </w:r>
      <w:r w:rsidRPr="009A4E34">
        <w:rPr>
          <w:lang w:val="en-CA" w:eastAsia="en-CA"/>
        </w:rPr>
        <w:t>.</w:t>
      </w:r>
    </w:p>
    <w:p w14:paraId="5C3EE1E4" w14:textId="77777777" w:rsidR="005F658D" w:rsidRDefault="005F658D" w:rsidP="005F658D">
      <w:pPr>
        <w:rPr>
          <w:lang w:val="en-CA" w:eastAsia="en-CA"/>
        </w:rPr>
      </w:pPr>
    </w:p>
    <w:p w14:paraId="736CD7FE" w14:textId="77777777" w:rsidR="005F658D" w:rsidRDefault="005F658D" w:rsidP="009A4E34">
      <w:pPr>
        <w:ind w:left="720"/>
        <w:jc w:val="center"/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71276E32" wp14:editId="69E1D3D4">
            <wp:extent cx="5244998" cy="7461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1754" b="54082"/>
                    <a:stretch/>
                  </pic:blipFill>
                  <pic:spPr bwMode="auto">
                    <a:xfrm>
                      <a:off x="0" y="0"/>
                      <a:ext cx="5244998" cy="74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5C676" w14:textId="7BAFB224" w:rsidR="009A4E34" w:rsidRPr="00D616BA" w:rsidRDefault="009A4E34" w:rsidP="009A4E34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25</w:t>
      </w:r>
      <w:r w:rsidRPr="00D616BA">
        <w:rPr>
          <w:b/>
          <w:sz w:val="20"/>
          <w:lang w:val="en-CA" w:eastAsia="en-CA"/>
        </w:rPr>
        <w:t>:</w:t>
      </w:r>
    </w:p>
    <w:p w14:paraId="210B7A3C" w14:textId="77777777" w:rsidR="00AA4366" w:rsidRPr="00492510" w:rsidRDefault="00AA4366" w:rsidP="00AA4366">
      <w:pPr>
        <w:ind w:left="720"/>
        <w:jc w:val="center"/>
      </w:pP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414B5C08" w14:textId="238945C2" w:rsidR="009A4E34" w:rsidRDefault="009A4E34" w:rsidP="009A4E34">
      <w:pPr>
        <w:ind w:left="720"/>
        <w:jc w:val="center"/>
        <w:rPr>
          <w:lang w:val="en-CA" w:eastAsia="en-CA"/>
        </w:rPr>
      </w:pPr>
    </w:p>
    <w:p w14:paraId="0960F85E" w14:textId="77777777" w:rsidR="005F658D" w:rsidRDefault="005F658D" w:rsidP="005F658D">
      <w:pPr>
        <w:rPr>
          <w:lang w:val="en-CA" w:eastAsia="en-CA"/>
        </w:rPr>
      </w:pPr>
    </w:p>
    <w:p w14:paraId="6824EC69" w14:textId="172BB3F4" w:rsidR="005F658D" w:rsidRDefault="009A4E34" w:rsidP="009A4E34">
      <w:pPr>
        <w:ind w:left="720"/>
        <w:rPr>
          <w:lang w:val="en-CA" w:eastAsia="en-CA"/>
        </w:rPr>
      </w:pPr>
      <w:r>
        <w:rPr>
          <w:lang w:val="en-CA" w:eastAsia="en-CA"/>
        </w:rPr>
        <w:t>T</w:t>
      </w:r>
      <w:r w:rsidR="005F658D">
        <w:rPr>
          <w:lang w:val="en-CA" w:eastAsia="en-CA"/>
        </w:rPr>
        <w:t>he following screen</w:t>
      </w:r>
      <w:r>
        <w:rPr>
          <w:lang w:val="en-CA" w:eastAsia="en-CA"/>
        </w:rPr>
        <w:t xml:space="preserve"> appears (Figure 26)</w:t>
      </w:r>
      <w:r w:rsidR="005F658D">
        <w:rPr>
          <w:lang w:val="en-CA" w:eastAsia="en-CA"/>
        </w:rPr>
        <w:t>:</w:t>
      </w:r>
    </w:p>
    <w:p w14:paraId="6B8E762C" w14:textId="77777777" w:rsidR="005F658D" w:rsidRDefault="005F658D" w:rsidP="005F658D">
      <w:pPr>
        <w:rPr>
          <w:lang w:val="en-CA" w:eastAsia="en-CA"/>
        </w:rPr>
      </w:pPr>
    </w:p>
    <w:p w14:paraId="535863C1" w14:textId="77777777" w:rsidR="005F658D" w:rsidRDefault="005F658D" w:rsidP="009A4E34">
      <w:pPr>
        <w:ind w:left="720"/>
        <w:jc w:val="center"/>
        <w:rPr>
          <w:lang w:val="en-CA" w:eastAsia="en-CA"/>
        </w:rPr>
      </w:pPr>
      <w:r>
        <w:rPr>
          <w:noProof/>
        </w:rPr>
        <w:drawing>
          <wp:inline distT="0" distB="0" distL="0" distR="0" wp14:anchorId="029FC992" wp14:editId="7CB71CC4">
            <wp:extent cx="4678070" cy="1602339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16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ECAA" w14:textId="5BD01521" w:rsidR="009A4E34" w:rsidRPr="00D616BA" w:rsidRDefault="009A4E34" w:rsidP="009A4E34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26</w:t>
      </w:r>
      <w:r w:rsidRPr="00D616BA">
        <w:rPr>
          <w:b/>
          <w:sz w:val="20"/>
          <w:lang w:val="en-CA" w:eastAsia="en-CA"/>
        </w:rPr>
        <w:t>:</w:t>
      </w:r>
    </w:p>
    <w:p w14:paraId="505D206B" w14:textId="77777777" w:rsidR="00AA4366" w:rsidRPr="00492510" w:rsidRDefault="00AA4366" w:rsidP="00AA4366">
      <w:pPr>
        <w:ind w:left="720"/>
        <w:jc w:val="center"/>
      </w:pPr>
      <w:r>
        <w:rPr>
          <w:sz w:val="18"/>
        </w:rPr>
        <w:t xml:space="preserve">Source: SANS Institute. Reproduced and used in accordance with the fair dealing provisions in section 29 of the Canadian Copyright Act for the purposes of education, </w:t>
      </w:r>
      <w:proofErr w:type="gramStart"/>
      <w:r>
        <w:rPr>
          <w:sz w:val="18"/>
        </w:rPr>
        <w:t>research</w:t>
      </w:r>
      <w:proofErr w:type="gramEnd"/>
      <w:r>
        <w:rPr>
          <w:sz w:val="18"/>
        </w:rPr>
        <w:t xml:space="preserve"> or private study. Further distribution may infringe copyright.</w:t>
      </w:r>
    </w:p>
    <w:p w14:paraId="3AE1F3CD" w14:textId="22513AF2" w:rsidR="009A4E34" w:rsidRDefault="009A4E34" w:rsidP="009A4E34">
      <w:pPr>
        <w:ind w:left="720"/>
        <w:jc w:val="center"/>
        <w:rPr>
          <w:lang w:val="en-CA" w:eastAsia="en-CA"/>
        </w:rPr>
      </w:pPr>
    </w:p>
    <w:p w14:paraId="7FBE628C" w14:textId="77777777" w:rsidR="005F658D" w:rsidRDefault="005F658D" w:rsidP="005F658D">
      <w:pPr>
        <w:rPr>
          <w:lang w:val="en-CA" w:eastAsia="en-CA"/>
        </w:rPr>
      </w:pPr>
    </w:p>
    <w:p w14:paraId="45D782C7" w14:textId="3D616FED" w:rsidR="005F658D" w:rsidRPr="009A4E34" w:rsidRDefault="005F658D" w:rsidP="009A4E34">
      <w:pPr>
        <w:pStyle w:val="ListParagraph"/>
        <w:numPr>
          <w:ilvl w:val="0"/>
          <w:numId w:val="22"/>
        </w:numPr>
        <w:rPr>
          <w:lang w:val="en-CA" w:eastAsia="en-CA"/>
        </w:rPr>
      </w:pPr>
      <w:r w:rsidRPr="009A4E34">
        <w:rPr>
          <w:lang w:val="en-CA" w:eastAsia="en-CA"/>
        </w:rPr>
        <w:t xml:space="preserve">In the SIFT workstation, copy the file timeline.csv into the </w:t>
      </w:r>
      <w:r w:rsidRPr="009A4E34">
        <w:rPr>
          <w:b/>
          <w:lang w:val="en-CA" w:eastAsia="en-CA"/>
        </w:rPr>
        <w:t>/</w:t>
      </w:r>
      <w:proofErr w:type="spellStart"/>
      <w:r w:rsidRPr="009A4E34">
        <w:rPr>
          <w:b/>
          <w:lang w:val="en-CA" w:eastAsia="en-CA"/>
        </w:rPr>
        <w:t>mnt</w:t>
      </w:r>
      <w:proofErr w:type="spellEnd"/>
      <w:r w:rsidRPr="009A4E34">
        <w:rPr>
          <w:b/>
          <w:lang w:val="en-CA" w:eastAsia="en-CA"/>
        </w:rPr>
        <w:t>/</w:t>
      </w:r>
      <w:proofErr w:type="spellStart"/>
      <w:r w:rsidRPr="009A4E34">
        <w:rPr>
          <w:b/>
          <w:lang w:val="en-CA" w:eastAsia="en-CA"/>
        </w:rPr>
        <w:t>hgfs</w:t>
      </w:r>
      <w:proofErr w:type="spellEnd"/>
      <w:r w:rsidRPr="009A4E34">
        <w:rPr>
          <w:b/>
          <w:lang w:val="en-CA" w:eastAsia="en-CA"/>
        </w:rPr>
        <w:t>/</w:t>
      </w:r>
      <w:proofErr w:type="spellStart"/>
      <w:r w:rsidRPr="009A4E34">
        <w:rPr>
          <w:b/>
          <w:lang w:val="en-CA" w:eastAsia="en-CA"/>
        </w:rPr>
        <w:t>SIFT_Shared</w:t>
      </w:r>
      <w:proofErr w:type="spellEnd"/>
      <w:r w:rsidR="009A4E34">
        <w:rPr>
          <w:b/>
          <w:lang w:val="en-CA" w:eastAsia="en-CA"/>
        </w:rPr>
        <w:t xml:space="preserve"> </w:t>
      </w:r>
      <w:r w:rsidR="009A4E34">
        <w:rPr>
          <w:lang w:val="en-CA" w:eastAsia="en-CA"/>
        </w:rPr>
        <w:t>folder</w:t>
      </w:r>
      <w:r w:rsidRPr="009A4E34">
        <w:rPr>
          <w:lang w:val="en-CA" w:eastAsia="en-CA"/>
        </w:rPr>
        <w:t>.</w:t>
      </w:r>
    </w:p>
    <w:p w14:paraId="77C0F81D" w14:textId="77777777" w:rsidR="005F658D" w:rsidRDefault="005F658D" w:rsidP="005F658D">
      <w:pPr>
        <w:rPr>
          <w:lang w:val="en-CA" w:eastAsia="en-CA"/>
        </w:rPr>
      </w:pPr>
    </w:p>
    <w:p w14:paraId="40FB58FC" w14:textId="2F0E1BB2" w:rsidR="005F658D" w:rsidRPr="009A4E34" w:rsidRDefault="009A4E34" w:rsidP="009A4E34">
      <w:pPr>
        <w:pStyle w:val="ListParagraph"/>
        <w:numPr>
          <w:ilvl w:val="0"/>
          <w:numId w:val="22"/>
        </w:numPr>
        <w:rPr>
          <w:lang w:val="en-CA" w:eastAsia="en-CA"/>
        </w:rPr>
      </w:pPr>
      <w:r>
        <w:rPr>
          <w:lang w:val="en-CA" w:eastAsia="en-CA"/>
        </w:rPr>
        <w:t>Run</w:t>
      </w:r>
      <w:r w:rsidR="005F658D" w:rsidRPr="009A4E34">
        <w:rPr>
          <w:lang w:val="en-CA" w:eastAsia="en-CA"/>
        </w:rPr>
        <w:t xml:space="preserve"> the command </w:t>
      </w:r>
      <w:r w:rsidR="005F658D" w:rsidRPr="009A4E34">
        <w:rPr>
          <w:rFonts w:ascii="Courier New" w:hAnsi="Courier New" w:cs="Courier New"/>
          <w:lang w:val="en-CA" w:eastAsia="en-CA"/>
        </w:rPr>
        <w:t>log2timeline –f list</w:t>
      </w:r>
      <w:r w:rsidR="005F658D" w:rsidRPr="009A4E34">
        <w:rPr>
          <w:lang w:val="en-CA" w:eastAsia="en-CA"/>
        </w:rPr>
        <w:t xml:space="preserve"> </w:t>
      </w:r>
      <w:r>
        <w:rPr>
          <w:lang w:val="en-CA" w:eastAsia="en-CA"/>
        </w:rPr>
        <w:t>to see</w:t>
      </w:r>
      <w:r w:rsidR="005F658D" w:rsidRPr="009A4E34">
        <w:rPr>
          <w:lang w:val="en-CA" w:eastAsia="en-CA"/>
        </w:rPr>
        <w:t xml:space="preserve"> what </w:t>
      </w:r>
      <w:proofErr w:type="gramStart"/>
      <w:r w:rsidR="005F658D" w:rsidRPr="009A4E34">
        <w:rPr>
          <w:lang w:val="en-CA" w:eastAsia="en-CA"/>
        </w:rPr>
        <w:t>is parsed</w:t>
      </w:r>
      <w:proofErr w:type="gramEnd"/>
      <w:r w:rsidR="005F658D" w:rsidRPr="009A4E34">
        <w:rPr>
          <w:lang w:val="en-CA" w:eastAsia="en-CA"/>
        </w:rPr>
        <w:t xml:space="preserve"> by log2timeline</w:t>
      </w:r>
      <w:r>
        <w:rPr>
          <w:lang w:val="en-CA" w:eastAsia="en-CA"/>
        </w:rPr>
        <w:t xml:space="preserve"> (Figure 27)</w:t>
      </w:r>
      <w:r w:rsidR="005F658D" w:rsidRPr="009A4E34">
        <w:rPr>
          <w:lang w:val="en-CA" w:eastAsia="en-CA"/>
        </w:rPr>
        <w:t>.</w:t>
      </w:r>
    </w:p>
    <w:p w14:paraId="05919D7B" w14:textId="77777777" w:rsidR="005F658D" w:rsidRDefault="005F658D" w:rsidP="005F658D">
      <w:pPr>
        <w:rPr>
          <w:lang w:val="en-CA" w:eastAsia="en-CA"/>
        </w:rPr>
      </w:pPr>
    </w:p>
    <w:p w14:paraId="3E533AAB" w14:textId="77777777" w:rsidR="005F658D" w:rsidRDefault="005F658D" w:rsidP="009A4E34">
      <w:pPr>
        <w:ind w:left="720"/>
        <w:jc w:val="center"/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7DDFEFB" wp14:editId="3FC2E1B2">
            <wp:extent cx="4977987" cy="515721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7800" cy="5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D96" w14:textId="0B3A0296" w:rsidR="009A4E34" w:rsidRPr="00D616BA" w:rsidRDefault="009A4E34" w:rsidP="009A4E34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27</w:t>
      </w:r>
      <w:r w:rsidRPr="00D616BA">
        <w:rPr>
          <w:b/>
          <w:sz w:val="20"/>
          <w:lang w:val="en-CA" w:eastAsia="en-CA"/>
        </w:rPr>
        <w:t>:</w:t>
      </w:r>
    </w:p>
    <w:p w14:paraId="6AC8B5D6" w14:textId="77777777" w:rsidR="009A4E34" w:rsidRDefault="009A4E34" w:rsidP="009A4E34">
      <w:pPr>
        <w:ind w:left="720"/>
        <w:jc w:val="center"/>
        <w:rPr>
          <w:lang w:val="en-CA" w:eastAsia="en-CA"/>
        </w:rPr>
      </w:pPr>
      <w:r>
        <w:rPr>
          <w:sz w:val="18"/>
        </w:rPr>
        <w:t>Source</w:t>
      </w:r>
      <w:proofErr w:type="gramStart"/>
      <w:r>
        <w:rPr>
          <w:sz w:val="18"/>
        </w:rPr>
        <w:t>: ?</w:t>
      </w:r>
      <w:proofErr w:type="gramEnd"/>
      <w:r>
        <w:rPr>
          <w:sz w:val="18"/>
        </w:rPr>
        <w:t>??.</w:t>
      </w:r>
    </w:p>
    <w:p w14:paraId="5785546E" w14:textId="087A1133" w:rsidR="005F658D" w:rsidRDefault="005F658D" w:rsidP="005F658D">
      <w:pPr>
        <w:jc w:val="center"/>
        <w:rPr>
          <w:lang w:val="en-CA" w:eastAsia="en-CA"/>
        </w:rPr>
      </w:pPr>
    </w:p>
    <w:p w14:paraId="3104F560" w14:textId="77777777" w:rsidR="005F658D" w:rsidRDefault="005F658D" w:rsidP="005F658D">
      <w:pPr>
        <w:spacing w:line="240" w:lineRule="auto"/>
        <w:rPr>
          <w:lang w:val="en-CA" w:eastAsia="en-CA"/>
        </w:rPr>
      </w:pPr>
    </w:p>
    <w:p w14:paraId="26462F8E" w14:textId="6F3B8513" w:rsidR="005F658D" w:rsidRPr="009A4E34" w:rsidRDefault="005F658D" w:rsidP="009A4E34">
      <w:pPr>
        <w:pStyle w:val="ListParagraph"/>
        <w:numPr>
          <w:ilvl w:val="0"/>
          <w:numId w:val="22"/>
        </w:numPr>
        <w:rPr>
          <w:lang w:val="en-CA" w:eastAsia="en-CA"/>
        </w:rPr>
      </w:pPr>
      <w:r w:rsidRPr="009A4E34">
        <w:rPr>
          <w:lang w:val="en-CA" w:eastAsia="en-CA"/>
        </w:rPr>
        <w:t xml:space="preserve">On your Windows system, open the </w:t>
      </w:r>
      <w:r w:rsidRPr="009A4E34">
        <w:rPr>
          <w:b/>
          <w:lang w:val="en-CA" w:eastAsia="en-CA"/>
        </w:rPr>
        <w:t>timeline.csv</w:t>
      </w:r>
      <w:r w:rsidRPr="009A4E34">
        <w:rPr>
          <w:lang w:val="en-CA" w:eastAsia="en-CA"/>
        </w:rPr>
        <w:t xml:space="preserve"> </w:t>
      </w:r>
      <w:r w:rsidR="009A4E34">
        <w:rPr>
          <w:lang w:val="en-CA" w:eastAsia="en-CA"/>
        </w:rPr>
        <w:t xml:space="preserve">file </w:t>
      </w:r>
      <w:r w:rsidRPr="009A4E34">
        <w:rPr>
          <w:lang w:val="en-CA" w:eastAsia="en-CA"/>
        </w:rPr>
        <w:t>in the Users</w:t>
      </w:r>
      <w:proofErr w:type="gramStart"/>
      <w:r w:rsidRPr="009A4E34">
        <w:rPr>
          <w:lang w:val="en-CA" w:eastAsia="en-CA"/>
        </w:rPr>
        <w:t>/[</w:t>
      </w:r>
      <w:proofErr w:type="gramEnd"/>
      <w:r w:rsidRPr="009A4E34">
        <w:rPr>
          <w:lang w:val="en-CA" w:eastAsia="en-CA"/>
        </w:rPr>
        <w:t>your Profile Name]/Desktop/</w:t>
      </w:r>
      <w:proofErr w:type="spellStart"/>
      <w:r w:rsidRPr="009A4E34">
        <w:rPr>
          <w:lang w:val="en-CA" w:eastAsia="en-CA"/>
        </w:rPr>
        <w:t>SIFT_Shared</w:t>
      </w:r>
      <w:proofErr w:type="spellEnd"/>
      <w:r w:rsidRPr="009A4E34">
        <w:rPr>
          <w:lang w:val="en-CA" w:eastAsia="en-CA"/>
        </w:rPr>
        <w:t xml:space="preserve"> </w:t>
      </w:r>
      <w:r w:rsidR="009A4E34">
        <w:rPr>
          <w:lang w:val="en-CA" w:eastAsia="en-CA"/>
        </w:rPr>
        <w:t xml:space="preserve">folder </w:t>
      </w:r>
      <w:r w:rsidRPr="009A4E34">
        <w:rPr>
          <w:lang w:val="en-CA" w:eastAsia="en-CA"/>
        </w:rPr>
        <w:t xml:space="preserve">in Excel or </w:t>
      </w:r>
      <w:r w:rsidR="009A4E34">
        <w:rPr>
          <w:lang w:val="en-CA" w:eastAsia="en-CA"/>
        </w:rPr>
        <w:t>other</w:t>
      </w:r>
      <w:r w:rsidRPr="009A4E34">
        <w:rPr>
          <w:lang w:val="en-CA" w:eastAsia="en-CA"/>
        </w:rPr>
        <w:t xml:space="preserve"> spreadsheet </w:t>
      </w:r>
      <w:r w:rsidR="009A4E34">
        <w:rPr>
          <w:lang w:val="en-CA" w:eastAsia="en-CA"/>
        </w:rPr>
        <w:t>program</w:t>
      </w:r>
      <w:r w:rsidRPr="009A4E34">
        <w:rPr>
          <w:lang w:val="en-CA" w:eastAsia="en-CA"/>
        </w:rPr>
        <w:t>.</w:t>
      </w:r>
    </w:p>
    <w:p w14:paraId="6D9B1F98" w14:textId="77777777" w:rsidR="005F658D" w:rsidRDefault="005F658D" w:rsidP="005F658D">
      <w:pPr>
        <w:rPr>
          <w:lang w:val="en-CA" w:eastAsia="en-CA"/>
        </w:rPr>
      </w:pPr>
    </w:p>
    <w:p w14:paraId="0CC0CEA3" w14:textId="77777777" w:rsidR="009A4E34" w:rsidRDefault="005F658D" w:rsidP="009A4E34">
      <w:pPr>
        <w:pStyle w:val="ListParagraph"/>
        <w:numPr>
          <w:ilvl w:val="0"/>
          <w:numId w:val="22"/>
        </w:numPr>
        <w:rPr>
          <w:lang w:val="en-CA" w:eastAsia="en-CA"/>
        </w:rPr>
      </w:pPr>
      <w:r w:rsidRPr="009A4E34">
        <w:rPr>
          <w:lang w:val="en-CA" w:eastAsia="en-CA"/>
        </w:rPr>
        <w:t>Once open</w:t>
      </w:r>
      <w:r w:rsidR="009A4E34" w:rsidRPr="009A4E34">
        <w:rPr>
          <w:lang w:val="en-CA" w:eastAsia="en-CA"/>
        </w:rPr>
        <w:t>,</w:t>
      </w:r>
      <w:r w:rsidRPr="009A4E34">
        <w:rPr>
          <w:lang w:val="en-CA" w:eastAsia="en-CA"/>
        </w:rPr>
        <w:t xml:space="preserve"> freeze the top row and </w:t>
      </w:r>
      <w:r w:rsidR="009A4E34" w:rsidRPr="009A4E34">
        <w:rPr>
          <w:lang w:val="en-CA" w:eastAsia="en-CA"/>
        </w:rPr>
        <w:t xml:space="preserve">format the column names so that they are </w:t>
      </w:r>
      <w:r w:rsidRPr="009A4E34">
        <w:rPr>
          <w:lang w:val="en-CA" w:eastAsia="en-CA"/>
        </w:rPr>
        <w:t>bold and center</w:t>
      </w:r>
      <w:r w:rsidR="009A4E34" w:rsidRPr="009A4E34">
        <w:rPr>
          <w:lang w:val="en-CA" w:eastAsia="en-CA"/>
        </w:rPr>
        <w:t>ed</w:t>
      </w:r>
      <w:r w:rsidRPr="009A4E34">
        <w:rPr>
          <w:lang w:val="en-CA" w:eastAsia="en-CA"/>
        </w:rPr>
        <w:t xml:space="preserve">. </w:t>
      </w:r>
    </w:p>
    <w:p w14:paraId="0900E8C9" w14:textId="77777777" w:rsidR="009A4E34" w:rsidRPr="009A4E34" w:rsidRDefault="009A4E34" w:rsidP="009A4E34">
      <w:pPr>
        <w:pStyle w:val="ListParagraph"/>
        <w:rPr>
          <w:lang w:val="en-CA" w:eastAsia="en-CA"/>
        </w:rPr>
      </w:pPr>
    </w:p>
    <w:p w14:paraId="7317EF38" w14:textId="4802AED4" w:rsidR="005F658D" w:rsidRPr="009A4E34" w:rsidRDefault="005F658D" w:rsidP="009A4E34">
      <w:pPr>
        <w:pStyle w:val="ListParagraph"/>
        <w:numPr>
          <w:ilvl w:val="0"/>
          <w:numId w:val="22"/>
        </w:numPr>
        <w:rPr>
          <w:lang w:val="en-CA" w:eastAsia="en-CA"/>
        </w:rPr>
      </w:pPr>
      <w:r w:rsidRPr="009A4E34">
        <w:rPr>
          <w:lang w:val="en-CA" w:eastAsia="en-CA"/>
        </w:rPr>
        <w:t>I</w:t>
      </w:r>
      <w:r w:rsidR="009A4E34">
        <w:rPr>
          <w:lang w:val="en-CA" w:eastAsia="en-CA"/>
        </w:rPr>
        <w:t xml:space="preserve">f </w:t>
      </w:r>
      <w:proofErr w:type="gramStart"/>
      <w:r w:rsidR="009A4E34">
        <w:rPr>
          <w:lang w:val="en-CA" w:eastAsia="en-CA"/>
        </w:rPr>
        <w:t>you’re</w:t>
      </w:r>
      <w:proofErr w:type="gramEnd"/>
      <w:r w:rsidR="009A4E34">
        <w:rPr>
          <w:lang w:val="en-CA" w:eastAsia="en-CA"/>
        </w:rPr>
        <w:t xml:space="preserve"> using </w:t>
      </w:r>
      <w:r w:rsidRPr="009A4E34">
        <w:rPr>
          <w:lang w:val="en-CA" w:eastAsia="en-CA"/>
        </w:rPr>
        <w:t xml:space="preserve">Excel, highlight the top row and select </w:t>
      </w:r>
      <w:r w:rsidR="009A4E34">
        <w:rPr>
          <w:b/>
          <w:lang w:val="en-CA" w:eastAsia="en-CA"/>
        </w:rPr>
        <w:t>Data &gt; F</w:t>
      </w:r>
      <w:r w:rsidRPr="009A4E34">
        <w:rPr>
          <w:b/>
          <w:lang w:val="en-CA" w:eastAsia="en-CA"/>
        </w:rPr>
        <w:t>ilter</w:t>
      </w:r>
      <w:r w:rsidR="009A4E34">
        <w:rPr>
          <w:lang w:val="en-CA" w:eastAsia="en-CA"/>
        </w:rPr>
        <w:t xml:space="preserve"> to easily filter your data. In this case, you can select All, EVTX, EXIF, File, LNK, FSO, </w:t>
      </w:r>
      <w:proofErr w:type="gramStart"/>
      <w:r w:rsidR="009A4E34">
        <w:rPr>
          <w:lang w:val="en-CA" w:eastAsia="en-CA"/>
        </w:rPr>
        <w:t>etc.</w:t>
      </w:r>
      <w:proofErr w:type="gramEnd"/>
      <w:r w:rsidR="009A4E34">
        <w:rPr>
          <w:lang w:val="en-CA" w:eastAsia="en-CA"/>
        </w:rPr>
        <w:t xml:space="preserve"> from the Source column (Figure 28)</w:t>
      </w:r>
      <w:r w:rsidRPr="009A4E34">
        <w:rPr>
          <w:lang w:val="en-CA" w:eastAsia="en-CA"/>
        </w:rPr>
        <w:t xml:space="preserve">. </w:t>
      </w:r>
    </w:p>
    <w:p w14:paraId="784131D9" w14:textId="77777777" w:rsidR="005F658D" w:rsidRDefault="005F658D" w:rsidP="005F658D">
      <w:pPr>
        <w:rPr>
          <w:lang w:val="en-CA" w:eastAsia="en-CA"/>
        </w:rPr>
      </w:pPr>
    </w:p>
    <w:p w14:paraId="7822516F" w14:textId="77777777" w:rsidR="005F658D" w:rsidRDefault="005F658D" w:rsidP="009A4E34">
      <w:pPr>
        <w:jc w:val="center"/>
        <w:rPr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B83BC03" wp14:editId="7D840D80">
            <wp:extent cx="5507101" cy="256322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3645" cy="25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601" w14:textId="2E2B8BEB" w:rsidR="009A4E34" w:rsidRPr="00D616BA" w:rsidRDefault="009A4E34" w:rsidP="009A4E34">
      <w:pPr>
        <w:ind w:left="720"/>
        <w:jc w:val="center"/>
        <w:rPr>
          <w:b/>
          <w:sz w:val="20"/>
          <w:lang w:val="en-CA" w:eastAsia="en-CA"/>
        </w:rPr>
      </w:pPr>
      <w:r w:rsidRPr="00D616BA">
        <w:rPr>
          <w:b/>
          <w:sz w:val="20"/>
          <w:lang w:val="en-CA" w:eastAsia="en-CA"/>
        </w:rPr>
        <w:t xml:space="preserve">Figure </w:t>
      </w:r>
      <w:r>
        <w:rPr>
          <w:b/>
          <w:sz w:val="20"/>
          <w:lang w:val="en-CA" w:eastAsia="en-CA"/>
        </w:rPr>
        <w:t>28</w:t>
      </w:r>
      <w:r w:rsidRPr="00D616BA">
        <w:rPr>
          <w:b/>
          <w:sz w:val="20"/>
          <w:lang w:val="en-CA" w:eastAsia="en-CA"/>
        </w:rPr>
        <w:t>:</w:t>
      </w:r>
    </w:p>
    <w:p w14:paraId="1DD6027B" w14:textId="77777777" w:rsidR="009A4E34" w:rsidRDefault="009A4E34" w:rsidP="009A4E34">
      <w:pPr>
        <w:ind w:left="720"/>
        <w:jc w:val="center"/>
        <w:rPr>
          <w:lang w:val="en-CA" w:eastAsia="en-CA"/>
        </w:rPr>
      </w:pPr>
      <w:r>
        <w:rPr>
          <w:sz w:val="18"/>
        </w:rPr>
        <w:t>Used with permission from Microsoft.</w:t>
      </w:r>
    </w:p>
    <w:p w14:paraId="6EDE2BC2" w14:textId="755A619D" w:rsidR="005F658D" w:rsidRDefault="005F658D" w:rsidP="005F658D">
      <w:pPr>
        <w:jc w:val="center"/>
        <w:rPr>
          <w:lang w:val="en-CA" w:eastAsia="en-CA"/>
        </w:rPr>
      </w:pPr>
    </w:p>
    <w:p w14:paraId="5C41A5EA" w14:textId="77777777" w:rsidR="005F658D" w:rsidRDefault="005F658D" w:rsidP="005F658D">
      <w:pPr>
        <w:rPr>
          <w:lang w:val="en-CA" w:eastAsia="en-CA"/>
        </w:rPr>
      </w:pPr>
    </w:p>
    <w:p w14:paraId="6338A85C" w14:textId="02FAFB47" w:rsidR="00922385" w:rsidRDefault="005F658D" w:rsidP="009A4E34">
      <w:pPr>
        <w:pStyle w:val="ListParagraph"/>
        <w:numPr>
          <w:ilvl w:val="0"/>
          <w:numId w:val="22"/>
        </w:numPr>
      </w:pPr>
      <w:r w:rsidRPr="009A4E34">
        <w:rPr>
          <w:lang w:val="en-CA" w:eastAsia="en-CA"/>
        </w:rPr>
        <w:t>Review the output to see the types of data available in the timeline.csv file.</w:t>
      </w:r>
    </w:p>
    <w:bookmarkEnd w:id="8"/>
    <w:p w14:paraId="19F281CB" w14:textId="4A20B215" w:rsidR="004236E9" w:rsidRDefault="004236E9" w:rsidP="004236E9">
      <w:pPr>
        <w:spacing w:line="240" w:lineRule="auto"/>
        <w:rPr>
          <w:b/>
          <w:sz w:val="32"/>
        </w:rPr>
      </w:pPr>
    </w:p>
    <w:bookmarkEnd w:id="9"/>
    <w:p w14:paraId="6BF5D879" w14:textId="77777777" w:rsidR="00E5353D" w:rsidRDefault="00E5353D" w:rsidP="004974D2">
      <w:pPr>
        <w:sectPr w:rsidR="00E5353D" w:rsidSect="005000CB">
          <w:headerReference w:type="default" r:id="rId46"/>
          <w:footerReference w:type="default" r:id="rId47"/>
          <w:headerReference w:type="first" r:id="rId48"/>
          <w:footerReference w:type="first" r:id="rId49"/>
          <w:pgSz w:w="12240" w:h="15840"/>
          <w:pgMar w:top="1872" w:right="1440" w:bottom="1620" w:left="1440" w:header="720" w:footer="720" w:gutter="0"/>
          <w:pgNumType w:start="1"/>
          <w:cols w:space="720"/>
          <w:titlePg/>
          <w:docGrid w:linePitch="360"/>
        </w:sectPr>
      </w:pPr>
    </w:p>
    <w:p w14:paraId="0E0CFF68" w14:textId="05AD4972" w:rsidR="001B0A05" w:rsidRDefault="00E026F5" w:rsidP="006C16DE">
      <w:pPr>
        <w:pStyle w:val="HeadingStyle1"/>
        <w:spacing w:before="0"/>
      </w:pPr>
      <w:bookmarkStart w:id="21" w:name="_Toc494961327"/>
      <w:r>
        <w:lastRenderedPageBreak/>
        <w:t>References</w:t>
      </w:r>
      <w:bookmarkEnd w:id="21"/>
    </w:p>
    <w:p w14:paraId="1702AF89" w14:textId="4A091BF9" w:rsidR="00512D26" w:rsidRDefault="00BA5E84" w:rsidP="00E026F5">
      <w:proofErr w:type="spellStart"/>
      <w:r w:rsidRPr="00BA5E84">
        <w:t>AccessData</w:t>
      </w:r>
      <w:proofErr w:type="spellEnd"/>
      <w:r w:rsidRPr="00BA5E84">
        <w:t>. (2010)</w:t>
      </w:r>
      <w:r w:rsidR="00C3316F">
        <w:t>.</w:t>
      </w:r>
      <w:r w:rsidRPr="00BA5E84">
        <w:t xml:space="preserve"> FTK </w:t>
      </w:r>
      <w:proofErr w:type="spellStart"/>
      <w:r w:rsidRPr="00BA5E84">
        <w:t>IMager</w:t>
      </w:r>
      <w:proofErr w:type="spellEnd"/>
      <w:r w:rsidRPr="00BA5E84">
        <w:t xml:space="preserve"> Lite (Version 3.1.1) [Computer software]. Retrieved from http://accessdata.com/product-download/ftk-imager-lite-version-3.1.1</w:t>
      </w:r>
    </w:p>
    <w:p w14:paraId="5D14CEB2" w14:textId="220FB2F2" w:rsidR="001932E3" w:rsidRDefault="001932E3">
      <w:pPr>
        <w:spacing w:line="240" w:lineRule="auto"/>
      </w:pPr>
    </w:p>
    <w:p w14:paraId="0A7340D0" w14:textId="5C724880" w:rsidR="00C3316F" w:rsidRDefault="00C3316F">
      <w:pPr>
        <w:spacing w:line="240" w:lineRule="auto"/>
      </w:pPr>
      <w:r>
        <w:t xml:space="preserve">FireEye, Inc. (2011). MANDIANT Highlighter (Version 1.1.3) [Computer software]. Retrieved from </w:t>
      </w:r>
      <w:r w:rsidRPr="00FA1B0A">
        <w:t>https://www.fireeye.com/services/freeware/highlighter.html</w:t>
      </w:r>
    </w:p>
    <w:p w14:paraId="3D0F8EDC" w14:textId="77777777" w:rsidR="00C3316F" w:rsidRDefault="00C3316F">
      <w:pPr>
        <w:spacing w:line="240" w:lineRule="auto"/>
      </w:pPr>
    </w:p>
    <w:p w14:paraId="010E8F6D" w14:textId="2F936B5A" w:rsidR="004C36D1" w:rsidRDefault="00C3316F">
      <w:pPr>
        <w:spacing w:line="240" w:lineRule="auto"/>
      </w:pPr>
      <w:proofErr w:type="spellStart"/>
      <w:r w:rsidRPr="00C3316F">
        <w:t>RegRipper</w:t>
      </w:r>
      <w:proofErr w:type="spellEnd"/>
      <w:r w:rsidRPr="00C3316F">
        <w:t xml:space="preserve"> </w:t>
      </w:r>
      <w:r>
        <w:t xml:space="preserve">(Version 2.8) [Computer software]. Retrieved from </w:t>
      </w:r>
      <w:hyperlink r:id="rId50" w:history="1">
        <w:r w:rsidR="00AA4366" w:rsidRPr="002C6086">
          <w:rPr>
            <w:rStyle w:val="Hyperlink"/>
          </w:rPr>
          <w:t>https://github.com/keydet89/RegRipper2.8</w:t>
        </w:r>
      </w:hyperlink>
    </w:p>
    <w:p w14:paraId="4049B95D" w14:textId="77777777" w:rsidR="00AA4366" w:rsidRDefault="00AA4366">
      <w:pPr>
        <w:spacing w:line="240" w:lineRule="auto"/>
      </w:pPr>
    </w:p>
    <w:p w14:paraId="2B90005D" w14:textId="77777777" w:rsidR="00AA4366" w:rsidRDefault="00AA4366" w:rsidP="00AA4366">
      <w:r>
        <w:t xml:space="preserve">SANS Institute (2017). SIFT Workstation [VMware Appliance]. Retrieved from </w:t>
      </w:r>
      <w:r w:rsidRPr="00252BE9">
        <w:t>https://digital-forensics.sans.org/community/downloads</w:t>
      </w:r>
    </w:p>
    <w:p w14:paraId="6E473A29" w14:textId="77777777" w:rsidR="00C3316F" w:rsidRDefault="00C3316F">
      <w:pPr>
        <w:spacing w:line="240" w:lineRule="auto"/>
      </w:pPr>
    </w:p>
    <w:p w14:paraId="2DB443DC" w14:textId="6C82D477" w:rsidR="00C3316F" w:rsidRDefault="00C3316F">
      <w:pPr>
        <w:spacing w:line="240" w:lineRule="auto"/>
      </w:pPr>
      <w:r>
        <w:t xml:space="preserve">Zimmerman, E. (n.d.). </w:t>
      </w:r>
      <w:proofErr w:type="spellStart"/>
      <w:r>
        <w:t>Shellbags</w:t>
      </w:r>
      <w:proofErr w:type="spellEnd"/>
      <w:r>
        <w:t xml:space="preserve"> (Version 0.9.5.0) [Computer software]. Retrieved from </w:t>
      </w:r>
      <w:r w:rsidRPr="00FA1B0A">
        <w:t>https://ericzimmerman.github.io/</w:t>
      </w:r>
    </w:p>
    <w:p w14:paraId="5679B50A" w14:textId="77777777" w:rsidR="00512D26" w:rsidRDefault="00512D26" w:rsidP="00E026F5"/>
    <w:p w14:paraId="024A57C9" w14:textId="77777777" w:rsidR="00512D26" w:rsidRDefault="00512D26" w:rsidP="00E026F5">
      <w:pPr>
        <w:sectPr w:rsidR="00512D26" w:rsidSect="00512D26">
          <w:pgSz w:w="12240" w:h="15840" w:code="1"/>
          <w:pgMar w:top="1872" w:right="1440" w:bottom="1152" w:left="1440" w:header="720" w:footer="720" w:gutter="0"/>
          <w:cols w:space="720"/>
          <w:titlePg/>
          <w:docGrid w:linePitch="360"/>
        </w:sectPr>
      </w:pPr>
    </w:p>
    <w:p w14:paraId="4D177E7F" w14:textId="23AEDED9" w:rsidR="00433B33" w:rsidRPr="001B0A05" w:rsidRDefault="00433B33" w:rsidP="00017FD6"/>
    <w:sectPr w:rsidR="00433B33" w:rsidRPr="001B0A05" w:rsidSect="00512D26">
      <w:headerReference w:type="first" r:id="rId51"/>
      <w:footerReference w:type="first" r:id="rId52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7B4F5" w14:textId="77777777" w:rsidR="00AF54B2" w:rsidRDefault="00AF54B2" w:rsidP="007F2B57">
      <w:r>
        <w:separator/>
      </w:r>
    </w:p>
    <w:p w14:paraId="03A5FF0A" w14:textId="77777777" w:rsidR="00AF54B2" w:rsidRDefault="00AF54B2" w:rsidP="007F2B57"/>
    <w:p w14:paraId="1235C28E" w14:textId="77777777" w:rsidR="00AF54B2" w:rsidRDefault="00AF54B2" w:rsidP="007F2B57"/>
  </w:endnote>
  <w:endnote w:type="continuationSeparator" w:id="0">
    <w:p w14:paraId="3E465F65" w14:textId="77777777" w:rsidR="00AF54B2" w:rsidRDefault="00AF54B2" w:rsidP="007F2B57">
      <w:r>
        <w:continuationSeparator/>
      </w:r>
    </w:p>
    <w:p w14:paraId="2CC6853A" w14:textId="77777777" w:rsidR="00AF54B2" w:rsidRDefault="00AF54B2" w:rsidP="007F2B57"/>
    <w:p w14:paraId="56F1CC40" w14:textId="77777777" w:rsidR="00AF54B2" w:rsidRDefault="00AF54B2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altName w:val="Courier New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AD9F9" w14:textId="601AAE96" w:rsidR="00BA5E84" w:rsidRPr="0099405D" w:rsidRDefault="00BA5E84" w:rsidP="005D17A0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540"/>
      <w:rPr>
        <w:rFonts w:eastAsia="Calibri"/>
        <w:b/>
        <w:bCs/>
        <w:color w:val="000000"/>
        <w:kern w:val="32"/>
        <w:sz w:val="20"/>
        <w:szCs w:val="20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379ABE9" wp14:editId="0DC4DC12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F6E340" id="Straight Connector 10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M5Ussb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3B4A85" wp14:editId="01A6C210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530810" id="Straight Connector 7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99405D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AA4366">
      <w:rPr>
        <w:rFonts w:eastAsia="Calibri"/>
        <w:b/>
        <w:bCs/>
        <w:noProof/>
        <w:color w:val="000000"/>
        <w:kern w:val="32"/>
        <w:sz w:val="20"/>
        <w:szCs w:val="20"/>
      </w:rPr>
      <w:t>20</w: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99405D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ICT: Computer Forensics</w:t>
    </w:r>
  </w:p>
  <w:p w14:paraId="6758E91D" w14:textId="0B834D21" w:rsidR="00BA5E84" w:rsidRPr="0099405D" w:rsidRDefault="00BA5E84" w:rsidP="0099405D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2017</w:t>
    </w:r>
    <w:r w:rsidRPr="0099405D">
      <w:rPr>
        <w:rFonts w:eastAsia="Calibri"/>
        <w:color w:val="000000"/>
        <w:kern w:val="32"/>
        <w:sz w:val="20"/>
        <w:szCs w:val="32"/>
      </w:rPr>
      <w:t>, Southern Alberta Institute of Technology</w:t>
    </w:r>
  </w:p>
  <w:p w14:paraId="58F3FE8F" w14:textId="77777777" w:rsidR="00BA5E84" w:rsidRPr="0099405D" w:rsidRDefault="00BA5E84" w:rsidP="0099405D">
    <w:pPr>
      <w:tabs>
        <w:tab w:val="center" w:pos="4680"/>
        <w:tab w:val="right" w:pos="9360"/>
      </w:tabs>
      <w:spacing w:line="240" w:lineRule="auto"/>
      <w:jc w:val="both"/>
      <w:rPr>
        <w:rFonts w:eastAsia="Calibri"/>
        <w:color w:val="000000"/>
        <w:kern w:val="32"/>
        <w:sz w:val="1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EA49F" w14:textId="3815EFBB" w:rsidR="00BA5E84" w:rsidRPr="00E3669A" w:rsidRDefault="00BA5E84" w:rsidP="004C36D1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54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EAEED68" wp14:editId="57D696DB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7F2B6" id="Straight Connector 8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E6634DC" wp14:editId="1206CBF1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238214" id="Straight Connector 9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jbenVL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E3669A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AA4366">
      <w:rPr>
        <w:rFonts w:eastAsia="Calibri"/>
        <w:b/>
        <w:bCs/>
        <w:noProof/>
        <w:color w:val="000000"/>
        <w:kern w:val="32"/>
        <w:sz w:val="20"/>
        <w:szCs w:val="20"/>
      </w:rPr>
      <w:t>23</w: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E3669A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ICT: Computer Forensics</w:t>
    </w:r>
  </w:p>
  <w:p w14:paraId="4C6E4DE3" w14:textId="77777777" w:rsidR="00BA5E84" w:rsidRPr="00E3669A" w:rsidRDefault="00BA5E84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 w:rsidRPr="00E3669A">
      <w:rPr>
        <w:rFonts w:eastAsia="Calibri"/>
        <w:color w:val="000000"/>
        <w:kern w:val="32"/>
        <w:sz w:val="20"/>
        <w:szCs w:val="32"/>
      </w:rPr>
      <w:tab/>
      <w:t>© 2017, Southern Alberta Institute of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802A" w14:textId="686C71C3" w:rsidR="00BA5E84" w:rsidRDefault="00BA5E84" w:rsidP="00017FD6">
    <w:r>
      <w:t>© 2017, Southern Alberta Institute of Technology. All rights reserved.</w:t>
    </w:r>
  </w:p>
  <w:p w14:paraId="6B81DECE" w14:textId="232C2329" w:rsidR="00BA5E84" w:rsidRDefault="00BA5E84" w:rsidP="00017FD6">
    <w:r>
      <w:t>This publication and materials herein are protected by applicable intellectual property laws.</w:t>
    </w:r>
  </w:p>
  <w:p w14:paraId="65B9C7A0" w14:textId="130561B0" w:rsidR="00BA5E84" w:rsidRDefault="00BA5E84" w:rsidP="00017FD6">
    <w:r>
      <w:t>Unauthorized reproduction and distribution of this publication in whole or part is prohibited.</w:t>
    </w:r>
  </w:p>
  <w:p w14:paraId="6F4DB428" w14:textId="77777777" w:rsidR="00BA5E84" w:rsidRDefault="00BA5E84" w:rsidP="00017FD6"/>
  <w:p w14:paraId="508159DB" w14:textId="5B791053" w:rsidR="00BA5E84" w:rsidRDefault="00BA5E84" w:rsidP="00017FD6">
    <w:r>
      <w:t>For more information, contact:</w:t>
    </w:r>
  </w:p>
  <w:p w14:paraId="0D60F3E3" w14:textId="56AB9BBB" w:rsidR="00BA5E84" w:rsidRDefault="00BA5E84" w:rsidP="00017FD6">
    <w:r>
      <w:t>Director, Centre for Instructional Technology and Development</w:t>
    </w:r>
  </w:p>
  <w:p w14:paraId="4E741738" w14:textId="6D12960E" w:rsidR="00BA5E84" w:rsidRDefault="00BA5E84" w:rsidP="00017FD6">
    <w:r>
      <w:t>Southern Alberta Institute of Technology</w:t>
    </w:r>
  </w:p>
  <w:p w14:paraId="10822D5A" w14:textId="73CAE1C3" w:rsidR="00BA5E84" w:rsidRDefault="00BA5E84" w:rsidP="00017FD6">
    <w:r>
      <w:t>1301 16 Ave. N.W., Calgary, AB T2M 0L4</w:t>
    </w:r>
  </w:p>
  <w:p w14:paraId="7D139869" w14:textId="77777777" w:rsidR="00BA5E84" w:rsidRDefault="00BA5E84" w:rsidP="00017FD6"/>
  <w:p w14:paraId="4943EC27" w14:textId="77777777" w:rsidR="00BA5E84" w:rsidRPr="0088153E" w:rsidRDefault="00BA5E84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1E523" w14:textId="77777777" w:rsidR="00AF54B2" w:rsidRDefault="00AF54B2" w:rsidP="007F2B57">
      <w:r>
        <w:separator/>
      </w:r>
    </w:p>
    <w:p w14:paraId="03D06B80" w14:textId="77777777" w:rsidR="00AF54B2" w:rsidRDefault="00AF54B2" w:rsidP="007F2B57"/>
    <w:p w14:paraId="6DB8C3AC" w14:textId="77777777" w:rsidR="00AF54B2" w:rsidRDefault="00AF54B2" w:rsidP="007F2B57"/>
  </w:footnote>
  <w:footnote w:type="continuationSeparator" w:id="0">
    <w:p w14:paraId="40C98760" w14:textId="77777777" w:rsidR="00AF54B2" w:rsidRDefault="00AF54B2" w:rsidP="007F2B57">
      <w:r>
        <w:continuationSeparator/>
      </w:r>
    </w:p>
    <w:p w14:paraId="0E5B5787" w14:textId="77777777" w:rsidR="00AF54B2" w:rsidRDefault="00AF54B2" w:rsidP="007F2B57"/>
    <w:p w14:paraId="61398DDD" w14:textId="77777777" w:rsidR="00AF54B2" w:rsidRDefault="00AF54B2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4CAE" w14:textId="7C93E373" w:rsidR="00BA5E84" w:rsidRPr="0088153E" w:rsidRDefault="00BA5E84" w:rsidP="0088153E">
    <w:pPr>
      <w:pStyle w:val="Header"/>
    </w:pPr>
    <w:r w:rsidRPr="0088153E">
      <w:rPr>
        <w:noProof/>
      </w:rPr>
      <w:drawing>
        <wp:anchor distT="0" distB="0" distL="114300" distR="114300" simplePos="0" relativeHeight="251662336" behindDoc="1" locked="0" layoutInCell="1" allowOverlap="1" wp14:anchorId="61928881" wp14:editId="6804B71A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051FB5C" wp14:editId="2AB4754C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AA1F47" id="Straight Connector 6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0377F" w14:textId="6321CB9C" w:rsidR="00BA5E84" w:rsidRPr="00EF5C89" w:rsidRDefault="00BA5E84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59264" behindDoc="1" locked="0" layoutInCell="1" allowOverlap="1" wp14:anchorId="57322C47" wp14:editId="343A4B53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63" name="Pictur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632B578" wp14:editId="2801DA07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8E91605" id="Straight Connector 5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" strokecolor="#005eb8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213C6" w14:textId="77777777" w:rsidR="00BA5E84" w:rsidRPr="00EF5C89" w:rsidRDefault="00BA5E84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A8ACB4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6133213"/>
    <w:multiLevelType w:val="hybridMultilevel"/>
    <w:tmpl w:val="ED08F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2923"/>
    <w:multiLevelType w:val="hybridMultilevel"/>
    <w:tmpl w:val="0C684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14BE0"/>
    <w:multiLevelType w:val="hybridMultilevel"/>
    <w:tmpl w:val="08BC8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20AE1"/>
    <w:multiLevelType w:val="hybridMultilevel"/>
    <w:tmpl w:val="5396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21A5D"/>
    <w:multiLevelType w:val="hybridMultilevel"/>
    <w:tmpl w:val="D2FE06D0"/>
    <w:lvl w:ilvl="0" w:tplc="D1427D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F6170"/>
    <w:multiLevelType w:val="hybridMultilevel"/>
    <w:tmpl w:val="03B2046C"/>
    <w:lvl w:ilvl="0" w:tplc="20ACCC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07E61"/>
    <w:multiLevelType w:val="hybridMultilevel"/>
    <w:tmpl w:val="C0EA5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051012"/>
    <w:multiLevelType w:val="hybridMultilevel"/>
    <w:tmpl w:val="62E45C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A036C"/>
    <w:multiLevelType w:val="hybridMultilevel"/>
    <w:tmpl w:val="4566D1EC"/>
    <w:lvl w:ilvl="0" w:tplc="D1880A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30127B"/>
    <w:multiLevelType w:val="hybridMultilevel"/>
    <w:tmpl w:val="900EF7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4105"/>
    <w:multiLevelType w:val="hybridMultilevel"/>
    <w:tmpl w:val="20E672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1E39E3"/>
    <w:multiLevelType w:val="hybridMultilevel"/>
    <w:tmpl w:val="BC442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55932"/>
    <w:multiLevelType w:val="hybridMultilevel"/>
    <w:tmpl w:val="76ECB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950F1"/>
    <w:multiLevelType w:val="hybridMultilevel"/>
    <w:tmpl w:val="7CBA4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42E4D"/>
    <w:multiLevelType w:val="hybridMultilevel"/>
    <w:tmpl w:val="A7EEC2D2"/>
    <w:lvl w:ilvl="0" w:tplc="CA1A01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EF2EB8"/>
    <w:multiLevelType w:val="hybridMultilevel"/>
    <w:tmpl w:val="679ADA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FE1375C"/>
    <w:multiLevelType w:val="hybridMultilevel"/>
    <w:tmpl w:val="3EA255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7195C"/>
    <w:multiLevelType w:val="hybridMultilevel"/>
    <w:tmpl w:val="414C5F28"/>
    <w:lvl w:ilvl="0" w:tplc="DCCE5A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162004">
    <w:abstractNumId w:val="1"/>
  </w:num>
  <w:num w:numId="2" w16cid:durableId="1989900273">
    <w:abstractNumId w:val="0"/>
  </w:num>
  <w:num w:numId="3" w16cid:durableId="933589507">
    <w:abstractNumId w:val="5"/>
  </w:num>
  <w:num w:numId="4" w16cid:durableId="1298334481">
    <w:abstractNumId w:val="20"/>
  </w:num>
  <w:num w:numId="5" w16cid:durableId="1117334530">
    <w:abstractNumId w:val="6"/>
  </w:num>
  <w:num w:numId="6" w16cid:durableId="787431284">
    <w:abstractNumId w:val="3"/>
  </w:num>
  <w:num w:numId="7" w16cid:durableId="687298197">
    <w:abstractNumId w:val="10"/>
  </w:num>
  <w:num w:numId="8" w16cid:durableId="1994525001">
    <w:abstractNumId w:val="18"/>
  </w:num>
  <w:num w:numId="9" w16cid:durableId="54742884">
    <w:abstractNumId w:val="17"/>
  </w:num>
  <w:num w:numId="10" w16cid:durableId="1561012107">
    <w:abstractNumId w:val="9"/>
  </w:num>
  <w:num w:numId="11" w16cid:durableId="1685591567">
    <w:abstractNumId w:val="8"/>
  </w:num>
  <w:num w:numId="12" w16cid:durableId="653337333">
    <w:abstractNumId w:val="21"/>
  </w:num>
  <w:num w:numId="13" w16cid:durableId="147868882">
    <w:abstractNumId w:val="14"/>
  </w:num>
  <w:num w:numId="14" w16cid:durableId="875120785">
    <w:abstractNumId w:val="13"/>
  </w:num>
  <w:num w:numId="15" w16cid:durableId="1124810206">
    <w:abstractNumId w:val="16"/>
  </w:num>
  <w:num w:numId="16" w16cid:durableId="2116973414">
    <w:abstractNumId w:val="15"/>
  </w:num>
  <w:num w:numId="17" w16cid:durableId="1633100244">
    <w:abstractNumId w:val="2"/>
  </w:num>
  <w:num w:numId="18" w16cid:durableId="1674454872">
    <w:abstractNumId w:val="19"/>
  </w:num>
  <w:num w:numId="19" w16cid:durableId="1428233560">
    <w:abstractNumId w:val="12"/>
  </w:num>
  <w:num w:numId="20" w16cid:durableId="655694930">
    <w:abstractNumId w:val="4"/>
  </w:num>
  <w:num w:numId="21" w16cid:durableId="170294470">
    <w:abstractNumId w:val="11"/>
  </w:num>
  <w:num w:numId="22" w16cid:durableId="759761855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11D38"/>
    <w:rsid w:val="00017FD6"/>
    <w:rsid w:val="000362BD"/>
    <w:rsid w:val="00036F15"/>
    <w:rsid w:val="00041B5E"/>
    <w:rsid w:val="0004384D"/>
    <w:rsid w:val="0004596E"/>
    <w:rsid w:val="00050705"/>
    <w:rsid w:val="0005300F"/>
    <w:rsid w:val="000537E5"/>
    <w:rsid w:val="00053992"/>
    <w:rsid w:val="000554E3"/>
    <w:rsid w:val="000579BB"/>
    <w:rsid w:val="0009096F"/>
    <w:rsid w:val="00090ACB"/>
    <w:rsid w:val="00095D68"/>
    <w:rsid w:val="000D191A"/>
    <w:rsid w:val="000D5A67"/>
    <w:rsid w:val="000D6CD4"/>
    <w:rsid w:val="00102226"/>
    <w:rsid w:val="0010711D"/>
    <w:rsid w:val="001125F1"/>
    <w:rsid w:val="00117156"/>
    <w:rsid w:val="001328B2"/>
    <w:rsid w:val="00144E22"/>
    <w:rsid w:val="001547CE"/>
    <w:rsid w:val="0016421B"/>
    <w:rsid w:val="001932E3"/>
    <w:rsid w:val="001A0A50"/>
    <w:rsid w:val="001A7B2E"/>
    <w:rsid w:val="001B0A05"/>
    <w:rsid w:val="001C47DD"/>
    <w:rsid w:val="001C77AE"/>
    <w:rsid w:val="001D399F"/>
    <w:rsid w:val="001E0EDC"/>
    <w:rsid w:val="001E2684"/>
    <w:rsid w:val="001E53ED"/>
    <w:rsid w:val="001E692B"/>
    <w:rsid w:val="001F34AD"/>
    <w:rsid w:val="002400D6"/>
    <w:rsid w:val="00242511"/>
    <w:rsid w:val="00253EC4"/>
    <w:rsid w:val="00264C10"/>
    <w:rsid w:val="00276B8F"/>
    <w:rsid w:val="002C10B4"/>
    <w:rsid w:val="002C1F39"/>
    <w:rsid w:val="002C6414"/>
    <w:rsid w:val="002D316C"/>
    <w:rsid w:val="002F3569"/>
    <w:rsid w:val="0030536B"/>
    <w:rsid w:val="00311C62"/>
    <w:rsid w:val="00311CEF"/>
    <w:rsid w:val="00311F98"/>
    <w:rsid w:val="003152BC"/>
    <w:rsid w:val="00337BAE"/>
    <w:rsid w:val="00342C34"/>
    <w:rsid w:val="00350155"/>
    <w:rsid w:val="00350648"/>
    <w:rsid w:val="00357496"/>
    <w:rsid w:val="00357E46"/>
    <w:rsid w:val="00373D1D"/>
    <w:rsid w:val="00386EB1"/>
    <w:rsid w:val="00393D87"/>
    <w:rsid w:val="003F12CC"/>
    <w:rsid w:val="003F1384"/>
    <w:rsid w:val="003F3614"/>
    <w:rsid w:val="00412481"/>
    <w:rsid w:val="004236E9"/>
    <w:rsid w:val="00426F5E"/>
    <w:rsid w:val="00433B33"/>
    <w:rsid w:val="00445D49"/>
    <w:rsid w:val="004503C5"/>
    <w:rsid w:val="00450736"/>
    <w:rsid w:val="004540D0"/>
    <w:rsid w:val="00457729"/>
    <w:rsid w:val="00464AA9"/>
    <w:rsid w:val="00475522"/>
    <w:rsid w:val="004974D2"/>
    <w:rsid w:val="004A51BA"/>
    <w:rsid w:val="004B3928"/>
    <w:rsid w:val="004C36D1"/>
    <w:rsid w:val="004C4C4D"/>
    <w:rsid w:val="004C6B67"/>
    <w:rsid w:val="004E2235"/>
    <w:rsid w:val="005000CB"/>
    <w:rsid w:val="0050120A"/>
    <w:rsid w:val="00512D26"/>
    <w:rsid w:val="00551EE2"/>
    <w:rsid w:val="00566DA9"/>
    <w:rsid w:val="00590F16"/>
    <w:rsid w:val="00595E89"/>
    <w:rsid w:val="005A25B4"/>
    <w:rsid w:val="005A3229"/>
    <w:rsid w:val="005A52A3"/>
    <w:rsid w:val="005B1303"/>
    <w:rsid w:val="005B2B6A"/>
    <w:rsid w:val="005D17A0"/>
    <w:rsid w:val="005F4346"/>
    <w:rsid w:val="005F658D"/>
    <w:rsid w:val="006075E7"/>
    <w:rsid w:val="006148DC"/>
    <w:rsid w:val="00630445"/>
    <w:rsid w:val="00644444"/>
    <w:rsid w:val="00657374"/>
    <w:rsid w:val="00666EA3"/>
    <w:rsid w:val="0066702D"/>
    <w:rsid w:val="006A1CDF"/>
    <w:rsid w:val="006A6D5A"/>
    <w:rsid w:val="006C16DE"/>
    <w:rsid w:val="006F4E21"/>
    <w:rsid w:val="00702ECD"/>
    <w:rsid w:val="007231C2"/>
    <w:rsid w:val="007378A6"/>
    <w:rsid w:val="00744398"/>
    <w:rsid w:val="007A5107"/>
    <w:rsid w:val="007B2A8A"/>
    <w:rsid w:val="007B6BA5"/>
    <w:rsid w:val="007C12F5"/>
    <w:rsid w:val="007D01AD"/>
    <w:rsid w:val="007D1B9C"/>
    <w:rsid w:val="007E5769"/>
    <w:rsid w:val="007F2B57"/>
    <w:rsid w:val="00812F17"/>
    <w:rsid w:val="00835E23"/>
    <w:rsid w:val="008411EE"/>
    <w:rsid w:val="0088153E"/>
    <w:rsid w:val="008853E9"/>
    <w:rsid w:val="00897B0B"/>
    <w:rsid w:val="008A1EC8"/>
    <w:rsid w:val="008B2EBF"/>
    <w:rsid w:val="008B573D"/>
    <w:rsid w:val="008B5F02"/>
    <w:rsid w:val="008B6EED"/>
    <w:rsid w:val="008C2999"/>
    <w:rsid w:val="008C2E88"/>
    <w:rsid w:val="008D2B18"/>
    <w:rsid w:val="008E7053"/>
    <w:rsid w:val="00900BDB"/>
    <w:rsid w:val="0091761E"/>
    <w:rsid w:val="009213A0"/>
    <w:rsid w:val="00922385"/>
    <w:rsid w:val="00923473"/>
    <w:rsid w:val="00926A68"/>
    <w:rsid w:val="009334BF"/>
    <w:rsid w:val="00935B3E"/>
    <w:rsid w:val="00955C37"/>
    <w:rsid w:val="00956AFF"/>
    <w:rsid w:val="00970B47"/>
    <w:rsid w:val="009744B7"/>
    <w:rsid w:val="0098245A"/>
    <w:rsid w:val="0099405D"/>
    <w:rsid w:val="009A4E34"/>
    <w:rsid w:val="009A557C"/>
    <w:rsid w:val="009A6E08"/>
    <w:rsid w:val="009C1F3C"/>
    <w:rsid w:val="009C77F7"/>
    <w:rsid w:val="009E3B97"/>
    <w:rsid w:val="009F6C19"/>
    <w:rsid w:val="00A07387"/>
    <w:rsid w:val="00A213D6"/>
    <w:rsid w:val="00A300E3"/>
    <w:rsid w:val="00A45EC3"/>
    <w:rsid w:val="00A45FB0"/>
    <w:rsid w:val="00A504CA"/>
    <w:rsid w:val="00A5077E"/>
    <w:rsid w:val="00A70299"/>
    <w:rsid w:val="00A86C79"/>
    <w:rsid w:val="00AA4366"/>
    <w:rsid w:val="00AB152B"/>
    <w:rsid w:val="00AC0083"/>
    <w:rsid w:val="00AF54B2"/>
    <w:rsid w:val="00B00224"/>
    <w:rsid w:val="00B055A6"/>
    <w:rsid w:val="00B074E1"/>
    <w:rsid w:val="00B317F4"/>
    <w:rsid w:val="00B4401E"/>
    <w:rsid w:val="00B53BF5"/>
    <w:rsid w:val="00B84F68"/>
    <w:rsid w:val="00B97B1D"/>
    <w:rsid w:val="00BA4726"/>
    <w:rsid w:val="00BA5E84"/>
    <w:rsid w:val="00BB3F7A"/>
    <w:rsid w:val="00BC625A"/>
    <w:rsid w:val="00BE4CF4"/>
    <w:rsid w:val="00BF377E"/>
    <w:rsid w:val="00C01287"/>
    <w:rsid w:val="00C04854"/>
    <w:rsid w:val="00C05E3C"/>
    <w:rsid w:val="00C10994"/>
    <w:rsid w:val="00C10B87"/>
    <w:rsid w:val="00C24CD4"/>
    <w:rsid w:val="00C3316F"/>
    <w:rsid w:val="00C43AB3"/>
    <w:rsid w:val="00C47E33"/>
    <w:rsid w:val="00C52086"/>
    <w:rsid w:val="00C577BB"/>
    <w:rsid w:val="00C72591"/>
    <w:rsid w:val="00C91BB9"/>
    <w:rsid w:val="00C964E5"/>
    <w:rsid w:val="00C96E57"/>
    <w:rsid w:val="00CA3ABE"/>
    <w:rsid w:val="00CC08CE"/>
    <w:rsid w:val="00CC0FE8"/>
    <w:rsid w:val="00CC55E1"/>
    <w:rsid w:val="00CD0BF9"/>
    <w:rsid w:val="00CE6287"/>
    <w:rsid w:val="00CF7534"/>
    <w:rsid w:val="00D250AC"/>
    <w:rsid w:val="00D26144"/>
    <w:rsid w:val="00D2726D"/>
    <w:rsid w:val="00D60049"/>
    <w:rsid w:val="00D601EB"/>
    <w:rsid w:val="00D616BA"/>
    <w:rsid w:val="00D664EC"/>
    <w:rsid w:val="00D74B2C"/>
    <w:rsid w:val="00DB0871"/>
    <w:rsid w:val="00DC0098"/>
    <w:rsid w:val="00DC3BFD"/>
    <w:rsid w:val="00DC55FB"/>
    <w:rsid w:val="00DC7B81"/>
    <w:rsid w:val="00DD612B"/>
    <w:rsid w:val="00DE31E5"/>
    <w:rsid w:val="00DE4B75"/>
    <w:rsid w:val="00E00E9B"/>
    <w:rsid w:val="00E026F5"/>
    <w:rsid w:val="00E02798"/>
    <w:rsid w:val="00E070CA"/>
    <w:rsid w:val="00E0749B"/>
    <w:rsid w:val="00E22232"/>
    <w:rsid w:val="00E22447"/>
    <w:rsid w:val="00E3669A"/>
    <w:rsid w:val="00E45F6E"/>
    <w:rsid w:val="00E528C4"/>
    <w:rsid w:val="00E5353D"/>
    <w:rsid w:val="00E548FA"/>
    <w:rsid w:val="00E552DA"/>
    <w:rsid w:val="00E56E10"/>
    <w:rsid w:val="00E60654"/>
    <w:rsid w:val="00E64327"/>
    <w:rsid w:val="00E7012B"/>
    <w:rsid w:val="00EA0ED5"/>
    <w:rsid w:val="00EB176F"/>
    <w:rsid w:val="00EC5E6E"/>
    <w:rsid w:val="00ED3282"/>
    <w:rsid w:val="00EE52D9"/>
    <w:rsid w:val="00EF2EBA"/>
    <w:rsid w:val="00EF5C89"/>
    <w:rsid w:val="00F03265"/>
    <w:rsid w:val="00F0551D"/>
    <w:rsid w:val="00F116E0"/>
    <w:rsid w:val="00F17C3B"/>
    <w:rsid w:val="00F33A84"/>
    <w:rsid w:val="00F43F2E"/>
    <w:rsid w:val="00F62654"/>
    <w:rsid w:val="00F62EC0"/>
    <w:rsid w:val="00F745BB"/>
    <w:rsid w:val="00F84035"/>
    <w:rsid w:val="00F8588C"/>
    <w:rsid w:val="00FA1B0A"/>
    <w:rsid w:val="00FB3D74"/>
    <w:rsid w:val="00FC1CFE"/>
    <w:rsid w:val="00FE6436"/>
    <w:rsid w:val="00FF2185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36F82A5"/>
  <w15:docId w15:val="{12CC97AC-5A7E-4A21-9F18-8701DCEE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F84035"/>
    <w:pPr>
      <w:spacing w:before="120"/>
      <w:jc w:val="center"/>
    </w:pPr>
    <w:rPr>
      <w:b/>
      <w:sz w:val="20"/>
      <w:szCs w:val="20"/>
    </w:rPr>
  </w:style>
  <w:style w:type="paragraph" w:customStyle="1" w:styleId="Source">
    <w:name w:val="Source"/>
    <w:basedOn w:val="SAITCaption"/>
    <w:qFormat/>
    <w:rsid w:val="00F84035"/>
    <w:pPr>
      <w:spacing w:before="0" w:line="240" w:lineRule="auto"/>
    </w:pPr>
    <w:rPr>
      <w:b w:val="0"/>
      <w:sz w:val="18"/>
      <w:szCs w:val="18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DA9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DA9"/>
    <w:rPr>
      <w:rFonts w:ascii="Arial" w:eastAsia="Calibri" w:hAnsi="Arial" w:cs="Arial"/>
      <w:b/>
      <w:bCs/>
      <w:sz w:val="20"/>
      <w:szCs w:val="20"/>
    </w:rPr>
  </w:style>
  <w:style w:type="paragraph" w:customStyle="1" w:styleId="TableHeading">
    <w:name w:val="Table Heading"/>
    <w:qFormat/>
    <w:rsid w:val="00F84035"/>
    <w:pPr>
      <w:spacing w:after="120"/>
      <w:jc w:val="center"/>
    </w:pPr>
    <w:rPr>
      <w:rFonts w:ascii="Arial" w:hAnsi="Arial" w:cs="Arial"/>
      <w:b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F4E21"/>
    <w:rPr>
      <w:color w:val="800080" w:themeColor="followedHyperlink"/>
      <w:u w:val="single"/>
    </w:rPr>
  </w:style>
  <w:style w:type="paragraph" w:customStyle="1" w:styleId="first-para">
    <w:name w:val="first-para"/>
    <w:basedOn w:val="Normal"/>
    <w:rsid w:val="00445D49"/>
    <w:pPr>
      <w:spacing w:before="210" w:after="210" w:line="240" w:lineRule="auto"/>
      <w:ind w:left="367" w:right="367"/>
    </w:pPr>
    <w:rPr>
      <w:rFonts w:ascii="Times New Roman" w:hAnsi="Times New Roman" w:cs="Times New Roman"/>
      <w:sz w:val="24"/>
      <w:szCs w:val="24"/>
      <w:lang w:val="en-CA" w:eastAsia="en-CA"/>
    </w:rPr>
  </w:style>
  <w:style w:type="character" w:customStyle="1" w:styleId="figuremediaobject">
    <w:name w:val="figuremediaobject"/>
    <w:basedOn w:val="DefaultParagraphFont"/>
    <w:rsid w:val="00445D49"/>
  </w:style>
  <w:style w:type="paragraph" w:styleId="PlainText">
    <w:name w:val="Plain Text"/>
    <w:basedOn w:val="Normal"/>
    <w:link w:val="PlainTextChar"/>
    <w:uiPriority w:val="99"/>
    <w:unhideWhenUsed/>
    <w:rsid w:val="00450736"/>
    <w:pPr>
      <w:spacing w:line="240" w:lineRule="auto"/>
    </w:pPr>
    <w:rPr>
      <w:rFonts w:ascii="Consolas" w:eastAsiaTheme="minorHAnsi" w:hAnsi="Consolas" w:cstheme="minorBidi"/>
      <w:sz w:val="21"/>
      <w:szCs w:val="21"/>
      <w:lang w:val="en-CA"/>
    </w:rPr>
  </w:style>
  <w:style w:type="character" w:customStyle="1" w:styleId="PlainTextChar">
    <w:name w:val="Plain Text Char"/>
    <w:basedOn w:val="DefaultParagraphFont"/>
    <w:link w:val="PlainText"/>
    <w:uiPriority w:val="99"/>
    <w:rsid w:val="00450736"/>
    <w:rPr>
      <w:rFonts w:ascii="Consolas" w:eastAsiaTheme="minorHAnsi" w:hAnsi="Consolas" w:cstheme="minorBidi"/>
      <w:sz w:val="21"/>
      <w:szCs w:val="21"/>
      <w:lang w:val="en-CA"/>
    </w:rPr>
  </w:style>
  <w:style w:type="paragraph" w:styleId="Revision">
    <w:name w:val="Revision"/>
    <w:hidden/>
    <w:uiPriority w:val="99"/>
    <w:semiHidden/>
    <w:rsid w:val="00102226"/>
    <w:rPr>
      <w:rFonts w:ascii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riczimmerman.github.io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50" Type="http://schemas.openxmlformats.org/officeDocument/2006/relationships/hyperlink" Target="https://github.com/keydet89/RegRipper2.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www.fireeye.com/services/freeware/highlighter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sno.phy.queensu.ca/~phil/exiftool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accessdata.com/product-download/ftk-imager-lite-version-3.1.1" TargetMode="External"/><Relationship Id="rId14" Type="http://schemas.openxmlformats.org/officeDocument/2006/relationships/hyperlink" Target="https://ericzimmerman.github.io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header" Target="header2.xml"/><Relationship Id="rId8" Type="http://schemas.openxmlformats.org/officeDocument/2006/relationships/image" Target="media/image1.jp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https://ericzimmerman.github.io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brakertech.com/mandiant-highlighter-log-and-text-file-viewer-review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keydet89/RegRipper2.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www.youtube.com/watch?v=w1ygCP2TeCY" TargetMode="External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9B284-EE83-40DD-A0E2-EDDF5A818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54</TotalTime>
  <Pages>1</Pages>
  <Words>2564</Words>
  <Characters>14619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coleton sanheim</cp:lastModifiedBy>
  <cp:revision>6</cp:revision>
  <cp:lastPrinted>2016-05-26T19:36:00Z</cp:lastPrinted>
  <dcterms:created xsi:type="dcterms:W3CDTF">2018-01-29T20:21:00Z</dcterms:created>
  <dcterms:modified xsi:type="dcterms:W3CDTF">2022-07-26T22:45:00Z</dcterms:modified>
</cp:coreProperties>
</file>